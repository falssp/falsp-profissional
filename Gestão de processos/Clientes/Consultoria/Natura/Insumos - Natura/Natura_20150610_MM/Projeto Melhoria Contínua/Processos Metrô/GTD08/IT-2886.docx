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D44C832" w14:textId="77777777" w:rsidTr="00B6729D">
        <w:tc>
          <w:tcPr>
            <w:tcW w:w="2410" w:type="dxa"/>
          </w:tcPr>
          <w:p w14:paraId="4D44C82E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D44C8E6" wp14:editId="4D44C8E7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D44C82F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055DB5C35D1D4F0E8B9632A82640A1B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D44C830" w14:textId="53A19FE5" w:rsidR="00462496" w:rsidRPr="0045214B" w:rsidRDefault="0045214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transferência do contrato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600A48E868543F281D48455E1A38A5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4D44C831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D44C83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4D44C83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4D44C83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D44C837" w14:textId="77777777" w:rsidTr="00B6729D">
        <w:tc>
          <w:tcPr>
            <w:tcW w:w="10490" w:type="dxa"/>
            <w:shd w:val="clear" w:color="auto" w:fill="B2B2B2"/>
          </w:tcPr>
          <w:p w14:paraId="4D44C83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4D44C839" w14:textId="77777777" w:rsidTr="00B6729D">
        <w:tc>
          <w:tcPr>
            <w:tcW w:w="10490" w:type="dxa"/>
          </w:tcPr>
          <w:p w14:paraId="4D44C838" w14:textId="4B1289F9" w:rsidR="00462496" w:rsidRPr="00323062" w:rsidRDefault="008707B2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B87DCBA227194FCF87F70F73E6E48B4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45214B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IT-2886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FA71D8EAF0742BAA705B3A08716EAA2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4D44C83B" w14:textId="77777777" w:rsidTr="00B6729D">
        <w:tc>
          <w:tcPr>
            <w:tcW w:w="10490" w:type="dxa"/>
            <w:shd w:val="clear" w:color="auto" w:fill="B2B2B2"/>
          </w:tcPr>
          <w:p w14:paraId="4D44C83A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4D44C83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D44C83D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4D44C83E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D44C83F" w14:textId="77777777" w:rsidR="00C73082" w:rsidRPr="00AB0E7D" w:rsidRDefault="00C73082" w:rsidP="00C73082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 w:rsidRPr="00AB0E7D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4D44C840" w14:textId="77777777" w:rsidR="00C73082" w:rsidRPr="00180155" w:rsidRDefault="00C73082" w:rsidP="00C73082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4D44C841" w14:textId="77777777" w:rsidR="00C73082" w:rsidRPr="00AB0E7D" w:rsidRDefault="00C73082" w:rsidP="00C73082">
      <w:pPr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4D44C842" w14:textId="77777777" w:rsidR="00C73082" w:rsidRPr="00AB0E7D" w:rsidRDefault="00C73082" w:rsidP="00C73082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D44C843" w14:textId="77777777" w:rsidR="00C73082" w:rsidRPr="00903252" w:rsidRDefault="00C73082" w:rsidP="00C73082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4D44C844" w14:textId="77777777" w:rsidR="00C73082" w:rsidRDefault="00C73082" w:rsidP="00C73082">
      <w:pPr>
        <w:tabs>
          <w:tab w:val="left" w:pos="9781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objetivo é realizar uma reunião de alinhamento entre Governança e Gestor Técnico para identificar os serviços e valores </w:t>
      </w:r>
      <w:r w:rsidR="0057652C">
        <w:rPr>
          <w:rFonts w:ascii="Verdana" w:hAnsi="Verdana" w:cs="Arial"/>
          <w:snapToGrid w:val="0"/>
          <w:sz w:val="20"/>
          <w:szCs w:val="20"/>
        </w:rPr>
        <w:t xml:space="preserve">contratados no ano vigente </w:t>
      </w:r>
      <w:r>
        <w:rPr>
          <w:rFonts w:ascii="Verdana" w:hAnsi="Verdana" w:cs="Arial"/>
          <w:snapToGrid w:val="0"/>
          <w:sz w:val="20"/>
          <w:szCs w:val="20"/>
        </w:rPr>
        <w:t>para inclusão no orçamento do ano seguinte.</w:t>
      </w:r>
    </w:p>
    <w:p w14:paraId="4D44C845" w14:textId="77777777" w:rsidR="00C73082" w:rsidRPr="00820617" w:rsidRDefault="00C73082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46" w14:textId="77777777" w:rsidR="00C73082" w:rsidRPr="00820617" w:rsidRDefault="00C73082" w:rsidP="00C73082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4D44C847" w14:textId="77777777" w:rsidR="005A0704" w:rsidRDefault="005A0704" w:rsidP="005A0704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Essa atividade prevê o uso da planilha projeção orçamentária disponível no diretório da rede</w:t>
      </w:r>
      <w:r w:rsidRPr="005D6384">
        <w:rPr>
          <w:rFonts w:ascii="Verdana" w:hAnsi="Verdana" w:cs="Arial"/>
          <w:snapToGrid w:val="0"/>
          <w:sz w:val="20"/>
          <w:szCs w:val="20"/>
        </w:rPr>
        <w:t xml:space="preserve">, com acesso </w:t>
      </w:r>
      <w:r>
        <w:rPr>
          <w:rFonts w:ascii="Verdana" w:hAnsi="Verdana" w:cs="Arial"/>
          <w:snapToGrid w:val="0"/>
          <w:sz w:val="20"/>
          <w:szCs w:val="20"/>
        </w:rPr>
        <w:t>restrito a equipe de Governança de TD.</w:t>
      </w:r>
    </w:p>
    <w:p w14:paraId="4D44C848" w14:textId="77777777" w:rsidR="00C73082" w:rsidRPr="00820617" w:rsidRDefault="00C73082" w:rsidP="00C73082">
      <w:pPr>
        <w:tabs>
          <w:tab w:val="num" w:pos="284"/>
          <w:tab w:val="left" w:pos="3090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4D44C849" w14:textId="77777777" w:rsidR="00C73082" w:rsidRPr="00820617" w:rsidRDefault="00C73082" w:rsidP="00C73082">
      <w:pPr>
        <w:autoSpaceDE w:val="0"/>
        <w:autoSpaceDN w:val="0"/>
        <w:adjustRightInd w:val="0"/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RECURSOS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 NECESSÁRIOS</w:t>
      </w:r>
    </w:p>
    <w:p w14:paraId="4D44C84A" w14:textId="77777777" w:rsidR="00C73082" w:rsidRDefault="00C73082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4B" w14:textId="77777777" w:rsidR="00C73082" w:rsidRDefault="00C73082" w:rsidP="00C73082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- Catálogo de Contratos</w:t>
      </w:r>
    </w:p>
    <w:p w14:paraId="4D44C84C" w14:textId="77777777" w:rsidR="00C73082" w:rsidRDefault="00C73082" w:rsidP="00C73082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343E98">
        <w:rPr>
          <w:rFonts w:ascii="Verdana" w:hAnsi="Verdana" w:cs="Arial"/>
          <w:snapToGrid w:val="0"/>
          <w:sz w:val="20"/>
          <w:szCs w:val="20"/>
        </w:rPr>
        <w:t>http://equipes.natura.net/vptd/governanca/Contratos/SitePages/Página%20Inicial.aspx</w:t>
      </w:r>
    </w:p>
    <w:p w14:paraId="4D44C84D" w14:textId="77777777" w:rsidR="00C73082" w:rsidRDefault="00C73082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4E" w14:textId="77777777" w:rsidR="00245FAB" w:rsidRDefault="00245FAB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- </w:t>
      </w:r>
      <w:r w:rsidR="005A0704">
        <w:rPr>
          <w:rFonts w:ascii="Verdana" w:hAnsi="Verdana" w:cs="Arial"/>
          <w:snapToGrid w:val="0"/>
          <w:sz w:val="20"/>
          <w:szCs w:val="20"/>
        </w:rPr>
        <w:t>Rede – Planilha de projeção Orçamentária</w:t>
      </w:r>
    </w:p>
    <w:p w14:paraId="4D44C84F" w14:textId="77777777" w:rsidR="005A0704" w:rsidRDefault="005A0704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5A0704">
        <w:rPr>
          <w:rFonts w:ascii="Verdana" w:hAnsi="Verdana" w:cs="Arial"/>
          <w:snapToGrid w:val="0"/>
          <w:sz w:val="20"/>
          <w:szCs w:val="20"/>
        </w:rPr>
        <w:t>Y:\Deptos\TI\GOVERNANCA E PMO\6.GCT\1-Gerência Contratos\12-projeções</w:t>
      </w:r>
    </w:p>
    <w:p w14:paraId="4D44C850" w14:textId="77777777" w:rsidR="005A0704" w:rsidRDefault="005A0704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51" w14:textId="77777777" w:rsidR="00C73082" w:rsidRPr="00820617" w:rsidRDefault="00C73082" w:rsidP="00C73082">
      <w:pPr>
        <w:tabs>
          <w:tab w:val="num" w:pos="284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4D44C852" w14:textId="77777777" w:rsidR="00C73082" w:rsidRPr="00820617" w:rsidRDefault="00C73082" w:rsidP="00C73082">
      <w:pPr>
        <w:tabs>
          <w:tab w:val="num" w:pos="284"/>
        </w:tabs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4D44C853" w14:textId="77777777" w:rsidR="00C73082" w:rsidRPr="00FF3F1D" w:rsidRDefault="00C73082" w:rsidP="00C73082">
      <w:pPr>
        <w:spacing w:after="0"/>
        <w:ind w:left="709" w:right="686"/>
        <w:rPr>
          <w:rFonts w:ascii="Verdana" w:hAnsi="Verdana" w:cs="Verdana"/>
          <w:bCs/>
          <w:sz w:val="20"/>
          <w:szCs w:val="20"/>
        </w:rPr>
      </w:pPr>
      <w:r w:rsidRPr="00FF3F1D">
        <w:rPr>
          <w:rFonts w:ascii="Verdana" w:hAnsi="Verdana" w:cs="Verdana"/>
          <w:bCs/>
          <w:sz w:val="20"/>
          <w:szCs w:val="20"/>
        </w:rPr>
        <w:t>GT – Gestor Técnico</w:t>
      </w:r>
    </w:p>
    <w:p w14:paraId="4D44C854" w14:textId="77777777" w:rsidR="00C73082" w:rsidRPr="00820617" w:rsidRDefault="00C73082" w:rsidP="00C73082">
      <w:pPr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</w:p>
    <w:p w14:paraId="4D44C855" w14:textId="77777777" w:rsidR="00C73082" w:rsidRDefault="00C73082" w:rsidP="00C73082">
      <w:pPr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D44C856" w14:textId="77777777" w:rsidR="00C73082" w:rsidRDefault="00C73082" w:rsidP="00C73082">
      <w:pPr>
        <w:spacing w:after="0"/>
        <w:ind w:left="709" w:right="686"/>
        <w:rPr>
          <w:rFonts w:ascii="Verdana" w:hAnsi="Verdana" w:cs="Verdana"/>
          <w:b/>
          <w:bCs/>
          <w:sz w:val="20"/>
          <w:szCs w:val="20"/>
        </w:rPr>
      </w:pPr>
    </w:p>
    <w:p w14:paraId="4D44C857" w14:textId="77777777" w:rsidR="00C73082" w:rsidRDefault="00C73082" w:rsidP="00C73082">
      <w:pPr>
        <w:pStyle w:val="PargrafodaLista"/>
        <w:numPr>
          <w:ilvl w:val="0"/>
          <w:numId w:val="1"/>
        </w:numPr>
        <w:tabs>
          <w:tab w:val="num" w:pos="720"/>
          <w:tab w:val="left" w:pos="9781"/>
        </w:tabs>
        <w:ind w:left="993" w:right="686" w:hanging="284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O GT do projeto identifica a necessidade de manter a prestação de um determinado serviço para o ano seguinte e envia um e-mail para a área de Governança (</w:t>
      </w:r>
      <w:r w:rsidRPr="00343E98">
        <w:rPr>
          <w:rFonts w:ascii="Verdana" w:eastAsia="Verdana,Arial" w:hAnsi="Verdana" w:cs="Verdana,Arial"/>
          <w:snapToGrid w:val="0"/>
          <w:sz w:val="20"/>
          <w:szCs w:val="20"/>
        </w:rPr>
        <w:t>apoiocontratos@natura.net</w:t>
      </w:r>
      <w:r>
        <w:rPr>
          <w:rFonts w:ascii="Verdana" w:eastAsia="Verdana,Arial" w:hAnsi="Verdana" w:cs="Verdana,Arial"/>
          <w:snapToGrid w:val="0"/>
          <w:sz w:val="20"/>
          <w:szCs w:val="20"/>
        </w:rPr>
        <w:t>) para uma reunião de alinhamento e transição de contrato.</w:t>
      </w:r>
    </w:p>
    <w:p w14:paraId="4D44C858" w14:textId="77777777" w:rsidR="00C73082" w:rsidRPr="00343E98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59" w14:textId="77777777" w:rsidR="00C73082" w:rsidRPr="00FF3F1D" w:rsidRDefault="00C73082" w:rsidP="00C73082">
      <w:pPr>
        <w:pStyle w:val="PargrafodaLista"/>
        <w:numPr>
          <w:ilvl w:val="0"/>
          <w:numId w:val="1"/>
        </w:numPr>
        <w:tabs>
          <w:tab w:val="num" w:pos="720"/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8A5519">
        <w:rPr>
          <w:rFonts w:ascii="Verdana" w:eastAsia="Verdana,Arial" w:hAnsi="Verdana" w:cs="Verdana,Arial"/>
          <w:snapToGrid w:val="0"/>
          <w:sz w:val="20"/>
          <w:szCs w:val="20"/>
        </w:rPr>
        <w:t xml:space="preserve">A área de Governança agendará uma reunião com o </w:t>
      </w:r>
      <w:r>
        <w:rPr>
          <w:rFonts w:ascii="Verdana" w:eastAsia="Verdana,Arial" w:hAnsi="Verdana" w:cs="Verdana,Arial"/>
          <w:snapToGrid w:val="0"/>
          <w:sz w:val="20"/>
          <w:szCs w:val="20"/>
        </w:rPr>
        <w:t>GT</w:t>
      </w:r>
      <w:r w:rsidRPr="008A5519">
        <w:rPr>
          <w:rFonts w:ascii="Verdana" w:eastAsia="Verdana,Arial" w:hAnsi="Verdana" w:cs="Verdana,Arial"/>
          <w:snapToGrid w:val="0"/>
          <w:sz w:val="20"/>
          <w:szCs w:val="20"/>
        </w:rPr>
        <w:t xml:space="preserve"> </w:t>
      </w:r>
      <w:r>
        <w:rPr>
          <w:rFonts w:ascii="Verdana" w:eastAsia="Verdana,Arial" w:hAnsi="Verdana" w:cs="Verdana,Arial"/>
          <w:snapToGrid w:val="0"/>
          <w:sz w:val="20"/>
          <w:szCs w:val="20"/>
        </w:rPr>
        <w:t>e solicitará que ele preencha e apresente os seguintes documentos na reunião:</w:t>
      </w:r>
    </w:p>
    <w:p w14:paraId="4D44C85A" w14:textId="77777777" w:rsidR="00C73082" w:rsidRPr="00FF3F1D" w:rsidRDefault="00C73082" w:rsidP="00C73082">
      <w:pPr>
        <w:pStyle w:val="PargrafodaLista"/>
        <w:ind w:right="686"/>
        <w:rPr>
          <w:rFonts w:ascii="Verdana" w:hAnsi="Verdana" w:cs="Arial"/>
          <w:snapToGrid w:val="0"/>
          <w:sz w:val="20"/>
          <w:szCs w:val="20"/>
        </w:rPr>
      </w:pPr>
    </w:p>
    <w:p w14:paraId="4D44C85B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Template de Transição de Projeto para Manter</w:t>
      </w:r>
    </w:p>
    <w:p w14:paraId="4D44C85C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Data de Impacto no Manter</w:t>
      </w:r>
    </w:p>
    <w:p w14:paraId="4D44C85D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Valor de Impacto no Manter</w:t>
      </w:r>
    </w:p>
    <w:p w14:paraId="4D44C85E" w14:textId="77777777" w:rsidR="0057652C" w:rsidRDefault="0057652C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- Informar quem será o GT responsável pela demanda a pós a transição</w:t>
      </w:r>
    </w:p>
    <w:p w14:paraId="4D44C85F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- Contratos, propostas, anexos e</w:t>
      </w:r>
      <w:r w:rsidR="0057652C">
        <w:rPr>
          <w:rFonts w:ascii="Verdana" w:hAnsi="Verdana" w:cs="Arial"/>
          <w:snapToGrid w:val="0"/>
          <w:sz w:val="20"/>
          <w:szCs w:val="20"/>
        </w:rPr>
        <w:t xml:space="preserve"> demais documentos pertinentes à</w:t>
      </w:r>
      <w:r>
        <w:rPr>
          <w:rFonts w:ascii="Verdana" w:hAnsi="Verdana" w:cs="Arial"/>
          <w:snapToGrid w:val="0"/>
          <w:sz w:val="20"/>
          <w:szCs w:val="20"/>
        </w:rPr>
        <w:t xml:space="preserve"> contratação do serviço devidamente assinados pelo fornecedor e por uma testemunha e dois procuradores da Natura</w:t>
      </w:r>
    </w:p>
    <w:p w14:paraId="4D44C860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</w:p>
    <w:p w14:paraId="4D44C861" w14:textId="77777777" w:rsidR="00C73082" w:rsidRPr="00C70023" w:rsidRDefault="00C73082" w:rsidP="00C73082">
      <w:pPr>
        <w:pStyle w:val="PargrafodaLista"/>
        <w:numPr>
          <w:ilvl w:val="0"/>
          <w:numId w:val="1"/>
        </w:numPr>
        <w:tabs>
          <w:tab w:val="num" w:pos="720"/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Após a realização da reunião de alinhamento, a área de Governança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 xml:space="preserve"> fará a validação das informações e dos documentos e</w:t>
      </w: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 encaminhar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>á</w:t>
      </w: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 um e-mail com a ATA da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 xml:space="preserve"> reunião para os participantes com o status: Transicionado, Transicionado Parcial ou Pendente.</w:t>
      </w:r>
    </w:p>
    <w:p w14:paraId="4D44C862" w14:textId="77777777" w:rsidR="00C73082" w:rsidRPr="00A720CE" w:rsidRDefault="00C73082" w:rsidP="00C73082">
      <w:pPr>
        <w:pStyle w:val="PargrafodaLista"/>
        <w:numPr>
          <w:ilvl w:val="0"/>
          <w:numId w:val="1"/>
        </w:numPr>
        <w:tabs>
          <w:tab w:val="num" w:pos="720"/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A área a de Governança anexará a Ata de reunião de alinhamento no Sharepoint de Governança</w:t>
      </w:r>
    </w:p>
    <w:p w14:paraId="4D44C863" w14:textId="77777777" w:rsidR="00C7308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64" w14:textId="77777777" w:rsidR="00C73082" w:rsidRPr="00791A7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D44C8E8" wp14:editId="4D44C8E9">
            <wp:extent cx="5760086" cy="32385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125" cy="32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65" w14:textId="77777777" w:rsidR="00C7308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66" w14:textId="77777777" w:rsidR="00C73082" w:rsidRDefault="00C73082" w:rsidP="00C73082">
      <w:pPr>
        <w:pStyle w:val="PargrafodaLista"/>
        <w:numPr>
          <w:ilvl w:val="0"/>
          <w:numId w:val="1"/>
        </w:numPr>
        <w:tabs>
          <w:tab w:val="left" w:pos="1418"/>
        </w:tabs>
        <w:ind w:left="709" w:right="686" w:firstLine="0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Para anexar a Ata de Reunião, a área de Governança deverá, primeiramente salvar o documento em sua “Área de Trabalho” e depois acessar o menu “Reunião de Alinhamento” na lateral esquerda da tela</w:t>
      </w:r>
    </w:p>
    <w:p w14:paraId="4D44C867" w14:textId="77777777" w:rsidR="00C73082" w:rsidRDefault="00C73082" w:rsidP="00C73082">
      <w:pPr>
        <w:pStyle w:val="PargrafodaLista"/>
        <w:tabs>
          <w:tab w:val="left" w:pos="1418"/>
        </w:tabs>
        <w:ind w:left="709" w:right="686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68" w14:textId="77777777" w:rsidR="00C7308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4C8EA" wp14:editId="4D44C8EB">
                <wp:simplePos x="0" y="0"/>
                <wp:positionH relativeFrom="column">
                  <wp:posOffset>533400</wp:posOffset>
                </wp:positionH>
                <wp:positionV relativeFrom="paragraph">
                  <wp:posOffset>1000125</wp:posOffset>
                </wp:positionV>
                <wp:extent cx="542925" cy="1714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42pt;margin-top:78.75pt;width:42.75pt;height: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smnQIAAIUFAAAOAAAAZHJzL2Uyb0RvYy54bWysVM1u2zAMvg/YOwi6r07SZF2DOkXQIsOA&#10;oi3aDj0rshQbkEWNUuJkj7NX2YuVkn8adMUOw3JwRJH8SH4ieXG5rw3bKfQV2JyPT0acKSuhqOwm&#10;59+fVp++cOaDsIUwYFXOD8rzy8XHDxeNm6sJlGAKhYxArJ83LudlCG6eZV6Wqhb+BJyypNSAtQgk&#10;4iYrUDSEXptsMhp9zhrAwiFI5T3dXrdKvkj4WisZ7rT2KjCTc8otpC+m7zp+s8WFmG9QuLKSXRri&#10;H7KoRWUp6AB1LYJgW6z+gKorieBBhxMJdQZaV1KlGqia8ehNNY+lcCrVQuR4N9Dk/x+svN3dI6uK&#10;nJ9yZkVNT/Sgwu9fdrM1wE4jP43zczJ7dPfYSZ6Osdi9xjr+Uxlsnzg9DJyqfWCSLmfTyflkxpkk&#10;1fhsPJ0lzrNXZ4c+fFVQs3jIOdKTJSbF7sYHCkimvUmMZWFVGZOezdh44cFURbxLAm7WVwbZTtB7&#10;r1Yj+sUSCOPIjKTomsXC2lLSKRyMihjGPihNlFDyk5RJakY1wAoplQ3jVlWKQrXRZsfBYvtGjxQ6&#10;AUZkTVkO2B1Ab9mC9Nhtzp19dFWplwfn0d8Sa50HjxQZbBic68oCvgdgqKoucmvfk9RSE1laQ3Gg&#10;hkFoJ8k7uaro3W6ED/cCaXRoyGgdhDv6aANNzqE7cVYC/nzvPtpTR5OWs4ZGMef+x1ag4sx8s9Tr&#10;5+PpNM5uEqazswkJeKxZH2vstr4Cev0xLR4n0zHaB9MfNUL9TFtjGaOSSlhJsXMuA/bCVWhXBO0d&#10;qZbLZEbz6kS4sY9ORvDIauzLp/2zQNc1b6Cuv4V+bMX8TQ+3ttHTwnIbQFepwV957fimWU+N0+2l&#10;uEyO5WT1uj0XLwAAAP//AwBQSwMEFAAGAAgAAAAhABQe6APfAAAACgEAAA8AAABkcnMvZG93bnJl&#10;di54bWxMjzFPwzAQhXck/oN1SCyIOkATQohTQSU6MCBRWNic+EiixufIdprw77lOsL27e3r3vXKz&#10;2EEc0YfekYKbVQICqXGmp1bB58fLdQ4iRE1GD45QwQ8G2FTnZ6UujJvpHY/72AoOoVBoBV2MYyFl&#10;aDq0OqzciMS3b+etjjz6VhqvZw63g7xNkkxa3RN/6PSI2w6bw36yCurdl9/mz3e7OF1lHH1oX/Ft&#10;VuryYnl6BBFxiX9mOOEzOlTMVLuJTBCDgnzNVSLv0/sUxMmQPbCoWeTrFGRVyv8Vql8AAAD//wMA&#10;UEsBAi0AFAAGAAgAAAAhALaDOJL+AAAA4QEAABMAAAAAAAAAAAAAAAAAAAAAAFtDb250ZW50X1R5&#10;cGVzXS54bWxQSwECLQAUAAYACAAAACEAOP0h/9YAAACUAQAACwAAAAAAAAAAAAAAAAAvAQAAX3Jl&#10;bHMvLnJlbHNQSwECLQAUAAYACAAAACEAAwrbJp0CAACFBQAADgAAAAAAAAAAAAAAAAAuAgAAZHJz&#10;L2Uyb0RvYy54bWxQSwECLQAUAAYACAAAACEAFB7oA98AAAAK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8EC" wp14:editId="4D44C8ED">
            <wp:extent cx="5762625" cy="244445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582" cy="24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69" w14:textId="77777777" w:rsidR="00C7308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6A" w14:textId="77777777" w:rsidR="00C73082" w:rsidRDefault="00C73082" w:rsidP="00C73082">
      <w:pPr>
        <w:pStyle w:val="PargrafodaLista"/>
        <w:numPr>
          <w:ilvl w:val="1"/>
          <w:numId w:val="2"/>
        </w:numPr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 w:rsidRPr="004E1014">
        <w:rPr>
          <w:rFonts w:ascii="Verdana" w:eastAsia="Calibri" w:hAnsi="Verdana" w:cs="Verdana"/>
          <w:sz w:val="20"/>
          <w:szCs w:val="20"/>
        </w:rPr>
        <w:t xml:space="preserve">Salvar o </w:t>
      </w:r>
      <w:r>
        <w:rPr>
          <w:rFonts w:ascii="Verdana" w:eastAsia="Calibri" w:hAnsi="Verdana" w:cs="Verdana"/>
          <w:sz w:val="20"/>
          <w:szCs w:val="20"/>
        </w:rPr>
        <w:t>documento</w:t>
      </w:r>
      <w:r w:rsidRPr="004E1014">
        <w:rPr>
          <w:rFonts w:ascii="Verdana" w:eastAsia="Calibri" w:hAnsi="Verdana" w:cs="Verdana"/>
          <w:sz w:val="20"/>
          <w:szCs w:val="20"/>
        </w:rPr>
        <w:t xml:space="preserve">, clicando no </w:t>
      </w:r>
      <w:r>
        <w:rPr>
          <w:rFonts w:ascii="Verdana" w:eastAsia="Calibri" w:hAnsi="Verdana" w:cs="Verdana"/>
          <w:sz w:val="20"/>
          <w:szCs w:val="20"/>
        </w:rPr>
        <w:t>ícone “novo documento”</w:t>
      </w:r>
      <w:r w:rsidR="007614A6">
        <w:rPr>
          <w:rFonts w:ascii="Verdana" w:eastAsia="Calibri" w:hAnsi="Verdana" w:cs="Verdana"/>
          <w:sz w:val="20"/>
          <w:szCs w:val="20"/>
        </w:rPr>
        <w:t>.</w:t>
      </w:r>
    </w:p>
    <w:p w14:paraId="4D44C86B" w14:textId="77777777" w:rsidR="00C73082" w:rsidRDefault="00C73082" w:rsidP="00C73082">
      <w:pPr>
        <w:pStyle w:val="PargrafodaLista"/>
        <w:tabs>
          <w:tab w:val="left" w:pos="9781"/>
          <w:tab w:val="left" w:pos="9923"/>
        </w:tabs>
        <w:autoSpaceDE w:val="0"/>
        <w:autoSpaceDN w:val="0"/>
        <w:adjustRightInd w:val="0"/>
        <w:ind w:left="993" w:right="686"/>
        <w:rPr>
          <w:rFonts w:ascii="Verdana" w:eastAsia="Calibri" w:hAnsi="Verdana" w:cs="Verdana"/>
          <w:sz w:val="20"/>
          <w:szCs w:val="20"/>
        </w:rPr>
      </w:pPr>
    </w:p>
    <w:p w14:paraId="4D44C86C" w14:textId="77777777" w:rsidR="00C73082" w:rsidRPr="004E1014" w:rsidRDefault="00C73082" w:rsidP="00C73082">
      <w:pPr>
        <w:pStyle w:val="PargrafodaLista"/>
        <w:tabs>
          <w:tab w:val="left" w:pos="9639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4C8EE" wp14:editId="4D44C8EF">
                <wp:simplePos x="0" y="0"/>
                <wp:positionH relativeFrom="column">
                  <wp:posOffset>1323975</wp:posOffset>
                </wp:positionH>
                <wp:positionV relativeFrom="paragraph">
                  <wp:posOffset>568325</wp:posOffset>
                </wp:positionV>
                <wp:extent cx="800100" cy="1809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6" o:spid="_x0000_s1026" style="position:absolute;margin-left:104.25pt;margin-top:44.75pt;width:63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AO6mgIAAIUFAAAOAAAAZHJzL2Uyb0RvYy54bWysVM1u2zAMvg/YOwi6r3aC9M+oUwQpMgwo&#10;2qI/6FmRpdiALGqSEid7nL3KXmyUZLtBV+wwzAdZFMmP4ieSV9f7VpGdsK4BXdLJSU6J0ByqRm9K&#10;+vK8+nJBifNMV0yBFiU9CEev558/XXWmEFOoQVXCEgTRruhMSWvvTZFljteiZe4EjNColGBb5lG0&#10;m6yyrEP0VmXTPD/LOrCVscCFc3h6k5R0HvGlFNzfS+mEJ6qkeDcfVxvXdViz+RUrNpaZuuH9Ndg/&#10;3KJljcagI9QN84xsbfMHVNtwCw6kP+HQZiBlw0XMAbOZ5O+yeaqZETEXJMeZkSb3/2D53e7BkqYq&#10;6RklmrX4RI/C//qpN1sF5Czw0xlXoNmTebC95HAbkt1L24Y/pkH2kdPDyKnYe8Lx8CLHvJB5jqrJ&#10;RX55fhowszdnY53/KqAlYVNSi08WmWS7W+eT6WASYmlYNUrhOSuUDqsD1VThLAp2s14qS3YM33u1&#10;yvHrwx2ZYfDgmoXEUipx5w9KJNhHIZESvPw03iQWoxhhGedC+0lS1awSKdrpcbBQvsEjZqo0AgZk&#10;ibccsXuAwTKBDNgp794+uIpYy6Nz/reLJefRI0YG7UfnttFgPwJQmFUfOdkPJCVqAktrqA5YMBZS&#10;JznDVw2+2y1z/oFZbB18ahwH/h4XqaArKfQ7SmqwPz46D/ZY0ailpMNWLKn7vmVWUKK+aaz1y8ls&#10;Fno3CrPT8ykK9lizPtbobbsEfP0JDh7D4zbYezVspYX2FafGIkRFFdMcY5eUezsIS59GBM4dLhaL&#10;aIb9api/1U+GB/DAaqjL5/0rs6YvXo9VfwdD27LiXQ0n2+CpYbH1IJtY4G+89nxjr8fC6edSGCbH&#10;crR6m57z3wAAAP//AwBQSwMEFAAGAAgAAAAhAHKQ5F7fAAAACgEAAA8AAABkcnMvZG93bnJldi54&#10;bWxMj8FOwzAMhu9IvENkJC6IJVthCqXpBJPYgcMkxi67pY1pqzVJlaRreXvMCU625U+/Pxeb2fbs&#10;giF23ilYLgQwdLU3nWsUHD/f7iWwmLQzuvcOFXxjhE15fVXo3PjJfeDlkBpGIS7mWkGb0pBzHusW&#10;rY4LP6Cj3ZcPVicaQ8NN0BOF256vhFhzqztHF1o94LbF+nwYrYJqdwpb+Zrt0ni3puhz8477Sanb&#10;m/nlGVjCOf3B8KtP6lCSU+VHZyLrFayEfCRUgXyiSkCWPVBTEbmUAnhZ8P8vlD8AAAD//wMAUEsB&#10;Ai0AFAAGAAgAAAAhALaDOJL+AAAA4QEAABMAAAAAAAAAAAAAAAAAAAAAAFtDb250ZW50X1R5cGVz&#10;XS54bWxQSwECLQAUAAYACAAAACEAOP0h/9YAAACUAQAACwAAAAAAAAAAAAAAAAAvAQAAX3JlbHMv&#10;LnJlbHNQSwECLQAUAAYACAAAACEAcdgDupoCAACFBQAADgAAAAAAAAAAAAAAAAAuAgAAZHJzL2Uy&#10;b0RvYy54bWxQSwECLQAUAAYACAAAACEAcpDkXt8AAAAKAQAADwAAAAAAAAAAAAAAAAD0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8F0" wp14:editId="4D44C8F1">
            <wp:extent cx="5762625" cy="2434021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4804" cy="24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6D" w14:textId="77777777" w:rsidR="00C73082" w:rsidRDefault="00C73082" w:rsidP="00C73082">
      <w:pPr>
        <w:pStyle w:val="PargrafodaLista"/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</w:p>
    <w:p w14:paraId="4D44C86E" w14:textId="77777777" w:rsidR="00C73082" w:rsidRPr="003E78EC" w:rsidRDefault="00C73082" w:rsidP="00C73082">
      <w:pPr>
        <w:pStyle w:val="PargrafodaLista"/>
        <w:numPr>
          <w:ilvl w:val="0"/>
          <w:numId w:val="1"/>
        </w:numPr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Ao clicar no ícone “novo documento”, selecionar o item “carregar arquivo existente” na lista suspensa</w:t>
      </w:r>
      <w:r w:rsidR="007614A6">
        <w:rPr>
          <w:rFonts w:ascii="Verdana" w:eastAsia="Calibri" w:hAnsi="Verdana" w:cs="Verdana"/>
          <w:sz w:val="20"/>
          <w:szCs w:val="20"/>
        </w:rPr>
        <w:t>.</w:t>
      </w:r>
    </w:p>
    <w:p w14:paraId="4D44C86F" w14:textId="77777777" w:rsidR="00C73082" w:rsidRDefault="00C73082" w:rsidP="00C73082">
      <w:pPr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4C8F2" wp14:editId="4D44C8F3">
                <wp:simplePos x="0" y="0"/>
                <wp:positionH relativeFrom="column">
                  <wp:posOffset>2143126</wp:posOffset>
                </wp:positionH>
                <wp:positionV relativeFrom="paragraph">
                  <wp:posOffset>1680210</wp:posOffset>
                </wp:positionV>
                <wp:extent cx="1181100" cy="161925"/>
                <wp:effectExtent l="0" t="0" r="1905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26" style="position:absolute;margin-left:168.75pt;margin-top:132.3pt;width:93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v2MmQIAAIYFAAAOAAAAZHJzL2Uyb0RvYy54bWysVF9P2zAQf5+072D5fSSpgEFEiipQp0kI&#10;EGXi2XXsJpLj82y3afdx9lX2xXa2k1AxtIdpeXB8vrvf/b+r632nyE5Y14KuaHGSUyI0h7rVm4p+&#10;e15+uqDEeaZrpkCLih6Eo9fzjx+uelOKGTSgamEJgmhX9qaijfemzDLHG9ExdwJGaGRKsB3zSNpN&#10;VlvWI3qnslmen2c92NpY4MI5fL1NTDqP+FIK7h+kdMITVVH0zcfTxnMdzmx+xcqNZaZp+eAG+wcv&#10;OtZqNDpB3TLPyNa2f0B1LbfgQPoTDl0GUrZcxBgwmiJ/E82qYUbEWDA5zkxpcv8Plt/vHi1p64pi&#10;oTTrsERPwv/6qTdbBeQi5Kc3rkSxlXm0A+XwGoLdS9uFP4ZB9jGnhymnYu8Jx8eiuCiKHFPPkVec&#10;F5ezswCavWob6/wXAR0Jl4parFlMJdvdOZ9ER5FgTMOyVQrfWal0OB2otg5vkbCb9Y2yZMew4Mtl&#10;jt9g7kgMjQfVLESWYok3f1AiwT4JiTlB72fRk9iNYoJlnAvti8RqWC2StbNjY6F/g0aMVGkEDMgS&#10;vZywB4BRMoGM2CnuQT6oitjMk3L+N8eS8qQRLYP2k3LXarDvASiMarCc5MckpdSELK2hPmDHWEij&#10;5Axftli3O+b8I7M4O1hq3Af+AQ+poK8oDDdKGrA/3nsP8tjSyKWkx1msqPu+ZVZQor5qbPbL4vQ0&#10;DG8kTs8+z5Cwx5z1MUdvuxvA6he4eQyP1yDv1XiVFroXXBuLYBVZTHO0XVHu7Ujc+LQjcPFwsVhE&#10;MRxYw/ydXhkewENWQ18+71+YNUPzemz7exjnlpVvejjJBk0Ni60H2cYGf83rkG8c9tg4w2IK2+SY&#10;jlKv63P+GwAA//8DAFBLAwQUAAYACAAAACEA+7xT5eAAAAALAQAADwAAAGRycy9kb3ducmV2Lnht&#10;bEyPwU6DQBCG7ya+w2ZMvBi7FCxWZGm0iT30YGLbi7cFRiBlZ8nuUvDtHU96nH/+fPNNvplNLy7o&#10;fGdJwXIRgUCqbN1Ro+B0fLtfg/BBU617S6jgGz1siuurXGe1negDL4fQCIaQz7SCNoQhk9JXLRrt&#10;F3ZA4t2XdUYHHl0ja6cnhptexlGUSqM74gutHnDbYnU+jEZBuft02/VrsgvjXcroc7PH90mp25v5&#10;5RlEwDn8leFXn9WhYKfSjlR70StIkscVVxXE6UMKghurOOGk5OQpWoIscvn/h+IHAAD//wMAUEsB&#10;Ai0AFAAGAAgAAAAhALaDOJL+AAAA4QEAABMAAAAAAAAAAAAAAAAAAAAAAFtDb250ZW50X1R5cGVz&#10;XS54bWxQSwECLQAUAAYACAAAACEAOP0h/9YAAACUAQAACwAAAAAAAAAAAAAAAAAvAQAAX3JlbHMv&#10;LnJlbHNQSwECLQAUAAYACAAAACEAxNb9jJkCAACGBQAADgAAAAAAAAAAAAAAAAAuAgAAZHJzL2Uy&#10;b0RvYy54bWxQSwECLQAUAAYACAAAACEA+7xT5eAAAAALAQAADwAAAAAAAAAAAAAAAADzBAAAZHJz&#10;L2Rvd25yZXYueG1sUEsFBgAAAAAEAAQA8wAAAAAGAAAAAA==&#10;" filled="f" strokecolor="red" strokeweight="2pt"/>
            </w:pict>
          </mc:Fallback>
        </mc:AlternateContent>
      </w: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4D44C8F4" wp14:editId="4D44C8F5">
            <wp:extent cx="5791200" cy="224844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07" cy="224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70" w14:textId="77777777" w:rsidR="00C73082" w:rsidRPr="00D852E6" w:rsidRDefault="00C73082" w:rsidP="00C73082">
      <w:pPr>
        <w:pStyle w:val="PargrafodaLista"/>
        <w:numPr>
          <w:ilvl w:val="0"/>
          <w:numId w:val="1"/>
        </w:numPr>
        <w:tabs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</w:pPr>
      <w:r>
        <w:t>Uma caixa se abrirá para procurar documento que foi salvo pelo solicitante. Clicar em “Procurar”</w:t>
      </w:r>
    </w:p>
    <w:p w14:paraId="4D44C871" w14:textId="77777777" w:rsidR="00C73082" w:rsidRPr="003E78EC" w:rsidRDefault="00C73082" w:rsidP="00C73082">
      <w:pPr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44C8F6" wp14:editId="4D44C8F7">
                <wp:simplePos x="0" y="0"/>
                <wp:positionH relativeFrom="column">
                  <wp:posOffset>4191000</wp:posOffset>
                </wp:positionH>
                <wp:positionV relativeFrom="paragraph">
                  <wp:posOffset>908685</wp:posOffset>
                </wp:positionV>
                <wp:extent cx="390525" cy="133350"/>
                <wp:effectExtent l="0" t="0" r="2857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0" o:spid="_x0000_s1026" style="position:absolute;margin-left:330pt;margin-top:71.55pt;width:30.7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apvnQIAAIcFAAAOAAAAZHJzL2Uyb0RvYy54bWysVM1u2zAMvg/YOwi6r3aSZluDOkXQIsOA&#10;og3aDj0rspQYkEWNUuJkj7NX2YuNkn8adMUOw3JwRJH8SH4ieXl1qA3bK/QV2IKPznLOlJVQVnZT&#10;8G9Pyw+fOfNB2FIYsKrgR+X51fz9u8vGzdQYtmBKhYxArJ81ruDbENwsy7zcqlr4M3DKklID1iKQ&#10;iJusRNEQem2ycZ5/zBrA0iFI5T3d3rRKPk/4WisZ7rX2KjBTcMotpC+m7zp+s/mlmG1QuG0luzTE&#10;P2RRi8pS0AHqRgTBdlj9AVVXEsGDDmcS6gy0rqRKNVA1o/xVNY9b4VSqhcjxbqDJ/z9YebdfIatK&#10;ejuix4qa3uhBhV8/7WZngNElMdQ4PyPDR7fCTvJ0jOUeNNbxnwphh8TqcWBVHQKTdDm5yKfjKWeS&#10;VKPJZDJNmNmLs0MfviioWTwUHOnREpdif+sDBSTT3iTGsrCsjEkPZ2y88GCqMt4lATfra4NsL+jF&#10;l8ucfrEEwjgxIym6ZrGwtpR0CkejIoaxD0oTKZT8OGWS2lENsEJKZcOoVW1Fqdpo09NgsYGjRwqd&#10;ACOypiwH7A6gt2xBeuw2584+uqrUzYNz/rfEWufBI0UGGwbnurKAbwEYqqqL3Nr3JLXURJbWUB6p&#10;ZRDaWfJOLit6t1vhw0ogDQ/1ES2EcE8fbaApOHQnzraAP966j/bU06TlrKFhLLj/vhOoODNfLXX7&#10;xej8PE5vEs6nn8Yk4Klmfaqxu/oa6PVHtHqcTMdoH0x/1Aj1M+2NRYxKKmElxS64DNgL16FdErR5&#10;pFoskhlNrBPh1j46GcEjq7Evnw7PAl3XvIG6/g76wRWzVz3c2kZPC4tdAF2lBn/hteObpj01TreZ&#10;4jo5lZPVy/6c/wYAAP//AwBQSwMEFAAGAAgAAAAhANsmihrgAAAACwEAAA8AAABkcnMvZG93bnJl&#10;di54bWxMj8FOwzAQRO9I/IO1SFwQddIWtwpxKqhEDxyQKFx6c+IliRqvo9hpwt+znOC4M6O3M/lu&#10;dp244BBaTxrSRQICqfK2pVrD58fL/RZEiIas6Tyhhm8MsCuur3KTWT/RO16OsRYMoZAZDU2MfSZl&#10;qBp0Jix8j8Telx+ciXwOtbSDmRjuOrlMEiWdaYk/NKbHfYPV+Tg6DeXhNOy3z6tDHO8Uo8/1K75N&#10;Wt/ezE+PICLO8S8Mv/W5OhTcqfQj2SA6DUolvCWysV6lIDixWaYPIEpW1DoFWeTy/4biBwAA//8D&#10;AFBLAQItABQABgAIAAAAIQC2gziS/gAAAOEBAAATAAAAAAAAAAAAAAAAAAAAAABbQ29udGVudF9U&#10;eXBlc10ueG1sUEsBAi0AFAAGAAgAAAAhADj9If/WAAAAlAEAAAsAAAAAAAAAAAAAAAAALwEAAF9y&#10;ZWxzLy5yZWxzUEsBAi0AFAAGAAgAAAAhAN7hqm+dAgAAhwUAAA4AAAAAAAAAAAAAAAAALgIAAGRy&#10;cy9lMm9Eb2MueG1sUEsBAi0AFAAGAAgAAAAhANsmihr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8F8" wp14:editId="4D44C8F9">
            <wp:extent cx="5775429" cy="24479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7390" cy="244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72" w14:textId="77777777" w:rsidR="00C73082" w:rsidRDefault="00C73082" w:rsidP="00C73082">
      <w:pPr>
        <w:pStyle w:val="PargrafodaLista"/>
        <w:numPr>
          <w:ilvl w:val="0"/>
          <w:numId w:val="1"/>
        </w:numPr>
        <w:tabs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</w:pPr>
      <w:r>
        <w:t>Clicando em “Procurar” uma caixa se abrirá para localizar o documento desejado. Após selecionar o documento clicar em “Abrir” e depois em “OK”</w:t>
      </w:r>
    </w:p>
    <w:p w14:paraId="4D44C873" w14:textId="77777777" w:rsidR="00C73082" w:rsidRDefault="00C73082" w:rsidP="00C73082">
      <w:pPr>
        <w:pStyle w:val="PargrafodaLista"/>
        <w:tabs>
          <w:tab w:val="left" w:pos="9781"/>
          <w:tab w:val="left" w:pos="9923"/>
        </w:tabs>
        <w:autoSpaceDE w:val="0"/>
        <w:autoSpaceDN w:val="0"/>
        <w:adjustRightInd w:val="0"/>
        <w:ind w:left="993" w:right="686"/>
      </w:pPr>
    </w:p>
    <w:p w14:paraId="4D44C874" w14:textId="77777777" w:rsidR="00C7308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44C8FA" wp14:editId="4D44C8FB">
                <wp:simplePos x="0" y="0"/>
                <wp:positionH relativeFrom="column">
                  <wp:posOffset>2352675</wp:posOffset>
                </wp:positionH>
                <wp:positionV relativeFrom="paragraph">
                  <wp:posOffset>1882140</wp:posOffset>
                </wp:positionV>
                <wp:extent cx="409575" cy="114300"/>
                <wp:effectExtent l="0" t="0" r="28575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2" o:spid="_x0000_s1026" style="position:absolute;margin-left:185.25pt;margin-top:148.2pt;width:32.2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FMngIAAIcFAAAOAAAAZHJzL2Uyb0RvYy54bWysVM1u2zAMvg/YOwi6r7azZF2DOkXQIsOA&#10;og3aDj0rshQLkEVNUuJkj7NX2YuNkn8adMUOw3JwRJH8SH4ieXl1aDTZC+cVmJIWZzklwnColNmW&#10;9NvT6sNnSnxgpmIajCjpUXh6tXj/7rK1czGBGnQlHEEQ4+etLWkdgp1nmee1aJg/AysMKiW4hgUU&#10;3TarHGsRvdHZJM8/ZS24yjrgwnu8vemUdJHwpRQ83EvpRSC6pJhbSF+Xvpv4zRaXbL51zNaK92mw&#10;f8iiYcpg0BHqhgVGdk79AdUo7sCDDGccmgykVFykGrCaIn9VzWPNrEi1IDnejjT5/wfL7/ZrR1SF&#10;bzehxLAG3+hBhF8/zXangeAlMtRaP0fDR7t2veTxGMs9SNfEfyyEHBKrx5FVcQiE4+U0v5idzyjh&#10;qCqK6cc8sZ69OFvnwxcBDYmHkjp8tMQl29/6gAHRdDCJsQyslNbp4bSJFx60quJdEtx2c60d2TN8&#10;8dUqx18sATFOzFCKrlksrCslncJRi4ihzYOQSAomP0mZpHYUIyzjXJhQdKqaVaKLNjsNFhs4eqTQ&#10;CTAiS8xyxO4BBssOZMDucu7to6tI3Tw6539LrHMePVJkMGF0bpQB9xaAxqr6yJ39QFJHTWRpA9UR&#10;W8ZBN0ve8pXCd7tlPqyZw+HBMcOFEO7xIzW0JYX+REkN7sdb99Eeexq1lLQ4jCX133fMCUr0V4Pd&#10;flFMp3F6kzCdnU9QcKeazanG7JprwNcvcPVYno7RPujhKB00z7g3ljEqqpjhGLukPLhBuA7dksDN&#10;w8VymcxwYi0Lt+bR8ggeWY19+XR4Zs72zRuw6+9gGFw2f9XDnW30NLDcBZAqNfgLrz3fOO2pcfrN&#10;FNfJqZysXvbn4jcAAAD//wMAUEsDBBQABgAIAAAAIQDiVlcB4QAAAAsBAAAPAAAAZHJzL2Rvd25y&#10;ZXYueG1sTI9BT4NAEIXvJv6HzZh4MXZpobQiS6NN7MGDibUXbws7Aik7S9il4L93POlx8l6++V6+&#10;m20nLjj41pGC5SICgVQ501Kt4PTxcr8F4YMmoztHqOAbPeyK66tcZ8ZN9I6XY6gFQ8hnWkETQp9J&#10;6asGrfYL1yNx9uUGqwOfQy3NoCeG206uoiiVVrfEHxrd477B6nwcrYLy8Dnst8/xIYx3KaPP9Su+&#10;TUrd3sxPjyACzuGvDL/6rA4FO5VuJONFpyDeRGuuKlg9pAkIbiTxmteVHC2TBGSRy/8bih8AAAD/&#10;/wMAUEsBAi0AFAAGAAgAAAAhALaDOJL+AAAA4QEAABMAAAAAAAAAAAAAAAAAAAAAAFtDb250ZW50&#10;X1R5cGVzXS54bWxQSwECLQAUAAYACAAAACEAOP0h/9YAAACUAQAACwAAAAAAAAAAAAAAAAAvAQAA&#10;X3JlbHMvLnJlbHNQSwECLQAUAAYACAAAACEAGL1hTJ4CAACHBQAADgAAAAAAAAAAAAAAAAAuAgAA&#10;ZHJzL2Uyb0RvYy54bWxQSwECLQAUAAYACAAAACEA4lZXAe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44C8FC" wp14:editId="4D44C8FD">
                <wp:simplePos x="0" y="0"/>
                <wp:positionH relativeFrom="column">
                  <wp:posOffset>5248275</wp:posOffset>
                </wp:positionH>
                <wp:positionV relativeFrom="paragraph">
                  <wp:posOffset>1996440</wp:posOffset>
                </wp:positionV>
                <wp:extent cx="304800" cy="238125"/>
                <wp:effectExtent l="0" t="0" r="19050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3" o:spid="_x0000_s1026" style="position:absolute;margin-left:413.25pt;margin-top:157.2pt;width:24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5GAmwIAAIcFAAAOAAAAZHJzL2Uyb0RvYy54bWysVM1u2zAMvg/YOwi6r3Z+unVGnCJokWFA&#10;0RZth54VWYoNyKImKXGyx9mr7MVGSbYbdMUOw3yQRZH8+M/F5aFVZC+sa0CXdHKWUyI0h6rR25J+&#10;e1p/uKDEeaYrpkCLkh6Fo5fL9+8WnSnEFGpQlbAEQbQrOlPS2ntTZJnjtWiZOwMjNDIl2JZ5JO02&#10;qyzrEL1V2TTPP2Yd2MpY4MI5fL1OTLqM+FIK7u+kdMITVVL0zcfTxnMTzmy5YMXWMlM3vHeD/YMX&#10;LWs0Gh2hrplnZGebP6DahltwIP0ZhzYDKRsuYgwYzSR/Fc1jzYyIsWBynBnT5P4fLL/d31vSVFi7&#10;GSWatVijB+F//dTbnQKCj5ihzrgCBR/Nve0ph9cQ7kHaNvwxEHKIWT2OWRUHTzg+zvL5RY6558ia&#10;zi4m0/OAmb0oG+v8FwEtCZeSWixazCXb3zifRAeRYEvDulEK31mhdDgdqKYKb5Gw282VsmTPsOLr&#10;dY5fb+5EDI0H1SwElkKJN39UIsE+CIlJQeen0ZPYjmKEZZwL7SeJVbNKJGvnp8ZCAweNGKnSCBiQ&#10;JXo5YvcAg2QCGbBT3L18UBWxm0fl/G+OJeVRI1oG7UflttFg3wJQGFVvOckPSUqpCVnaQHXElrGQ&#10;ZskZvm6wbjfM+XtmcXiw1LgQ/B0eUkFXUuhvlNRgf7z1HuSxp5FLSYfDWFL3fcesoER91djtnyfz&#10;eZjeSMzPP02RsKeczSlH79orwOpPcPUYHq9B3qvhKi20z7g3VsEqspjmaLuk3NuBuPJpSeDm4WK1&#10;imI4sYb5G/1oeAAPWQ19+XR4Ztb0zeux629hGFxWvOrhJBs0Nax2HmQTG/wlr32+cdpj4/SbKayT&#10;UzpKvezP5W8AAAD//wMAUEsDBBQABgAIAAAAIQBI69ks4AAAAAsBAAAPAAAAZHJzL2Rvd25yZXYu&#10;eG1sTI/BToNAEIbvJr7DZky8GLvQUkRkabSJPXgwsXrxtrAjkLKzhF0Kvr3jSY/zz59vvil2i+3F&#10;GUffOVIQryIQSLUzHTUKPt6fbzMQPmgyuneECr7Rw668vCh0btxMb3g+hkYwhHyuFbQhDLmUvm7R&#10;ar9yAxLvvtxodeBxbKQZ9cxw28t1FKXS6o74QqsH3LdYn46TVVAdPsd99rQ5hOkmZfSpecHXWanr&#10;q+XxAUTAJfyV4Vef1aFkp8pNZLzoFWTrdMtVBZs4SUBwI7tLOKk42cb3IMtC/v+h/AEAAP//AwBQ&#10;SwECLQAUAAYACAAAACEAtoM4kv4AAADhAQAAEwAAAAAAAAAAAAAAAAAAAAAAW0NvbnRlbnRfVHlw&#10;ZXNdLnhtbFBLAQItABQABgAIAAAAIQA4/SH/1gAAAJQBAAALAAAAAAAAAAAAAAAAAC8BAABfcmVs&#10;cy8ucmVsc1BLAQItABQABgAIAAAAIQBW45GAmwIAAIcFAAAOAAAAAAAAAAAAAAAAAC4CAABkcnMv&#10;ZTJvRG9jLnhtbFBLAQItABQABgAIAAAAIQBI69ks4AAAAAs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8FE" wp14:editId="4D44C8FF">
            <wp:extent cx="5762187" cy="24384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901" cy="244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75" w14:textId="77777777" w:rsidR="00C73082" w:rsidRDefault="00C73082" w:rsidP="00C73082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76" w14:textId="77777777" w:rsidR="00C73082" w:rsidRPr="00D852E6" w:rsidRDefault="00C73082" w:rsidP="00C73082">
      <w:pPr>
        <w:pStyle w:val="PargrafodaLista"/>
        <w:numPr>
          <w:ilvl w:val="0"/>
          <w:numId w:val="1"/>
        </w:numPr>
        <w:tabs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 w:rsidRPr="00D852E6">
        <w:rPr>
          <w:rFonts w:ascii="Verdana" w:eastAsia="Calibri" w:hAnsi="Verdana" w:cs="Verdana"/>
          <w:sz w:val="20"/>
          <w:szCs w:val="20"/>
        </w:rPr>
        <w:t>Após clicar em “OK”, uma nova caixa se abrirá para preenchimento dos dados</w:t>
      </w:r>
      <w:r>
        <w:rPr>
          <w:rFonts w:ascii="Verdana" w:eastAsia="Calibri" w:hAnsi="Verdana" w:cs="Verdana"/>
          <w:sz w:val="20"/>
          <w:szCs w:val="20"/>
        </w:rPr>
        <w:t xml:space="preserve"> da </w:t>
      </w:r>
      <w:r w:rsidR="007614A6">
        <w:rPr>
          <w:rFonts w:ascii="Verdana" w:eastAsia="Calibri" w:hAnsi="Verdana" w:cs="Verdana"/>
          <w:sz w:val="20"/>
          <w:szCs w:val="20"/>
        </w:rPr>
        <w:t>reunião</w:t>
      </w:r>
      <w:r>
        <w:rPr>
          <w:rFonts w:ascii="Verdana" w:eastAsia="Calibri" w:hAnsi="Verdana" w:cs="Verdana"/>
          <w:sz w:val="20"/>
          <w:szCs w:val="20"/>
        </w:rPr>
        <w:t>. Preencher os dados e clicar em “Salvar”</w:t>
      </w:r>
    </w:p>
    <w:p w14:paraId="4D44C877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78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44C900" wp14:editId="4D44C901">
                <wp:simplePos x="0" y="0"/>
                <wp:positionH relativeFrom="column">
                  <wp:posOffset>4000500</wp:posOffset>
                </wp:positionH>
                <wp:positionV relativeFrom="paragraph">
                  <wp:posOffset>2095500</wp:posOffset>
                </wp:positionV>
                <wp:extent cx="285750" cy="152400"/>
                <wp:effectExtent l="0" t="0" r="1905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9" o:spid="_x0000_s1026" style="position:absolute;margin-left:315pt;margin-top:165pt;width:22.5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5mCnAIAAIcFAAAOAAAAZHJzL2Uyb0RvYy54bWysVM1u2zAMvg/YOwi6r3aCZG2DOkXQIsOA&#10;oi2aDj0rshQbkEWNUv72OHuVvdgo+adBV+wwLAdHFMmP5EeKV9eHxrCdQl+DLfjoLOdMWQllbTcF&#10;//a8/HTBmQ/ClsKAVQU/Ks+v5x8/XO3dTI2hAlMqZARi/WzvCl6F4GZZ5mWlGuHPwClLSg3YiEAi&#10;brISxZ7QG5ON8/xztgcsHYJU3tPtbavk84SvtZLhQWuvAjMFp9xC+mL6ruM3m1+J2QaFq2rZpSH+&#10;IYtG1JaCDlC3Igi2xfoPqKaWCB50OJPQZKB1LVWqgaoZ5W+qWVXCqVQLkePdQJP/f7DyfveIrC6p&#10;d5ecWdFQj55U+PXTbrYGGF0SQ3vnZ2S4co/YSZ6OsdyDxib+UyHskFg9DqyqQ2CSLscX0/MpcS9J&#10;NZqOJ3liPXt1dujDFwUNi4eCIzUtcSl2dz5QQDLtTWIsC8vamNQ4Y+OFB1OX8S4JuFnfGGQ7QR1f&#10;LnP6xRII48SMpOiaxcLaUtIpHI2KGMY+KU2kxORTJmkc1QArpFQ2jFpVJUrVRpueBosDHD1S6AQY&#10;kTVlOWB3AL1lC9Jjtzl39tFVpWkenPO/JdY6Dx4pMtgwODe1BXwPwFBVXeTWvieppSaytIbySCOD&#10;0L4l7+Sypr7dCR8eBdLjoVbTQggP9NEG9gWH7sRZBfjjvftoTzNNWs729BgL7r9vBSrOzFdL0345&#10;mkzi603CZHo+JgFPNetTjd02N0DdH9HqcTIdo30w/VEjNC+0NxYxKqmElRS74DJgL9yEdknQ5pFq&#10;sUhm9GKdCHd25WQEj6zGuXw+vAh03fAGmvp76B+umL2Z4dY2elpYbAPoOg34K68d3/Ta0+B0mymu&#10;k1M5Wb3uz/lvAAAA//8DAFBLAwQUAAYACAAAACEApF92ut8AAAALAQAADwAAAGRycy9kb3ducmV2&#10;LnhtbEyPMU/DMBCFdyT+g3VILIjaEBqqEKeCSnRgqETp0s2JjyRqfI5ipwn/noMFtrt3T+++l69n&#10;14kzDqH1pOFuoUAgVd62VGs4fLzerkCEaMiazhNq+MIA6+LyIjeZ9RO943kfa8EhFDKjoYmxz6QM&#10;VYPOhIXvkfj26QdnIq9DLe1gJg53nbxXKpXOtMQfGtPjpsHqtB+dhnJ7HDarl2Qbx5uUo0/1G+4m&#10;ra+v5ucnEBHn+GeGH3xGh4KZSj+SDaLTkCaKu0QNye/AjvRxyUrJyvJBgSxy+b9D8Q0AAP//AwBQ&#10;SwECLQAUAAYACAAAACEAtoM4kv4AAADhAQAAEwAAAAAAAAAAAAAAAAAAAAAAW0NvbnRlbnRfVHlw&#10;ZXNdLnhtbFBLAQItABQABgAIAAAAIQA4/SH/1gAAAJQBAAALAAAAAAAAAAAAAAAAAC8BAABfcmVs&#10;cy8ucmVsc1BLAQItABQABgAIAAAAIQBfI5mCnAIAAIcFAAAOAAAAAAAAAAAAAAAAAC4CAABkcnMv&#10;ZTJvRG9jLnhtbFBLAQItABQABgAIAAAAIQCkX3a6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02" wp14:editId="4D44C903">
            <wp:extent cx="5751839" cy="2457450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792" cy="24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79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7A" w14:textId="77777777" w:rsidR="007614A6" w:rsidRDefault="00C73082" w:rsidP="007614A6">
      <w:pPr>
        <w:pStyle w:val="PargrafodaLista"/>
        <w:rPr>
          <w:rFonts w:ascii="Verdana" w:hAnsi="Verdana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N</w:t>
      </w:r>
      <w:r w:rsidRPr="007614A6">
        <w:rPr>
          <w:rFonts w:ascii="Verdana" w:eastAsia="Verdana,Arial" w:hAnsi="Verdana" w:cs="Verdana,Arial"/>
          <w:snapToGrid w:val="0"/>
          <w:sz w:val="20"/>
          <w:szCs w:val="20"/>
        </w:rPr>
        <w:t xml:space="preserve">ome: 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>Pre</w:t>
      </w:r>
      <w:r w:rsidR="007614A6" w:rsidRPr="007614A6">
        <w:rPr>
          <w:rFonts w:ascii="Verdana" w:eastAsia="Verdana,Arial" w:hAnsi="Verdana" w:cs="Verdana,Arial"/>
          <w:snapToGrid w:val="0"/>
          <w:sz w:val="20"/>
          <w:szCs w:val="20"/>
        </w:rPr>
        <w:t xml:space="preserve">encher o campo utilizando a nomenclatura padrão: </w:t>
      </w:r>
      <w:r w:rsidR="007614A6" w:rsidRPr="007614A6">
        <w:rPr>
          <w:rFonts w:ascii="Verdana" w:hAnsi="Verdana"/>
          <w:sz w:val="20"/>
          <w:szCs w:val="20"/>
        </w:rPr>
        <w:t>Ata de Reunião (Contratação ou Transição)_(Nome do Projeto)</w:t>
      </w:r>
    </w:p>
    <w:p w14:paraId="4D44C87B" w14:textId="77777777" w:rsidR="00C73082" w:rsidRPr="007614A6" w:rsidRDefault="00C73082" w:rsidP="007614A6">
      <w:pPr>
        <w:pStyle w:val="PargrafodaLista"/>
        <w:rPr>
          <w:sz w:val="20"/>
          <w:szCs w:val="20"/>
        </w:rPr>
      </w:pPr>
      <w:r w:rsidRPr="007614A6">
        <w:rPr>
          <w:rFonts w:ascii="Verdana" w:eastAsia="Verdana,Arial" w:hAnsi="Verdana" w:cs="Verdana,Arial"/>
          <w:snapToGrid w:val="0"/>
          <w:sz w:val="20"/>
          <w:szCs w:val="20"/>
        </w:rPr>
        <w:t>- Título: Pode ser inserido o mesmo dado do campo “Nome”</w:t>
      </w:r>
    </w:p>
    <w:p w14:paraId="4D44C87C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- Solicitante: Nome do solicitante ou GT solicitou a 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>transição</w:t>
      </w:r>
    </w:p>
    <w:p w14:paraId="4D44C87D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- Tipo de Documento: Escolher 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>a opção</w:t>
      </w: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 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>Reunião de Transição</w:t>
      </w:r>
    </w:p>
    <w:p w14:paraId="4D44C87E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Data da Reunião: Data de Realização da Reunião</w:t>
      </w:r>
      <w:r w:rsidR="007614A6">
        <w:rPr>
          <w:rFonts w:ascii="Verdana" w:eastAsia="Verdana,Arial" w:hAnsi="Verdana" w:cs="Verdana,Arial"/>
          <w:snapToGrid w:val="0"/>
          <w:sz w:val="20"/>
          <w:szCs w:val="20"/>
        </w:rPr>
        <w:t xml:space="preserve"> de Transição</w:t>
      </w:r>
    </w:p>
    <w:p w14:paraId="4D44C87F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- Tipo de Serviço ou Projeto: Tipo do serviço contratado ou do Projeto </w:t>
      </w:r>
    </w:p>
    <w:p w14:paraId="4D44C880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81" w14:textId="77777777" w:rsidR="00C73082" w:rsidRPr="009916A1" w:rsidRDefault="00C73082" w:rsidP="00C73082">
      <w:pPr>
        <w:pStyle w:val="PargrafodaLista"/>
        <w:numPr>
          <w:ilvl w:val="0"/>
          <w:numId w:val="1"/>
        </w:numPr>
        <w:tabs>
          <w:tab w:val="left" w:pos="9781"/>
          <w:tab w:val="left" w:pos="9923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documento carregado será identificado com um asterisco verde ao lado no nome do arquivo, representado que é um novo documento.</w:t>
      </w:r>
    </w:p>
    <w:p w14:paraId="4D44C882" w14:textId="77777777" w:rsidR="00C73082" w:rsidRPr="00D852E6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4D44C883" w14:textId="77777777" w:rsidR="00C73082" w:rsidRPr="00EC33F4" w:rsidRDefault="00C73082" w:rsidP="00C73082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44C904" wp14:editId="4D44C905">
                <wp:simplePos x="0" y="0"/>
                <wp:positionH relativeFrom="column">
                  <wp:posOffset>1476375</wp:posOffset>
                </wp:positionH>
                <wp:positionV relativeFrom="paragraph">
                  <wp:posOffset>901065</wp:posOffset>
                </wp:positionV>
                <wp:extent cx="4543425" cy="371475"/>
                <wp:effectExtent l="0" t="0" r="28575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8" o:spid="_x0000_s1026" style="position:absolute;margin-left:116.25pt;margin-top:70.95pt;width:357.75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NwTnAIAAIgFAAAOAAAAZHJzL2Uyb0RvYy54bWysVM1u2zAMvg/YOwi6r05SZ92MOkXQIsOA&#10;og3aDj0rshQbkEVNUuJkj7NX2YuNkmw36IodhvkgiyL58Z+XV4dWkb2wrgFd0unZhBKhOVSN3pb0&#10;29PqwydKnGe6Ygq0KOlROHq1eP/usjOFmEENqhKWIIh2RWdKWntviixzvBYtc2dghEamBNsyj6Td&#10;ZpVlHaK3KptNJh+zDmxlLHDhHL7eJCZdRHwpBff3UjrhiSop+ubjaeO5CWe2uGTF1jJTN7x3g/2D&#10;Fy1rNBodoW6YZ2Rnmz+g2oZbcCD9GYc2AykbLmIMGM108iqax5oZEWPB5Dgzpsn9P1h+t19b0lRY&#10;O6yUZi3W6EH4Xz/1dqeA4CNmqDOuQMFHs7Y95fAawj1I24Y/BkIOMavHMavi4AnHx3yen+ezOSUc&#10;eecX0/xiHkCzF21jnf8ioCXhUlKLVYvJZPtb55PoIBKMaVg1SuE7K5QOpwPVVOEtEna7uVaW7BmW&#10;fLWa4NebOxFD40E1C5GlWOLNH5VIsA9CYlbQ+1n0JPajGGEZ50L7aWLVrBLJ2vzUWOjgoBEjVRoB&#10;A7JEL0fsHmCQTCADdoq7lw+qIrbzqDz5m2NJedSIlkH7UbltNNi3ABRG1VtO8kOSUmpCljZQHbFn&#10;LKRhcoavGqzbLXN+zSxOD84ZbgR/j4dU0JUU+hslNdgfb70HeWxq5FLS4TSW1H3fMSsoUV81tvvn&#10;aZ6H8Y1EPr+YIWFPOZtTjt6114DVn+LuMTxeg7xXw1VaaJ9xcSyDVWQxzdF2Sbm3A3Ht05bA1cPF&#10;chnFcGQN87f60fAAHrIa+vLp8Mys6ZvXY9vfwTC5rHjVw0k2aGpY7jzIJjb4S177fOO4x8bpV1PY&#10;J6d0lHpZoIvfAAAA//8DAFBLAwQUAAYACAAAACEAg98TueAAAAALAQAADwAAAGRycy9kb3ducmV2&#10;LnhtbEyPMU/DMBCFdyT+g3VILIjaTUOVhjgVVKIDQyVKl25OfCRRYzuynSb8e44JxtP39O57xXY2&#10;PbuiD52zEpYLAQxt7XRnGwmnz7fHDFiIymrVO4sSvjHAtry9KVSu3WQ/8HqMDaMSG3IloY1xyDkP&#10;dYtGhYUb0BL7ct6oSKdvuPZqonLT80SINTeqs/ShVQPuWqwvx9FIqPZnv8teV/s4Pqyp+tK842GS&#10;8v5ufnkGFnGOf2H41Sd1KMmpcqPVgfUSklXyRFEC6XIDjBKbNKN1FSEhUuBlwf9vKH8AAAD//wMA&#10;UEsBAi0AFAAGAAgAAAAhALaDOJL+AAAA4QEAABMAAAAAAAAAAAAAAAAAAAAAAFtDb250ZW50X1R5&#10;cGVzXS54bWxQSwECLQAUAAYACAAAACEAOP0h/9YAAACUAQAACwAAAAAAAAAAAAAAAAAvAQAAX3Jl&#10;bHMvLnJlbHNQSwECLQAUAAYACAAAACEAh9jcE5wCAACIBQAADgAAAAAAAAAAAAAAAAAuAgAAZHJz&#10;L2Uyb0RvYy54bWxQSwECLQAUAAYACAAAACEAg98Tue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4C906" wp14:editId="4D44C907">
                <wp:simplePos x="0" y="0"/>
                <wp:positionH relativeFrom="column">
                  <wp:posOffset>2857500</wp:posOffset>
                </wp:positionH>
                <wp:positionV relativeFrom="paragraph">
                  <wp:posOffset>1039495</wp:posOffset>
                </wp:positionV>
                <wp:extent cx="428625" cy="152400"/>
                <wp:effectExtent l="0" t="0" r="28575" b="19050"/>
                <wp:wrapNone/>
                <wp:docPr id="16" name="Seta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5240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16" o:spid="_x0000_s1026" type="#_x0000_t66" style="position:absolute;margin-left:225pt;margin-top:81.85pt;width:33.7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Sh6nQIAAL8FAAAOAAAAZHJzL2Uyb0RvYy54bWysVMFu2zAMvQ/YPwi6r3aCpOuCOkXQIsOA&#10;oi2WDj0rshQbkEWNUuJkXz9KdpysK3YoloMimuQj+UTy+mbfGLZT6GuwBR9d5JwpK6Gs7abgP56X&#10;n64480HYUhiwquAH5fnN/OOH69bN1BgqMKVCRiDWz1pX8CoEN8syLyvVCH8BTllSasBGBBJxk5Uo&#10;WkJvTDbO88usBSwdglTe09e7TsnnCV9rJcOj1l4FZgpOuYV0YjrX8czm12K2QeGqWvZpiHdk0Yja&#10;UtAB6k4EwbZY/wXV1BLBgw4XEpoMtK6lSjVQNaP8VTWrSjiVaiFyvBto8v8PVj7snpDVJb3dJWdW&#10;NPRGK0XJO4GCCab8z63CUjBSE1et8zNyWbkn7CVP11j4XmMT/6kktk/8HgZ+1T4wSR8n46vL8ZQz&#10;SarRdDzJE//ZydmhD18VNCxeCm6UDgtEaBO1YnfvA0Ul+6NdDOjB1OWyNiYJuFnfGmQ7Qe+9XOb0&#10;i2mTyx9mxr7Pk3CiaxZp6ApPt3AwKgIa+11pIpNKHaeUUxurISEhpbJh1KkqUaouz+l5mrHxo0dK&#10;OgFGZE31Ddg9wNGyAzlid9X29tFVpSkYnPN/JdY5Dx4pMtgwODe1BXwLwFBVfeTO/khSR01kaQ3l&#10;gVoNoZtB7+Syple+Fz48Ua+llqFFEh7p0AbagkN/46wC/PXW92hPs0Bazloa4oJTuwpUnJlvlqbk&#10;y2gyiVOfhMn085gEPNeszzV229wC9c2IVpaT6RrtgzleNULzQvtmEaOSSlhJsQsuAx6F29AtF9pY&#10;Ui0WyYwm3Ylwb1dORvDIamzg5/2LQNe3eqAZeYDjwIvZq2bvbKOnhcU2gK7TJJx47fmmLZEap99o&#10;cQ2dy8nqtHfnvwEAAP//AwBQSwMEFAAGAAgAAAAhAMP7z13iAAAACwEAAA8AAABkcnMvZG93bnJl&#10;di54bWxMj8FOwzAQRO9I/IO1SFwQdRJIXIU4VYUEB4SEaDlwdGOTBOJ1ZLtJ6NeznOC4M6PZN9Vm&#10;sQObjA+9QwnpKgFmsHG6x1bC2/7heg0sRIVaDQ6NhG8TYFOfn1Wq1G7GVzPtYsuoBEOpJHQxjiXn&#10;oemMVWHlRoPkfThvVaTTt1x7NVO5HXiWJAW3qkf60KnR3Hem+dodrYTPORfZ+9VpX0zPSj+l2+z0&#10;4h+lvLxYtnfAolniXxh+8QkdamI6uCPqwAYJt3lCWyIZxY0ARok8FTmwAylrIYDXFf+/of4BAAD/&#10;/wMAUEsBAi0AFAAGAAgAAAAhALaDOJL+AAAA4QEAABMAAAAAAAAAAAAAAAAAAAAAAFtDb250ZW50&#10;X1R5cGVzXS54bWxQSwECLQAUAAYACAAAACEAOP0h/9YAAACUAQAACwAAAAAAAAAAAAAAAAAvAQAA&#10;X3JlbHMvLnJlbHNQSwECLQAUAAYACAAAACEACEUoep0CAAC/BQAADgAAAAAAAAAAAAAAAAAuAgAA&#10;ZHJzL2Uyb0RvYy54bWxQSwECLQAUAAYACAAAACEAw/vPXeIAAAALAQAADwAAAAAAAAAAAAAAAAD3&#10;BAAAZHJzL2Rvd25yZXYueG1sUEsFBgAAAAAEAAQA8wAAAAYGAAAAAA==&#10;" adj="3840" fillcolor="red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08" wp14:editId="4D44C909">
            <wp:extent cx="5768986" cy="2428875"/>
            <wp:effectExtent l="0" t="0" r="317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986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84" w14:textId="77777777" w:rsidR="00C73082" w:rsidRDefault="00C73082" w:rsidP="00C73082">
      <w:pPr>
        <w:pStyle w:val="PargrafodaLista"/>
        <w:tabs>
          <w:tab w:val="num" w:pos="720"/>
          <w:tab w:val="left" w:pos="9781"/>
        </w:tabs>
        <w:ind w:left="993" w:right="686"/>
        <w:rPr>
          <w:rFonts w:ascii="Verdana" w:hAnsi="Verdana" w:cs="Arial"/>
          <w:snapToGrid w:val="0"/>
          <w:sz w:val="20"/>
          <w:szCs w:val="20"/>
        </w:rPr>
      </w:pPr>
    </w:p>
    <w:p w14:paraId="4D44C885" w14:textId="77777777" w:rsidR="00C73082" w:rsidRPr="00791A72" w:rsidRDefault="00C73082" w:rsidP="00C73082">
      <w:pPr>
        <w:pStyle w:val="PargrafodaLista"/>
        <w:numPr>
          <w:ilvl w:val="0"/>
          <w:numId w:val="1"/>
        </w:numPr>
        <w:tabs>
          <w:tab w:val="num" w:pos="720"/>
          <w:tab w:val="left" w:pos="1418"/>
        </w:tabs>
        <w:ind w:left="709" w:right="686" w:firstLine="0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 área de Governança deverá criar um novo item para o contrato transicionado para incluir os dados da contratação no Catálogo de Contratos no Sharepoint.</w:t>
      </w:r>
    </w:p>
    <w:p w14:paraId="4D44C886" w14:textId="77777777" w:rsidR="00C73082" w:rsidRDefault="00C73082" w:rsidP="00C730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44C90A" wp14:editId="4D44C90B">
                <wp:simplePos x="0" y="0"/>
                <wp:positionH relativeFrom="column">
                  <wp:posOffset>542925</wp:posOffset>
                </wp:positionH>
                <wp:positionV relativeFrom="paragraph">
                  <wp:posOffset>1403350</wp:posOffset>
                </wp:positionV>
                <wp:extent cx="590550" cy="247650"/>
                <wp:effectExtent l="0" t="0" r="19050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1" o:spid="_x0000_s1026" style="position:absolute;margin-left:42.75pt;margin-top:110.5pt;width:46.5pt;height: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zMKmwIAAIcFAAAOAAAAZHJzL2Uyb0RvYy54bWysVM1u2zAMvg/YOwi6r3aCpF2NOkXQIsOA&#10;oi2aDj0rshQbkEVNUuJkj7NX2YuNkmw36IodhvkgkyL58Uckr64PrSJ7YV0DuqSTs5wSoTlUjd6W&#10;9Nvz6tNnSpxnumIKtCjpUTh6vfj44aozhZhCDaoSliCIdkVnSlp7b4osc7wWLXNnYIRGoQTbMo+s&#10;3WaVZR2ityqb5vl51oGtjAUunMPb2ySki4gvpeD+QUonPFElxdh8PG08N+HMFles2Fpm6ob3YbB/&#10;iKJljUanI9Qt84zsbPMHVNtwCw6kP+PQZiBlw0XMAbOZ5G+yWdfMiJgLFseZsUzu/8Hy+/2jJU1V&#10;0umEEs1afKMn4X/91NudAoKXWKHOuAIV1+bR9pxDMqR7kLYNf0yEHGJVj2NVxcETjpfzy3w+x9pz&#10;FE1nF+dII0r2amys818EtCQQJbX4aLGWbH/nfFIdVIIvDatGKbxnhdLhdKCaKtxFxm43N8qSPcMX&#10;X61y/Hp3J2roPJhmIbGUSqT8UYkE+yQkFgWDn8ZIYjuKEZZxLrSfJFHNKpG8zU+dhQYOFjFTpREw&#10;IEuMcsTuAQbNBDJgp7x7/WAqYjePxvnfAkvGo0X0DNqPxm2jwb4HoDCr3nPSH4qUShOqtIHqiC1j&#10;Ic2SM3zV4LvdMecfmcXhwafGheAf8JAKupJCT1FSg/3x3n3Qx55GKSUdDmNJ3fcds4IS9VVjt19O&#10;ZrMwvZGZzS+myNhTyeZUonftDeDrY0NjdJEM+l4NpLTQvuDeWAavKGKao++Scm8H5sanJYGbh4vl&#10;MqrhxBrm7/Ta8AAeqhr68vnwwqzpm9dj19/DMLiseNPDSTdYaljuPMgmNvhrXft647THxuk3U1gn&#10;p3zUet2fi98AAAD//wMAUEsDBBQABgAIAAAAIQAo3rmZ3gAAAAoBAAAPAAAAZHJzL2Rvd25yZXYu&#10;eG1sTI/BTsMwEETvSPyDtUhcELUb1BCFOBVUogcOSBQu3Jx4SaLG6yh2mvD3bE/0uLOjmTfFdnG9&#10;OOEYOk8a1isFAqn2tqNGw9fn630GIkRD1vSeUMMvBtiW11eFya2f6QNPh9gIDqGQGw1tjEMuZahb&#10;dCas/IDEvx8/OhP5HBtpRzNzuOtlolQqnemIG1oz4K7F+niYnIZq/z3uspeHfZzuUo4+Nm/4Pmt9&#10;e7M8P4GIuMR/M5zxGR1KZqr8RDaIXkO22bBTQ5KsedPZ8JixUrGSKgWyLOTlhPIPAAD//wMAUEsB&#10;Ai0AFAAGAAgAAAAhALaDOJL+AAAA4QEAABMAAAAAAAAAAAAAAAAAAAAAAFtDb250ZW50X1R5cGVz&#10;XS54bWxQSwECLQAUAAYACAAAACEAOP0h/9YAAACUAQAACwAAAAAAAAAAAAAAAAAvAQAAX3JlbHMv&#10;LnJlbHNQSwECLQAUAAYACAAAACEA3mszCpsCAACHBQAADgAAAAAAAAAAAAAAAAAuAgAAZHJzL2Uy&#10;b0RvYy54bWxQSwECLQAUAAYACAAAACEAKN65md4AAAAKAQAADwAAAAAAAAAAAAAAAAD1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0C" wp14:editId="4D44C90D">
            <wp:extent cx="5772150" cy="242041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4110" cy="242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87" w14:textId="77777777" w:rsidR="00C73082" w:rsidRDefault="00C73082" w:rsidP="00C730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D44C888" w14:textId="77777777" w:rsidR="00C73082" w:rsidRDefault="00C73082" w:rsidP="00C73082">
      <w:pPr>
        <w:pStyle w:val="PargrafodaLista"/>
        <w:numPr>
          <w:ilvl w:val="0"/>
          <w:numId w:val="1"/>
        </w:numPr>
        <w:spacing w:after="0"/>
        <w:ind w:left="709" w:right="686" w:firstLine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Para incluir um novo contrato no</w:t>
      </w:r>
      <w:r w:rsidRPr="007148CC">
        <w:rPr>
          <w:rFonts w:ascii="Verdana" w:hAnsi="Verdana" w:cs="Verdana"/>
          <w:bCs/>
          <w:sz w:val="20"/>
          <w:szCs w:val="20"/>
        </w:rPr>
        <w:t xml:space="preserve"> Catálogo de Contratos</w:t>
      </w:r>
      <w:r>
        <w:rPr>
          <w:rFonts w:ascii="Verdana" w:hAnsi="Verdana" w:cs="Verdana"/>
          <w:bCs/>
          <w:sz w:val="20"/>
          <w:szCs w:val="20"/>
        </w:rPr>
        <w:t>, clicar no ícone “novo item”.</w:t>
      </w:r>
    </w:p>
    <w:p w14:paraId="4D44C889" w14:textId="77777777" w:rsidR="00C73082" w:rsidRPr="007148CC" w:rsidRDefault="00C73082" w:rsidP="00C73082">
      <w:pPr>
        <w:pStyle w:val="PargrafodaLista"/>
        <w:spacing w:after="0"/>
        <w:ind w:left="1429"/>
        <w:rPr>
          <w:rFonts w:ascii="Verdana" w:hAnsi="Verdana" w:cs="Verdana"/>
          <w:bCs/>
          <w:sz w:val="20"/>
          <w:szCs w:val="20"/>
        </w:rPr>
      </w:pPr>
    </w:p>
    <w:p w14:paraId="4D44C88A" w14:textId="77777777" w:rsidR="00C73082" w:rsidRPr="00820617" w:rsidRDefault="00C73082" w:rsidP="00C7308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44C90E" wp14:editId="4D44C90F">
                <wp:simplePos x="0" y="0"/>
                <wp:positionH relativeFrom="column">
                  <wp:posOffset>1228725</wp:posOffset>
                </wp:positionH>
                <wp:positionV relativeFrom="paragraph">
                  <wp:posOffset>516890</wp:posOffset>
                </wp:positionV>
                <wp:extent cx="495300" cy="161925"/>
                <wp:effectExtent l="0" t="0" r="19050" b="2857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22" o:spid="_x0000_s1026" style="position:absolute;margin-left:96.75pt;margin-top:40.7pt;width:39pt;height:12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BznQIAAIcFAAAOAAAAZHJzL2Uyb0RvYy54bWysVM1u2zAMvg/YOwi6r/5Z0q1GnSJokWFA&#10;0QZth54VWY4NyKImKXGyx9mr7MVGSbYbdMUOw3yQRZH8KH4ieXl16CTZC2NbUCXNzlJKhOJQtWpb&#10;0m9Pqw+fKbGOqYpJUKKkR2Hp1eL9u8teFyKHBmQlDEEQZYtel7RxThdJYnkjOmbPQAuFyhpMxxyK&#10;ZptUhvWI3skkT9PzpAdTaQNcWIunN1FJFwG/rgV393VthSOypHg3F1YT1o1fk8UlK7aG6ablwzXY&#10;P9yiY63CoBPUDXOM7Ez7B1TXcgMWanfGoUugrlsuQg6YTZa+yuaxYVqEXJAcqyea7P+D5Xf7tSFt&#10;VdI8p0SxDt/oQbhfP9V2J4HgITLUa1ug4aNem0GyuPXpHmrT+T8mQg6B1ePEqjg4wvFwdjH/mCL3&#10;HFXZeXaRzz1m8uKsjXVfBHTEb0pq8NECl2x/a100HU18LAWrVko8Z4VUfrUg28qfBcFsN9fSkD3D&#10;F1+tUvyGcCdmGNy7Jj6xmErYuaMUEfZB1EgKXj4PNwnlKCZYxrlQLouqhlUiRpufBvMF7D1CplIh&#10;oEeu8ZYT9gAwWkaQETvmPdh7VxGqeXJO/3ax6Dx5hMig3OTctQrMWwASsxoiR/uRpEiNZ2kD1RFL&#10;xkDsJav5qsV3u2XWrZnB5sGnxoHg7nGpJfQlhWFHSQPmx1vn3h5rGrWU9NiMJbXfd8wISuRXhdV+&#10;kc1mvnuDMJt/ylEwp5rNqUbtumvA189w9Ggett7eyXFbG+iecW4sfVRUMcUxdkm5M6Nw7eKQwMnD&#10;xXIZzLBjNXO36lFzD+5Z9XX5dHhmRg/F67Dq72BsXFa8quFo6z0VLHcO6jYU+AuvA9/Y7aFwhsnk&#10;x8mpHKxe5ufiNwAAAP//AwBQSwMEFAAGAAgAAAAhAN/ibODfAAAACgEAAA8AAABkcnMvZG93bnJl&#10;di54bWxMj0FPg0AQhe8m/ofNmHgxdqFVpMjSaBN76MHEthdvCzsCKTtL2KXgv3c86fHN+/LmvXwz&#10;205ccPCtIwXxIgKBVDnTUq3gdHy7T0H4oMnozhEq+EYPm+L6KteZcRN94OUQasEh5DOtoAmhz6T0&#10;VYNW+4Xrkdj7coPVgeVQSzPoicNtJ5dRlEirW+IPje5x22B1PoxWQbn7HLbp62oXxruEo8/1Ht8n&#10;pW5v5pdnEAHn8AfDb32uDgV3Kt1IxouO9Xr1yKiCNH4AwcDyKeZDyU6UrEEWufw/ofgBAAD//wMA&#10;UEsBAi0AFAAGAAgAAAAhALaDOJL+AAAA4QEAABMAAAAAAAAAAAAAAAAAAAAAAFtDb250ZW50X1R5&#10;cGVzXS54bWxQSwECLQAUAAYACAAAACEAOP0h/9YAAACUAQAACwAAAAAAAAAAAAAAAAAvAQAAX3Jl&#10;bHMvLnJlbHNQSwECLQAUAAYACAAAACEAbeIgc50CAACHBQAADgAAAAAAAAAAAAAAAAAuAgAAZHJz&#10;L2Uyb0RvYy54bWxQSwECLQAUAAYACAAAACEA3+Js4N8AAAAK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10" wp14:editId="4D44C911">
            <wp:extent cx="5724525" cy="240821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6469" cy="24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8B" w14:textId="77777777" w:rsidR="00C73082" w:rsidRDefault="00C73082" w:rsidP="00C73082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</w:p>
    <w:p w14:paraId="4D44C88C" w14:textId="77777777" w:rsidR="00C119A6" w:rsidRPr="00C119A6" w:rsidRDefault="00C119A6" w:rsidP="00C119A6">
      <w:pPr>
        <w:pStyle w:val="PargrafodaLista"/>
        <w:numPr>
          <w:ilvl w:val="0"/>
          <w:numId w:val="1"/>
        </w:numPr>
        <w:autoSpaceDE w:val="0"/>
        <w:autoSpaceDN w:val="0"/>
        <w:spacing w:after="0" w:line="260" w:lineRule="atLeast"/>
        <w:ind w:left="709" w:firstLine="0"/>
        <w:jc w:val="both"/>
        <w:rPr>
          <w:rFonts w:ascii="Calibri" w:eastAsia="Times New Roman" w:hAnsi="Calibri" w:cs="Calibri"/>
          <w:lang w:eastAsia="pt-BR"/>
        </w:rPr>
      </w:pPr>
      <w:r w:rsidRPr="00C119A6">
        <w:rPr>
          <w:rFonts w:ascii="Segoe UI" w:eastAsia="Times New Roman" w:hAnsi="Segoe UI" w:cs="Segoe UI"/>
          <w:sz w:val="20"/>
          <w:szCs w:val="20"/>
          <w:lang w:eastAsia="pt-BR"/>
        </w:rPr>
        <w:t>Ao acessar o “novo item” a tela aparecerá da seguinte forma na tela.</w:t>
      </w:r>
    </w:p>
    <w:p w14:paraId="4D44C88D" w14:textId="77777777" w:rsidR="00C119A6" w:rsidRPr="00C119A6" w:rsidRDefault="00C119A6" w:rsidP="00C119A6">
      <w:pPr>
        <w:pStyle w:val="PargrafodaLista"/>
        <w:numPr>
          <w:ilvl w:val="0"/>
          <w:numId w:val="1"/>
        </w:numPr>
        <w:autoSpaceDE w:val="0"/>
        <w:autoSpaceDN w:val="0"/>
        <w:spacing w:after="0" w:line="260" w:lineRule="atLeast"/>
        <w:ind w:left="709" w:firstLine="0"/>
        <w:jc w:val="both"/>
        <w:rPr>
          <w:rFonts w:ascii="Calibri" w:eastAsia="Times New Roman" w:hAnsi="Calibri" w:cs="Calibri"/>
          <w:lang w:eastAsia="pt-BR"/>
        </w:rPr>
      </w:pPr>
      <w:r w:rsidRPr="00C119A6">
        <w:rPr>
          <w:rFonts w:ascii="Segoe UI" w:eastAsia="Times New Roman" w:hAnsi="Segoe UI" w:cs="Segoe UI"/>
          <w:sz w:val="20"/>
          <w:szCs w:val="20"/>
          <w:lang w:eastAsia="pt-BR"/>
        </w:rPr>
        <w:t>Será necessário o preenchimento de todos os campos para o cadastro.</w:t>
      </w:r>
    </w:p>
    <w:p w14:paraId="4D44C88E" w14:textId="77777777" w:rsidR="00C119A6" w:rsidRPr="00C119A6" w:rsidRDefault="00C119A6" w:rsidP="00C119A6">
      <w:pPr>
        <w:pStyle w:val="PargrafodaLista"/>
        <w:numPr>
          <w:ilvl w:val="0"/>
          <w:numId w:val="1"/>
        </w:numPr>
        <w:autoSpaceDE w:val="0"/>
        <w:autoSpaceDN w:val="0"/>
        <w:spacing w:after="0" w:line="240" w:lineRule="auto"/>
        <w:ind w:left="709" w:firstLine="0"/>
        <w:rPr>
          <w:rFonts w:ascii="Calibri" w:eastAsia="Times New Roman" w:hAnsi="Calibri" w:cs="Calibri"/>
          <w:lang w:eastAsia="pt-BR"/>
        </w:rPr>
      </w:pPr>
      <w:r w:rsidRPr="00C119A6">
        <w:rPr>
          <w:rFonts w:ascii="Segoe UI" w:eastAsia="Times New Roman" w:hAnsi="Segoe UI" w:cs="Segoe UI"/>
          <w:sz w:val="20"/>
          <w:szCs w:val="20"/>
          <w:lang w:eastAsia="pt-BR"/>
        </w:rPr>
        <w:t>Os campos com “</w:t>
      </w:r>
      <w:r w:rsidRPr="00C119A6">
        <w:rPr>
          <w:rFonts w:ascii="Verdana" w:eastAsia="Times New Roman" w:hAnsi="Verdana" w:cs="Calibri"/>
          <w:b/>
          <w:bCs/>
          <w:sz w:val="20"/>
          <w:szCs w:val="20"/>
          <w:lang w:eastAsia="pt-BR"/>
        </w:rPr>
        <w:t>*</w:t>
      </w:r>
      <w:r w:rsidRPr="00C119A6">
        <w:rPr>
          <w:rFonts w:ascii="Segoe UI" w:eastAsia="Times New Roman" w:hAnsi="Segoe UI" w:cs="Segoe UI"/>
          <w:sz w:val="20"/>
          <w:szCs w:val="20"/>
          <w:lang w:eastAsia="pt-BR"/>
        </w:rPr>
        <w:t>” deverão ser preenchidos obrigatoriamente.</w:t>
      </w:r>
    </w:p>
    <w:p w14:paraId="4D44C88F" w14:textId="77777777" w:rsidR="00C119A6" w:rsidRPr="00C119A6" w:rsidRDefault="00C119A6" w:rsidP="00C119A6">
      <w:pPr>
        <w:pStyle w:val="PargrafodaLista"/>
        <w:numPr>
          <w:ilvl w:val="0"/>
          <w:numId w:val="1"/>
        </w:numPr>
        <w:autoSpaceDE w:val="0"/>
        <w:autoSpaceDN w:val="0"/>
        <w:spacing w:after="0" w:line="240" w:lineRule="auto"/>
        <w:ind w:left="709" w:firstLine="0"/>
        <w:rPr>
          <w:rFonts w:ascii="Calibri" w:eastAsia="Times New Roman" w:hAnsi="Calibri" w:cs="Calibri"/>
          <w:lang w:eastAsia="pt-BR"/>
        </w:rPr>
      </w:pPr>
      <w:r>
        <w:rPr>
          <w:rFonts w:ascii="Segoe UI" w:eastAsia="Times New Roman" w:hAnsi="Segoe UI" w:cs="Segoe UI"/>
          <w:sz w:val="20"/>
          <w:szCs w:val="20"/>
          <w:lang w:eastAsia="pt-BR"/>
        </w:rPr>
        <w:t>Após o preenchimento do template, clicar em “Salvar”.</w:t>
      </w:r>
    </w:p>
    <w:p w14:paraId="4D44C890" w14:textId="77777777" w:rsidR="00C73082" w:rsidRDefault="00C73082" w:rsidP="00C119A6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D44C891" w14:textId="77777777" w:rsidR="00C73082" w:rsidRDefault="00C73082" w:rsidP="00C119A6">
      <w:pPr>
        <w:tabs>
          <w:tab w:val="num" w:pos="720"/>
        </w:tabs>
        <w:ind w:left="56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D44C912" wp14:editId="4D44C913">
            <wp:extent cx="5857875" cy="307601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004" cy="307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2" w14:textId="77777777" w:rsidR="00C73082" w:rsidRDefault="00C73082" w:rsidP="00C119A6">
      <w:pPr>
        <w:tabs>
          <w:tab w:val="num" w:pos="720"/>
        </w:tabs>
        <w:ind w:firstLine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D44C914" wp14:editId="4D44C915">
            <wp:extent cx="5895975" cy="2011163"/>
            <wp:effectExtent l="0" t="0" r="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01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3" w14:textId="77777777" w:rsidR="00C73082" w:rsidRDefault="00C73082" w:rsidP="00C119A6">
      <w:pPr>
        <w:tabs>
          <w:tab w:val="num" w:pos="720"/>
        </w:tabs>
        <w:ind w:right="-426"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D44C916" wp14:editId="4D44C917">
            <wp:extent cx="6267450" cy="2909246"/>
            <wp:effectExtent l="0" t="0" r="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90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4" w14:textId="77777777" w:rsidR="00C73082" w:rsidRDefault="00C73082" w:rsidP="00C119A6">
      <w:pPr>
        <w:tabs>
          <w:tab w:val="num" w:pos="720"/>
          <w:tab w:val="left" w:pos="2977"/>
          <w:tab w:val="left" w:pos="9781"/>
        </w:tabs>
        <w:ind w:right="-426" w:firstLine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4D44C918" wp14:editId="4D44C919">
            <wp:extent cx="6086475" cy="34099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971" cy="341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5" w14:textId="77777777" w:rsidR="00C73082" w:rsidRDefault="00C119A6" w:rsidP="00C119A6">
      <w:pPr>
        <w:tabs>
          <w:tab w:val="num" w:pos="720"/>
        </w:tabs>
        <w:ind w:left="426" w:right="-426" w:firstLine="28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44C91A" wp14:editId="4D44C91B">
                <wp:simplePos x="0" y="0"/>
                <wp:positionH relativeFrom="column">
                  <wp:posOffset>5105400</wp:posOffset>
                </wp:positionH>
                <wp:positionV relativeFrom="paragraph">
                  <wp:posOffset>1040765</wp:posOffset>
                </wp:positionV>
                <wp:extent cx="523875" cy="247650"/>
                <wp:effectExtent l="0" t="0" r="28575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" o:spid="_x0000_s1026" style="position:absolute;margin-left:402pt;margin-top:81.95pt;width:41.25pt;height:1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vGnQIAAIUFAAAOAAAAZHJzL2Uyb0RvYy54bWysVMFu2zAMvQ/YPwi6r068pO2COkXQIsOA&#10;oi3aDj0rshQbkEWNUuJkn7Nf2Y+Vkh036IodhuXgiCL5SD6RvLjcNYZtFfoabMHHJyPOlJVQ1nZd&#10;8O9Py0/nnPkgbCkMWFXwvfL8cv7xw0XrZiqHCkypkBGI9bPWFbwKwc2yzMtKNcKfgFOWlBqwEYFE&#10;XGclipbQG5Plo9Fp1gKWDkEq7+n2ulPyecLXWslwp7VXgZmCU24hfTF9V/GbzS/EbI3CVbXs0xD/&#10;kEUjaktBB6hrEQTbYP0HVFNLBA86nEhoMtC6lirVQNWMR2+qeayEU6kWIse7gSb//2Dl7fYeWV0W&#10;POfMioae6EGF37/semOA5ZGf1vkZmT26e+wlT8dY7E5jE/+pDLZLnO4HTtUuMEmX0/zz+dmUM0mq&#10;fHJ2Ok2cZ6/ODn34qqBh8VBwpCdLTIrtjQ8UkEwPJjGWhWVtTHo2Y+OFB1OX8S4JuF5dGWRbQe+9&#10;XI7oF0sgjCMzkqJrFgvrSkmnsDcqYhj7oDRRQsnnKZPUjGqAFVIqG8adqhKl6qJNj4PF9o0eKXQC&#10;jMiashywe4CDZQdywO5y7u2jq0q9PDiP/pZY5zx4pMhgw+Dc1BbwPQBDVfWRO/sDSR01kaUVlHtq&#10;GIRukryTy5re7Ub4cC+QRoeGjNZBuKOPNtAWHPoTZxXgz/fuoz11NGk5a2kUC+5/bAQqzsw3S73+&#10;ZTyZxNlNwmR6lpOAx5rVscZumiug1x/T4nEyHaN9MIejRmieaWssYlRSCSspdsFlwINwFboVQXtH&#10;qsUimdG8OhFu7KOTETyyGvvyafcs0PXNG6jrb+EwtmL2poc72+hpYbEJoOvU4K+89nzTrKfG6fdS&#10;XCbHcrJ63Z7zFwAAAP//AwBQSwMEFAAGAAgAAAAhANl7RDPgAAAACwEAAA8AAABkcnMvZG93bnJl&#10;di54bWxMjzFPwzAQhXck/oN1SCyI2qQQuSFOBZXowFCJwsLmxEcSNbYj22nCv+eYYDy9p+++V24X&#10;O7Azhth7p+BuJYCha7zpXavg4/3lVgKLSTujB+9QwTdG2FaXF6UujJ/dG56PqWUEcbHQCrqUxoLz&#10;2HRodVz5ER1lXz5YnegMLTdBzwS3A8+EyLnVvaMPnR5x12FzOk5WQb3/DDv5vN6n6SYn9Kl9xcOs&#10;1PXV8vQILOGS/srwq0/qUJFT7SdnIhsUSHFPWxIF+XoDjBpS5g/AagWZyDbAq5L/31D9AAAA//8D&#10;AFBLAQItABQABgAIAAAAIQC2gziS/gAAAOEBAAATAAAAAAAAAAAAAAAAAAAAAABbQ29udGVudF9U&#10;eXBlc10ueG1sUEsBAi0AFAAGAAgAAAAhADj9If/WAAAAlAEAAAsAAAAAAAAAAAAAAAAALwEAAF9y&#10;ZWxzLy5yZWxzUEsBAi0AFAAGAAgAAAAhAKEIa8adAgAAhQUAAA4AAAAAAAAAAAAAAAAALgIAAGRy&#10;cy9lMm9Eb2MueG1sUEsBAi0AFAAGAAgAAAAhANl7RDPgAAAACwEAAA8AAAAAAAAAAAAAAAAA9wQA&#10;AGRycy9kb3ducmV2LnhtbFBLBQYAAAAABAAEAPMAAAAEBgAAAAA=&#10;" filled="f" strokecolor="red" strokeweight="2pt"/>
            </w:pict>
          </mc:Fallback>
        </mc:AlternateContent>
      </w:r>
      <w:r w:rsidR="00C73082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D44C91C" wp14:editId="4D44C91D">
            <wp:extent cx="6076950" cy="1377558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15" cy="137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6" w14:textId="77777777" w:rsidR="00C73082" w:rsidRDefault="00C73082" w:rsidP="00C73082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97" w14:textId="77777777" w:rsidR="00C73082" w:rsidRDefault="00C119A6" w:rsidP="00C73082">
      <w:pPr>
        <w:pStyle w:val="PargrafodaLista"/>
        <w:numPr>
          <w:ilvl w:val="0"/>
          <w:numId w:val="3"/>
        </w:num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Após criar novo item no Catálogo de Contratos</w:t>
      </w:r>
      <w:r w:rsidR="00C73082">
        <w:rPr>
          <w:rFonts w:ascii="Verdana" w:hAnsi="Verdana"/>
          <w:sz w:val="20"/>
          <w:szCs w:val="20"/>
        </w:rPr>
        <w:t xml:space="preserve">, é necessário </w:t>
      </w:r>
      <w:r>
        <w:rPr>
          <w:rFonts w:ascii="Verdana" w:hAnsi="Verdana"/>
          <w:sz w:val="20"/>
          <w:szCs w:val="20"/>
        </w:rPr>
        <w:t>incluir os documentos da transição.</w:t>
      </w:r>
    </w:p>
    <w:p w14:paraId="4D44C898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D44C91E" wp14:editId="4D44C91F">
            <wp:extent cx="5726202" cy="3219450"/>
            <wp:effectExtent l="0" t="0" r="825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15" cy="32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99" w14:textId="77777777" w:rsidR="006D6575" w:rsidRPr="00092C97" w:rsidRDefault="006D6575" w:rsidP="006D6575">
      <w:pPr>
        <w:pStyle w:val="PargrafodaLista"/>
        <w:numPr>
          <w:ilvl w:val="0"/>
          <w:numId w:val="6"/>
        </w:numPr>
        <w:tabs>
          <w:tab w:val="num" w:pos="720"/>
        </w:tabs>
        <w:ind w:right="686"/>
        <w:jc w:val="both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Finalizado o processo de cadastro no “Catálogo de Fornecedores”, acessar “</w:t>
      </w:r>
      <w:r w:rsidRPr="00092C97">
        <w:rPr>
          <w:rFonts w:ascii="Verdana" w:hAnsi="Verdana" w:cs="Arial"/>
          <w:b/>
          <w:snapToGrid w:val="0"/>
          <w:sz w:val="20"/>
          <w:szCs w:val="20"/>
        </w:rPr>
        <w:t>Documentos de Contratos</w:t>
      </w:r>
      <w:r>
        <w:rPr>
          <w:rFonts w:ascii="Verdana" w:hAnsi="Verdana" w:cs="Arial"/>
          <w:snapToGrid w:val="0"/>
          <w:sz w:val="20"/>
          <w:szCs w:val="20"/>
        </w:rPr>
        <w:t>” e incluir o documento digitalizado com a nomenclatura correta.</w:t>
      </w:r>
    </w:p>
    <w:p w14:paraId="4D44C89A" w14:textId="77777777" w:rsidR="00C73082" w:rsidRDefault="00C73082" w:rsidP="006D6575">
      <w:pPr>
        <w:tabs>
          <w:tab w:val="num" w:pos="1134"/>
          <w:tab w:val="left" w:pos="9639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44C920" wp14:editId="4D44C921">
                <wp:simplePos x="0" y="0"/>
                <wp:positionH relativeFrom="column">
                  <wp:posOffset>447675</wp:posOffset>
                </wp:positionH>
                <wp:positionV relativeFrom="paragraph">
                  <wp:posOffset>1226820</wp:posOffset>
                </wp:positionV>
                <wp:extent cx="762000" cy="238125"/>
                <wp:effectExtent l="0" t="0" r="19050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0" o:spid="_x0000_s1026" style="position:absolute;margin-left:35.25pt;margin-top:96.6pt;width:60pt;height:1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ZO2mwIAAIcFAAAOAAAAZHJzL2Uyb0RvYy54bWysVM1u2zAMvg/YOwi6r07S3xl1iqBFhgFF&#10;W7QdelZkKRYgi5qkxMkeZ6+yFxsl2W7QFTsMu9iiSH4kP5G8vNq1mmyF8wpMRadHE0qE4VArs67o&#10;t+flpwtKfGCmZhqMqOheeHo1//jhsrOlmEEDuhaOIIjxZWcr2oRgy6LwvBEt80dghUGlBNeygKJb&#10;F7VjHaK3uphNJmdFB662DrjwHm9vspLOE76Ugod7Kb0IRFcUcwvp69J3Fb/F/JKVa8dso3ifBvuH&#10;LFqmDAYdoW5YYGTj1B9QreIOPMhwxKEtQErFRaoBq5lO3lTz1DArUi1IjrcjTf7/wfK77YMjqq7o&#10;MdJjWItv9CjCr59mvdFA8BIZ6qwv0fDJPrhe8niM5e6ka+MfCyG7xOp+ZFXsAuF4eX6GD4XgHFWz&#10;44vp7DRiFq/O1vnwRUBL4qGiDh8tccm2tz5k08EkxjKwVFrjPSu1iV8PWtXxLgluvbrWjmwZvvhy&#10;iZFTCRjuwAyl6FrEwnIp6RT2WmTYRyGRFEx+ljJJ7ShGWMa5MGGaVQ2rRY52ehgsNnD0SJVqg4AR&#10;WWKWI3YPMFhmkAE7193bR1eRunl0nvwtsew8eqTIYMLo3CoD7j0AjVX1kbP9QFKmJrK0gnqPLeMg&#10;z5K3fKnw3W6ZDw/M4fDgU+NCCPf4kRq6ikJ/oqQB9+O9+2iPPY1aSjocxor67xvmBCX6q8Fu/zw9&#10;OYnTm4ST0/MZCu5QszrUmE17Dfj6U1w9lqdjtA96OEoH7QvujUWMiipmOMauKA9uEK5DXhK4ebhY&#10;LJIZTqxl4dY8WR7BI6uxL593L8zZvnkDdv0dDIPLyjc9nG2jp4HFJoBUqcFfee35xmlPjdNvprhO&#10;DuVk9bo/578BAAD//wMAUEsDBBQABgAIAAAAIQDSq0Yq3wAAAAoBAAAPAAAAZHJzL2Rvd25yZXYu&#10;eG1sTI89T8MwEIZ3JP6DdUgsiNokoh8hTgWV6MBQicLSzYmvSdT4HNlOE/49zgTjvffquefy7WQ6&#10;dkXnW0sSnhYCGFJldUu1hO+v98c1MB8UadVZQgk/6GFb3N7kKtN2pE+8HkPNIoR8piQ0IfQZ575q&#10;0Ci/sD1S3J2tMyrE0dVcOzVGuOl4IsSSG9VSvNCoHncNVpfjYCSU+5Pbrd/SfRgelhF9qT/wMEp5&#10;fze9vgALOIW/Msz6UR2K6FTagbRnnYSVeI7NmG/SBNhc2MxJKSFJxQp4kfP/LxS/AAAA//8DAFBL&#10;AQItABQABgAIAAAAIQC2gziS/gAAAOEBAAATAAAAAAAAAAAAAAAAAAAAAABbQ29udGVudF9UeXBl&#10;c10ueG1sUEsBAi0AFAAGAAgAAAAhADj9If/WAAAAlAEAAAsAAAAAAAAAAAAAAAAALwEAAF9yZWxz&#10;Ly5yZWxzUEsBAi0AFAAGAAgAAAAhAHdpk7abAgAAhwUAAA4AAAAAAAAAAAAAAAAALgIAAGRycy9l&#10;Mm9Eb2MueG1sUEsBAi0AFAAGAAgAAAAhANKrRirfAAAACgEAAA8AAAAAAAAAAAAAAAAA9QQAAGRy&#10;cy9kb3ducmV2LnhtbFBLBQYAAAAABAAEAPMAAAAB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22" wp14:editId="4D44C923">
            <wp:extent cx="5745224" cy="2143125"/>
            <wp:effectExtent l="0" t="0" r="825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224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B" w14:textId="77777777" w:rsidR="006D6575" w:rsidRPr="00913321" w:rsidRDefault="006D6575" w:rsidP="006D6575">
      <w:pPr>
        <w:pStyle w:val="PargrafodaLista"/>
        <w:numPr>
          <w:ilvl w:val="0"/>
          <w:numId w:val="6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Clicar </w:t>
      </w:r>
      <w:r w:rsidRPr="00913321">
        <w:rPr>
          <w:rFonts w:ascii="Verdana" w:hAnsi="Verdana" w:cs="Arial"/>
          <w:snapToGrid w:val="0"/>
          <w:sz w:val="20"/>
          <w:szCs w:val="20"/>
        </w:rPr>
        <w:t xml:space="preserve">em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913321">
        <w:rPr>
          <w:rFonts w:ascii="Verdana" w:hAnsi="Verdana" w:cs="Arial"/>
          <w:b/>
          <w:snapToGrid w:val="0"/>
          <w:sz w:val="20"/>
          <w:szCs w:val="20"/>
        </w:rPr>
        <w:t>novo documento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913321">
        <w:rPr>
          <w:rFonts w:ascii="Verdana" w:hAnsi="Verdana" w:cs="Arial"/>
          <w:snapToGrid w:val="0"/>
          <w:sz w:val="20"/>
          <w:szCs w:val="20"/>
        </w:rPr>
        <w:t xml:space="preserve"> para anexar o arquivo:</w:t>
      </w:r>
    </w:p>
    <w:p w14:paraId="4D44C89C" w14:textId="77777777" w:rsidR="00C73082" w:rsidRDefault="00C73082" w:rsidP="00C73082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44C924" wp14:editId="4D44C925">
                <wp:simplePos x="0" y="0"/>
                <wp:positionH relativeFrom="column">
                  <wp:posOffset>1343025</wp:posOffset>
                </wp:positionH>
                <wp:positionV relativeFrom="paragraph">
                  <wp:posOffset>335280</wp:posOffset>
                </wp:positionV>
                <wp:extent cx="800100" cy="247650"/>
                <wp:effectExtent l="0" t="0" r="19050" b="1905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5" o:spid="_x0000_s1026" style="position:absolute;margin-left:105.75pt;margin-top:26.4pt;width:63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6ynQIAAIcFAAAOAAAAZHJzL2Uyb0RvYy54bWysVM1u2zAMvg/YOwi6r3aypO2COkXQIsOA&#10;oi3aDj0rspQYkEWNUuJkj7NX2YuVkn8adMUOw3JwRJH8SH4ieXG5rw3bKfQV2IKPTnLOlJVQVnZd&#10;8O9Py0/nnPkgbCkMWFXwg/L8cv7xw0XjZmoMGzClQkYg1s8aV/BNCG6WZV5uVC38CThlSakBaxFI&#10;xHVWomgIvTbZOM9PswawdAhSeU+3162SzxO+1kqGO629CswUnHIL6Yvpu4rfbH4hZmsUblPJLg3x&#10;D1nUorIUdIC6FkGwLVZ/QNWVRPCgw4mEOgOtK6lSDVTNKH9TzeNGOJVqIXK8G2jy/w9W3u7ukVVl&#10;wT9PObOipjd6UOH3L7veGmB0SQw1zs/I8NHdYyd5OsZy9xrr+E+FsH1i9TCwqvaBSbo8z6ky4l6S&#10;ajw5O50m1rNXZ4c+fFVQs3goONKjJS7F7sYHCkimvUmMZWFZGZMezth44cFUZbxLAq5XVwbZTtCL&#10;L5c5/WIJhHFkRlJ0zWJhbSnpFA5GRQxjH5QmUij5ccoktaMaYIWUyoZRq9qIUrXRpsfBYgNHjxQ6&#10;AUZkTVkO2B1Ab9mC9Nhtzp19dFWpmwfn/G+Jtc6DR4oMNgzOdWUB3wMwVFUXubXvSWqpiSytoDxQ&#10;yyC0s+SdXFb0bjfCh3uBNDz01LQQwh19tIGm4NCdONsA/nzvPtpTT5OWs4aGseD+x1ag4sx8s9Tt&#10;X0aTSZzeJEymZ2MS8FizOtbYbX0F9PojWj1OpmO0D6Y/aoT6mfbGIkYllbCSYhdcBuyFq9AuCdo8&#10;Ui0WyYwm1olwYx+djOCR1diXT/tnga5r3kBdfwv94IrZmx5ubaOnhcU2gK5Sg7/y2vFN054ap9tM&#10;cZ0cy8nqdX/OXwAAAP//AwBQSwMEFAAGAAgAAAAhAIswVw/fAAAACQEAAA8AAABkcnMvZG93bnJl&#10;di54bWxMj01PwzAMhu9I/IfISFzQln5oo5S6E0xiBw5IjF24pY1pqzVJ1aRr+feYExxtv3r8vMVu&#10;Mb240Og7ZxHidQSCbO10ZxuE08fLKgPhg7Ja9c4Swjd52JXXV4XKtZvtO12OoREMsT5XCG0IQy6l&#10;r1syyq/dQJZvX240KvA4NlKPama46WUSRVtpVGf5Q6sG2rdUn4+TQagOn+M+e04PYbrbMvrcvNLb&#10;jHh7szw9ggi0hL8w/OqzOpTsVLnJai96hCSONxxF2CRcgQNpes+LCuEhzkCWhfzfoPwBAAD//wMA&#10;UEsBAi0AFAAGAAgAAAAhALaDOJL+AAAA4QEAABMAAAAAAAAAAAAAAAAAAAAAAFtDb250ZW50X1R5&#10;cGVzXS54bWxQSwECLQAUAAYACAAAACEAOP0h/9YAAACUAQAACwAAAAAAAAAAAAAAAAAvAQAAX3Jl&#10;bHMvLnJlbHNQSwECLQAUAAYACAAAACEARxb+sp0CAACHBQAADgAAAAAAAAAAAAAAAAAuAgAAZHJz&#10;L2Uyb0RvYy54bWxQSwECLQAUAAYACAAAACEAizBXD98AAAAJAQAADwAAAAAAAAAAAAAAAAD3BAAA&#10;ZHJzL2Rvd25yZXYueG1sUEsFBgAAAAAEAAQA8wAAAAMGAAAAAA==&#10;" filled="f" strokecolor="red" strokeweight="2pt"/>
            </w:pict>
          </mc:Fallback>
        </mc:AlternateContent>
      </w: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4D44C926" wp14:editId="4D44C927">
            <wp:extent cx="5772150" cy="24765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D" w14:textId="77777777" w:rsidR="006D6575" w:rsidRPr="00913321" w:rsidRDefault="006D6575" w:rsidP="006D6575">
      <w:pPr>
        <w:pStyle w:val="PargrafodaLista"/>
        <w:numPr>
          <w:ilvl w:val="0"/>
          <w:numId w:val="6"/>
        </w:numPr>
        <w:tabs>
          <w:tab w:val="num" w:pos="720"/>
        </w:tabs>
        <w:ind w:right="686"/>
        <w:jc w:val="both"/>
        <w:rPr>
          <w:rFonts w:ascii="Verdana" w:hAnsi="Verdana" w:cs="Arial"/>
          <w:snapToGrid w:val="0"/>
          <w:sz w:val="20"/>
          <w:szCs w:val="20"/>
        </w:rPr>
      </w:pPr>
      <w:r w:rsidRPr="00913321">
        <w:rPr>
          <w:rFonts w:ascii="Verdana" w:hAnsi="Verdana" w:cs="Arial"/>
          <w:snapToGrid w:val="0"/>
          <w:sz w:val="20"/>
          <w:szCs w:val="20"/>
        </w:rPr>
        <w:t>Ao clicar no ícone “</w:t>
      </w:r>
      <w:r w:rsidRPr="00913321">
        <w:rPr>
          <w:rFonts w:ascii="Verdana" w:hAnsi="Verdana" w:cs="Arial"/>
          <w:b/>
          <w:snapToGrid w:val="0"/>
          <w:sz w:val="20"/>
          <w:szCs w:val="20"/>
        </w:rPr>
        <w:t>novo documento</w:t>
      </w:r>
      <w:r w:rsidRPr="00913321">
        <w:rPr>
          <w:rFonts w:ascii="Verdana" w:hAnsi="Verdana" w:cs="Arial"/>
          <w:snapToGrid w:val="0"/>
          <w:sz w:val="20"/>
          <w:szCs w:val="20"/>
        </w:rPr>
        <w:t>”, selecionar “</w:t>
      </w:r>
      <w:r w:rsidRPr="00913321">
        <w:rPr>
          <w:rFonts w:ascii="Verdana" w:hAnsi="Verdana" w:cs="Arial"/>
          <w:b/>
          <w:snapToGrid w:val="0"/>
          <w:sz w:val="20"/>
          <w:szCs w:val="20"/>
        </w:rPr>
        <w:t>Carregar arquivo existente</w:t>
      </w:r>
      <w:r w:rsidRPr="00913321">
        <w:rPr>
          <w:rFonts w:ascii="Verdana" w:hAnsi="Verdana" w:cs="Arial"/>
          <w:snapToGrid w:val="0"/>
          <w:sz w:val="20"/>
          <w:szCs w:val="20"/>
        </w:rPr>
        <w:t>” na lista suspensa:</w:t>
      </w:r>
    </w:p>
    <w:p w14:paraId="4D44C89E" w14:textId="77777777" w:rsidR="006D6575" w:rsidRDefault="006D6575" w:rsidP="006D6575">
      <w:pPr>
        <w:tabs>
          <w:tab w:val="num" w:pos="720"/>
          <w:tab w:val="left" w:pos="9781"/>
        </w:tabs>
        <w:ind w:left="709" w:hanging="709"/>
        <w:jc w:val="center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D44C928" wp14:editId="4D44C929">
            <wp:extent cx="5716567" cy="3063617"/>
            <wp:effectExtent l="0" t="0" r="0" b="381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33" cy="306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9F" w14:textId="77777777" w:rsidR="00C73082" w:rsidRDefault="00C73082" w:rsidP="00C73082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</w:p>
    <w:p w14:paraId="4D44C8A0" w14:textId="77777777" w:rsidR="00C73082" w:rsidRDefault="00C73082" w:rsidP="00C73082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t xml:space="preserve">Clicando no ícone “Carregar Documento”, uma caixa se abrirá para procurar documento que foi salvo pelo solicitante. </w:t>
      </w:r>
    </w:p>
    <w:p w14:paraId="4D44C8A1" w14:textId="77777777" w:rsidR="00C73082" w:rsidRDefault="00C73082" w:rsidP="00C73082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</w:p>
    <w:p w14:paraId="4D44C8A2" w14:textId="77777777" w:rsidR="00C73082" w:rsidRDefault="00C73082" w:rsidP="00C73082">
      <w:p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44C92A" wp14:editId="4D44C92B">
                <wp:simplePos x="0" y="0"/>
                <wp:positionH relativeFrom="column">
                  <wp:posOffset>4705350</wp:posOffset>
                </wp:positionH>
                <wp:positionV relativeFrom="paragraph">
                  <wp:posOffset>769620</wp:posOffset>
                </wp:positionV>
                <wp:extent cx="466725" cy="152400"/>
                <wp:effectExtent l="0" t="0" r="28575" b="1905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7" o:spid="_x0000_s1026" style="position:absolute;margin-left:370.5pt;margin-top:60.6pt;width:36.75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0PwngIAAIcFAAAOAAAAZHJzL2Uyb0RvYy54bWysVMFu2zAMvQ/YPwi6r3aypN2COkXQIsOA&#10;og3aDj0rshQbkEWNUuJkn7Nf2Y+Nkh036IodhuXgiCL5SD6RvLzaN4btFPoabMFHZzlnykooa7sp&#10;+Len5YdPnPkgbCkMWFXwg/L8av7+3WXrZmoMFZhSISMQ62etK3gVgptlmZeVaoQ/A6csKTVgIwKJ&#10;uMlKFC2hNyYb5/l51gKWDkEq7+n2plPyecLXWslwr7VXgZmCU24hfTF91/GbzS/FbIPCVbXs0xD/&#10;kEUjaktBB6gbEQTbYv0HVFNLBA86nEloMtC6lirVQNWM8lfVPFbCqVQLkePdQJP/f7DybrdCVpcF&#10;/3jBmRUNvdGDCr9+2s3WAKNLYqh1fkaGj26FveTpGMvda2ziPxXC9onVw8Cq2gcm6XJyfn4xnnIm&#10;STWajid5Yj17cXbowxcFDYuHgiM9WuJS7G59oIBkejSJsSwsa2PSwxkbLzyYuox3ScDN+tog2wl6&#10;8eUyp18sgTBOzEiKrlksrCslncLBqIhh7IPSRAolP06ZpHZUA6yQUtkw6lSVKFUXbXoaLDZw9Eih&#10;E2BE1pTlgN0DHC07kCN2l3NvH11V6ubBOf9bYp3z4JEigw2Dc1NbwLcADFXVR+7sjyR11ESW1lAe&#10;qGUQulnyTi5rerdb4cNKIA0PjRkthHBPH22gLTj0J84qwB9v3Ud76mnSctbSMBbcf98KVJyZr5a6&#10;/fNoMonTm4TJ9GJMAp5q1qcau22ugV5/RKvHyXSM9sEcjxqheaa9sYhRSSWspNgFlwGPwnXolgRt&#10;HqkWi2RGE+tEuLWPTkbwyGrsy6f9s0DXN2+grr+D4+CK2ase7myjp4XFNoCuU4O/8NrzTdOeGqff&#10;THGdnMrJ6mV/zn8DAAD//wMAUEsDBBQABgAIAAAAIQCH2Dts4AAAAAsBAAAPAAAAZHJzL2Rvd25y&#10;ZXYueG1sTI9BT4NAEIXvJv6HzZh4MXYBaSXI0mgTe/BgYu2lt4UdgZSdJexS8N87nvQ47718816x&#10;XWwvLjj6zpGCeBWBQKqd6ahRcPx8vc9A+KDJ6N4RKvhGD9vy+qrQuXEzfeDlEBrBEPK5VtCGMORS&#10;+rpFq/3KDUjsfbnR6sDn2Egz6pnhtpdJFG2k1R3xh1YPuGuxPh8mq6Dan8Zd9vKwD9PdhtHn5g3f&#10;Z6Vub5bnJxABl/AXht/6XB1K7lS5iYwXvYLHNOYtgY0kTkBwIovTNYiKlXSdgCwL+X9D+QMAAP//&#10;AwBQSwECLQAUAAYACAAAACEAtoM4kv4AAADhAQAAEwAAAAAAAAAAAAAAAAAAAAAAW0NvbnRlbnRf&#10;VHlwZXNdLnhtbFBLAQItABQABgAIAAAAIQA4/SH/1gAAAJQBAAALAAAAAAAAAAAAAAAAAC8BAABf&#10;cmVscy8ucmVsc1BLAQItABQABgAIAAAAIQCC20PwngIAAIcFAAAOAAAAAAAAAAAAAAAAAC4CAABk&#10;cnMvZTJvRG9jLnhtbFBLAQItABQABgAIAAAAIQCH2Dts4AAAAAsBAAAPAAAAAAAAAAAAAAAAAPgE&#10;AABkcnMvZG93bnJldi54bWxQSwUGAAAAAAQABADzAAAABQYAAAAA&#10;" filled="f" strokecolor="red" strokeweight="2pt"/>
            </w:pict>
          </mc:Fallback>
        </mc:AlternateContent>
      </w:r>
      <w:r>
        <w:object w:dxaOrig="17460" w:dyaOrig="7095" w14:anchorId="4D44C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186pt" o:ole="">
            <v:imagedata r:id="rId29" o:title=""/>
          </v:shape>
          <o:OLEObject Type="Embed" ProgID="PBrush" ShapeID="_x0000_i1025" DrawAspect="Content" ObjectID="_1495382521" r:id="rId30"/>
        </w:object>
      </w:r>
    </w:p>
    <w:p w14:paraId="4D44C8A3" w14:textId="77777777" w:rsidR="00C73082" w:rsidRDefault="00C73082" w:rsidP="00C73082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</w:pPr>
      <w:r>
        <w:t>Clicando em “Procurar” uma caixa se abrirá para localizar o documento desejado. Após selecionar o documento clicar em “Abrir” e depois em “OK.</w:t>
      </w:r>
    </w:p>
    <w:p w14:paraId="4D44C8A4" w14:textId="77777777" w:rsidR="00C73082" w:rsidRDefault="00C73082" w:rsidP="00C73082">
      <w:pPr>
        <w:tabs>
          <w:tab w:val="num" w:pos="1134"/>
          <w:tab w:val="left" w:pos="9639"/>
          <w:tab w:val="left" w:pos="9923"/>
        </w:tabs>
        <w:autoSpaceDE w:val="0"/>
        <w:autoSpaceDN w:val="0"/>
        <w:adjustRightInd w:val="0"/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44C92D" wp14:editId="4D44C92E">
                <wp:simplePos x="0" y="0"/>
                <wp:positionH relativeFrom="column">
                  <wp:posOffset>2495550</wp:posOffset>
                </wp:positionH>
                <wp:positionV relativeFrom="paragraph">
                  <wp:posOffset>2174875</wp:posOffset>
                </wp:positionV>
                <wp:extent cx="428625" cy="190500"/>
                <wp:effectExtent l="0" t="0" r="28575" b="1905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8" o:spid="_x0000_s1026" style="position:absolute;margin-left:196.5pt;margin-top:171.25pt;width:33.75pt;height:1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hWKnwIAAIcFAAAOAAAAZHJzL2Uyb0RvYy54bWysVMFu2zAMvQ/YPwi6r3aytGuDOkXQIsOA&#10;oi3aDj0rshQbkEWNUuJkn7Nf2Y+Vkh0n6IodhuXgiCL5SD6RvLzaNoZtFPoabMFHJzlnykooa7sq&#10;+PfnxadzznwQthQGrCr4Tnl+Nfv44bJ1UzWGCkypkBGI9dPWFbwKwU2zzMtKNcKfgFOWlBqwEYFE&#10;XGUlipbQG5ON8/wsawFLhyCV93R70yn5LOFrrWS419qrwEzBKbeQvpi+y/jNZpdiukLhqlr2aYh/&#10;yKIRtaWgA9SNCIKtsf4DqqklggcdTiQ0GWhdS5VqoGpG+ZtqnirhVKqFyPFuoMn/P1h5t3lAVpcF&#10;/0wvZUVDb/Sowu9fdrU2wOiSGGqdn5Lhk3vAXvJ0jOVuNTbxnwph28TqbmBVbQOTdDkZn5+NTzmT&#10;pBpd5Kd5Yj07ODv04auChsVDwZEeLXEpNrc+UEAy3ZvEWBYWtTHp4YyNFx5MXca7JOBqeW2QbQS9&#10;+GKR0y+WQBhHZiRF1ywW1pWSTmFnVMQw9lFpIoWSH6dMUjuqAVZIqWwYdapKlKqLRpUdgsUGjh4p&#10;dAKMyJqyHLB7gL1lB7LH7nLu7aOrSt08OOd/S6xzHjxSZLBhcG5qC/gegKGq+sid/Z6kjprI0hLK&#10;HbUMQjdL3slFTe92K3x4EEjDQ2NGCyHc00cbaAsO/YmzCvDne/fRnnqatJy1NIwF9z/WAhVn5pul&#10;br8YTSZxepMwOf0yJgGPNctjjV0310CvP6LV42Q6Rvtg9keN0LzQ3pjHqKQSVlLsgsuAe+E6dEuC&#10;No9U83kyo4l1ItzaJycjeGQ19uXz9kWg65s3UNffwX5wxfRND3e20dPCfB1A16nBD7z2fNO0p8bp&#10;N1NcJ8dysjrsz9krAAAA//8DAFBLAwQUAAYACAAAACEAkXsPw98AAAALAQAADwAAAGRycy9kb3du&#10;cmV2LnhtbExPQU7DMBC8I/EHa5G4IOrQlLSEOBVUogcOSJReuDnxkkSN15HtNOH3LCe4zc6MZmeK&#10;7Wx7cUYfOkcK7hYJCKTamY4aBcePl9sNiBA1Gd07QgXfGGBbXl4UOjduonc8H2IjOIRCrhW0MQ65&#10;lKFu0eqwcAMSa1/OWx359I00Xk8cbnu5TJJMWt0Rf2j1gLsW69NhtAqq/affbZ7TfRxvMo4+Na/4&#10;Nil1fTU/PYKIOMc/M/zW5+pQcqfKjWSC6BWkDylviQxWy3sQ7FhlCYOKmTUzsizk/w3lDwAAAP//&#10;AwBQSwECLQAUAAYACAAAACEAtoM4kv4AAADhAQAAEwAAAAAAAAAAAAAAAAAAAAAAW0NvbnRlbnRf&#10;VHlwZXNdLnhtbFBLAQItABQABgAIAAAAIQA4/SH/1gAAAJQBAAALAAAAAAAAAAAAAAAAAC8BAABf&#10;cmVscy8ucmVsc1BLAQItABQABgAIAAAAIQAL8hWKnwIAAIcFAAAOAAAAAAAAAAAAAAAAAC4CAABk&#10;cnMvZTJvRG9jLnhtbFBLAQItABQABgAIAAAAIQCRew/D3wAAAAsBAAAPAAAAAAAAAAAAAAAAAPk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44C92F" wp14:editId="4D44C930">
                <wp:simplePos x="0" y="0"/>
                <wp:positionH relativeFrom="column">
                  <wp:posOffset>5238750</wp:posOffset>
                </wp:positionH>
                <wp:positionV relativeFrom="paragraph">
                  <wp:posOffset>1422400</wp:posOffset>
                </wp:positionV>
                <wp:extent cx="295275" cy="161925"/>
                <wp:effectExtent l="0" t="0" r="28575" b="2857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9" o:spid="_x0000_s1026" style="position:absolute;margin-left:412.5pt;margin-top:112pt;width:23.25pt;height:12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QBnAIAAIcFAAAOAAAAZHJzL2Uyb0RvYy54bWysVM1u2zAMvg/YOwi6r46zpl2MOkXQIsOA&#10;oi3aDj0rshQbkEVNUuJkj7NX2YuVkmw36IodhvkgkyL58UckLy73rSI7YV0DuqT5yYQSoTlUjd6U&#10;9PvT6tMXSpxnumIKtCjpQTh6ufj44aIzhZhCDaoSliCIdkVnSlp7b4osc7wWLXMnYIRGoQTbMo+s&#10;3WSVZR2ityqbTiZnWQe2Mha4cA5vr5OQLiK+lIL7Oymd8ESVFGPz8bTxXIczW1ywYmOZqRveh8H+&#10;IYqWNRqdjlDXzDOytc0fUG3DLTiQ/oRDm4GUDRcxB8wmn7zJ5rFmRsRcsDjOjGVy/w+W3+7uLWmq&#10;kn6eU6JZi2/0IPzvX3qzVUDwEivUGVeg4qO5tz3nkAzp7qVtwx8TIftY1cNYVbH3hOPldD6bns8o&#10;4SjKz/L5dBYws1djY53/KqAlgSipxUeLtWS7G+eT6qASfGlYNUrhPSuUDqcD1VThLjJ2s75SluwY&#10;vvhqNcGvd3ekhs6DaRYSS6lEyh+USLAPQmJRQvAxktiOYoRlnAvt8ySqWSWSt9mxs9DAwSJmqjQC&#10;BmSJUY7YPcCgmUAG7JR3rx9MRezm0Xjyt8CS8WgRPYP2o3HbaLDvASjMqvec9IcipdKEKq2hOmDL&#10;WEiz5AxfNfhuN8z5e2ZxeHDMcCH4Ozykgq6k0FOU1GB/vncf9LGnUUpJh8NYUvdjy6ygRH3T2O3z&#10;/PQ0TG9kTmfnU2TssWR9LNHb9grw9XNcPYZHMuh7NZDSQvuMe2MZvKKIaY6+S8q9HZgrn5YEbh4u&#10;lsuohhNrmL/Rj4YH8FDV0JdP+2dmTd+8Hrv+FobBZcWbHk66wVLDcutBNrHBX+va1xunPTZOv5nC&#10;Ojnmo9br/ly8AAAA//8DAFBLAwQUAAYACAAAACEABEfJH+EAAAALAQAADwAAAGRycy9kb3ducmV2&#10;LnhtbEyPQU+DQBCF7yb+h82YeDF2KZaKyNJoE3vowcS2F28LOwIpO0vYpeC/dzzpbWbey5vv5ZvZ&#10;duKCg28dKVguIhBIlTMt1QpOx7f7FIQPmozuHKGCb/SwKa6vcp0ZN9EHXg6hFhxCPtMKmhD6TEpf&#10;NWi1X7geibUvN1gdeB1qaQY9cbjtZBxFa2l1S/yh0T1uG6zOh9EqKHefwzZ9fdiF8W7N0ed6j++T&#10;Urc388sziIBz+DPDLz6jQ8FMpRvJeNEpSOOEuwQFcbzigR3p4zIBUfJl9ZSALHL5v0PxAwAA//8D&#10;AFBLAQItABQABgAIAAAAIQC2gziS/gAAAOEBAAATAAAAAAAAAAAAAAAAAAAAAABbQ29udGVudF9U&#10;eXBlc10ueG1sUEsBAi0AFAAGAAgAAAAhADj9If/WAAAAlAEAAAsAAAAAAAAAAAAAAAAALwEAAF9y&#10;ZWxzLy5yZWxzUEsBAi0AFAAGAAgAAAAhAEhlFAGcAgAAhwUAAA4AAAAAAAAAAAAAAAAALgIAAGRy&#10;cy9lMm9Eb2MueG1sUEsBAi0AFAAGAAgAAAAhAARHyR/hAAAACwEAAA8AAAAAAAAAAAAAAAAA9g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31" wp14:editId="4D44C932">
            <wp:extent cx="5734050" cy="2475174"/>
            <wp:effectExtent l="0" t="0" r="0" b="190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6363" cy="24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A5" w14:textId="77777777" w:rsidR="00C73082" w:rsidRDefault="00C73082" w:rsidP="00C73082">
      <w:pPr>
        <w:pStyle w:val="PargrafodaLista"/>
        <w:numPr>
          <w:ilvl w:val="1"/>
          <w:numId w:val="2"/>
        </w:numPr>
        <w:tabs>
          <w:tab w:val="num" w:pos="1134"/>
          <w:tab w:val="left" w:pos="9923"/>
        </w:tabs>
        <w:autoSpaceDE w:val="0"/>
        <w:autoSpaceDN w:val="0"/>
        <w:adjustRightInd w:val="0"/>
        <w:ind w:left="1134" w:right="686" w:hanging="425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t>Após clicar em “OK”, uma nova caixa se abrirá para preenchimento dos dados do contrato</w:t>
      </w:r>
      <w:r w:rsidR="006D6575">
        <w:rPr>
          <w:rFonts w:ascii="Verdana" w:eastAsia="Calibri" w:hAnsi="Verdana" w:cs="Verdana"/>
          <w:sz w:val="20"/>
          <w:szCs w:val="20"/>
        </w:rPr>
        <w:t>.</w:t>
      </w:r>
    </w:p>
    <w:p w14:paraId="4D44C8A6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</w:pPr>
      <w:r>
        <w:rPr>
          <w:noProof/>
          <w:lang w:eastAsia="pt-BR"/>
        </w:rPr>
        <w:drawing>
          <wp:inline distT="0" distB="0" distL="0" distR="0" wp14:anchorId="4D44C933" wp14:editId="4D44C934">
            <wp:extent cx="5748689" cy="2486025"/>
            <wp:effectExtent l="0" t="0" r="4445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0641" cy="24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A7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t>Nome: Nome do Arquivo (Carregado automaticamente conforme nome do arquivo que foi carregado)</w:t>
      </w:r>
    </w:p>
    <w:p w14:paraId="4D44C8A8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lastRenderedPageBreak/>
        <w:t>Título: Utilizar o mesmo nome do Arquivo</w:t>
      </w:r>
    </w:p>
    <w:p w14:paraId="4D44C8A9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t>Fornecedor:  Inserir o nome do fornecedor exatamente conforme descrito no menu “Documentos de Contratos” (existe diferenciação entre caracteres maiúsculos e minúsculos e espaços entre letras e palavras)</w:t>
      </w:r>
    </w:p>
    <w:p w14:paraId="4D44C8AA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t>SLC :  Inserir o número da SLC exatamente conforme descrito no menu “Documentos de Contratos” (existe diferenciação de numerações com ou sem ponto e de espaços entre os números)</w:t>
      </w:r>
    </w:p>
    <w:p w14:paraId="4D44C8AB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t xml:space="preserve"> Escopo Resumido: :  Inserir o tipo de serviço exatamente conforme descrito no menu “Documentos de Contratos” (existe diferenciação entre caracteres maiúsculos e minúsculos e espaços entre letras e palavras)</w:t>
      </w:r>
    </w:p>
    <w:p w14:paraId="4D44C8AC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t xml:space="preserve"> Tipo de Documento: Diferenciar tipo de documento (Contrato / Aditivo / Proposta Comercial /                     Proposta Técnica / Planilha / E-mail)</w:t>
      </w:r>
    </w:p>
    <w:p w14:paraId="4D44C8AD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jc w:val="both"/>
      </w:pPr>
      <w:r>
        <w:t>CF: Fornecedor: Selecionar o nome do fornecedor através da lista suspensa e clicar em “Salvar”</w:t>
      </w:r>
    </w:p>
    <w:p w14:paraId="4D44C8AE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44C935" wp14:editId="4D44C936">
                <wp:simplePos x="0" y="0"/>
                <wp:positionH relativeFrom="column">
                  <wp:posOffset>3933825</wp:posOffset>
                </wp:positionH>
                <wp:positionV relativeFrom="paragraph">
                  <wp:posOffset>2427605</wp:posOffset>
                </wp:positionV>
                <wp:extent cx="342900" cy="171450"/>
                <wp:effectExtent l="0" t="0" r="19050" b="1905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7" o:spid="_x0000_s1026" style="position:absolute;margin-left:309.75pt;margin-top:191.15pt;width:27pt;height:1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WnnnQIAAIcFAAAOAAAAZHJzL2Uyb0RvYy54bWysVMFu2zAMvQ/YPwi6r7azdF2DOkXQIsOA&#10;oi3aDj0rshQbkEWNUuJkn7Nf2Y+Nkh036IodhuXgiCL5SD6RvLjctYZtFfoGbMmLk5wzZSVUjV2X&#10;/NvT8sNnznwQthIGrCr5Xnl+OX//7qJzMzWBGkylkBGI9bPOlbwOwc2yzMtatcKfgFOWlBqwFYFE&#10;XGcVio7QW5NN8vxT1gFWDkEq7+n2ulfyecLXWslwp7VXgZmSU24hfTF9V/GbzS/EbI3C1Y0c0hD/&#10;kEUrGktBR6hrEQTbYPMHVNtIBA86nEhoM9C6kSrVQNUU+atqHmvhVKqFyPFupMn/P1h5u71H1lQl&#10;n55xZkVLb/Sgwq+fdr0xwOiSGOqcn5Hho7vHQfJ0jOXuNLbxnwphu8TqfmRV7QKTdPlxOjnPiXtJ&#10;quKsmJ4m1rMXZ4c+fFHQsngoOdKjJS7F9sYHCkimB5MYy8KyMSY9nLHxwoNpqniXBFyvrgyyraAX&#10;Xy5z+sUSCOPIjKTomsXC+lLSKeyNihjGPihNpFDyk5RJakc1wgoplQ1Fr6pFpfpop8fBYgNHjxQ6&#10;AUZkTVmO2APAwbIHOWD3OQ/20VWlbh6d878l1juPHiky2DA6t40FfAvAUFVD5N7+QFJPTWRpBdWe&#10;WgahnyXv5LKhd7sRPtwLpOGhp6aFEO7oow10JYfhxFkN+OOt+2hPPU1azjoaxpL77xuBijPz1VK3&#10;nxfTaZzeJExPzyYk4LFmdayxm/YK6PULWj1OpmO0D+Zw1AjtM+2NRYxKKmElxS65DHgQrkK/JGjz&#10;SLVYJDOaWCfCjX10MoJHVmNfPu2eBbqheQN1/S0cBlfMXvVwbxs9LSw2AXSTGvyF14FvmvbUOMNm&#10;iuvkWE5WL/tz/hsAAP//AwBQSwMEFAAGAAgAAAAhAElAZzXhAAAACwEAAA8AAABkcnMvZG93bnJl&#10;di54bWxMj7FOwzAQhnck3sE6JBZEndYQ0hCngkp06IBE24XNiY8kamxHttOEt+eYYLy7X999f7GZ&#10;Tc8u6EPnrITlIgGGtna6s42E0/HtPgMWorJa9c6ihG8MsCmvrwqVazfZD7wcYsMIYkOuJLQxDjnn&#10;oW7RqLBwA1q6fTlvVKTRN1x7NRHc9HyVJCk3qrP0oVUDblusz4fRSKh2n36bvYpdHO9SQp+bPb5P&#10;Ut7ezC/PwCLO8S8Mv/qkDiU5VW60OrBeQrpcP1JUgshWAhgl0idBm0rCQ7IWwMuC/+9Q/gAAAP//&#10;AwBQSwECLQAUAAYACAAAACEAtoM4kv4AAADhAQAAEwAAAAAAAAAAAAAAAAAAAAAAW0NvbnRlbnRf&#10;VHlwZXNdLnhtbFBLAQItABQABgAIAAAAIQA4/SH/1gAAAJQBAAALAAAAAAAAAAAAAAAAAC8BAABf&#10;cmVscy8ucmVsc1BLAQItABQABgAIAAAAIQD11WnnnQIAAIcFAAAOAAAAAAAAAAAAAAAAAC4CAABk&#10;cnMvZTJvRG9jLnhtbFBLAQItABQABgAIAAAAIQBJQGc14QAAAAsBAAAPAAAAAAAAAAAAAAAAAPcE&#10;AABkcnMvZG93bnJldi54bWxQSwUGAAAAAAQABADzAAAABQ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37" wp14:editId="4D44C938">
            <wp:extent cx="5753100" cy="2798710"/>
            <wp:effectExtent l="0" t="0" r="0" b="190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471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C8AF" w14:textId="77777777" w:rsidR="00C73082" w:rsidRDefault="00C73082" w:rsidP="006D6575">
      <w:pPr>
        <w:tabs>
          <w:tab w:val="num" w:pos="1134"/>
          <w:tab w:val="left" w:pos="9923"/>
        </w:tabs>
        <w:ind w:left="1134" w:right="686" w:hanging="425"/>
      </w:pPr>
      <w:r>
        <w:t xml:space="preserve">Versão do Documento: </w:t>
      </w:r>
      <w:r w:rsidR="006D6575">
        <w:t>Iniciar o cadastro do primeiro documento como número 1 e assim sucessivamente para manter uma ordem.</w:t>
      </w:r>
    </w:p>
    <w:p w14:paraId="4D44C8B0" w14:textId="77777777" w:rsidR="00C73082" w:rsidRPr="009916A1" w:rsidRDefault="00C73082" w:rsidP="00C73082">
      <w:pPr>
        <w:pStyle w:val="PargrafodaLista"/>
        <w:numPr>
          <w:ilvl w:val="0"/>
          <w:numId w:val="5"/>
        </w:numPr>
        <w:tabs>
          <w:tab w:val="num" w:pos="1134"/>
          <w:tab w:val="left" w:pos="9923"/>
        </w:tabs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documento carregado será identificado com um asterisco verde ao lado no nome do arquivo, representado que é um novo documento.</w:t>
      </w:r>
    </w:p>
    <w:p w14:paraId="4D44C8B1" w14:textId="77777777" w:rsidR="00C73082" w:rsidRDefault="00C73082" w:rsidP="00C73082">
      <w:pPr>
        <w:tabs>
          <w:tab w:val="num" w:pos="1134"/>
          <w:tab w:val="left" w:pos="9923"/>
        </w:tabs>
        <w:ind w:left="1134" w:right="686" w:hanging="425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44C939" wp14:editId="4D44C93A">
                <wp:simplePos x="0" y="0"/>
                <wp:positionH relativeFrom="column">
                  <wp:posOffset>2162175</wp:posOffset>
                </wp:positionH>
                <wp:positionV relativeFrom="paragraph">
                  <wp:posOffset>990600</wp:posOffset>
                </wp:positionV>
                <wp:extent cx="295275" cy="133350"/>
                <wp:effectExtent l="0" t="0" r="28575" b="19050"/>
                <wp:wrapNone/>
                <wp:docPr id="42" name="Seta para a esquerd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333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 para a esquerda 42" o:spid="_x0000_s1026" type="#_x0000_t66" style="position:absolute;margin-left:170.25pt;margin-top:78pt;width:23.25pt;height:1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A2nQIAAL8FAAAOAAAAZHJzL2Uyb0RvYy54bWysVE1v2zAMvQ/YfxB0X52kyboGdYqgRYYB&#10;RVssHXpWZCk2IIsapcTJfv0o+aNZV+xQLAdFFMlH8pnk1fWhNmyv0Fdgcz4+G3GmrISistuc/3ha&#10;ffrCmQ/CFsKAVTk/Ks+vFx8/XDVuriZQgikUMgKxft64nJchuHmWeVmqWvgzcMqSUgPWIpCI26xA&#10;0RB6bbLJaPQ5awALhyCV9/R62yr5IuFrrWR40NqrwEzOKbeQTkznJp7Z4krMtyhcWckuDfGOLGpR&#10;WQo6QN2KINgOq7+g6koieNDhTEKdgdaVVKkGqmY8elXNuhROpVqIHO8Gmvz/g5X3+0dkVZHz6YQz&#10;K2r6RmtFyTuBggmm/M+dwkIwUhNXjfNzclm7R+wkT9dY+EFjHf+pJHZI/B4HftUhMEmPk8vZ5GLG&#10;mSTV+Pz8fJb4z16cHfrwVUHN4iXnRumwRIQmUSv2dz5QVLLv7WJAD6YqVpUxScDt5sYg2wv63qvV&#10;iH4xbXL5w8zY93kSTnTNIg1t4ekWjkZFQGO/K01kxlJTyqmN1ZCQkFLZMG5VpShUm+fsNM3Y+NEj&#10;JZ0AI7Km+gbsDqC3bEF67Lbazj66qjQFg/PoX4m1zoNHigw2DM51ZQHfAjBUVRe5te9JaqmJLG2g&#10;OFKrIbQz6J1cVfSV74QPj9RrqWVokYQHOrSBJufQ3TgrAX+99R7taRZIy1lDQ5xzaleBijPzzdKU&#10;XI6n0zj1SZjOLiYk4Klmc6qxu/oGqG/GtLKcTNdoH0x/1Qj1M+2bZYxKKmElxc65DNgLN6FdLrSx&#10;pFoukxlNuhPhzq6djOCR1djAT4dnga5r9UAzcg/9wIv5q2ZvbaOnheUugK7SJLzw2vFNWyI1TrfR&#10;4ho6lZPVy95d/AYAAP//AwBQSwMEFAAGAAgAAAAhAAIxMyndAAAACwEAAA8AAABkcnMvZG93bnJl&#10;di54bWxMT8tOwzAQvCPxD9YicaNO6ZMQp0I8TkiotFXPm3hJQuN1FLtt+vcsJ7jN7IxmZ7LV4Fp1&#10;oj40ng2MRwko4tLbhisDu+3b3RJUiMgWW89k4EIBVvn1VYap9Wf+pNMmVkpCOKRooI6xS7UOZU0O&#10;w8h3xKJ9+d5hFNpX2vZ4lnDX6vskmWuHDcuHGjt6rqk8bI7OwH5cHN5f/O51usbvdecfhov9GIy5&#10;vRmeHkFFGuKfGX7rS3XIpVPhj2yDag1MpslMrCLM5jJKHJPlQkAhl4UAnWf6/4b8BwAA//8DAFBL&#10;AQItABQABgAIAAAAIQC2gziS/gAAAOEBAAATAAAAAAAAAAAAAAAAAAAAAABbQ29udGVudF9UeXBl&#10;c10ueG1sUEsBAi0AFAAGAAgAAAAhADj9If/WAAAAlAEAAAsAAAAAAAAAAAAAAAAALwEAAF9yZWxz&#10;Ly5yZWxzUEsBAi0AFAAGAAgAAAAhAK+A0DadAgAAvwUAAA4AAAAAAAAAAAAAAAAALgIAAGRycy9l&#10;Mm9Eb2MueG1sUEsBAi0AFAAGAAgAAAAhAAIxMyndAAAACwEAAA8AAAAAAAAAAAAAAAAA9wQAAGRy&#10;cy9kb3ducmV2LnhtbFBLBQYAAAAABAAEAPMAAAABBgAAAAA=&#10;" adj="4877" fillcolor="red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44C93B" wp14:editId="4D44C93C">
                <wp:simplePos x="0" y="0"/>
                <wp:positionH relativeFrom="column">
                  <wp:posOffset>1247775</wp:posOffset>
                </wp:positionH>
                <wp:positionV relativeFrom="paragraph">
                  <wp:posOffset>791210</wp:posOffset>
                </wp:positionV>
                <wp:extent cx="4686300" cy="400050"/>
                <wp:effectExtent l="0" t="0" r="19050" b="1905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5" o:spid="_x0000_s1026" style="position:absolute;margin-left:98.25pt;margin-top:62.3pt;width:369pt;height:3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qytnAIAAIgFAAAOAAAAZHJzL2Uyb0RvYy54bWysVM1u2zAMvg/YOwi6r3aypOuCOkXQIsOA&#10;og3aDj0rspQYkEWNUuJkj7NX2YuNkn8adMUOwy62KJIfyU8kL68OtWF7hb4CW/DRWc6ZshLKym4K&#10;/u1p+eGCMx+ELYUBqwp+VJ5fzd+/u2zcTI1hC6ZUyAjE+lnjCr4Nwc2yzMutqoU/A6csKTVgLQKJ&#10;uMlKFA2h1yYb5/l51gCWDkEq7+n2plXyecLXWslwr7VXgZmCU24hfTF91/GbzS/FbIPCbSvZpSH+&#10;IYtaVJaCDlA3Igi2w+oPqLqSCB50OJNQZ6B1JVWqgaoZ5a+qedwKp1ItRI53A03+/8HKu/0KWVUW&#10;fDLlzIqa3uhBhV8/7WZngNElMdQ4PyPDR7fCTvJ0jOUeNNbxT4WwQ2L1OLCqDoFJupycX5x/zIl8&#10;SbpJnufTRHv24u3Qhy8KahYPBUd6tUSm2N/6QBHJtDeJwSwsK2PSyxkbLzyYqox3ScDN+tog2wt6&#10;8uWS4vXhTswIMbpmsbK2lnQKR6MihrEPShMrlP04ZZL6UQ2wQkplw6hVbUWp2mjT02Cxg6NHSj8B&#10;RmRNWQ7YHUBv2YL02G3dnX10VamdB+f8b4m1zoNHigw2DM51ZQHfAjBUVRe5te9JaqmJLK2hPFLP&#10;ILTD5J1cVvRut8KHlUCaHnpq2gjhnj7aQFNw6E6cbQF/vHUf7ampSctZQ9NYcP99J1BxZr5aavfP&#10;o8kkjm8SJtNPYxLwVLM+1dhdfQ30+iPaPU6mY7QPpj9qhPqZFsciRiWVsJJiF1wG7IXr0G4JWj1S&#10;LRbJjEbWiXBrH52M4JHV2JdPh2eBrmveQG1/B/3kitmrHm5to6eFxS6ArlKDv/Da8U3jnhqnW01x&#10;n5zKyeplgc5/AwAA//8DAFBLAwQUAAYACAAAACEA8sLhQOAAAAALAQAADwAAAGRycy9kb3ducmV2&#10;LnhtbEyPMU/DMBCFdyT+g3VILIg6tMWkIU4FlejQAYnCwubERxI1Pkex04R/zzHBdu/d07vv8u3s&#10;OnHGIbSeNNwtEhBIlbct1Ro+3l9uUxAhGrKm84QavjHAtri8yE1m/URveD7GWnAJhcxoaGLsMylD&#10;1aAzYeF7JN59+cGZyHKopR3MxOWuk8skUdKZlvhCY3rcNVidjqPTUO4/h136vNrH8UZx9ak+4Ouk&#10;9fXV/PQIIuIc/8Lwi8/oUDBT6UeyQXSsN+qeozws1woEJzarNTslO+mDAlnk8v8PxQ8AAAD//wMA&#10;UEsBAi0AFAAGAAgAAAAhALaDOJL+AAAA4QEAABMAAAAAAAAAAAAAAAAAAAAAAFtDb250ZW50X1R5&#10;cGVzXS54bWxQSwECLQAUAAYACAAAACEAOP0h/9YAAACUAQAACwAAAAAAAAAAAAAAAAAvAQAAX3Jl&#10;bHMvLnJlbHNQSwECLQAUAAYACAAAACEA7jasrZwCAACIBQAADgAAAAAAAAAAAAAAAAAuAgAAZHJz&#10;L2Uyb0RvYy54bWxQSwECLQAUAAYACAAAACEA8sLhQO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4D44C93D" wp14:editId="4D44C93E">
            <wp:extent cx="5743575" cy="2369436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5525" cy="237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B2" w14:textId="77777777" w:rsidR="00C73082" w:rsidRPr="005D1835" w:rsidRDefault="00C73082" w:rsidP="00C73082">
      <w:pPr>
        <w:tabs>
          <w:tab w:val="num" w:pos="1134"/>
          <w:tab w:val="left" w:pos="9923"/>
        </w:tabs>
        <w:ind w:left="1134" w:right="686" w:hanging="425"/>
        <w:rPr>
          <w:rFonts w:ascii="Verdana" w:hAnsi="Verdana"/>
          <w:sz w:val="20"/>
          <w:szCs w:val="20"/>
        </w:rPr>
      </w:pPr>
    </w:p>
    <w:p w14:paraId="4D44C8B3" w14:textId="77777777" w:rsidR="00C73082" w:rsidRDefault="00C73082" w:rsidP="00C73082">
      <w:pPr>
        <w:pStyle w:val="PargrafodaLista"/>
        <w:numPr>
          <w:ilvl w:val="0"/>
          <w:numId w:val="5"/>
        </w:numPr>
        <w:tabs>
          <w:tab w:val="left" w:pos="9923"/>
        </w:tabs>
        <w:ind w:right="68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Após anexar todos os documentos no Sharepoint, a área de Governança irá incluir os dados e valores da contratação na planilha de orçamento do ano seguinte.</w:t>
      </w:r>
    </w:p>
    <w:p w14:paraId="4D44C8B4" w14:textId="77777777" w:rsidR="00C73082" w:rsidRPr="003634F7" w:rsidRDefault="00C73082" w:rsidP="006D6575">
      <w:pPr>
        <w:tabs>
          <w:tab w:val="left" w:pos="9923"/>
        </w:tabs>
        <w:ind w:left="426" w:right="686"/>
        <w:jc w:val="both"/>
        <w:rPr>
          <w:rFonts w:ascii="Verdana" w:hAnsi="Verdana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4D44C93F" wp14:editId="4D44C940">
            <wp:extent cx="5901858" cy="3143250"/>
            <wp:effectExtent l="0" t="0" r="381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1858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C8B5" w14:textId="77777777" w:rsidR="00C73082" w:rsidRPr="00820617" w:rsidRDefault="00C73082" w:rsidP="00C73082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B6" w14:textId="77777777" w:rsidR="00C73082" w:rsidRPr="00820617" w:rsidRDefault="00C73082" w:rsidP="00C73082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4D44C8B7" w14:textId="77777777" w:rsidR="00C73082" w:rsidRPr="00820617" w:rsidRDefault="00C73082" w:rsidP="00C7308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 w:rsidR="006D6575">
        <w:rPr>
          <w:rFonts w:ascii="Verdana" w:hAnsi="Verdana" w:cs="Arial"/>
          <w:snapToGrid w:val="0"/>
          <w:sz w:val="20"/>
          <w:szCs w:val="20"/>
        </w:rPr>
        <w:t>Transição dos contratos efetuada e início do controle dos serviços pelo Manter.</w:t>
      </w:r>
    </w:p>
    <w:p w14:paraId="4D44C8B8" w14:textId="77777777" w:rsidR="00C73082" w:rsidRPr="00820617" w:rsidRDefault="00C73082" w:rsidP="00C7308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44C8B9" w14:textId="77777777" w:rsidR="00C73082" w:rsidRPr="00820617" w:rsidRDefault="00C73082" w:rsidP="00C7308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4D44C8BA" w14:textId="77777777" w:rsidR="00C73082" w:rsidRPr="00820617" w:rsidRDefault="00C73082" w:rsidP="00C7308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D44C8BB" w14:textId="77777777" w:rsidR="00C73082" w:rsidRPr="00820617" w:rsidRDefault="00C73082" w:rsidP="00C73082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4D44C8BC" w14:textId="77777777" w:rsidR="00C73082" w:rsidRPr="00820617" w:rsidRDefault="00C73082" w:rsidP="00C7308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4D44C8BD" w14:textId="77777777" w:rsidR="00C73082" w:rsidRPr="00820617" w:rsidRDefault="00C73082" w:rsidP="00C73082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4D44C8BE" w14:textId="77777777" w:rsidR="00C73082" w:rsidRDefault="00C73082" w:rsidP="00C7308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D44C8BF" w14:textId="77777777" w:rsidR="00C73082" w:rsidRPr="006E5076" w:rsidRDefault="00C73082" w:rsidP="00C730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D44C8C0" w14:textId="77777777" w:rsidR="00C73082" w:rsidRPr="00601EEF" w:rsidRDefault="00C73082" w:rsidP="00C7308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D44C8C1" w14:textId="77777777" w:rsidR="00C73082" w:rsidRDefault="00C73082" w:rsidP="00C7308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1418"/>
        <w:gridCol w:w="1134"/>
        <w:gridCol w:w="1559"/>
        <w:gridCol w:w="2023"/>
        <w:gridCol w:w="1130"/>
        <w:gridCol w:w="1454"/>
        <w:gridCol w:w="1454"/>
      </w:tblGrid>
      <w:tr w:rsidR="00C73082" w14:paraId="4D44C8CC" w14:textId="77777777" w:rsidTr="001C719D">
        <w:trPr>
          <w:trHeight w:val="328"/>
        </w:trPr>
        <w:tc>
          <w:tcPr>
            <w:tcW w:w="1135" w:type="dxa"/>
            <w:shd w:val="clear" w:color="auto" w:fill="FDE9D9" w:themeFill="accent6" w:themeFillTint="33"/>
            <w:vAlign w:val="center"/>
          </w:tcPr>
          <w:p w14:paraId="4D44C8C2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4D44C8C3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4D44C8C4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4D44C8C5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59" w:type="dxa"/>
            <w:shd w:val="clear" w:color="auto" w:fill="FDE9D9" w:themeFill="accent6" w:themeFillTint="33"/>
            <w:vAlign w:val="center"/>
          </w:tcPr>
          <w:p w14:paraId="4D44C8C6" w14:textId="77777777" w:rsidR="00C73082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4D44C8C7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2023" w:type="dxa"/>
            <w:shd w:val="clear" w:color="auto" w:fill="FDE9D9" w:themeFill="accent6" w:themeFillTint="33"/>
            <w:vAlign w:val="center"/>
          </w:tcPr>
          <w:p w14:paraId="4D44C8C8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4D44C8C9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4D44C8CA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4D44C8CB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C73082" w14:paraId="4D44C8D7" w14:textId="77777777" w:rsidTr="001C719D">
        <w:trPr>
          <w:trHeight w:val="998"/>
        </w:trPr>
        <w:tc>
          <w:tcPr>
            <w:tcW w:w="1135" w:type="dxa"/>
          </w:tcPr>
          <w:p w14:paraId="4D44C8CD" w14:textId="77777777" w:rsidR="00C73082" w:rsidRPr="000C40C2" w:rsidRDefault="00C73082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ATA de Reunião de Transição</w:t>
            </w:r>
          </w:p>
        </w:tc>
        <w:tc>
          <w:tcPr>
            <w:tcW w:w="1418" w:type="dxa"/>
          </w:tcPr>
          <w:p w14:paraId="4D44C8CE" w14:textId="77777777" w:rsidR="00C73082" w:rsidRPr="00AB0E7D" w:rsidRDefault="00C73082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34" w:type="dxa"/>
          </w:tcPr>
          <w:p w14:paraId="4D44C8CF" w14:textId="77777777" w:rsidR="00C73082" w:rsidRPr="00AB0E7D" w:rsidRDefault="00C73082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59" w:type="dxa"/>
          </w:tcPr>
          <w:p w14:paraId="4D44C8D0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4D44C8D1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4D44C8D2" w14:textId="77777777" w:rsidR="00C73082" w:rsidRPr="000C40C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2023" w:type="dxa"/>
          </w:tcPr>
          <w:p w14:paraId="4D44C8D3" w14:textId="77777777" w:rsidR="00C73082" w:rsidRPr="00FA31E5" w:rsidRDefault="00C73082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FA31E5">
              <w:rPr>
                <w:rFonts w:ascii="Verdana" w:hAnsi="Verdana"/>
                <w:sz w:val="14"/>
                <w:szCs w:val="20"/>
              </w:rPr>
              <w:t>http://equipes.natura.net/vptd/governanca/Contratos/_layouts/15/start.aspx#/Reunio%20de%20Alinhamento/Forms/AllItems.aspx</w:t>
            </w:r>
          </w:p>
        </w:tc>
        <w:tc>
          <w:tcPr>
            <w:tcW w:w="1130" w:type="dxa"/>
          </w:tcPr>
          <w:p w14:paraId="4D44C8D4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</w:t>
            </w: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ermanente</w:t>
            </w:r>
          </w:p>
        </w:tc>
        <w:tc>
          <w:tcPr>
            <w:tcW w:w="1454" w:type="dxa"/>
          </w:tcPr>
          <w:p w14:paraId="4D44C8D5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4D44C8D6" w14:textId="77777777" w:rsidR="00C73082" w:rsidRPr="005959D4" w:rsidRDefault="00C73082" w:rsidP="001C719D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  <w:tr w:rsidR="00C73082" w14:paraId="4D44C8E2" w14:textId="77777777" w:rsidTr="001C719D">
        <w:trPr>
          <w:trHeight w:val="998"/>
        </w:trPr>
        <w:tc>
          <w:tcPr>
            <w:tcW w:w="1135" w:type="dxa"/>
          </w:tcPr>
          <w:p w14:paraId="4D44C8D8" w14:textId="3396B096" w:rsidR="00C73082" w:rsidRPr="000C40C2" w:rsidRDefault="0045214B" w:rsidP="00755E35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Proposta</w:t>
            </w:r>
            <w:r w:rsidR="00755E35">
              <w:rPr>
                <w:rFonts w:ascii="Verdana" w:hAnsi="Verdana"/>
                <w:sz w:val="14"/>
                <w:szCs w:val="20"/>
              </w:rPr>
              <w:t xml:space="preserve"> Assinada</w:t>
            </w:r>
          </w:p>
        </w:tc>
        <w:tc>
          <w:tcPr>
            <w:tcW w:w="1418" w:type="dxa"/>
          </w:tcPr>
          <w:p w14:paraId="4D44C8D9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34" w:type="dxa"/>
          </w:tcPr>
          <w:p w14:paraId="4D44C8DA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59" w:type="dxa"/>
          </w:tcPr>
          <w:p w14:paraId="4D44C8DB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4D44C8DC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4D44C8DD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2023" w:type="dxa"/>
          </w:tcPr>
          <w:p w14:paraId="4D44C8DE" w14:textId="77777777" w:rsidR="00C73082" w:rsidRPr="005959D4" w:rsidRDefault="00C73082" w:rsidP="001C719D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 w:rsidRPr="00FA31E5">
              <w:rPr>
                <w:rFonts w:ascii="Verdana" w:hAnsi="Verdana" w:cs="Tahoma"/>
                <w:bCs/>
                <w:sz w:val="14"/>
                <w:szCs w:val="16"/>
              </w:rPr>
              <w:t>http://equipes.natura.net/vptd/governanca/Contratos/_layouts/15/start.aspx#/Documentos%20de%20Contratos%20de%20Gesto%20de%20Contratos</w:t>
            </w:r>
          </w:p>
        </w:tc>
        <w:tc>
          <w:tcPr>
            <w:tcW w:w="1130" w:type="dxa"/>
          </w:tcPr>
          <w:p w14:paraId="4D44C8DF" w14:textId="77777777" w:rsidR="00C73082" w:rsidRDefault="00C73082" w:rsidP="001C719D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</w:t>
            </w: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ermanente</w:t>
            </w:r>
          </w:p>
        </w:tc>
        <w:tc>
          <w:tcPr>
            <w:tcW w:w="1454" w:type="dxa"/>
          </w:tcPr>
          <w:p w14:paraId="4D44C8E0" w14:textId="77777777" w:rsidR="00C73082" w:rsidRDefault="00C73082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4D44C8E1" w14:textId="77777777" w:rsidR="00C73082" w:rsidRDefault="00C73082" w:rsidP="001C719D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  <w:tr w:rsidR="00755E35" w14:paraId="17211929" w14:textId="77777777" w:rsidTr="001C719D">
        <w:trPr>
          <w:trHeight w:val="998"/>
        </w:trPr>
        <w:tc>
          <w:tcPr>
            <w:tcW w:w="1135" w:type="dxa"/>
          </w:tcPr>
          <w:p w14:paraId="77948568" w14:textId="2596C16D" w:rsidR="00755E35" w:rsidRDefault="00755E35" w:rsidP="00755E35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Contrato ou Aditivo assinado</w:t>
            </w:r>
          </w:p>
        </w:tc>
        <w:tc>
          <w:tcPr>
            <w:tcW w:w="1418" w:type="dxa"/>
          </w:tcPr>
          <w:p w14:paraId="17CEE809" w14:textId="7B25D0A0" w:rsidR="00755E35" w:rsidRDefault="00755E35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34" w:type="dxa"/>
          </w:tcPr>
          <w:p w14:paraId="77A8617B" w14:textId="74C18B86" w:rsidR="00755E35" w:rsidRDefault="00755E35" w:rsidP="001C719D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59" w:type="dxa"/>
          </w:tcPr>
          <w:p w14:paraId="40128832" w14:textId="77777777" w:rsidR="00755E35" w:rsidRDefault="00755E35" w:rsidP="00F57F61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21FFAB06" w14:textId="77777777" w:rsidR="00755E35" w:rsidRDefault="00755E35" w:rsidP="00F57F61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11B09F14" w14:textId="6850DC3F" w:rsidR="00755E35" w:rsidRDefault="00755E35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 w:rsidRPr="005959D4"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2023" w:type="dxa"/>
          </w:tcPr>
          <w:p w14:paraId="3FD36B40" w14:textId="011E3947" w:rsidR="00755E35" w:rsidRPr="00FA31E5" w:rsidRDefault="00755E35" w:rsidP="001C719D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 w:rsidRPr="00FA31E5">
              <w:rPr>
                <w:rFonts w:ascii="Verdana" w:hAnsi="Verdana" w:cs="Tahoma"/>
                <w:bCs/>
                <w:sz w:val="14"/>
                <w:szCs w:val="16"/>
              </w:rPr>
              <w:t>http://equipes.natura.net/vptd/governanca/Contratos/_layouts/15/start.aspx#/Documentos%20de%20Contratos%20de%20Gesto%20de%20Contratos</w:t>
            </w:r>
          </w:p>
        </w:tc>
        <w:tc>
          <w:tcPr>
            <w:tcW w:w="1130" w:type="dxa"/>
          </w:tcPr>
          <w:p w14:paraId="2CC65DCD" w14:textId="7F880AD7" w:rsidR="00755E35" w:rsidRDefault="00755E35" w:rsidP="001C719D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</w:t>
            </w:r>
            <w:r w:rsidRPr="005959D4">
              <w:rPr>
                <w:rFonts w:ascii="Verdana" w:hAnsi="Verdana" w:cs="Tahoma"/>
                <w:bCs/>
                <w:sz w:val="14"/>
                <w:szCs w:val="16"/>
              </w:rPr>
              <w:t>ermanente</w:t>
            </w:r>
          </w:p>
        </w:tc>
        <w:tc>
          <w:tcPr>
            <w:tcW w:w="1454" w:type="dxa"/>
          </w:tcPr>
          <w:p w14:paraId="51095C5C" w14:textId="2114E733" w:rsidR="00755E35" w:rsidRDefault="00755E35" w:rsidP="001C719D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6F291BEC" w14:textId="5DE66CFB" w:rsidR="00755E35" w:rsidRDefault="00755E35" w:rsidP="001C719D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4D44C8E3" w14:textId="77777777" w:rsidR="00C73082" w:rsidRPr="00DB0077" w:rsidRDefault="00C73082" w:rsidP="00C7308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4D44C8E4" w14:textId="77777777" w:rsidR="00C73082" w:rsidRDefault="00C73082" w:rsidP="00C73082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p w14:paraId="4D44C8E5" w14:textId="77777777" w:rsidR="00531AE3" w:rsidRDefault="00531AE3" w:rsidP="00C73082">
      <w:pPr>
        <w:autoSpaceDE w:val="0"/>
        <w:autoSpaceDN w:val="0"/>
        <w:adjustRightInd w:val="0"/>
        <w:spacing w:after="0"/>
        <w:ind w:left="70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03BE4"/>
    <w:multiLevelType w:val="hybridMultilevel"/>
    <w:tmpl w:val="90C20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9C12ED"/>
    <w:multiLevelType w:val="hybridMultilevel"/>
    <w:tmpl w:val="67828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F01827"/>
    <w:multiLevelType w:val="hybridMultilevel"/>
    <w:tmpl w:val="52805CE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61A54C15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786C22A0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7B914862"/>
    <w:multiLevelType w:val="hybridMultilevel"/>
    <w:tmpl w:val="56427F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283"/>
    <w:rsid w:val="00021815"/>
    <w:rsid w:val="00027AE9"/>
    <w:rsid w:val="0004619A"/>
    <w:rsid w:val="001003A3"/>
    <w:rsid w:val="00187BA8"/>
    <w:rsid w:val="001E0D9E"/>
    <w:rsid w:val="00245FAB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5214B"/>
    <w:rsid w:val="00462496"/>
    <w:rsid w:val="0050061A"/>
    <w:rsid w:val="00531AE3"/>
    <w:rsid w:val="0057652C"/>
    <w:rsid w:val="00584E6B"/>
    <w:rsid w:val="00594804"/>
    <w:rsid w:val="005A0704"/>
    <w:rsid w:val="005A7098"/>
    <w:rsid w:val="006108C4"/>
    <w:rsid w:val="006D6575"/>
    <w:rsid w:val="0072262B"/>
    <w:rsid w:val="00755E35"/>
    <w:rsid w:val="007614A6"/>
    <w:rsid w:val="0079715E"/>
    <w:rsid w:val="008707B2"/>
    <w:rsid w:val="00891023"/>
    <w:rsid w:val="008A7D0A"/>
    <w:rsid w:val="00951778"/>
    <w:rsid w:val="009E798C"/>
    <w:rsid w:val="00AB1A9E"/>
    <w:rsid w:val="00AF1663"/>
    <w:rsid w:val="00B6729D"/>
    <w:rsid w:val="00B76CD8"/>
    <w:rsid w:val="00C03AE3"/>
    <w:rsid w:val="00C0527C"/>
    <w:rsid w:val="00C119A6"/>
    <w:rsid w:val="00C73082"/>
    <w:rsid w:val="00C77D8A"/>
    <w:rsid w:val="00CC5C81"/>
    <w:rsid w:val="00CE79A2"/>
    <w:rsid w:val="00D55283"/>
    <w:rsid w:val="00D84142"/>
    <w:rsid w:val="00E411DC"/>
    <w:rsid w:val="00F21EFF"/>
    <w:rsid w:val="00F2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D44C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730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73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8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0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oleObject" Target="embeddings/oleObject1.bin"/><Relationship Id="rId35" Type="http://schemas.openxmlformats.org/officeDocument/2006/relationships/image" Target="media/image2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E24E677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55DB5C35D1D4F0E8B9632A82640A1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5D6693-EB3B-4349-86C6-184D0CB8A340}"/>
      </w:docPartPr>
      <w:docPartBody>
        <w:p w14:paraId="57B686E6" w14:textId="77777777" w:rsidR="00C44A6F" w:rsidRDefault="00B85DF4">
          <w:pPr>
            <w:pStyle w:val="055DB5C35D1D4F0E8B9632A82640A1BC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600A48E868543F281D48455E1A38A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0341B09-AF26-4F1F-AB98-5BF91B95E785}"/>
      </w:docPartPr>
      <w:docPartBody>
        <w:p w14:paraId="57B686E7" w14:textId="77777777" w:rsidR="00C44A6F" w:rsidRDefault="00B85DF4">
          <w:pPr>
            <w:pStyle w:val="1600A48E868543F281D48455E1A38A5B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B87DCBA227194FCF87F70F73E6E48B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BE16B5-0419-400E-B127-A57330346A57}"/>
      </w:docPartPr>
      <w:docPartBody>
        <w:p w14:paraId="57B686E8" w14:textId="77777777" w:rsidR="00C44A6F" w:rsidRDefault="00B85DF4">
          <w:pPr>
            <w:pStyle w:val="B87DCBA227194FCF87F70F73E6E48B46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FA71D8EAF0742BAA705B3A08716EA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13A61E-9DA3-4503-B125-D993FC965765}"/>
      </w:docPartPr>
      <w:docPartBody>
        <w:p w14:paraId="57B686E9" w14:textId="77777777" w:rsidR="00C44A6F" w:rsidRDefault="00B85DF4">
          <w:pPr>
            <w:pStyle w:val="CFA71D8EAF0742BAA705B3A08716EAA2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A6F"/>
    <w:rsid w:val="00800C74"/>
    <w:rsid w:val="00B85DF4"/>
    <w:rsid w:val="00C44A6F"/>
    <w:rsid w:val="00E3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B686E6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55DB5C35D1D4F0E8B9632A82640A1BC">
    <w:name w:val="055DB5C35D1D4F0E8B9632A82640A1BC"/>
  </w:style>
  <w:style w:type="paragraph" w:customStyle="1" w:styleId="1600A48E868543F281D48455E1A38A5B">
    <w:name w:val="1600A48E868543F281D48455E1A38A5B"/>
  </w:style>
  <w:style w:type="paragraph" w:customStyle="1" w:styleId="B87DCBA227194FCF87F70F73E6E48B46">
    <w:name w:val="B87DCBA227194FCF87F70F73E6E48B46"/>
  </w:style>
  <w:style w:type="paragraph" w:customStyle="1" w:styleId="CFA71D8EAF0742BAA705B3A08716EAA2">
    <w:name w:val="CFA71D8EAF0742BAA705B3A08716EAA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55DB5C35D1D4F0E8B9632A82640A1BC">
    <w:name w:val="055DB5C35D1D4F0E8B9632A82640A1BC"/>
  </w:style>
  <w:style w:type="paragraph" w:customStyle="1" w:styleId="1600A48E868543F281D48455E1A38A5B">
    <w:name w:val="1600A48E868543F281D48455E1A38A5B"/>
  </w:style>
  <w:style w:type="paragraph" w:customStyle="1" w:styleId="B87DCBA227194FCF87F70F73E6E48B46">
    <w:name w:val="B87DCBA227194FCF87F70F73E6E48B46"/>
  </w:style>
  <w:style w:type="paragraph" w:customStyle="1" w:styleId="CFA71D8EAF0742BAA705B3A08716EAA2">
    <w:name w:val="CFA71D8EAF0742BAA705B3A08716EA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Tecnologia da Informação</TermName>
          <TermId xmlns="http://schemas.microsoft.com/office/infopath/2007/PartnerControls">e761c9a5-143c-49d1-974f-aa9ad7e562d7</TermId>
        </TermInfo>
      </Terms>
    </Cadeia_x0020_de_x0020_ProcessosTaxHTField0>
    <Emitente xmlns="f26919fd-1615-4d88-839c-06ef217dfe47">
      <UserInfo>
        <DisplayName>ALESSANDRA MARIA SERRA GUILHERME</DisplayName>
        <AccountId>6882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IT-2886</C_x00f3_digo>
    <Site xmlns="f26919fd-1615-4d88-839c-06ef217dfe47">Brasil</Site>
    <Data_x0020_de_x0020_Vencimento xmlns="f26919fd-1615-4d88-839c-06ef217dfe47">2016-12-17T13:20:22+00:00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2014-12-17T13:20:22+00:00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Props1.xml><?xml version="1.0" encoding="utf-8"?>
<ds:datastoreItem xmlns:ds="http://schemas.openxmlformats.org/officeDocument/2006/customXml" ds:itemID="{FA1A805B-3B73-49F4-9235-29573576C8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f26919fd-1615-4d88-839c-06ef217dfe47"/>
    <ds:schemaRef ds:uri="http://schemas.microsoft.com/office/2006/documentManagement/types"/>
    <ds:schemaRef ds:uri="http://purl.org/dc/elements/1.1/"/>
    <ds:schemaRef ds:uri="http://purl.org/dc/dcmitype/"/>
    <ds:schemaRef ds:uri="121446a2-a8cc-47de-862f-9881eb6a8671"/>
  </ds:schemaRefs>
</ds:datastoreItem>
</file>

<file path=customXml/itemProps4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E24E6775.dotx</Template>
  <TotalTime>0</TotalTime>
  <Pages>11</Pages>
  <Words>1110</Words>
  <Characters>5999</Characters>
  <Application>Microsoft Office Word</Application>
  <DocSecurity>4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transferência do contrato</vt:lpstr>
      <vt:lpstr/>
    </vt:vector>
  </TitlesOfParts>
  <Company>Natura</Company>
  <LinksUpToDate>false</LinksUpToDate>
  <CharactersWithSpaces>7095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transferência do contrato</dc:title>
  <dc:creator>elima</dc:creator>
  <cp:lastModifiedBy>mvmarque</cp:lastModifiedBy>
  <cp:revision>2</cp:revision>
  <dcterms:created xsi:type="dcterms:W3CDTF">2015-06-09T22:15:00Z</dcterms:created>
  <dcterms:modified xsi:type="dcterms:W3CDTF">2015-06-09T22:15:00Z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17/12/2014 11:20:22: Criação do processo de Governança.</vt:lpwstr>
  </property>
  <property fmtid="{D5CDD505-2E9C-101B-9397-08002B2CF9AE}" pid="7" name="WorkflowChangePath">
    <vt:lpwstr>b81220e9-78b4-4273-b219-e30eb124979f,4;b81220e9-78b4-4273-b219-e30eb124979f,6;b81220e9-78b4-4273-b219-e30eb124979f,9;b81220e9-78b4-4273-b219-e30eb124979f,13;b81220e9-78b4-4273-b219-e30eb124979f,15;</vt:lpwstr>
  </property>
</Properties>
</file>