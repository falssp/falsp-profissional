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236662A6" w:rsidR="005F3074" w:rsidRPr="00217F7A" w:rsidRDefault="00646577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5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9057B"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02/05/2017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42E3030A" w:rsidR="005F3074" w:rsidRPr="00217F7A" w:rsidRDefault="005F3074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>1</w:t>
            </w:r>
            <w:r w:rsidR="0069057B">
              <w:rPr>
                <w:rFonts w:ascii="Arial" w:hAnsi="Arial"/>
                <w:noProof/>
                <w:color w:val="000000"/>
                <w:sz w:val="18"/>
                <w:szCs w:val="18"/>
              </w:rPr>
              <w:t>1:15</w:t>
            </w: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 xml:space="preserve"> AM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4F171FDE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TI Operações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6616D972" w14:textId="454F8C79" w:rsidR="00562A4D" w:rsidRPr="006501F7" w:rsidRDefault="000E31A2" w:rsidP="00722C0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André Morais, Luis Savioli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>, Raul Ferreira,</w:t>
            </w:r>
            <w:r w:rsidR="00AE517C">
              <w:rPr>
                <w:rFonts w:ascii="Arial" w:hAnsi="Arial"/>
                <w:b/>
                <w:sz w:val="18"/>
                <w:szCs w:val="18"/>
              </w:rPr>
              <w:t xml:space="preserve"> Sandra Predolim.</w:t>
            </w:r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17CCE968" w:rsidR="00D310F2" w:rsidRPr="00F84C6C" w:rsidRDefault="00D310F2" w:rsidP="00D310F2">
            <w:pPr>
              <w:rPr>
                <w:rFonts w:ascii="Arial" w:hAnsi="Arial"/>
                <w:sz w:val="18"/>
                <w:szCs w:val="18"/>
                <w:lang w:val="pt-BR"/>
              </w:rPr>
            </w:pPr>
          </w:p>
        </w:tc>
        <w:tc>
          <w:tcPr>
            <w:tcW w:w="2710" w:type="dxa"/>
            <w:vAlign w:val="center"/>
          </w:tcPr>
          <w:p w14:paraId="4343764A" w14:textId="5B4692D8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0E1DE069" w14:textId="60B75931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310F2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182B5E6C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F17BD10" w14:textId="643674CA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4CBD0DD1" w14:textId="3D7C4A2D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785E749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0DF38CA3" w14:textId="3084CFF5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53670D53" w14:textId="74A67288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3770743" w14:textId="339EF840" w:rsidR="00AF1C9D" w:rsidRPr="006501F7" w:rsidRDefault="00AF1C9D" w:rsidP="00C674BA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D2E9644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2F47A5D7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AF1C9D" w:rsidRPr="00217F7A" w:rsidRDefault="006501F7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AF1C9D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  <w:bookmarkStart w:id="0" w:name="_GoBack"/>
        <w:bookmarkEnd w:id="0"/>
      </w:tr>
      <w:tr w:rsidR="00D310F2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5A5AE1AC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  <w:lang w:val="pt-BR"/>
              </w:rPr>
              <w:t>Analisar Chamados Estourados</w:t>
            </w:r>
          </w:p>
        </w:tc>
        <w:tc>
          <w:tcPr>
            <w:tcW w:w="2710" w:type="dxa"/>
            <w:vAlign w:val="center"/>
          </w:tcPr>
          <w:p w14:paraId="6BC6A207" w14:textId="6B9064F7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Bruno Serpeloni</w:t>
            </w:r>
          </w:p>
        </w:tc>
        <w:tc>
          <w:tcPr>
            <w:tcW w:w="2689" w:type="dxa"/>
            <w:vAlign w:val="center"/>
          </w:tcPr>
          <w:p w14:paraId="3E42C733" w14:textId="1D7E3DA3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05/05/2017</w:t>
            </w:r>
          </w:p>
        </w:tc>
      </w:tr>
      <w:tr w:rsidR="00AF1C9D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223B5E04" w:rsidR="00AF1C9D" w:rsidRPr="006501F7" w:rsidRDefault="00D250CE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NGC-3152, NGC-3434, serão encerrados</w:t>
            </w:r>
          </w:p>
        </w:tc>
        <w:tc>
          <w:tcPr>
            <w:tcW w:w="2710" w:type="dxa"/>
            <w:vAlign w:val="center"/>
          </w:tcPr>
          <w:p w14:paraId="653AE3BF" w14:textId="71B937BB" w:rsidR="00AF1C9D" w:rsidRPr="006501F7" w:rsidRDefault="00D250CE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Luis Savioli</w:t>
            </w:r>
          </w:p>
        </w:tc>
        <w:tc>
          <w:tcPr>
            <w:tcW w:w="2689" w:type="dxa"/>
            <w:vAlign w:val="center"/>
          </w:tcPr>
          <w:p w14:paraId="1F3FFBB1" w14:textId="43DEE8FE" w:rsidR="00AF1C9D" w:rsidRPr="006501F7" w:rsidRDefault="00D250CE" w:rsidP="00D250CE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05/05/2017</w:t>
            </w:r>
          </w:p>
        </w:tc>
      </w:tr>
      <w:tr w:rsidR="00AF1C9D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16842BE9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67953B3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337DC63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86215F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5F0D02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26DA5C8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376A9E52" w14:textId="26D7836D" w:rsidR="00DA1D89" w:rsidRPr="009A73DB" w:rsidRDefault="008F729F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25D74128" wp14:editId="191FF0D3">
            <wp:extent cx="6858000" cy="3419475"/>
            <wp:effectExtent l="0" t="0" r="0" b="9525"/>
            <wp:docPr id="5" name="Imagem 5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F96698" w14:textId="77777777" w:rsidR="00646577" w:rsidRDefault="00646577" w:rsidP="007240E0">
      <w:r>
        <w:separator/>
      </w:r>
    </w:p>
  </w:endnote>
  <w:endnote w:type="continuationSeparator" w:id="0">
    <w:p w14:paraId="2410CC96" w14:textId="77777777" w:rsidR="00646577" w:rsidRDefault="00646577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1E887" w14:textId="77777777" w:rsidR="00646577" w:rsidRDefault="00646577" w:rsidP="007240E0">
      <w:r>
        <w:separator/>
      </w:r>
    </w:p>
  </w:footnote>
  <w:footnote w:type="continuationSeparator" w:id="0">
    <w:p w14:paraId="0FDDC09E" w14:textId="77777777" w:rsidR="00646577" w:rsidRDefault="00646577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0E31A2"/>
    <w:rsid w:val="00103E96"/>
    <w:rsid w:val="00133CCD"/>
    <w:rsid w:val="00162AF3"/>
    <w:rsid w:val="001743AC"/>
    <w:rsid w:val="001C0594"/>
    <w:rsid w:val="00207FC1"/>
    <w:rsid w:val="00217F7A"/>
    <w:rsid w:val="00221690"/>
    <w:rsid w:val="00280008"/>
    <w:rsid w:val="002C5C83"/>
    <w:rsid w:val="002E5A15"/>
    <w:rsid w:val="003003C9"/>
    <w:rsid w:val="00345427"/>
    <w:rsid w:val="00367FA3"/>
    <w:rsid w:val="00373647"/>
    <w:rsid w:val="003B0CCA"/>
    <w:rsid w:val="003D029E"/>
    <w:rsid w:val="003D0392"/>
    <w:rsid w:val="003E6206"/>
    <w:rsid w:val="004003A1"/>
    <w:rsid w:val="00471C74"/>
    <w:rsid w:val="004937B7"/>
    <w:rsid w:val="004966B3"/>
    <w:rsid w:val="005532CA"/>
    <w:rsid w:val="0056233A"/>
    <w:rsid w:val="00562A4D"/>
    <w:rsid w:val="005C13E0"/>
    <w:rsid w:val="005C27C7"/>
    <w:rsid w:val="005C7C16"/>
    <w:rsid w:val="005F3074"/>
    <w:rsid w:val="006317B6"/>
    <w:rsid w:val="00640D8F"/>
    <w:rsid w:val="00646577"/>
    <w:rsid w:val="006501F7"/>
    <w:rsid w:val="00652163"/>
    <w:rsid w:val="00670B4F"/>
    <w:rsid w:val="006801F3"/>
    <w:rsid w:val="0069057B"/>
    <w:rsid w:val="006D6A7F"/>
    <w:rsid w:val="006D7F90"/>
    <w:rsid w:val="00722C0C"/>
    <w:rsid w:val="007240E0"/>
    <w:rsid w:val="00762935"/>
    <w:rsid w:val="007A57F6"/>
    <w:rsid w:val="007C56AD"/>
    <w:rsid w:val="007E53AF"/>
    <w:rsid w:val="007F6AB8"/>
    <w:rsid w:val="0089000B"/>
    <w:rsid w:val="00891D92"/>
    <w:rsid w:val="008A1BE6"/>
    <w:rsid w:val="008A5CF8"/>
    <w:rsid w:val="008B6765"/>
    <w:rsid w:val="008F729F"/>
    <w:rsid w:val="0091306E"/>
    <w:rsid w:val="00964D18"/>
    <w:rsid w:val="0097759D"/>
    <w:rsid w:val="00984141"/>
    <w:rsid w:val="009A73DB"/>
    <w:rsid w:val="009D5FD7"/>
    <w:rsid w:val="009E70E0"/>
    <w:rsid w:val="00A21F31"/>
    <w:rsid w:val="00A36ACD"/>
    <w:rsid w:val="00A55770"/>
    <w:rsid w:val="00A827E8"/>
    <w:rsid w:val="00A86EE5"/>
    <w:rsid w:val="00AA7088"/>
    <w:rsid w:val="00AB44EE"/>
    <w:rsid w:val="00AD266D"/>
    <w:rsid w:val="00AE517C"/>
    <w:rsid w:val="00AF1C9D"/>
    <w:rsid w:val="00B31DE6"/>
    <w:rsid w:val="00BD18FF"/>
    <w:rsid w:val="00BF5429"/>
    <w:rsid w:val="00C015E6"/>
    <w:rsid w:val="00C0292E"/>
    <w:rsid w:val="00C16EE4"/>
    <w:rsid w:val="00C674BA"/>
    <w:rsid w:val="00C967C2"/>
    <w:rsid w:val="00CB2138"/>
    <w:rsid w:val="00CD415B"/>
    <w:rsid w:val="00D20BEE"/>
    <w:rsid w:val="00D21A81"/>
    <w:rsid w:val="00D250CE"/>
    <w:rsid w:val="00D310F2"/>
    <w:rsid w:val="00D41D9A"/>
    <w:rsid w:val="00D579A0"/>
    <w:rsid w:val="00D65DD6"/>
    <w:rsid w:val="00DA1D89"/>
    <w:rsid w:val="00DE6355"/>
    <w:rsid w:val="00E537EA"/>
    <w:rsid w:val="00E81B98"/>
    <w:rsid w:val="00EE4DFF"/>
    <w:rsid w:val="00EE639C"/>
    <w:rsid w:val="00F40EA2"/>
    <w:rsid w:val="00F4408F"/>
    <w:rsid w:val="00F84C6C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117261"/>
    <w:rsid w:val="00122837"/>
    <w:rsid w:val="0068468C"/>
    <w:rsid w:val="00841DF7"/>
    <w:rsid w:val="00892BAD"/>
    <w:rsid w:val="00CB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2AE0C5A-1018-432A-AB9C-EE9BDF318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Temp_MeetingMinutesProject.dotx</Template>
  <TotalTime>73</TotalTime>
  <Pages>1</Pages>
  <Words>66</Words>
  <Characters>358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5</cp:revision>
  <cp:lastPrinted>2017-04-25T18:19:00Z</cp:lastPrinted>
  <dcterms:created xsi:type="dcterms:W3CDTF">2017-04-25T18:19:00Z</dcterms:created>
  <dcterms:modified xsi:type="dcterms:W3CDTF">2017-05-03T17:39:00Z</dcterms:modified>
</cp:coreProperties>
</file>