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647"/>
      </w:tblGrid>
      <w:tr w:rsidR="00FD6EFE" w:rsidRPr="001A5086" w:rsidTr="00D3761E">
        <w:tc>
          <w:tcPr>
            <w:tcW w:w="8647" w:type="dxa"/>
            <w:shd w:val="clear" w:color="auto" w:fill="365F91"/>
          </w:tcPr>
          <w:p w:rsidR="00FD6EFE" w:rsidRPr="001A5086" w:rsidRDefault="007E1DDE" w:rsidP="00D3761E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Nome do Projeto</w:t>
            </w:r>
          </w:p>
        </w:tc>
      </w:tr>
      <w:tr w:rsidR="00FD6EFE" w:rsidRPr="00A93295" w:rsidTr="00D3761E">
        <w:tc>
          <w:tcPr>
            <w:tcW w:w="8647" w:type="dxa"/>
            <w:shd w:val="clear" w:color="auto" w:fill="F2F2F2" w:themeFill="background1" w:themeFillShade="F2"/>
          </w:tcPr>
          <w:p w:rsidR="00FD6EFE" w:rsidRPr="00A93295" w:rsidRDefault="00FD6EFE" w:rsidP="00D3761E">
            <w:pPr>
              <w:rPr>
                <w:rFonts w:eastAsia="Calibri"/>
                <w:bCs/>
                <w:noProof/>
                <w:sz w:val="36"/>
                <w:szCs w:val="36"/>
                <w:lang w:eastAsia="pt-BR"/>
              </w:rPr>
            </w:pPr>
          </w:p>
        </w:tc>
      </w:tr>
    </w:tbl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2235"/>
        <w:gridCol w:w="6378"/>
      </w:tblGrid>
      <w:tr w:rsidR="00FD6EFE" w:rsidRPr="003377E0" w:rsidTr="00FD6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FD6EFE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Data de início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FD6EFE" w:rsidRPr="003377E0" w:rsidTr="00FD6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FD6EFE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Data de término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FD6EFE" w:rsidRPr="003377E0" w:rsidTr="00FD6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FD6EFE" w:rsidRDefault="007E49B5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Empresa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FD6EFE" w:rsidRPr="003377E0" w:rsidRDefault="00FD6EFE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7E49B5" w:rsidRPr="003377E0" w:rsidTr="00FD6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365F91" w:themeFill="accent1" w:themeFillShade="BF"/>
          </w:tcPr>
          <w:p w:rsidR="007E49B5" w:rsidRDefault="007E49B5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>
              <w:rPr>
                <w:noProof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:rsidR="007E49B5" w:rsidRPr="003377E0" w:rsidRDefault="007E49B5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</w:tbl>
    <w:p w:rsidR="00470A2A" w:rsidRDefault="00470A2A" w:rsidP="00A829C3">
      <w:pPr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647"/>
      </w:tblGrid>
      <w:tr w:rsidR="00FD6EFE" w:rsidRPr="001A5086" w:rsidTr="00D3761E">
        <w:tc>
          <w:tcPr>
            <w:tcW w:w="8647" w:type="dxa"/>
            <w:shd w:val="clear" w:color="auto" w:fill="365F91"/>
          </w:tcPr>
          <w:p w:rsidR="00FD6EFE" w:rsidRPr="001A5086" w:rsidRDefault="00FD6EFE" w:rsidP="00D3761E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Questionário</w:t>
            </w:r>
          </w:p>
        </w:tc>
      </w:tr>
      <w:tr w:rsidR="00FD6EFE" w:rsidRPr="00A93295" w:rsidTr="00D3761E">
        <w:tc>
          <w:tcPr>
            <w:tcW w:w="8647" w:type="dxa"/>
            <w:shd w:val="clear" w:color="auto" w:fill="F2F2F2" w:themeFill="background1" w:themeFillShade="F2"/>
          </w:tcPr>
          <w:p w:rsidR="00FD6EFE" w:rsidRPr="007E49B5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Conteúdo 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>apresentado n</w:t>
            </w:r>
            <w:r w:rsidR="007E1DDE">
              <w:rPr>
                <w:rFonts w:eastAsia="Calibri"/>
                <w:bCs/>
                <w:noProof/>
                <w:sz w:val="24"/>
                <w:lang w:eastAsia="pt-BR"/>
              </w:rPr>
              <w:t>a reunião de Kickoff do Projeto</w:t>
            </w: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7E49B5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7E49B5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D3761E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 xml:space="preserve">Conteúdo 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>apresentado n</w:t>
            </w:r>
            <w:r>
              <w:rPr>
                <w:rFonts w:eastAsia="Calibri"/>
                <w:bCs/>
                <w:noProof/>
                <w:sz w:val="24"/>
                <w:lang w:eastAsia="pt-BR"/>
              </w:rPr>
              <w:t xml:space="preserve">o </w:t>
            </w:r>
            <w:r w:rsidRPr="007E1DDE">
              <w:rPr>
                <w:rFonts w:eastAsia="Calibri"/>
                <w:bCs/>
                <w:i/>
                <w:noProof/>
                <w:sz w:val="24"/>
                <w:lang w:eastAsia="pt-BR"/>
              </w:rPr>
              <w:t>Status Report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 xml:space="preserve"> semanal?</w:t>
            </w:r>
            <w:bookmarkStart w:id="0" w:name="_GoBack"/>
            <w:bookmarkEnd w:id="0"/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2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>Planejamento e execução do Projeto</w:t>
            </w:r>
            <w:r w:rsidR="00FD6EFE" w:rsidRPr="007E49B5">
              <w:rPr>
                <w:rFonts w:eastAsia="Calibri"/>
                <w:bCs/>
                <w:noProof/>
                <w:sz w:val="24"/>
                <w:lang w:eastAsia="pt-BR"/>
              </w:rPr>
              <w:t>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>A equipe do projeto da Chacon Consultoria?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 xml:space="preserve">Conteúdo 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>apresentado n</w:t>
            </w:r>
            <w:r>
              <w:rPr>
                <w:rFonts w:eastAsia="Calibri"/>
                <w:bCs/>
                <w:noProof/>
                <w:sz w:val="24"/>
                <w:lang w:eastAsia="pt-BR"/>
              </w:rPr>
              <w:t>a reunião de Encerramento do Projeto?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Ótimo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Bom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Regular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Ruim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 xml:space="preserve">A data de entrega 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 xml:space="preserve">do Projeto </w:t>
            </w:r>
            <w:r>
              <w:rPr>
                <w:rFonts w:eastAsia="Calibri"/>
                <w:bCs/>
                <w:noProof/>
                <w:sz w:val="24"/>
                <w:lang w:eastAsia="pt-BR"/>
              </w:rPr>
              <w:t>atendeu sua expectativa</w:t>
            </w:r>
            <w:r w:rsidR="00FD6EFE" w:rsidRPr="007E49B5">
              <w:rPr>
                <w:rFonts w:eastAsia="Calibri"/>
                <w:bCs/>
                <w:noProof/>
                <w:sz w:val="24"/>
                <w:lang w:eastAsia="pt-BR"/>
              </w:rPr>
              <w:t>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Pr="007E49B5" w:rsidRDefault="007E1DD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>
              <w:rPr>
                <w:rFonts w:eastAsia="Calibri"/>
                <w:bCs/>
                <w:noProof/>
                <w:sz w:val="24"/>
                <w:lang w:eastAsia="pt-BR"/>
              </w:rPr>
              <w:t>O(s) produto (s) e / ou entregável(is) do Projeto atendeu</w:t>
            </w:r>
            <w:r w:rsidR="007E49B5"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</w:t>
            </w:r>
            <w:r>
              <w:rPr>
                <w:rFonts w:eastAsia="Calibri"/>
                <w:bCs/>
                <w:noProof/>
                <w:sz w:val="24"/>
                <w:lang w:eastAsia="pt-BR"/>
              </w:rPr>
              <w:t>sua expectiva?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7E49B5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7E49B5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 </w:t>
            </w:r>
          </w:p>
          <w:p w:rsidR="00FD6EFE" w:rsidRPr="007E49B5" w:rsidRDefault="007E49B5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Você indicaria </w:t>
            </w:r>
            <w:r w:rsidR="007E1DDE">
              <w:rPr>
                <w:rFonts w:eastAsia="Calibri"/>
                <w:bCs/>
                <w:noProof/>
                <w:sz w:val="24"/>
                <w:lang w:eastAsia="pt-BR"/>
              </w:rPr>
              <w:t>a Chacon Consultoria</w:t>
            </w: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?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04"/>
              <w:gridCol w:w="2104"/>
            </w:tblGrid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Sim</w:t>
                  </w:r>
                </w:p>
              </w:tc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  <w:r w:rsidRPr="007E49B5"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  <w:t>Não</w:t>
                  </w:r>
                </w:p>
              </w:tc>
            </w:tr>
            <w:tr w:rsidR="007E49B5" w:rsidRPr="007E49B5" w:rsidTr="00D3761E"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104" w:type="dxa"/>
                </w:tcPr>
                <w:p w:rsidR="007E49B5" w:rsidRPr="007E49B5" w:rsidRDefault="007E49B5" w:rsidP="00D3761E">
                  <w:pPr>
                    <w:jc w:val="center"/>
                    <w:rPr>
                      <w:rFonts w:eastAsia="Calibri"/>
                      <w:bCs/>
                      <w:noProof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D6EFE" w:rsidRPr="007E49B5" w:rsidRDefault="00FD6EFE" w:rsidP="007E49B5">
            <w:pPr>
              <w:pStyle w:val="PargrafodaLista"/>
              <w:ind w:left="360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  <w:p w:rsidR="00FD6EFE" w:rsidRDefault="00FD6EFE" w:rsidP="007E49B5">
            <w:pPr>
              <w:pStyle w:val="PargrafodaLista"/>
              <w:numPr>
                <w:ilvl w:val="0"/>
                <w:numId w:val="5"/>
              </w:numPr>
              <w:rPr>
                <w:rFonts w:eastAsia="Calibri"/>
                <w:bCs/>
                <w:noProof/>
                <w:sz w:val="24"/>
                <w:lang w:eastAsia="pt-BR"/>
              </w:rPr>
            </w:pP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Sugestões</w:t>
            </w:r>
            <w:r w:rsidR="007B6E7C">
              <w:rPr>
                <w:rFonts w:eastAsia="Calibri"/>
                <w:bCs/>
                <w:noProof/>
                <w:sz w:val="24"/>
                <w:lang w:eastAsia="pt-BR"/>
              </w:rPr>
              <w:t xml:space="preserve"> de Melhoria</w:t>
            </w:r>
            <w:r w:rsidRPr="007E49B5">
              <w:rPr>
                <w:rFonts w:eastAsia="Calibri"/>
                <w:bCs/>
                <w:noProof/>
                <w:sz w:val="24"/>
                <w:lang w:eastAsia="pt-BR"/>
              </w:rPr>
              <w:t>:</w:t>
            </w:r>
            <w:r w:rsidR="007E49B5">
              <w:rPr>
                <w:rFonts w:eastAsia="Calibri"/>
                <w:bCs/>
                <w:noProof/>
                <w:sz w:val="24"/>
                <w:lang w:eastAsia="pt-BR"/>
              </w:rPr>
              <w:t xml:space="preserve"> </w:t>
            </w:r>
          </w:p>
          <w:p w:rsidR="007B6E7C" w:rsidRPr="007E49B5" w:rsidRDefault="007B6E7C" w:rsidP="007B6E7C">
            <w:pPr>
              <w:pStyle w:val="PargrafodaLista"/>
              <w:ind w:left="360"/>
              <w:rPr>
                <w:rFonts w:eastAsia="Calibri"/>
                <w:bCs/>
                <w:noProof/>
                <w:sz w:val="24"/>
                <w:lang w:eastAsia="pt-BR"/>
              </w:rPr>
            </w:pPr>
          </w:p>
          <w:p w:rsidR="007B6E7C" w:rsidRDefault="007E49B5" w:rsidP="007B6E7C">
            <w:pP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</w:pPr>
            <w: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  <w:t>_______________________________________________</w:t>
            </w:r>
          </w:p>
          <w:p w:rsidR="007B6E7C" w:rsidRDefault="007B6E7C" w:rsidP="007B6E7C">
            <w:pP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</w:pPr>
          </w:p>
          <w:p w:rsidR="00FD6EFE" w:rsidRPr="007B6E7C" w:rsidRDefault="007E49B5" w:rsidP="007B6E7C">
            <w:pP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</w:pPr>
            <w:r>
              <w:rPr>
                <w:rFonts w:eastAsia="Calibri"/>
                <w:bCs/>
                <w:noProof/>
                <w:sz w:val="28"/>
                <w:szCs w:val="28"/>
                <w:lang w:eastAsia="pt-BR"/>
              </w:rPr>
              <w:t>_______________________________________________</w:t>
            </w:r>
          </w:p>
        </w:tc>
      </w:tr>
    </w:tbl>
    <w:p w:rsidR="00FD6EFE" w:rsidRDefault="00FD6EFE" w:rsidP="00FD6EFE">
      <w:pPr>
        <w:rPr>
          <w:noProof/>
          <w:sz w:val="20"/>
          <w:szCs w:val="20"/>
          <w:lang w:eastAsia="pt-BR"/>
        </w:rPr>
      </w:pPr>
    </w:p>
    <w:sectPr w:rsidR="00FD6EFE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6D1" w:rsidRDefault="009906D1">
      <w:r>
        <w:separator/>
      </w:r>
    </w:p>
  </w:endnote>
  <w:endnote w:type="continuationSeparator" w:id="0">
    <w:p w:rsidR="009906D1" w:rsidRDefault="00990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7B6E7C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6D1" w:rsidRDefault="009906D1">
      <w:r>
        <w:separator/>
      </w:r>
    </w:p>
  </w:footnote>
  <w:footnote w:type="continuationSeparator" w:id="0">
    <w:p w:rsidR="009906D1" w:rsidRDefault="009906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Default="007E49B5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Pesquisa de Satisfação</w:t>
          </w:r>
          <w:r w:rsidR="007E1DDE">
            <w:rPr>
              <w:b/>
              <w:sz w:val="22"/>
              <w:szCs w:val="22"/>
            </w:rPr>
            <w:t xml:space="preserve"> de </w:t>
          </w:r>
        </w:p>
        <w:p w:rsidR="007E1DDE" w:rsidRPr="00BB6CEE" w:rsidRDefault="007E1DDE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Entrega de Projeto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BE86"/>
      </v:shape>
    </w:pict>
  </w:numPicBullet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C476433"/>
    <w:multiLevelType w:val="hybridMultilevel"/>
    <w:tmpl w:val="877C1FAE"/>
    <w:lvl w:ilvl="0" w:tplc="0416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112870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97803"/>
    <w:rsid w:val="003161C7"/>
    <w:rsid w:val="0032414A"/>
    <w:rsid w:val="003377E0"/>
    <w:rsid w:val="00365F4F"/>
    <w:rsid w:val="003D4656"/>
    <w:rsid w:val="003D6CC4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4BED"/>
    <w:rsid w:val="005864EB"/>
    <w:rsid w:val="005D0315"/>
    <w:rsid w:val="005D36C9"/>
    <w:rsid w:val="005E10B9"/>
    <w:rsid w:val="00622DD1"/>
    <w:rsid w:val="006733AD"/>
    <w:rsid w:val="00685F3B"/>
    <w:rsid w:val="006A10B0"/>
    <w:rsid w:val="006B4640"/>
    <w:rsid w:val="00743D9C"/>
    <w:rsid w:val="007A7BE3"/>
    <w:rsid w:val="007A7DDE"/>
    <w:rsid w:val="007B6E7C"/>
    <w:rsid w:val="007E1DDE"/>
    <w:rsid w:val="007E49B5"/>
    <w:rsid w:val="00802001"/>
    <w:rsid w:val="00867227"/>
    <w:rsid w:val="00875C12"/>
    <w:rsid w:val="008B1DD3"/>
    <w:rsid w:val="008D6175"/>
    <w:rsid w:val="008F6BD3"/>
    <w:rsid w:val="009351E9"/>
    <w:rsid w:val="00952AB6"/>
    <w:rsid w:val="009906D1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AF17D0"/>
    <w:rsid w:val="00B143DE"/>
    <w:rsid w:val="00B25AFD"/>
    <w:rsid w:val="00B32C67"/>
    <w:rsid w:val="00B46346"/>
    <w:rsid w:val="00B60B93"/>
    <w:rsid w:val="00B87D24"/>
    <w:rsid w:val="00BB5619"/>
    <w:rsid w:val="00BB6CEE"/>
    <w:rsid w:val="00C12254"/>
    <w:rsid w:val="00C40989"/>
    <w:rsid w:val="00C43ECD"/>
    <w:rsid w:val="00CC197A"/>
    <w:rsid w:val="00E96AD9"/>
    <w:rsid w:val="00EF60CF"/>
    <w:rsid w:val="00F3381E"/>
    <w:rsid w:val="00F718BB"/>
    <w:rsid w:val="00F85689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7E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D86E643-E723-468B-9CBB-F81CE1C3E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38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Luiz Rabello</cp:lastModifiedBy>
  <cp:revision>2</cp:revision>
  <dcterms:created xsi:type="dcterms:W3CDTF">2013-01-15T21:06:00Z</dcterms:created>
  <dcterms:modified xsi:type="dcterms:W3CDTF">2016-08-17T14:09:00Z</dcterms:modified>
</cp:coreProperties>
</file>