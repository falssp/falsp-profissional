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61846D09" w14:textId="77777777" w:rsidTr="00B6729D">
        <w:tc>
          <w:tcPr>
            <w:tcW w:w="2410" w:type="dxa"/>
          </w:tcPr>
          <w:p w14:paraId="10A9A6B7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600839B5" wp14:editId="369AC49F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576D6F4E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FB3D02A666F64787BF6ADB1F1F74C2E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1C53DF5A" w14:textId="77777777" w:rsidR="00462496" w:rsidRPr="00B91368" w:rsidRDefault="00B91368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Solicitar Distrato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39A89DF7AAC44A15B01B4438FC481CB2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58AC3545" w14:textId="77777777" w:rsidR="00462496" w:rsidRPr="00B91368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3057CB5C" w14:textId="77777777" w:rsidR="00462496" w:rsidRPr="00B91368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33216123" w14:textId="77777777" w:rsidR="00462496" w:rsidRPr="00B9136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229857F4" w14:textId="77777777" w:rsidR="00462496" w:rsidRPr="00B9136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5A58CBDE" w14:textId="77777777" w:rsidTr="00B6729D">
        <w:tc>
          <w:tcPr>
            <w:tcW w:w="10490" w:type="dxa"/>
            <w:shd w:val="clear" w:color="auto" w:fill="B2B2B2"/>
          </w:tcPr>
          <w:p w14:paraId="4972F61E" w14:textId="77777777" w:rsidR="00462496" w:rsidRPr="00B91368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45F9356F" w14:textId="77777777" w:rsidTr="00B6729D">
        <w:tc>
          <w:tcPr>
            <w:tcW w:w="10490" w:type="dxa"/>
          </w:tcPr>
          <w:p w14:paraId="1B91DDDD" w14:textId="7E746048" w:rsidR="00462496" w:rsidRPr="00323062" w:rsidRDefault="00872C0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E5D31F26AD694AA8A40D0C19DAA8FA50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B36276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IT-2861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694FE23616664D63AA190424111C434C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4F94C80E" w14:textId="77777777" w:rsidTr="00B6729D">
        <w:tc>
          <w:tcPr>
            <w:tcW w:w="10490" w:type="dxa"/>
            <w:shd w:val="clear" w:color="auto" w:fill="B2B2B2"/>
          </w:tcPr>
          <w:p w14:paraId="0483CE7A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19CBA199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34031C43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765FFA39" w14:textId="77777777" w:rsidR="00342643" w:rsidRDefault="00342643" w:rsidP="00342643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5B0F4C46" w14:textId="77777777" w:rsidR="00B91368" w:rsidRPr="00AB0E7D" w:rsidRDefault="00B91368" w:rsidP="00B91368">
      <w:pPr>
        <w:autoSpaceDE w:val="0"/>
        <w:autoSpaceDN w:val="0"/>
        <w:adjustRightInd w:val="0"/>
        <w:spacing w:after="0"/>
        <w:ind w:left="709" w:right="686"/>
        <w:rPr>
          <w:rFonts w:ascii="Verdana" w:hAnsi="Verdana" w:cs="Verdana"/>
          <w:b/>
          <w:bCs/>
          <w:sz w:val="20"/>
          <w:szCs w:val="20"/>
        </w:rPr>
      </w:pPr>
      <w:r w:rsidRPr="00AB0E7D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74EE0519" w14:textId="77777777" w:rsidR="00B91368" w:rsidRPr="00180155" w:rsidRDefault="00B91368" w:rsidP="00B91368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GTD-08.002 Estabelecimento de Parcerias </w:t>
      </w:r>
    </w:p>
    <w:p w14:paraId="6A4690F5" w14:textId="77777777" w:rsidR="00B91368" w:rsidRPr="00AB0E7D" w:rsidRDefault="00B91368" w:rsidP="00B91368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AB0E7D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AB0E7D">
        <w:rPr>
          <w:rFonts w:ascii="Verdana" w:hAnsi="Verdana" w:cs="Arial"/>
          <w:snapToGrid w:val="0"/>
          <w:sz w:val="20"/>
          <w:szCs w:val="20"/>
        </w:rPr>
        <w:t xml:space="preserve"> idiomas&gt;</w:t>
      </w:r>
    </w:p>
    <w:p w14:paraId="3033F107" w14:textId="77777777" w:rsidR="00B91368" w:rsidRPr="00AB0E7D" w:rsidRDefault="00B91368" w:rsidP="00B91368">
      <w:pPr>
        <w:autoSpaceDE w:val="0"/>
        <w:autoSpaceDN w:val="0"/>
        <w:adjustRightInd w:val="0"/>
        <w:spacing w:after="0"/>
        <w:ind w:left="709" w:right="686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53B27435" w14:textId="77777777" w:rsidR="00B91368" w:rsidRPr="00903252" w:rsidRDefault="00B91368" w:rsidP="00B91368">
      <w:pPr>
        <w:autoSpaceDE w:val="0"/>
        <w:autoSpaceDN w:val="0"/>
        <w:adjustRightInd w:val="0"/>
        <w:spacing w:after="0"/>
        <w:ind w:left="709" w:right="686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Pr="00903252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0020E6DB" w14:textId="77777777" w:rsidR="00B91368" w:rsidRPr="00820617" w:rsidRDefault="00B91368" w:rsidP="00B91368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Solicitar o distrato para contratos que ainda estão vigentes, porém se faz necessária a interrupção do serviço ou a troca do fornecedor.</w:t>
      </w:r>
    </w:p>
    <w:p w14:paraId="09450B9F" w14:textId="77777777" w:rsidR="00B91368" w:rsidRPr="00820617" w:rsidRDefault="00B91368" w:rsidP="00B91368">
      <w:pPr>
        <w:tabs>
          <w:tab w:val="num" w:pos="284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8DB7EBF" w14:textId="77777777" w:rsidR="00B91368" w:rsidRPr="00820617" w:rsidRDefault="00B91368" w:rsidP="00B91368">
      <w:pPr>
        <w:autoSpaceDE w:val="0"/>
        <w:autoSpaceDN w:val="0"/>
        <w:adjustRightInd w:val="0"/>
        <w:spacing w:after="0"/>
        <w:ind w:left="709" w:right="68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820617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579A3F24" w14:textId="77777777" w:rsidR="00B91368" w:rsidRPr="00820617" w:rsidRDefault="00B91368" w:rsidP="00B91368">
      <w:pPr>
        <w:autoSpaceDE w:val="0"/>
        <w:autoSpaceDN w:val="0"/>
        <w:adjustRightInd w:val="0"/>
        <w:spacing w:after="0"/>
        <w:ind w:left="709" w:right="68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537529DC" w14:textId="77777777" w:rsidR="00B91368" w:rsidRPr="00820617" w:rsidRDefault="00B91368" w:rsidP="00B91368">
      <w:pPr>
        <w:tabs>
          <w:tab w:val="num" w:pos="284"/>
          <w:tab w:val="left" w:pos="3090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</w:p>
    <w:p w14:paraId="50D3B855" w14:textId="77777777" w:rsidR="00B91368" w:rsidRPr="00820617" w:rsidRDefault="00B91368" w:rsidP="00B91368">
      <w:pPr>
        <w:autoSpaceDE w:val="0"/>
        <w:autoSpaceDN w:val="0"/>
        <w:adjustRightInd w:val="0"/>
        <w:spacing w:after="0"/>
        <w:ind w:left="709" w:right="68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RECURSOS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 NECESSÁRIOS</w:t>
      </w:r>
    </w:p>
    <w:p w14:paraId="655385CB" w14:textId="77777777" w:rsidR="00B91368" w:rsidRPr="005C6728" w:rsidRDefault="00B91368" w:rsidP="00B91368">
      <w:pPr>
        <w:tabs>
          <w:tab w:val="num" w:pos="284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5C6728">
        <w:rPr>
          <w:rFonts w:ascii="Verdana" w:hAnsi="Verdana" w:cs="Arial"/>
          <w:snapToGrid w:val="0"/>
          <w:sz w:val="20"/>
          <w:szCs w:val="20"/>
        </w:rPr>
        <w:t>- Catalogo de Contratos de TD</w:t>
      </w:r>
    </w:p>
    <w:p w14:paraId="5040B2AF" w14:textId="77777777" w:rsidR="00B91368" w:rsidRPr="005C6728" w:rsidRDefault="00B91368" w:rsidP="00B91368">
      <w:pPr>
        <w:tabs>
          <w:tab w:val="num" w:pos="284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5C6728">
        <w:rPr>
          <w:rFonts w:ascii="Verdana" w:hAnsi="Verdana" w:cs="Arial"/>
          <w:snapToGrid w:val="0"/>
          <w:sz w:val="20"/>
          <w:szCs w:val="20"/>
        </w:rPr>
        <w:t>http://equipes.natura.net/vptd/governanca/Contratos/SitePages/Página%20Inicial.aspx</w:t>
      </w:r>
    </w:p>
    <w:p w14:paraId="5D13B9AA" w14:textId="77777777" w:rsidR="00B91368" w:rsidRDefault="00B91368" w:rsidP="00B91368">
      <w:pPr>
        <w:tabs>
          <w:tab w:val="num" w:pos="284"/>
        </w:tabs>
        <w:spacing w:after="0"/>
        <w:ind w:right="686"/>
        <w:jc w:val="both"/>
        <w:rPr>
          <w:rFonts w:ascii="Verdana" w:hAnsi="Verdana" w:cs="Arial"/>
          <w:snapToGrid w:val="0"/>
          <w:sz w:val="20"/>
          <w:szCs w:val="20"/>
          <w:highlight w:val="yellow"/>
        </w:rPr>
      </w:pPr>
    </w:p>
    <w:p w14:paraId="58C6A3A5" w14:textId="77777777" w:rsidR="00B91368" w:rsidRPr="005C6728" w:rsidRDefault="00B91368" w:rsidP="00B91368">
      <w:pPr>
        <w:tabs>
          <w:tab w:val="num" w:pos="284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5C6728">
        <w:rPr>
          <w:rFonts w:ascii="Verdana" w:hAnsi="Verdana" w:cs="Arial"/>
          <w:snapToGrid w:val="0"/>
          <w:sz w:val="20"/>
          <w:szCs w:val="20"/>
        </w:rPr>
        <w:t>- Portal de Compras</w:t>
      </w:r>
    </w:p>
    <w:p w14:paraId="5780D891" w14:textId="77777777" w:rsidR="00B91368" w:rsidRPr="005C6728" w:rsidRDefault="00B91368" w:rsidP="00B91368">
      <w:pPr>
        <w:tabs>
          <w:tab w:val="num" w:pos="284"/>
        </w:tabs>
        <w:spacing w:after="0"/>
        <w:ind w:left="709" w:right="686"/>
        <w:rPr>
          <w:rFonts w:ascii="Verdana" w:hAnsi="Verdana" w:cs="Arial"/>
          <w:snapToGrid w:val="0"/>
          <w:sz w:val="20"/>
          <w:szCs w:val="20"/>
        </w:rPr>
      </w:pPr>
      <w:r w:rsidRPr="005C6728">
        <w:rPr>
          <w:rFonts w:ascii="Verdana" w:hAnsi="Verdana" w:cs="Arial"/>
          <w:snapToGrid w:val="0"/>
          <w:sz w:val="20"/>
          <w:szCs w:val="20"/>
        </w:rPr>
        <w:t>http://portalsig.natura.net:8103/irj/portal</w:t>
      </w:r>
    </w:p>
    <w:p w14:paraId="05011489" w14:textId="77777777" w:rsidR="00B91368" w:rsidRPr="00820617" w:rsidRDefault="00B91368" w:rsidP="00B91368">
      <w:pPr>
        <w:tabs>
          <w:tab w:val="num" w:pos="284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</w:p>
    <w:p w14:paraId="157D87CA" w14:textId="77777777" w:rsidR="00B91368" w:rsidRPr="00820617" w:rsidRDefault="00B91368" w:rsidP="00B91368">
      <w:pPr>
        <w:tabs>
          <w:tab w:val="num" w:pos="284"/>
        </w:tabs>
        <w:spacing w:after="0"/>
        <w:ind w:left="709" w:right="68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5</w:t>
      </w:r>
      <w:r w:rsidRPr="00820617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0BCF16D2" w14:textId="77777777" w:rsidR="00B91368" w:rsidRPr="000008E3" w:rsidRDefault="00B91368" w:rsidP="00B91368">
      <w:pPr>
        <w:spacing w:after="0"/>
        <w:ind w:left="709" w:right="686"/>
        <w:rPr>
          <w:rFonts w:ascii="Verdana" w:hAnsi="Verdana" w:cs="Arial"/>
          <w:snapToGrid w:val="0"/>
          <w:sz w:val="20"/>
          <w:szCs w:val="20"/>
        </w:rPr>
      </w:pPr>
      <w:r w:rsidRPr="000008E3">
        <w:rPr>
          <w:rFonts w:ascii="Verdana" w:hAnsi="Verdana" w:cs="Arial"/>
          <w:snapToGrid w:val="0"/>
          <w:sz w:val="20"/>
          <w:szCs w:val="20"/>
        </w:rPr>
        <w:t>GT – Gestor Técnico do Contrato</w:t>
      </w:r>
    </w:p>
    <w:p w14:paraId="22AB1FE0" w14:textId="77777777" w:rsidR="00B91368" w:rsidRPr="00820617" w:rsidRDefault="00B91368" w:rsidP="00B91368">
      <w:pPr>
        <w:spacing w:after="0"/>
        <w:ind w:left="709" w:right="686"/>
        <w:rPr>
          <w:rFonts w:ascii="Verdana" w:hAnsi="Verdana" w:cs="Verdana"/>
          <w:b/>
          <w:bCs/>
          <w:sz w:val="20"/>
          <w:szCs w:val="20"/>
        </w:rPr>
      </w:pPr>
    </w:p>
    <w:p w14:paraId="19F2A6F3" w14:textId="77777777" w:rsidR="00B91368" w:rsidRDefault="00B91368" w:rsidP="00B91368">
      <w:pPr>
        <w:spacing w:after="0"/>
        <w:ind w:left="709" w:right="68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820617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0CFB7233" w14:textId="77777777" w:rsidR="00B91368" w:rsidRPr="00820617" w:rsidRDefault="00B91368" w:rsidP="00B91368">
      <w:pPr>
        <w:spacing w:after="0"/>
        <w:ind w:left="709" w:right="686"/>
        <w:rPr>
          <w:rFonts w:ascii="Verdana" w:hAnsi="Verdana" w:cs="Verdana"/>
          <w:b/>
          <w:bCs/>
          <w:sz w:val="20"/>
          <w:szCs w:val="20"/>
        </w:rPr>
      </w:pPr>
    </w:p>
    <w:p w14:paraId="2558D1AA" w14:textId="77777777" w:rsidR="00B91368" w:rsidRDefault="00B91368" w:rsidP="00B91368">
      <w:pPr>
        <w:pStyle w:val="PargrafodaLista"/>
        <w:numPr>
          <w:ilvl w:val="0"/>
          <w:numId w:val="6"/>
        </w:numPr>
        <w:tabs>
          <w:tab w:val="num" w:pos="1134"/>
        </w:tabs>
        <w:ind w:left="709" w:right="686" w:firstLine="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O GT identifica a necessidade de cancelar um determinado contrato ou substituir um fornecedor e comunica a área de Governança enviando um e-mail para </w:t>
      </w:r>
      <w:r w:rsidRPr="00CA74B5">
        <w:rPr>
          <w:rFonts w:ascii="Verdana" w:hAnsi="Verdana" w:cs="Arial"/>
          <w:snapToGrid w:val="0"/>
          <w:sz w:val="20"/>
          <w:szCs w:val="20"/>
        </w:rPr>
        <w:t>apoiocontratos@natura.net</w:t>
      </w:r>
      <w:r>
        <w:rPr>
          <w:rFonts w:ascii="Verdana" w:hAnsi="Verdana" w:cs="Arial"/>
          <w:snapToGrid w:val="0"/>
          <w:sz w:val="20"/>
          <w:szCs w:val="20"/>
        </w:rPr>
        <w:t xml:space="preserve"> com o motivo da solicitação.</w:t>
      </w:r>
    </w:p>
    <w:p w14:paraId="5B703701" w14:textId="77777777" w:rsidR="00B91368" w:rsidRPr="00427DC1" w:rsidRDefault="00B91368" w:rsidP="00B91368">
      <w:pPr>
        <w:pStyle w:val="PargrafodaLista"/>
        <w:tabs>
          <w:tab w:val="num" w:pos="1134"/>
        </w:tabs>
        <w:ind w:left="709" w:right="686"/>
        <w:rPr>
          <w:rFonts w:ascii="Verdana" w:hAnsi="Verdana" w:cs="Arial"/>
          <w:snapToGrid w:val="0"/>
          <w:sz w:val="20"/>
          <w:szCs w:val="20"/>
        </w:rPr>
      </w:pPr>
    </w:p>
    <w:p w14:paraId="7AFB0FCE" w14:textId="77777777" w:rsidR="00B91368" w:rsidRDefault="00B91368" w:rsidP="00B91368">
      <w:pPr>
        <w:pStyle w:val="PargrafodaLista"/>
        <w:numPr>
          <w:ilvl w:val="0"/>
          <w:numId w:val="6"/>
        </w:numPr>
        <w:tabs>
          <w:tab w:val="num" w:pos="1134"/>
        </w:tabs>
        <w:ind w:left="709" w:right="686" w:firstLine="0"/>
        <w:rPr>
          <w:rFonts w:ascii="Verdana" w:hAnsi="Verdana" w:cs="Arial"/>
          <w:snapToGrid w:val="0"/>
          <w:sz w:val="20"/>
          <w:szCs w:val="20"/>
        </w:rPr>
      </w:pPr>
      <w:r w:rsidRPr="00A73931">
        <w:rPr>
          <w:rFonts w:ascii="Verdana" w:hAnsi="Verdana" w:cs="Arial"/>
          <w:snapToGrid w:val="0"/>
          <w:sz w:val="20"/>
          <w:szCs w:val="20"/>
        </w:rPr>
        <w:t xml:space="preserve">Após a solicitação de cancelamento, a área de Governança identifica o contrato em questão no Catalogo de Contratos de TD e avalia as cláusulas contratuais, em especial a clausula de rescisão, para checar o prazo estabelecido em contrato, </w:t>
      </w:r>
      <w:r>
        <w:rPr>
          <w:rFonts w:ascii="Verdana" w:hAnsi="Verdana" w:cs="Arial"/>
          <w:snapToGrid w:val="0"/>
          <w:sz w:val="20"/>
          <w:szCs w:val="20"/>
        </w:rPr>
        <w:t xml:space="preserve">no qual </w:t>
      </w:r>
      <w:r w:rsidRPr="00A73931">
        <w:rPr>
          <w:rFonts w:ascii="Verdana" w:hAnsi="Verdana" w:cs="Arial"/>
          <w:snapToGrid w:val="0"/>
          <w:sz w:val="20"/>
          <w:szCs w:val="20"/>
        </w:rPr>
        <w:t>a Natura deverá comunica</w:t>
      </w:r>
      <w:r>
        <w:rPr>
          <w:rFonts w:ascii="Verdana" w:hAnsi="Verdana" w:cs="Arial"/>
          <w:snapToGrid w:val="0"/>
          <w:sz w:val="20"/>
          <w:szCs w:val="20"/>
        </w:rPr>
        <w:t xml:space="preserve">r o fornecedor </w:t>
      </w:r>
      <w:r w:rsidRPr="00A73931">
        <w:rPr>
          <w:rFonts w:ascii="Verdana" w:hAnsi="Verdana" w:cs="Arial"/>
          <w:snapToGrid w:val="0"/>
          <w:sz w:val="20"/>
          <w:szCs w:val="20"/>
        </w:rPr>
        <w:t xml:space="preserve">com </w:t>
      </w:r>
      <w:r>
        <w:rPr>
          <w:rFonts w:ascii="Verdana" w:hAnsi="Verdana" w:cs="Arial"/>
          <w:snapToGrid w:val="0"/>
          <w:sz w:val="20"/>
          <w:szCs w:val="20"/>
        </w:rPr>
        <w:t xml:space="preserve">tal </w:t>
      </w:r>
      <w:r w:rsidRPr="00A73931">
        <w:rPr>
          <w:rFonts w:ascii="Verdana" w:hAnsi="Verdana" w:cs="Arial"/>
          <w:snapToGrid w:val="0"/>
          <w:sz w:val="20"/>
          <w:szCs w:val="20"/>
        </w:rPr>
        <w:t>antecedência</w:t>
      </w:r>
      <w:r>
        <w:rPr>
          <w:rFonts w:ascii="Verdana" w:hAnsi="Verdana" w:cs="Arial"/>
          <w:snapToGrid w:val="0"/>
          <w:sz w:val="20"/>
          <w:szCs w:val="20"/>
        </w:rPr>
        <w:t>, evitando assim o pagamento de multas</w:t>
      </w:r>
      <w:r w:rsidRPr="00A73931">
        <w:rPr>
          <w:rFonts w:ascii="Verdana" w:hAnsi="Verdana" w:cs="Arial"/>
          <w:snapToGrid w:val="0"/>
          <w:sz w:val="20"/>
          <w:szCs w:val="20"/>
        </w:rPr>
        <w:t>.</w:t>
      </w:r>
      <w:r>
        <w:rPr>
          <w:rFonts w:ascii="Verdana" w:hAnsi="Verdana" w:cs="Arial"/>
          <w:snapToGrid w:val="0"/>
          <w:sz w:val="20"/>
          <w:szCs w:val="20"/>
        </w:rPr>
        <w:t xml:space="preserve"> É importante que os contratos tenham um período definido para aviso do cancelamento, com antecedência de 30 a 90 dias. </w:t>
      </w:r>
    </w:p>
    <w:p w14:paraId="0C9A4800" w14:textId="77777777" w:rsidR="00B91368" w:rsidRPr="00B8045D" w:rsidRDefault="00B91368" w:rsidP="00B91368">
      <w:pPr>
        <w:pStyle w:val="PargrafodaLista"/>
        <w:tabs>
          <w:tab w:val="num" w:pos="1134"/>
        </w:tabs>
        <w:ind w:left="709" w:right="686"/>
        <w:rPr>
          <w:rFonts w:ascii="Verdana" w:hAnsi="Verdana" w:cs="Arial"/>
          <w:snapToGrid w:val="0"/>
          <w:sz w:val="20"/>
          <w:szCs w:val="20"/>
        </w:rPr>
      </w:pPr>
    </w:p>
    <w:p w14:paraId="15C8ECB6" w14:textId="77777777" w:rsidR="00B91368" w:rsidRDefault="00B91368" w:rsidP="00B91368">
      <w:pPr>
        <w:pStyle w:val="PargrafodaLista"/>
        <w:numPr>
          <w:ilvl w:val="0"/>
          <w:numId w:val="6"/>
        </w:numPr>
        <w:tabs>
          <w:tab w:val="num" w:pos="1134"/>
        </w:tabs>
        <w:ind w:left="709" w:right="686" w:firstLine="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Para consultar o contrato a área de Governança deverá acessar o Catálogo de Contratos.</w:t>
      </w:r>
    </w:p>
    <w:p w14:paraId="582DCB3F" w14:textId="77777777" w:rsidR="00B91368" w:rsidRPr="00B8045D" w:rsidRDefault="00B91368" w:rsidP="00B91368">
      <w:pPr>
        <w:pStyle w:val="PargrafodaLista"/>
        <w:rPr>
          <w:rFonts w:ascii="Verdana" w:hAnsi="Verdana" w:cs="Arial"/>
          <w:snapToGrid w:val="0"/>
          <w:sz w:val="20"/>
          <w:szCs w:val="20"/>
        </w:rPr>
      </w:pPr>
    </w:p>
    <w:p w14:paraId="6FDB1483" w14:textId="77777777" w:rsidR="00B91368" w:rsidRDefault="00B91368" w:rsidP="00B91368">
      <w:pPr>
        <w:ind w:left="709" w:right="686"/>
        <w:rPr>
          <w:rFonts w:ascii="Verdana" w:hAnsi="Verdana"/>
          <w:sz w:val="20"/>
          <w:szCs w:val="20"/>
        </w:rPr>
      </w:pPr>
      <w:r>
        <w:rPr>
          <w:noProof/>
          <w:lang w:eastAsia="pt-BR"/>
        </w:rPr>
        <w:lastRenderedPageBreak/>
        <w:drawing>
          <wp:inline distT="0" distB="0" distL="0" distR="0" wp14:anchorId="6A75E8DE" wp14:editId="48737613">
            <wp:extent cx="5760086" cy="3238500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5125" cy="324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E39F" w14:textId="77777777" w:rsidR="00B91368" w:rsidRDefault="00B91368" w:rsidP="00B91368">
      <w:pPr>
        <w:pStyle w:val="PargrafodaLista"/>
        <w:numPr>
          <w:ilvl w:val="1"/>
          <w:numId w:val="3"/>
        </w:numPr>
        <w:tabs>
          <w:tab w:val="left" w:pos="1134"/>
        </w:tabs>
        <w:ind w:left="709" w:right="686" w:firstLine="0"/>
      </w:pPr>
      <w:r>
        <w:t>Acessar os documentos dos contratos, clicando no menu a esquerda da tela “Documentos de Contratos”</w:t>
      </w:r>
    </w:p>
    <w:p w14:paraId="4A5F1251" w14:textId="77777777" w:rsidR="00B91368" w:rsidRDefault="00B91368" w:rsidP="00B91368">
      <w:pPr>
        <w:autoSpaceDE w:val="0"/>
        <w:autoSpaceDN w:val="0"/>
        <w:adjustRightInd w:val="0"/>
        <w:ind w:left="709" w:right="544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85802F" wp14:editId="6C935746">
                <wp:simplePos x="0" y="0"/>
                <wp:positionH relativeFrom="column">
                  <wp:posOffset>447675</wp:posOffset>
                </wp:positionH>
                <wp:positionV relativeFrom="paragraph">
                  <wp:posOffset>1226820</wp:posOffset>
                </wp:positionV>
                <wp:extent cx="762000" cy="238125"/>
                <wp:effectExtent l="0" t="0" r="19050" b="28575"/>
                <wp:wrapNone/>
                <wp:docPr id="46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46" o:spid="_x0000_s1026" style="position:absolute;margin-left:35.25pt;margin-top:96.6pt;width:60pt;height:18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6B880E37" wp14:editId="5D964280">
            <wp:extent cx="5745224" cy="2143125"/>
            <wp:effectExtent l="0" t="0" r="8255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224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E992C" w14:textId="77777777" w:rsidR="00B91368" w:rsidRDefault="00B91368" w:rsidP="00B91368">
      <w:pPr>
        <w:autoSpaceDE w:val="0"/>
        <w:autoSpaceDN w:val="0"/>
        <w:adjustRightInd w:val="0"/>
        <w:ind w:left="709" w:right="544"/>
      </w:pPr>
    </w:p>
    <w:p w14:paraId="2E570E78" w14:textId="77777777" w:rsidR="00B91368" w:rsidRDefault="00B91368" w:rsidP="00B91368">
      <w:pPr>
        <w:pStyle w:val="PargrafodaLista"/>
        <w:numPr>
          <w:ilvl w:val="0"/>
          <w:numId w:val="8"/>
        </w:numPr>
        <w:tabs>
          <w:tab w:val="left" w:pos="9781"/>
        </w:tabs>
        <w:autoSpaceDE w:val="0"/>
        <w:autoSpaceDN w:val="0"/>
        <w:adjustRightInd w:val="0"/>
        <w:ind w:left="1134" w:right="686" w:hanging="425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 xml:space="preserve">O sistema irá direciona-lo para uma biblioteca onde estão arquivados todos os contratos de TD. Para localizar o documento desejado é necessário limitar a pesquisa realizando um filtro no campo “Fornecedor” </w:t>
      </w:r>
    </w:p>
    <w:p w14:paraId="5CD2D122" w14:textId="77777777" w:rsidR="00B91368" w:rsidRDefault="00B91368" w:rsidP="00B91368">
      <w:pPr>
        <w:tabs>
          <w:tab w:val="left" w:pos="9781"/>
        </w:tabs>
        <w:autoSpaceDE w:val="0"/>
        <w:autoSpaceDN w:val="0"/>
        <w:adjustRightInd w:val="0"/>
        <w:ind w:left="709" w:right="544"/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881FF57" wp14:editId="5E2D9A73">
                <wp:simplePos x="0" y="0"/>
                <wp:positionH relativeFrom="column">
                  <wp:posOffset>4400550</wp:posOffset>
                </wp:positionH>
                <wp:positionV relativeFrom="paragraph">
                  <wp:posOffset>1541780</wp:posOffset>
                </wp:positionV>
                <wp:extent cx="1057275" cy="219075"/>
                <wp:effectExtent l="0" t="0" r="28575" b="28575"/>
                <wp:wrapNone/>
                <wp:docPr id="48" name="Retâ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48" o:spid="_x0000_s1026" style="position:absolute;margin-left:346.5pt;margin-top:121.4pt;width:83.25pt;height:17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8B128F" wp14:editId="7053B730">
                <wp:simplePos x="0" y="0"/>
                <wp:positionH relativeFrom="column">
                  <wp:posOffset>5038725</wp:posOffset>
                </wp:positionH>
                <wp:positionV relativeFrom="paragraph">
                  <wp:posOffset>503555</wp:posOffset>
                </wp:positionV>
                <wp:extent cx="552450" cy="190500"/>
                <wp:effectExtent l="0" t="0" r="19050" b="19050"/>
                <wp:wrapNone/>
                <wp:docPr id="49" name="Retâ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49" o:spid="_x0000_s1026" style="position:absolute;margin-left:396.75pt;margin-top:39.65pt;width:43.5pt;height: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" filled="f" strokecolor="red" strokeweight="2pt"/>
            </w:pict>
          </mc:Fallback>
        </mc:AlternateContent>
      </w:r>
      <w:r>
        <w:object w:dxaOrig="15840" w:dyaOrig="8190" w14:anchorId="56A791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246.75pt" o:ole="">
            <v:imagedata r:id="rId13" o:title=""/>
          </v:shape>
          <o:OLEObject Type="Embed" ProgID="PBrush" ShapeID="_x0000_i1025" DrawAspect="Content" ObjectID="_1495381750" r:id="rId14"/>
        </w:object>
      </w:r>
    </w:p>
    <w:p w14:paraId="1EADE064" w14:textId="77777777" w:rsidR="00B91368" w:rsidRDefault="00B91368" w:rsidP="00B91368">
      <w:pPr>
        <w:autoSpaceDE w:val="0"/>
        <w:autoSpaceDN w:val="0"/>
        <w:adjustRightInd w:val="0"/>
        <w:ind w:left="709" w:right="544"/>
      </w:pPr>
    </w:p>
    <w:p w14:paraId="0F862A68" w14:textId="77777777" w:rsidR="00B91368" w:rsidRDefault="00B91368" w:rsidP="00B91368">
      <w:pPr>
        <w:pStyle w:val="PargrafodaLista"/>
        <w:numPr>
          <w:ilvl w:val="1"/>
          <w:numId w:val="4"/>
        </w:numPr>
        <w:tabs>
          <w:tab w:val="left" w:pos="1134"/>
        </w:tabs>
        <w:autoSpaceDE w:val="0"/>
        <w:autoSpaceDN w:val="0"/>
        <w:adjustRightInd w:val="0"/>
        <w:ind w:left="709" w:right="686" w:firstLine="0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E depois aplicar um filtro pelo número da SLC.</w:t>
      </w:r>
    </w:p>
    <w:p w14:paraId="29159599" w14:textId="77777777" w:rsidR="00B91368" w:rsidRDefault="00B91368" w:rsidP="00B91368">
      <w:pPr>
        <w:autoSpaceDE w:val="0"/>
        <w:autoSpaceDN w:val="0"/>
        <w:adjustRightInd w:val="0"/>
        <w:ind w:left="709" w:right="544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978F5D" wp14:editId="5263CC6F">
                <wp:simplePos x="0" y="0"/>
                <wp:positionH relativeFrom="column">
                  <wp:posOffset>4686300</wp:posOffset>
                </wp:positionH>
                <wp:positionV relativeFrom="paragraph">
                  <wp:posOffset>1295400</wp:posOffset>
                </wp:positionV>
                <wp:extent cx="771525" cy="190500"/>
                <wp:effectExtent l="0" t="0" r="28575" b="19050"/>
                <wp:wrapNone/>
                <wp:docPr id="50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50" o:spid="_x0000_s1026" style="position:absolute;margin-left:369pt;margin-top:102pt;width:60.75pt;height: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9A69CA8" wp14:editId="67D4CD2B">
                <wp:simplePos x="0" y="0"/>
                <wp:positionH relativeFrom="column">
                  <wp:posOffset>5219700</wp:posOffset>
                </wp:positionH>
                <wp:positionV relativeFrom="paragraph">
                  <wp:posOffset>647700</wp:posOffset>
                </wp:positionV>
                <wp:extent cx="295275" cy="142875"/>
                <wp:effectExtent l="0" t="0" r="28575" b="28575"/>
                <wp:wrapNone/>
                <wp:docPr id="51" name="Retâ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51" o:spid="_x0000_s1026" style="position:absolute;margin-left:411pt;margin-top:51pt;width:23.25pt;height:11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69CFD94A" wp14:editId="65CFD096">
            <wp:extent cx="5724525" cy="2409143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147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8E2CD" w14:textId="77777777" w:rsidR="00B91368" w:rsidRDefault="00B91368" w:rsidP="00B91368">
      <w:pPr>
        <w:autoSpaceDE w:val="0"/>
        <w:autoSpaceDN w:val="0"/>
        <w:adjustRightInd w:val="0"/>
        <w:ind w:left="709" w:right="544"/>
      </w:pPr>
    </w:p>
    <w:p w14:paraId="21C1B29C" w14:textId="77777777" w:rsidR="00B91368" w:rsidRDefault="00B91368" w:rsidP="00B91368">
      <w:pPr>
        <w:pStyle w:val="PargrafodaLista"/>
        <w:numPr>
          <w:ilvl w:val="0"/>
          <w:numId w:val="7"/>
        </w:numPr>
        <w:tabs>
          <w:tab w:val="left" w:pos="9781"/>
        </w:tabs>
        <w:autoSpaceDE w:val="0"/>
        <w:autoSpaceDN w:val="0"/>
        <w:adjustRightInd w:val="0"/>
        <w:ind w:left="1134" w:right="686" w:hanging="425"/>
      </w:pPr>
      <w:r>
        <w:t>Quando a relação estiver completa, clicar sobre o nome do documento para abri-lo em modo PDF.</w:t>
      </w:r>
    </w:p>
    <w:p w14:paraId="1EEDBFE0" w14:textId="77777777" w:rsidR="00B91368" w:rsidRDefault="00B91368" w:rsidP="00B91368">
      <w:pPr>
        <w:tabs>
          <w:tab w:val="left" w:pos="9923"/>
        </w:tabs>
        <w:autoSpaceDE w:val="0"/>
        <w:autoSpaceDN w:val="0"/>
        <w:adjustRightInd w:val="0"/>
        <w:ind w:left="709" w:right="544"/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081E920" wp14:editId="42D95A46">
                <wp:simplePos x="0" y="0"/>
                <wp:positionH relativeFrom="column">
                  <wp:posOffset>2647950</wp:posOffset>
                </wp:positionH>
                <wp:positionV relativeFrom="paragraph">
                  <wp:posOffset>1440180</wp:posOffset>
                </wp:positionV>
                <wp:extent cx="495300" cy="209550"/>
                <wp:effectExtent l="0" t="0" r="19050" b="19050"/>
                <wp:wrapNone/>
                <wp:docPr id="56" name="Seta para a esquerd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0955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 para a esquerda 56" o:spid="_x0000_s1026" type="#_x0000_t66" style="position:absolute;margin-left:208.5pt;margin-top:113.4pt;width:39pt;height:16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" adj="4569" fillcolor="red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7690DC4" wp14:editId="0441E5FC">
            <wp:extent cx="5829300" cy="2536058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7344" cy="253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A681" w14:textId="77777777" w:rsidR="00B91368" w:rsidRPr="00DC0CBA" w:rsidRDefault="00B91368" w:rsidP="00B91368">
      <w:pPr>
        <w:tabs>
          <w:tab w:val="left" w:pos="9923"/>
        </w:tabs>
        <w:autoSpaceDE w:val="0"/>
        <w:autoSpaceDN w:val="0"/>
        <w:adjustRightInd w:val="0"/>
        <w:ind w:left="709" w:right="544"/>
      </w:pPr>
      <w:r>
        <w:rPr>
          <w:noProof/>
          <w:lang w:eastAsia="pt-BR"/>
        </w:rPr>
        <w:drawing>
          <wp:inline distT="0" distB="0" distL="0" distR="0" wp14:anchorId="6F20967D" wp14:editId="503A1E1D">
            <wp:extent cx="5829300" cy="2631694"/>
            <wp:effectExtent l="0" t="0" r="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63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6A32" w14:textId="77777777" w:rsidR="00B91368" w:rsidRDefault="00B91368" w:rsidP="00B91368">
      <w:pPr>
        <w:pStyle w:val="PargrafodaLista"/>
        <w:numPr>
          <w:ilvl w:val="0"/>
          <w:numId w:val="6"/>
        </w:numPr>
        <w:tabs>
          <w:tab w:val="num" w:pos="720"/>
        </w:tabs>
        <w:ind w:left="1134" w:right="686" w:hanging="425"/>
        <w:rPr>
          <w:rFonts w:ascii="Verdana" w:hAnsi="Verdana" w:cs="Arial"/>
          <w:snapToGrid w:val="0"/>
          <w:sz w:val="20"/>
          <w:szCs w:val="20"/>
        </w:rPr>
      </w:pPr>
      <w:r w:rsidRPr="00B87071">
        <w:rPr>
          <w:rFonts w:ascii="Verdana" w:hAnsi="Verdana" w:cs="Arial"/>
          <w:snapToGrid w:val="0"/>
          <w:sz w:val="20"/>
          <w:szCs w:val="20"/>
        </w:rPr>
        <w:t xml:space="preserve">De posse da informação, a área de Governança envia um e-mail para o GT confirmando o contrato e dados a ser cancelado. </w:t>
      </w:r>
    </w:p>
    <w:p w14:paraId="7A8CD701" w14:textId="77777777" w:rsidR="00B91368" w:rsidRPr="00700508" w:rsidRDefault="00B91368" w:rsidP="00B91368">
      <w:pPr>
        <w:pStyle w:val="PargrafodaLista"/>
        <w:tabs>
          <w:tab w:val="num" w:pos="720"/>
        </w:tabs>
        <w:ind w:left="1134" w:right="686" w:hanging="425"/>
        <w:rPr>
          <w:rFonts w:ascii="Verdana" w:hAnsi="Verdana" w:cs="Arial"/>
          <w:snapToGrid w:val="0"/>
          <w:sz w:val="20"/>
          <w:szCs w:val="20"/>
        </w:rPr>
      </w:pPr>
    </w:p>
    <w:p w14:paraId="08212F36" w14:textId="77777777" w:rsidR="00B91368" w:rsidRPr="00E3716D" w:rsidRDefault="00B91368" w:rsidP="00B91368">
      <w:pPr>
        <w:pStyle w:val="PargrafodaLista"/>
        <w:numPr>
          <w:ilvl w:val="0"/>
          <w:numId w:val="6"/>
        </w:numPr>
        <w:tabs>
          <w:tab w:val="num" w:pos="720"/>
        </w:tabs>
        <w:spacing w:after="0"/>
        <w:ind w:left="1134" w:right="686" w:hanging="425"/>
        <w:jc w:val="both"/>
        <w:rPr>
          <w:rFonts w:ascii="Verdana" w:hAnsi="Verdana" w:cs="Arial"/>
          <w:snapToGrid w:val="0"/>
          <w:sz w:val="20"/>
          <w:szCs w:val="20"/>
        </w:rPr>
      </w:pPr>
      <w:r w:rsidRPr="00427DC1">
        <w:rPr>
          <w:rFonts w:ascii="Verdana" w:hAnsi="Verdana" w:cs="Arial"/>
          <w:snapToGrid w:val="0"/>
          <w:sz w:val="20"/>
          <w:szCs w:val="20"/>
        </w:rPr>
        <w:t xml:space="preserve">Após devolutiva de confirmação do GT para o cancelamento, a área de Governança deverá identificar se há pagamentos em aberto, </w:t>
      </w:r>
      <w:r>
        <w:rPr>
          <w:rFonts w:ascii="Verdana" w:hAnsi="Verdana" w:cs="Arial"/>
          <w:snapToGrid w:val="0"/>
          <w:sz w:val="20"/>
          <w:szCs w:val="20"/>
        </w:rPr>
        <w:t>solicitando ao fornecedor a relação de notas fiscais pendentes, para realizar os respectivos pagamentos.</w:t>
      </w:r>
    </w:p>
    <w:p w14:paraId="7C1CE92E" w14:textId="77777777" w:rsidR="00B91368" w:rsidRPr="00E3716D" w:rsidRDefault="00B91368" w:rsidP="00B91368">
      <w:pPr>
        <w:pStyle w:val="PargrafodaLista"/>
        <w:spacing w:after="0"/>
        <w:ind w:left="1134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C2A7D3F" w14:textId="77777777" w:rsidR="00B91368" w:rsidRDefault="00B91368" w:rsidP="00B91368">
      <w:pPr>
        <w:pStyle w:val="PargrafodaLista"/>
        <w:numPr>
          <w:ilvl w:val="0"/>
          <w:numId w:val="6"/>
        </w:numPr>
        <w:tabs>
          <w:tab w:val="num" w:pos="720"/>
        </w:tabs>
        <w:spacing w:after="0"/>
        <w:ind w:left="1134" w:right="686" w:hanging="425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Se não houver nenhum pagamento pendente, a área de Governança deverá enviar um e-mail para o fornecedor com a solicitação do cancelamento do contrato, informando que a prestação de serviço deve-se encerrar com “x” dias (definido em contrato) a partir da data de envio do e-mail.</w:t>
      </w:r>
    </w:p>
    <w:p w14:paraId="0513DDB1" w14:textId="77777777" w:rsidR="00B91368" w:rsidRPr="005C6728" w:rsidRDefault="00B91368" w:rsidP="00B91368">
      <w:pPr>
        <w:pStyle w:val="PargrafodaLista"/>
        <w:ind w:left="1134" w:right="686" w:hanging="425"/>
        <w:rPr>
          <w:rFonts w:ascii="Verdana" w:hAnsi="Verdana" w:cs="Arial"/>
          <w:snapToGrid w:val="0"/>
          <w:sz w:val="20"/>
          <w:szCs w:val="20"/>
        </w:rPr>
      </w:pPr>
    </w:p>
    <w:p w14:paraId="662C6FE5" w14:textId="77777777" w:rsidR="00B91368" w:rsidRPr="00700508" w:rsidRDefault="00B91368" w:rsidP="00B91368">
      <w:pPr>
        <w:pStyle w:val="PargrafodaLista"/>
        <w:numPr>
          <w:ilvl w:val="0"/>
          <w:numId w:val="6"/>
        </w:numPr>
        <w:tabs>
          <w:tab w:val="num" w:pos="720"/>
        </w:tabs>
        <w:spacing w:after="0"/>
        <w:ind w:left="1134" w:right="686" w:hanging="425"/>
        <w:jc w:val="both"/>
        <w:rPr>
          <w:rFonts w:ascii="Verdana" w:hAnsi="Verdana" w:cs="Arial"/>
          <w:snapToGrid w:val="0"/>
          <w:sz w:val="20"/>
          <w:szCs w:val="20"/>
        </w:rPr>
      </w:pPr>
      <w:r w:rsidRPr="005C6728">
        <w:rPr>
          <w:rFonts w:ascii="Verdana" w:hAnsi="Verdana" w:cs="Arial"/>
          <w:snapToGrid w:val="0"/>
          <w:sz w:val="20"/>
          <w:szCs w:val="20"/>
        </w:rPr>
        <w:t>O cancelamento é realizado via Portal de Compras, conforme tela abaixo. Informar login e senha de rede para acessar.</w:t>
      </w:r>
    </w:p>
    <w:p w14:paraId="51CD7E8E" w14:textId="77777777" w:rsidR="00B91368" w:rsidRPr="005C6728" w:rsidRDefault="00B91368" w:rsidP="00B91368">
      <w:pPr>
        <w:tabs>
          <w:tab w:val="num" w:pos="1134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lastRenderedPageBreak/>
        <w:drawing>
          <wp:inline distT="0" distB="0" distL="0" distR="0" wp14:anchorId="60A21D2B" wp14:editId="4645E445">
            <wp:extent cx="5789525" cy="3419475"/>
            <wp:effectExtent l="0" t="0" r="190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0735" cy="342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E9AC" w14:textId="77777777" w:rsidR="00B91368" w:rsidRPr="0088413A" w:rsidRDefault="00B91368" w:rsidP="00B91368">
      <w:pPr>
        <w:tabs>
          <w:tab w:val="num" w:pos="720"/>
        </w:tabs>
        <w:spacing w:after="0"/>
        <w:ind w:right="544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A1D4E63" w14:textId="77777777" w:rsidR="00B91368" w:rsidRPr="006E26BA" w:rsidRDefault="00B91368" w:rsidP="00B91368">
      <w:pPr>
        <w:pStyle w:val="PargrafodaLista"/>
        <w:numPr>
          <w:ilvl w:val="0"/>
          <w:numId w:val="1"/>
        </w:numPr>
        <w:tabs>
          <w:tab w:val="num" w:pos="1134"/>
        </w:tabs>
        <w:ind w:left="709" w:right="544" w:firstLine="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Na página inicial, clicar em “Solicitação de Contratação” no menu a esquerda. </w:t>
      </w:r>
    </w:p>
    <w:p w14:paraId="5155232D" w14:textId="77777777" w:rsidR="00B91368" w:rsidRDefault="00B91368" w:rsidP="00B91368">
      <w:pPr>
        <w:tabs>
          <w:tab w:val="num" w:pos="1134"/>
        </w:tabs>
        <w:ind w:left="709" w:right="686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30941" wp14:editId="4696C274">
                <wp:simplePos x="0" y="0"/>
                <wp:positionH relativeFrom="column">
                  <wp:posOffset>447675</wp:posOffset>
                </wp:positionH>
                <wp:positionV relativeFrom="paragraph">
                  <wp:posOffset>723265</wp:posOffset>
                </wp:positionV>
                <wp:extent cx="752475" cy="104775"/>
                <wp:effectExtent l="0" t="0" r="285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104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4" o:spid="_x0000_s1026" style="position:absolute;margin-left:35.25pt;margin-top:56.95pt;width:59.25pt;height: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0AEACB1" wp14:editId="6823D6E5">
            <wp:extent cx="5791200" cy="257779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0279" cy="258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4EE3" w14:textId="77777777" w:rsidR="00B91368" w:rsidRPr="0088413A" w:rsidRDefault="00B91368" w:rsidP="00B91368">
      <w:pPr>
        <w:pStyle w:val="PargrafodaLista"/>
        <w:numPr>
          <w:ilvl w:val="0"/>
          <w:numId w:val="1"/>
        </w:numPr>
        <w:tabs>
          <w:tab w:val="num" w:pos="1134"/>
        </w:tabs>
        <w:ind w:left="709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88413A">
        <w:rPr>
          <w:rFonts w:ascii="Verdana" w:hAnsi="Verdana" w:cs="Arial"/>
          <w:snapToGrid w:val="0"/>
          <w:sz w:val="20"/>
          <w:szCs w:val="20"/>
        </w:rPr>
        <w:t>Clicar na aba “Alterar” para localizar o contrato</w:t>
      </w:r>
    </w:p>
    <w:p w14:paraId="2D6636A1" w14:textId="77777777" w:rsidR="00B91368" w:rsidRDefault="00B91368" w:rsidP="00B91368">
      <w:pPr>
        <w:tabs>
          <w:tab w:val="num" w:pos="1134"/>
        </w:tabs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F7EBCE" wp14:editId="5F1E04CB">
                <wp:simplePos x="0" y="0"/>
                <wp:positionH relativeFrom="column">
                  <wp:posOffset>1657350</wp:posOffset>
                </wp:positionH>
                <wp:positionV relativeFrom="paragraph">
                  <wp:posOffset>485775</wp:posOffset>
                </wp:positionV>
                <wp:extent cx="276225" cy="123825"/>
                <wp:effectExtent l="0" t="0" r="28575" b="2857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5" o:spid="_x0000_s1026" style="position:absolute;margin-left:130.5pt;margin-top:38.25pt;width:21.75pt;height: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DAABA1D" wp14:editId="39B2A042">
            <wp:extent cx="5791200" cy="26302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3340" cy="263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8200" w14:textId="77777777" w:rsidR="00B91368" w:rsidRDefault="00B91368" w:rsidP="00B91368">
      <w:pPr>
        <w:pStyle w:val="PargrafodaLista"/>
        <w:numPr>
          <w:ilvl w:val="0"/>
          <w:numId w:val="1"/>
        </w:numPr>
        <w:tabs>
          <w:tab w:val="num" w:pos="1134"/>
        </w:tabs>
        <w:ind w:left="709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>Preencher o número da SLC e clicar em “Avançar”</w:t>
      </w:r>
    </w:p>
    <w:p w14:paraId="566A06BA" w14:textId="77777777" w:rsidR="00B91368" w:rsidRDefault="00B91368" w:rsidP="00B91368">
      <w:pPr>
        <w:tabs>
          <w:tab w:val="num" w:pos="1134"/>
          <w:tab w:val="left" w:pos="9781"/>
        </w:tabs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BAE6E3" wp14:editId="61383CF3">
                <wp:simplePos x="0" y="0"/>
                <wp:positionH relativeFrom="column">
                  <wp:posOffset>5838825</wp:posOffset>
                </wp:positionH>
                <wp:positionV relativeFrom="paragraph">
                  <wp:posOffset>964565</wp:posOffset>
                </wp:positionV>
                <wp:extent cx="371475" cy="133350"/>
                <wp:effectExtent l="0" t="0" r="28575" b="1905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8" o:spid="_x0000_s1026" style="position:absolute;margin-left:459.75pt;margin-top:75.95pt;width:29.25pt;height:1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870FBE" wp14:editId="6973C137">
                <wp:simplePos x="0" y="0"/>
                <wp:positionH relativeFrom="column">
                  <wp:posOffset>1428750</wp:posOffset>
                </wp:positionH>
                <wp:positionV relativeFrom="paragraph">
                  <wp:posOffset>716915</wp:posOffset>
                </wp:positionV>
                <wp:extent cx="790575" cy="142875"/>
                <wp:effectExtent l="0" t="0" r="28575" b="2857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7" o:spid="_x0000_s1026" style="position:absolute;margin-left:112.5pt;margin-top:56.45pt;width:62.25pt;height:1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8C848FA" wp14:editId="56A46B2C">
            <wp:extent cx="5762625" cy="2610069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3070" cy="261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E769" w14:textId="77777777" w:rsidR="00B91368" w:rsidRDefault="00B91368" w:rsidP="00B91368">
      <w:pPr>
        <w:pStyle w:val="PargrafodaLista"/>
        <w:numPr>
          <w:ilvl w:val="0"/>
          <w:numId w:val="1"/>
        </w:numPr>
        <w:tabs>
          <w:tab w:val="num" w:pos="1134"/>
          <w:tab w:val="left" w:pos="9781"/>
        </w:tabs>
        <w:ind w:left="709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Selecionar a opção “Solicitação de rescisão” e clicar em “OK”</w:t>
      </w:r>
    </w:p>
    <w:p w14:paraId="1E0A78D2" w14:textId="77777777" w:rsidR="00B91368" w:rsidRDefault="00B91368" w:rsidP="00B91368">
      <w:pPr>
        <w:tabs>
          <w:tab w:val="num" w:pos="1134"/>
          <w:tab w:val="left" w:pos="9781"/>
        </w:tabs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B05457" wp14:editId="13A09A40">
                <wp:simplePos x="0" y="0"/>
                <wp:positionH relativeFrom="column">
                  <wp:posOffset>3314700</wp:posOffset>
                </wp:positionH>
                <wp:positionV relativeFrom="paragraph">
                  <wp:posOffset>1569085</wp:posOffset>
                </wp:positionV>
                <wp:extent cx="542925" cy="76200"/>
                <wp:effectExtent l="0" t="0" r="28575" b="1905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762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0" o:spid="_x0000_s1026" style="position:absolute;margin-left:261pt;margin-top:123.55pt;width:42.75pt;height: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" filled="f" strokecolor="red" strokeweight=".25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4A3A7B" wp14:editId="21B24120">
                <wp:simplePos x="0" y="0"/>
                <wp:positionH relativeFrom="column">
                  <wp:posOffset>3628390</wp:posOffset>
                </wp:positionH>
                <wp:positionV relativeFrom="paragraph">
                  <wp:posOffset>1645285</wp:posOffset>
                </wp:positionV>
                <wp:extent cx="123825" cy="123825"/>
                <wp:effectExtent l="0" t="0" r="28575" b="2857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1" o:spid="_x0000_s1026" style="position:absolute;margin-left:285.7pt;margin-top:129.55pt;width:9.75pt;height:9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" filled="f" strokecolor="red" strokeweight=".25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E792431" wp14:editId="186E5527">
            <wp:extent cx="5771493" cy="2552700"/>
            <wp:effectExtent l="0" t="0" r="127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3453" cy="255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C351" w14:textId="77777777" w:rsidR="00B91368" w:rsidRDefault="00B91368" w:rsidP="00B91368">
      <w:pPr>
        <w:pStyle w:val="PargrafodaLista"/>
        <w:numPr>
          <w:ilvl w:val="0"/>
          <w:numId w:val="1"/>
        </w:numPr>
        <w:tabs>
          <w:tab w:val="num" w:pos="1134"/>
          <w:tab w:val="left" w:pos="9781"/>
        </w:tabs>
        <w:ind w:left="709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Para confirmar a solicitação, clicar em “Sim”. </w:t>
      </w:r>
    </w:p>
    <w:p w14:paraId="6156C8A6" w14:textId="77777777" w:rsidR="00B91368" w:rsidRDefault="00B91368" w:rsidP="00B91368">
      <w:pPr>
        <w:tabs>
          <w:tab w:val="num" w:pos="1134"/>
          <w:tab w:val="left" w:pos="9781"/>
        </w:tabs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C57B7A" wp14:editId="421EEE02">
                <wp:simplePos x="0" y="0"/>
                <wp:positionH relativeFrom="column">
                  <wp:posOffset>3543300</wp:posOffset>
                </wp:positionH>
                <wp:positionV relativeFrom="paragraph">
                  <wp:posOffset>1562100</wp:posOffset>
                </wp:positionV>
                <wp:extent cx="209550" cy="114300"/>
                <wp:effectExtent l="0" t="0" r="19050" b="1905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143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3" o:spid="_x0000_s1026" style="position:absolute;margin-left:279pt;margin-top:123pt;width:16.5pt;height: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" filled="f" strokecolor="red" strokeweight=".25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379D91C7" wp14:editId="32EE4AF9">
            <wp:extent cx="5809321" cy="2600325"/>
            <wp:effectExtent l="0" t="0" r="127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1294" cy="260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7A6B" w14:textId="77777777" w:rsidR="00B91368" w:rsidRDefault="00B91368" w:rsidP="00B91368">
      <w:pPr>
        <w:pStyle w:val="PargrafodaLista"/>
        <w:tabs>
          <w:tab w:val="num" w:pos="1134"/>
          <w:tab w:val="left" w:pos="9781"/>
        </w:tabs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BD14D36" w14:textId="77777777" w:rsidR="00B91368" w:rsidRDefault="00B91368" w:rsidP="00B91368">
      <w:pPr>
        <w:pStyle w:val="PargrafodaLista"/>
        <w:numPr>
          <w:ilvl w:val="0"/>
          <w:numId w:val="1"/>
        </w:numPr>
        <w:tabs>
          <w:tab w:val="num" w:pos="1134"/>
          <w:tab w:val="left" w:pos="9781"/>
        </w:tabs>
        <w:ind w:left="709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837988">
        <w:rPr>
          <w:rFonts w:ascii="Verdana" w:hAnsi="Verdana" w:cs="Arial"/>
          <w:snapToGrid w:val="0"/>
          <w:sz w:val="20"/>
          <w:szCs w:val="20"/>
        </w:rPr>
        <w:t xml:space="preserve">Não se faz necessário o preenchimento de nenhum campo, o processo vai diretamente para análise do Jurídico. </w:t>
      </w:r>
    </w:p>
    <w:p w14:paraId="378BF180" w14:textId="77777777" w:rsidR="00B91368" w:rsidRPr="00837988" w:rsidRDefault="00B91368" w:rsidP="00B91368">
      <w:pPr>
        <w:pStyle w:val="PargrafodaLista"/>
        <w:tabs>
          <w:tab w:val="num" w:pos="1134"/>
          <w:tab w:val="left" w:pos="9923"/>
        </w:tabs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EBC9006" w14:textId="77777777" w:rsidR="00B91368" w:rsidRDefault="00B91368" w:rsidP="00B91368">
      <w:pPr>
        <w:pStyle w:val="PargrafodaLista"/>
        <w:numPr>
          <w:ilvl w:val="0"/>
          <w:numId w:val="1"/>
        </w:numPr>
        <w:tabs>
          <w:tab w:val="num" w:pos="1134"/>
          <w:tab w:val="left" w:pos="9923"/>
        </w:tabs>
        <w:ind w:left="709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Para consultar o status do processo, ir até a aba “Anexos”, e o status do documento será “Solic. Rescisão”.</w:t>
      </w:r>
    </w:p>
    <w:p w14:paraId="72EDE575" w14:textId="77777777" w:rsidR="00B91368" w:rsidRDefault="00B91368" w:rsidP="00B91368">
      <w:pPr>
        <w:tabs>
          <w:tab w:val="num" w:pos="1134"/>
          <w:tab w:val="left" w:pos="9781"/>
          <w:tab w:val="left" w:pos="9923"/>
        </w:tabs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BEF776" wp14:editId="0B28753D">
                <wp:simplePos x="0" y="0"/>
                <wp:positionH relativeFrom="column">
                  <wp:posOffset>3238500</wp:posOffset>
                </wp:positionH>
                <wp:positionV relativeFrom="paragraph">
                  <wp:posOffset>1299845</wp:posOffset>
                </wp:positionV>
                <wp:extent cx="542925" cy="152400"/>
                <wp:effectExtent l="0" t="0" r="28575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5" o:spid="_x0000_s1026" style="position:absolute;margin-left:255pt;margin-top:102.35pt;width:42.75pt;height:1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" filled="f" strokecolor="red" strokeweight="2pt"/>
            </w:pict>
          </mc:Fallback>
        </mc:AlternateContent>
      </w:r>
      <w:r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2A2652F1" wp14:editId="1B48C0B8">
            <wp:extent cx="5753100" cy="2410194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238" cy="241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8AAF2" w14:textId="77777777" w:rsidR="00B91368" w:rsidRDefault="00B91368" w:rsidP="00B91368">
      <w:pPr>
        <w:pStyle w:val="PargrafodaLista"/>
        <w:numPr>
          <w:ilvl w:val="0"/>
          <w:numId w:val="2"/>
        </w:numPr>
        <w:tabs>
          <w:tab w:val="num" w:pos="1134"/>
          <w:tab w:val="left" w:pos="9923"/>
        </w:tabs>
        <w:ind w:left="709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O Departamento Jurídico tem um prazo de cinco dias úteis a partir da data de solicitação para enviar uma minuta rascunho do distrato para validação.</w:t>
      </w:r>
    </w:p>
    <w:p w14:paraId="3512E00E" w14:textId="77777777" w:rsidR="00B91368" w:rsidRDefault="00B91368" w:rsidP="00B91368">
      <w:pPr>
        <w:pStyle w:val="PargrafodaLista"/>
        <w:tabs>
          <w:tab w:val="num" w:pos="1134"/>
          <w:tab w:val="left" w:pos="9923"/>
        </w:tabs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02A4045" w14:textId="77777777" w:rsidR="00B91368" w:rsidRPr="00BC1CF0" w:rsidRDefault="00B91368" w:rsidP="00B91368">
      <w:pPr>
        <w:pStyle w:val="PargrafodaLista"/>
        <w:numPr>
          <w:ilvl w:val="0"/>
          <w:numId w:val="2"/>
        </w:numPr>
        <w:tabs>
          <w:tab w:val="num" w:pos="1134"/>
          <w:tab w:val="left" w:pos="9923"/>
        </w:tabs>
        <w:ind w:left="709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Ao receber a minuta rascunho, a</w:t>
      </w:r>
      <w:r w:rsidRPr="00BC1CF0">
        <w:rPr>
          <w:rFonts w:ascii="Verdana" w:hAnsi="Verdana" w:cs="Arial"/>
          <w:snapToGrid w:val="0"/>
          <w:sz w:val="20"/>
          <w:szCs w:val="20"/>
        </w:rPr>
        <w:t xml:space="preserve"> área de Governança faz uma validação prévia no documento, checando se as informações refere</w:t>
      </w:r>
      <w:r>
        <w:rPr>
          <w:rFonts w:ascii="Verdana" w:hAnsi="Verdana" w:cs="Arial"/>
          <w:snapToGrid w:val="0"/>
          <w:sz w:val="20"/>
          <w:szCs w:val="20"/>
        </w:rPr>
        <w:t>m</w:t>
      </w:r>
      <w:r w:rsidRPr="00BC1CF0">
        <w:rPr>
          <w:rFonts w:ascii="Verdana" w:hAnsi="Verdana" w:cs="Arial"/>
          <w:snapToGrid w:val="0"/>
          <w:sz w:val="20"/>
          <w:szCs w:val="20"/>
        </w:rPr>
        <w:t xml:space="preserve">-se de fato ao contrato em referência, se foi inclusa a clausula de quitação de pendência, se a data do cancelamento está de acordo com o combinado entre as partes e encaminha para </w:t>
      </w:r>
      <w:r>
        <w:rPr>
          <w:rFonts w:ascii="Verdana" w:hAnsi="Verdana" w:cs="Arial"/>
          <w:snapToGrid w:val="0"/>
          <w:sz w:val="20"/>
          <w:szCs w:val="20"/>
        </w:rPr>
        <w:t xml:space="preserve">a </w:t>
      </w:r>
      <w:r w:rsidRPr="00BC1CF0">
        <w:rPr>
          <w:rFonts w:ascii="Verdana" w:hAnsi="Verdana" w:cs="Arial"/>
          <w:snapToGrid w:val="0"/>
          <w:sz w:val="20"/>
          <w:szCs w:val="20"/>
        </w:rPr>
        <w:t>validação do</w:t>
      </w:r>
      <w:r>
        <w:rPr>
          <w:rFonts w:ascii="Verdana" w:hAnsi="Verdana" w:cs="Arial"/>
          <w:snapToGrid w:val="0"/>
          <w:sz w:val="20"/>
          <w:szCs w:val="20"/>
        </w:rPr>
        <w:t xml:space="preserve"> GT e do </w:t>
      </w:r>
      <w:r w:rsidRPr="00BC1CF0">
        <w:rPr>
          <w:rFonts w:ascii="Verdana" w:hAnsi="Verdana" w:cs="Arial"/>
          <w:snapToGrid w:val="0"/>
          <w:sz w:val="20"/>
          <w:szCs w:val="20"/>
        </w:rPr>
        <w:t>fornecedor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5FF05FF8" w14:textId="77777777" w:rsidR="00B91368" w:rsidRPr="0008508C" w:rsidRDefault="00B91368" w:rsidP="00B91368">
      <w:pPr>
        <w:pStyle w:val="PargrafodaLista"/>
        <w:tabs>
          <w:tab w:val="num" w:pos="1134"/>
          <w:tab w:val="left" w:pos="9923"/>
        </w:tabs>
        <w:ind w:left="709" w:right="686"/>
        <w:rPr>
          <w:rFonts w:ascii="Verdana" w:hAnsi="Verdana" w:cs="Arial"/>
          <w:snapToGrid w:val="0"/>
          <w:sz w:val="20"/>
          <w:szCs w:val="20"/>
        </w:rPr>
      </w:pPr>
    </w:p>
    <w:p w14:paraId="239EA32F" w14:textId="77777777" w:rsidR="00B91368" w:rsidRDefault="00B91368" w:rsidP="00B91368">
      <w:pPr>
        <w:pStyle w:val="PargrafodaLista"/>
        <w:numPr>
          <w:ilvl w:val="0"/>
          <w:numId w:val="2"/>
        </w:numPr>
        <w:tabs>
          <w:tab w:val="num" w:pos="1134"/>
          <w:tab w:val="left" w:pos="9923"/>
        </w:tabs>
        <w:ind w:left="709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O GT e o fornecedor devem validar o documento e enviar o “de acordo” para a área de Governança, que enviará um, e-mail para o Jurídico com a confirmação de rescisão do contrato.  </w:t>
      </w:r>
    </w:p>
    <w:p w14:paraId="17E6FFBE" w14:textId="77777777" w:rsidR="00B91368" w:rsidRPr="0008508C" w:rsidRDefault="00B91368" w:rsidP="00B91368">
      <w:pPr>
        <w:pStyle w:val="PargrafodaLista"/>
        <w:tabs>
          <w:tab w:val="num" w:pos="1134"/>
          <w:tab w:val="left" w:pos="9923"/>
        </w:tabs>
        <w:ind w:left="709" w:right="686"/>
        <w:rPr>
          <w:rFonts w:ascii="Verdana" w:hAnsi="Verdana" w:cs="Arial"/>
          <w:snapToGrid w:val="0"/>
          <w:sz w:val="20"/>
          <w:szCs w:val="20"/>
        </w:rPr>
      </w:pPr>
    </w:p>
    <w:p w14:paraId="13EDE24F" w14:textId="77777777" w:rsidR="00B91368" w:rsidRDefault="00B91368" w:rsidP="00B91368">
      <w:pPr>
        <w:pStyle w:val="PargrafodaLista"/>
        <w:numPr>
          <w:ilvl w:val="0"/>
          <w:numId w:val="2"/>
        </w:numPr>
        <w:tabs>
          <w:tab w:val="num" w:pos="1134"/>
          <w:tab w:val="left" w:pos="9923"/>
        </w:tabs>
        <w:ind w:left="709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O departamento Jurídico acessa o Portal de Compras e altera na aba “Anexos” o status da SLC para “Rescindido” e envia um e-mail com a versão final do distrato para coleta de assinatura das partes. </w:t>
      </w:r>
    </w:p>
    <w:p w14:paraId="280FB2B6" w14:textId="77777777" w:rsidR="00B91368" w:rsidRPr="0008508C" w:rsidRDefault="00B91368" w:rsidP="00B91368">
      <w:pPr>
        <w:pStyle w:val="PargrafodaLista"/>
        <w:tabs>
          <w:tab w:val="num" w:pos="1134"/>
          <w:tab w:val="left" w:pos="9923"/>
        </w:tabs>
        <w:ind w:left="709" w:right="686"/>
        <w:rPr>
          <w:rFonts w:ascii="Verdana" w:hAnsi="Verdana" w:cs="Arial"/>
          <w:snapToGrid w:val="0"/>
          <w:sz w:val="20"/>
          <w:szCs w:val="20"/>
        </w:rPr>
      </w:pPr>
    </w:p>
    <w:p w14:paraId="7D47CAED" w14:textId="77777777" w:rsidR="00B91368" w:rsidRDefault="00B91368" w:rsidP="00B91368">
      <w:pPr>
        <w:pStyle w:val="PargrafodaLista"/>
        <w:tabs>
          <w:tab w:val="num" w:pos="1134"/>
          <w:tab w:val="left" w:pos="9923"/>
        </w:tabs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1160C2A" wp14:editId="55DD7F5F">
                <wp:simplePos x="0" y="0"/>
                <wp:positionH relativeFrom="column">
                  <wp:posOffset>3238500</wp:posOffset>
                </wp:positionH>
                <wp:positionV relativeFrom="paragraph">
                  <wp:posOffset>1341755</wp:posOffset>
                </wp:positionV>
                <wp:extent cx="371475" cy="114300"/>
                <wp:effectExtent l="0" t="0" r="28575" b="19050"/>
                <wp:wrapNone/>
                <wp:docPr id="59" name="Retâ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59" o:spid="_x0000_s1026" style="position:absolute;margin-left:255pt;margin-top:105.65pt;width:29.25pt;height: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D6C50BB" wp14:editId="2F61DB05">
            <wp:extent cx="5753100" cy="2570602"/>
            <wp:effectExtent l="0" t="0" r="0" b="127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2009" cy="257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EBFF" w14:textId="77777777" w:rsidR="00B91368" w:rsidRDefault="00B91368" w:rsidP="00B91368">
      <w:pPr>
        <w:pStyle w:val="PargrafodaLista"/>
        <w:tabs>
          <w:tab w:val="num" w:pos="1134"/>
          <w:tab w:val="left" w:pos="9923"/>
        </w:tabs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3AA5FE4" w14:textId="77777777" w:rsidR="00B91368" w:rsidRPr="00740D56" w:rsidRDefault="00B91368" w:rsidP="00B91368">
      <w:pPr>
        <w:pStyle w:val="PargrafodaLista"/>
        <w:numPr>
          <w:ilvl w:val="0"/>
          <w:numId w:val="2"/>
        </w:numPr>
        <w:tabs>
          <w:tab w:val="num" w:pos="1134"/>
          <w:tab w:val="left" w:pos="9923"/>
        </w:tabs>
        <w:ind w:left="709" w:right="686" w:firstLine="0"/>
        <w:jc w:val="both"/>
        <w:rPr>
          <w:rFonts w:ascii="Verdana" w:hAnsi="Verdana" w:cs="Arial"/>
          <w:snapToGrid w:val="0"/>
          <w:sz w:val="20"/>
          <w:szCs w:val="20"/>
        </w:rPr>
      </w:pPr>
      <w:r w:rsidRPr="00740D56">
        <w:rPr>
          <w:rFonts w:ascii="Verdana" w:hAnsi="Verdana" w:cs="Arial"/>
          <w:snapToGrid w:val="0"/>
          <w:sz w:val="20"/>
          <w:szCs w:val="20"/>
        </w:rPr>
        <w:t>A área de Governança envia por e-mail a versão final do distrato para o fornecedor validar, imprimir</w:t>
      </w:r>
      <w:r>
        <w:rPr>
          <w:rFonts w:ascii="Verdana" w:hAnsi="Verdana" w:cs="Arial"/>
          <w:snapToGrid w:val="0"/>
          <w:sz w:val="20"/>
          <w:szCs w:val="20"/>
        </w:rPr>
        <w:t xml:space="preserve"> em duas vias</w:t>
      </w:r>
      <w:r w:rsidRPr="00740D56">
        <w:rPr>
          <w:rFonts w:ascii="Verdana" w:hAnsi="Verdana" w:cs="Arial"/>
          <w:snapToGrid w:val="0"/>
          <w:sz w:val="20"/>
          <w:szCs w:val="20"/>
        </w:rPr>
        <w:t xml:space="preserve">, coletar as assinaturas e enviar por correio para a área de Governança. </w:t>
      </w:r>
      <w:r>
        <w:rPr>
          <w:rFonts w:ascii="Verdana" w:hAnsi="Verdana" w:cs="Arial"/>
          <w:snapToGrid w:val="0"/>
          <w:sz w:val="20"/>
          <w:szCs w:val="20"/>
        </w:rPr>
        <w:t xml:space="preserve">Exemplo </w:t>
      </w:r>
      <w:r w:rsidRPr="00740D56">
        <w:rPr>
          <w:rFonts w:ascii="Verdana" w:hAnsi="Verdana" w:cs="Arial"/>
          <w:snapToGrid w:val="0"/>
          <w:sz w:val="20"/>
          <w:szCs w:val="20"/>
        </w:rPr>
        <w:t>de e-mail enviado aos fornecedores:</w:t>
      </w:r>
    </w:p>
    <w:p w14:paraId="7A2D87E4" w14:textId="77777777" w:rsidR="00B91368" w:rsidRPr="00B36276" w:rsidRDefault="00B91368" w:rsidP="00B91368">
      <w:pPr>
        <w:tabs>
          <w:tab w:val="num" w:pos="1134"/>
          <w:tab w:val="left" w:pos="9923"/>
        </w:tabs>
        <w:ind w:left="709" w:right="686"/>
        <w:rPr>
          <w:rFonts w:ascii="Verdana" w:hAnsi="Verdana"/>
          <w:sz w:val="20"/>
          <w:szCs w:val="20"/>
        </w:rPr>
      </w:pPr>
      <w:r w:rsidRPr="00B36276">
        <w:rPr>
          <w:rFonts w:ascii="Verdana" w:hAnsi="Verdana"/>
          <w:sz w:val="20"/>
          <w:szCs w:val="20"/>
        </w:rPr>
        <w:lastRenderedPageBreak/>
        <w:t xml:space="preserve">Assunto: Assinatura do Distrato (Nome do Serviço) – (Nome do Fornecedor) </w:t>
      </w:r>
    </w:p>
    <w:p w14:paraId="3FC31C68" w14:textId="77777777" w:rsidR="00B91368" w:rsidRPr="00B36276" w:rsidRDefault="00B91368" w:rsidP="00B91368">
      <w:pPr>
        <w:pStyle w:val="PargrafodaLista"/>
        <w:tabs>
          <w:tab w:val="num" w:pos="1134"/>
          <w:tab w:val="left" w:pos="9923"/>
        </w:tabs>
        <w:ind w:left="1134" w:right="686" w:hanging="425"/>
        <w:jc w:val="both"/>
        <w:rPr>
          <w:rFonts w:ascii="Verdana" w:hAnsi="Verdana" w:cs="Arial"/>
          <w:snapToGrid w:val="0"/>
          <w:sz w:val="20"/>
          <w:szCs w:val="20"/>
        </w:rPr>
      </w:pPr>
      <w:r w:rsidRPr="00B36276">
        <w:rPr>
          <w:rFonts w:ascii="Verdana" w:hAnsi="Verdana" w:cs="Arial"/>
          <w:snapToGrid w:val="0"/>
          <w:sz w:val="20"/>
          <w:szCs w:val="20"/>
        </w:rPr>
        <w:t>Caro Fornecedor,</w:t>
      </w:r>
    </w:p>
    <w:p w14:paraId="3B258EE2" w14:textId="77777777" w:rsidR="00B91368" w:rsidRPr="00B36276" w:rsidRDefault="00B91368" w:rsidP="00B91368">
      <w:pPr>
        <w:tabs>
          <w:tab w:val="num" w:pos="1134"/>
          <w:tab w:val="left" w:pos="9923"/>
        </w:tabs>
        <w:ind w:left="1134" w:right="686" w:hanging="425"/>
        <w:rPr>
          <w:rFonts w:ascii="Verdana" w:hAnsi="Verdana"/>
          <w:sz w:val="20"/>
          <w:szCs w:val="20"/>
        </w:rPr>
      </w:pPr>
      <w:r w:rsidRPr="00B36276">
        <w:rPr>
          <w:rFonts w:ascii="Verdana" w:hAnsi="Verdana"/>
          <w:sz w:val="20"/>
          <w:szCs w:val="20"/>
        </w:rPr>
        <w:t>Segue o distrato para coleta de assinatura. </w:t>
      </w:r>
    </w:p>
    <w:p w14:paraId="2AE74A6C" w14:textId="77777777" w:rsidR="00B91368" w:rsidRPr="00B36276" w:rsidRDefault="00B91368" w:rsidP="00B91368">
      <w:pPr>
        <w:tabs>
          <w:tab w:val="num" w:pos="709"/>
          <w:tab w:val="left" w:pos="9923"/>
        </w:tabs>
        <w:spacing w:after="240"/>
        <w:ind w:left="709" w:right="686"/>
        <w:rPr>
          <w:rFonts w:ascii="Verdana" w:hAnsi="Verdana"/>
          <w:sz w:val="20"/>
          <w:szCs w:val="20"/>
        </w:rPr>
      </w:pPr>
      <w:r w:rsidRPr="00B36276">
        <w:rPr>
          <w:rFonts w:ascii="Verdana" w:hAnsi="Verdana"/>
          <w:sz w:val="20"/>
          <w:szCs w:val="20"/>
        </w:rPr>
        <w:t>Favor proceder conforme abaixo para assinatura dos documentos.</w:t>
      </w:r>
      <w:r w:rsidRPr="00B36276">
        <w:rPr>
          <w:rFonts w:ascii="Verdana" w:hAnsi="Verdana"/>
          <w:sz w:val="20"/>
          <w:szCs w:val="20"/>
        </w:rPr>
        <w:br/>
        <w:t> </w:t>
      </w:r>
      <w:r w:rsidRPr="00B36276">
        <w:rPr>
          <w:rFonts w:ascii="Verdana" w:hAnsi="Verdana"/>
          <w:sz w:val="20"/>
          <w:szCs w:val="20"/>
        </w:rPr>
        <w:br/>
        <w:t>Imprima 02 (duas) vias de cada documento aprovado.</w:t>
      </w:r>
      <w:r w:rsidRPr="00B36276">
        <w:rPr>
          <w:rFonts w:ascii="Verdana" w:hAnsi="Verdana"/>
          <w:b/>
          <w:bCs/>
          <w:sz w:val="20"/>
          <w:szCs w:val="20"/>
        </w:rPr>
        <w:br/>
        <w:t> </w:t>
      </w:r>
      <w:r w:rsidRPr="00B36276">
        <w:rPr>
          <w:rFonts w:ascii="Verdana" w:hAnsi="Verdana"/>
          <w:b/>
          <w:bCs/>
          <w:sz w:val="20"/>
          <w:szCs w:val="20"/>
        </w:rPr>
        <w:br/>
      </w:r>
      <w:r w:rsidRPr="00B36276">
        <w:rPr>
          <w:rFonts w:ascii="Verdana" w:hAnsi="Verdana"/>
          <w:sz w:val="20"/>
          <w:szCs w:val="20"/>
        </w:rPr>
        <w:t>Se as assinaturas ficarem isoladas em uma página, favor imprimir no verso da página imediatamente anterior.</w:t>
      </w:r>
    </w:p>
    <w:p w14:paraId="061ECE4E" w14:textId="77777777" w:rsidR="00B91368" w:rsidRPr="00B36276" w:rsidRDefault="00B91368" w:rsidP="00B91368">
      <w:pPr>
        <w:tabs>
          <w:tab w:val="num" w:pos="709"/>
          <w:tab w:val="left" w:pos="9923"/>
        </w:tabs>
        <w:spacing w:after="240"/>
        <w:ind w:left="709" w:right="686"/>
        <w:rPr>
          <w:rFonts w:ascii="Verdana" w:hAnsi="Verdana"/>
          <w:sz w:val="20"/>
          <w:szCs w:val="20"/>
        </w:rPr>
      </w:pPr>
      <w:r w:rsidRPr="00B36276">
        <w:rPr>
          <w:rFonts w:ascii="Verdana" w:hAnsi="Verdana"/>
          <w:sz w:val="20"/>
          <w:szCs w:val="20"/>
        </w:rPr>
        <w:t>O contrato deverá ser assinado e rubricado pelas Partes e testemunhas (de preferência uma nossa e outra do fornecedor). NÃO ESQUECER A ASSINATURA DAS TESTEMUNHAS, POIS ELAS SÃO IMPORTANTES.</w:t>
      </w:r>
      <w:r w:rsidRPr="00B36276">
        <w:rPr>
          <w:rFonts w:ascii="Verdana" w:hAnsi="Verdana"/>
          <w:sz w:val="20"/>
          <w:szCs w:val="20"/>
        </w:rPr>
        <w:br/>
        <w:t> </w:t>
      </w:r>
      <w:r w:rsidRPr="00B36276">
        <w:rPr>
          <w:rFonts w:ascii="Verdana" w:hAnsi="Verdana"/>
          <w:sz w:val="20"/>
          <w:szCs w:val="20"/>
        </w:rPr>
        <w:br/>
        <w:t xml:space="preserve">Após assinatura encaminhar as duas vias assinadas para o endereço abaixo aos cuidados de </w:t>
      </w:r>
      <w:r w:rsidRPr="00B36276">
        <w:rPr>
          <w:rFonts w:ascii="Verdana" w:hAnsi="Verdana"/>
          <w:b/>
          <w:bCs/>
          <w:sz w:val="20"/>
          <w:szCs w:val="20"/>
        </w:rPr>
        <w:t>xxxxxx</w:t>
      </w:r>
      <w:r w:rsidRPr="00B36276">
        <w:rPr>
          <w:rFonts w:ascii="Verdana" w:hAnsi="Verdana"/>
          <w:sz w:val="20"/>
          <w:szCs w:val="20"/>
        </w:rPr>
        <w:t>:</w:t>
      </w:r>
    </w:p>
    <w:p w14:paraId="66DD3B3C" w14:textId="77777777" w:rsidR="00B91368" w:rsidRPr="00B36276" w:rsidRDefault="00B91368" w:rsidP="00B91368">
      <w:pPr>
        <w:tabs>
          <w:tab w:val="num" w:pos="709"/>
          <w:tab w:val="left" w:pos="9923"/>
        </w:tabs>
        <w:spacing w:after="240"/>
        <w:ind w:left="709" w:right="686"/>
        <w:rPr>
          <w:rFonts w:ascii="Verdana" w:hAnsi="Verdana"/>
          <w:sz w:val="20"/>
          <w:szCs w:val="20"/>
        </w:rPr>
      </w:pPr>
      <w:r w:rsidRPr="00B36276">
        <w:rPr>
          <w:rFonts w:ascii="Verdana" w:hAnsi="Verdana"/>
          <w:sz w:val="20"/>
          <w:szCs w:val="20"/>
        </w:rPr>
        <w:t>Empresa Natura: </w:t>
      </w:r>
      <w:r w:rsidRPr="00B36276">
        <w:rPr>
          <w:rFonts w:ascii="Verdana" w:hAnsi="Verdana"/>
          <w:sz w:val="20"/>
          <w:szCs w:val="20"/>
        </w:rPr>
        <w:br/>
        <w:t xml:space="preserve">Endereço: </w:t>
      </w:r>
      <w:r w:rsidRPr="00B36276">
        <w:rPr>
          <w:rFonts w:ascii="Verdana" w:hAnsi="Verdana"/>
          <w:sz w:val="20"/>
          <w:szCs w:val="20"/>
        </w:rPr>
        <w:br/>
        <w:t xml:space="preserve">CEP: </w:t>
      </w:r>
      <w:r w:rsidRPr="00B36276">
        <w:rPr>
          <w:rFonts w:ascii="Verdana" w:hAnsi="Verdana"/>
          <w:sz w:val="20"/>
          <w:szCs w:val="20"/>
        </w:rPr>
        <w:br/>
        <w:t xml:space="preserve">Bairro: </w:t>
      </w:r>
      <w:r w:rsidRPr="00B36276">
        <w:rPr>
          <w:rFonts w:ascii="Verdana" w:hAnsi="Verdana"/>
          <w:sz w:val="20"/>
          <w:szCs w:val="20"/>
        </w:rPr>
        <w:br/>
        <w:t xml:space="preserve">Cidade: </w:t>
      </w:r>
      <w:r w:rsidRPr="00B36276">
        <w:rPr>
          <w:rFonts w:ascii="Verdana" w:hAnsi="Verdana"/>
          <w:sz w:val="20"/>
          <w:szCs w:val="20"/>
        </w:rPr>
        <w:br/>
        <w:t>Estado: </w:t>
      </w:r>
    </w:p>
    <w:p w14:paraId="50364FC7" w14:textId="77777777" w:rsidR="00B91368" w:rsidRPr="00740D56" w:rsidRDefault="00B91368" w:rsidP="00B91368">
      <w:pPr>
        <w:tabs>
          <w:tab w:val="num" w:pos="1134"/>
          <w:tab w:val="left" w:pos="9923"/>
        </w:tabs>
        <w:ind w:left="1134" w:right="686" w:hanging="425"/>
        <w:rPr>
          <w:rFonts w:ascii="Verdana" w:hAnsi="Verdana"/>
          <w:sz w:val="20"/>
          <w:szCs w:val="20"/>
        </w:rPr>
      </w:pPr>
    </w:p>
    <w:p w14:paraId="4E9F5D1C" w14:textId="77777777" w:rsidR="00B91368" w:rsidRDefault="00B91368" w:rsidP="00B91368">
      <w:pPr>
        <w:pStyle w:val="PargrafodaLista"/>
        <w:numPr>
          <w:ilvl w:val="0"/>
          <w:numId w:val="2"/>
        </w:numPr>
        <w:tabs>
          <w:tab w:val="num" w:pos="1134"/>
          <w:tab w:val="left" w:pos="9923"/>
        </w:tabs>
        <w:ind w:left="1134" w:right="686" w:hanging="425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Após receber as duas vias do distrato assinadas pelo fornecedor, a área de Governança deverá coletar a assinatura do GT, como testemunha, e de 02 procuradores da Natura. </w:t>
      </w:r>
    </w:p>
    <w:p w14:paraId="52C3D084" w14:textId="77777777" w:rsidR="00B91368" w:rsidRDefault="00B91368" w:rsidP="00B91368">
      <w:pPr>
        <w:pStyle w:val="PargrafodaLista"/>
        <w:tabs>
          <w:tab w:val="num" w:pos="1134"/>
          <w:tab w:val="left" w:pos="9923"/>
        </w:tabs>
        <w:ind w:left="1134" w:right="686" w:hanging="425"/>
        <w:rPr>
          <w:rFonts w:ascii="Verdana" w:hAnsi="Verdana"/>
          <w:sz w:val="20"/>
          <w:szCs w:val="20"/>
        </w:rPr>
      </w:pPr>
    </w:p>
    <w:p w14:paraId="3D232D86" w14:textId="77777777" w:rsidR="00B91368" w:rsidRDefault="00B91368" w:rsidP="00B91368">
      <w:pPr>
        <w:pStyle w:val="PargrafodaLista"/>
        <w:numPr>
          <w:ilvl w:val="0"/>
          <w:numId w:val="2"/>
        </w:numPr>
        <w:tabs>
          <w:tab w:val="num" w:pos="1134"/>
          <w:tab w:val="left" w:pos="9923"/>
        </w:tabs>
        <w:ind w:left="1134" w:right="686" w:hanging="425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Após assinatura das partes, a área de Governança deverá digitalizar o documento assinado, salvar uma via no Sharepoint de Governança, em catalogo de contratos, enviar uma via original para o fornecedor por correio e outra via original para o CEDOC, localizado no Nasp - Bloco B - 1º Andar.</w:t>
      </w:r>
    </w:p>
    <w:p w14:paraId="099631CB" w14:textId="77777777" w:rsidR="00B91368" w:rsidRPr="00740D56" w:rsidRDefault="00B91368" w:rsidP="00B91368">
      <w:pPr>
        <w:pStyle w:val="PargrafodaLista"/>
        <w:tabs>
          <w:tab w:val="num" w:pos="1134"/>
          <w:tab w:val="left" w:pos="9923"/>
        </w:tabs>
        <w:ind w:left="1134" w:right="686" w:hanging="425"/>
        <w:rPr>
          <w:rFonts w:ascii="Verdana" w:hAnsi="Verdana"/>
          <w:sz w:val="20"/>
          <w:szCs w:val="20"/>
        </w:rPr>
      </w:pPr>
    </w:p>
    <w:p w14:paraId="6200F07E" w14:textId="77777777" w:rsidR="00B91368" w:rsidRDefault="00B91368" w:rsidP="00B91368">
      <w:pPr>
        <w:pStyle w:val="PargrafodaLista"/>
        <w:numPr>
          <w:ilvl w:val="0"/>
          <w:numId w:val="2"/>
        </w:numPr>
        <w:tabs>
          <w:tab w:val="num" w:pos="1134"/>
          <w:tab w:val="left" w:pos="9923"/>
        </w:tabs>
        <w:ind w:left="1134" w:right="686" w:hanging="425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Para salvar o documento no Sharepoint, é necessário primeiramente salvar o documento na Área de Trabalho e depois acessar o catalogo de contratos:</w:t>
      </w:r>
    </w:p>
    <w:p w14:paraId="5916F102" w14:textId="77777777" w:rsidR="00B91368" w:rsidRDefault="00B91368" w:rsidP="00B91368">
      <w:pPr>
        <w:tabs>
          <w:tab w:val="num" w:pos="1134"/>
          <w:tab w:val="left" w:pos="9923"/>
        </w:tabs>
        <w:ind w:left="1134" w:right="686" w:hanging="425"/>
        <w:rPr>
          <w:rFonts w:ascii="Verdana" w:hAnsi="Verdana"/>
          <w:sz w:val="20"/>
          <w:szCs w:val="20"/>
        </w:rPr>
      </w:pPr>
      <w:r>
        <w:rPr>
          <w:noProof/>
          <w:lang w:eastAsia="pt-BR"/>
        </w:rPr>
        <w:lastRenderedPageBreak/>
        <w:drawing>
          <wp:inline distT="0" distB="0" distL="0" distR="0" wp14:anchorId="581C146C" wp14:editId="4848699F">
            <wp:extent cx="5726202" cy="3219450"/>
            <wp:effectExtent l="0" t="0" r="825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815" cy="322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AE65" w14:textId="77777777" w:rsidR="00B91368" w:rsidRDefault="00B91368" w:rsidP="00B91368">
      <w:pPr>
        <w:pStyle w:val="PargrafodaLista"/>
        <w:numPr>
          <w:ilvl w:val="1"/>
          <w:numId w:val="3"/>
        </w:numPr>
        <w:tabs>
          <w:tab w:val="num" w:pos="1134"/>
          <w:tab w:val="left" w:pos="9923"/>
        </w:tabs>
        <w:ind w:left="1134" w:right="686" w:hanging="425"/>
      </w:pPr>
      <w:r>
        <w:t>Acessar os documentos dos contratos, clicando no menu a esquerda da tela “Documentos de Contratos”</w:t>
      </w:r>
    </w:p>
    <w:p w14:paraId="13B73C46" w14:textId="77777777" w:rsidR="00B91368" w:rsidRDefault="00B91368" w:rsidP="00B91368">
      <w:pPr>
        <w:tabs>
          <w:tab w:val="num" w:pos="1134"/>
          <w:tab w:val="left" w:pos="9639"/>
          <w:tab w:val="left" w:pos="9923"/>
        </w:tabs>
        <w:autoSpaceDE w:val="0"/>
        <w:autoSpaceDN w:val="0"/>
        <w:adjustRightInd w:val="0"/>
        <w:ind w:left="1134" w:right="686" w:hanging="425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08D24E" wp14:editId="7678B022">
                <wp:simplePos x="0" y="0"/>
                <wp:positionH relativeFrom="column">
                  <wp:posOffset>447675</wp:posOffset>
                </wp:positionH>
                <wp:positionV relativeFrom="paragraph">
                  <wp:posOffset>1226820</wp:posOffset>
                </wp:positionV>
                <wp:extent cx="762000" cy="238125"/>
                <wp:effectExtent l="0" t="0" r="19050" b="2857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9" o:spid="_x0000_s1026" style="position:absolute;margin-left:35.25pt;margin-top:96.6pt;width:60pt;height:1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0F09F23B" wp14:editId="0B9E67E0">
            <wp:extent cx="5745224" cy="2143125"/>
            <wp:effectExtent l="0" t="0" r="825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224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00C43" w14:textId="77777777" w:rsidR="00B91368" w:rsidRDefault="00B91368" w:rsidP="00B91368">
      <w:p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</w:pPr>
    </w:p>
    <w:p w14:paraId="6C336770" w14:textId="77777777" w:rsidR="00B91368" w:rsidRDefault="00B91368" w:rsidP="00B91368">
      <w:pPr>
        <w:pStyle w:val="PargrafodaLista"/>
        <w:numPr>
          <w:ilvl w:val="1"/>
          <w:numId w:val="4"/>
        </w:num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Para que o distrato seja anexado juntamente com os demais documentos do contrato cancelado, aplicar um filtro pelo nome do fornecedor.</w:t>
      </w:r>
    </w:p>
    <w:p w14:paraId="0B1432B2" w14:textId="77777777" w:rsidR="00B91368" w:rsidRDefault="00B91368" w:rsidP="00B91368">
      <w:p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03B6D1" wp14:editId="448963D7">
                <wp:simplePos x="0" y="0"/>
                <wp:positionH relativeFrom="column">
                  <wp:posOffset>4410075</wp:posOffset>
                </wp:positionH>
                <wp:positionV relativeFrom="paragraph">
                  <wp:posOffset>1532255</wp:posOffset>
                </wp:positionV>
                <wp:extent cx="1057275" cy="219075"/>
                <wp:effectExtent l="0" t="0" r="28575" b="2857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0" o:spid="_x0000_s1026" style="position:absolute;margin-left:347.25pt;margin-top:120.65pt;width:83.25pt;height:17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C808DE" wp14:editId="46091DB7">
                <wp:simplePos x="0" y="0"/>
                <wp:positionH relativeFrom="column">
                  <wp:posOffset>5019675</wp:posOffset>
                </wp:positionH>
                <wp:positionV relativeFrom="paragraph">
                  <wp:posOffset>503555</wp:posOffset>
                </wp:positionV>
                <wp:extent cx="552450" cy="190500"/>
                <wp:effectExtent l="0" t="0" r="19050" b="1905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1" o:spid="_x0000_s1026" style="position:absolute;margin-left:395.25pt;margin-top:39.65pt;width:43.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" filled="f" strokecolor="red" strokeweight="2pt"/>
            </w:pict>
          </mc:Fallback>
        </mc:AlternateContent>
      </w:r>
      <w:r>
        <w:object w:dxaOrig="15840" w:dyaOrig="8190" w14:anchorId="66C5D2FD">
          <v:shape id="_x0000_i1026" type="#_x0000_t75" style="width:452.25pt;height:246pt" o:ole="">
            <v:imagedata r:id="rId13" o:title=""/>
          </v:shape>
          <o:OLEObject Type="Embed" ProgID="PBrush" ShapeID="_x0000_i1026" DrawAspect="Content" ObjectID="_1495381751" r:id="rId26"/>
        </w:object>
      </w:r>
    </w:p>
    <w:p w14:paraId="20E985A5" w14:textId="77777777" w:rsidR="00B91368" w:rsidRDefault="00B91368" w:rsidP="00B91368">
      <w:p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</w:pPr>
    </w:p>
    <w:p w14:paraId="39B8E083" w14:textId="77777777" w:rsidR="00B91368" w:rsidRDefault="00B91368" w:rsidP="00B91368">
      <w:pPr>
        <w:pStyle w:val="PargrafodaLista"/>
        <w:numPr>
          <w:ilvl w:val="1"/>
          <w:numId w:val="4"/>
        </w:num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Aplicar um filtro pelo número da SLC.</w:t>
      </w:r>
    </w:p>
    <w:p w14:paraId="0489C5B4" w14:textId="77777777" w:rsidR="00B91368" w:rsidRDefault="00B91368" w:rsidP="00B91368">
      <w:p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3C2820" wp14:editId="74DC22E5">
                <wp:simplePos x="0" y="0"/>
                <wp:positionH relativeFrom="column">
                  <wp:posOffset>4743450</wp:posOffset>
                </wp:positionH>
                <wp:positionV relativeFrom="paragraph">
                  <wp:posOffset>1295400</wp:posOffset>
                </wp:positionV>
                <wp:extent cx="771525" cy="190500"/>
                <wp:effectExtent l="0" t="0" r="28575" b="1905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2" o:spid="_x0000_s1026" style="position:absolute;margin-left:373.5pt;margin-top:102pt;width:60.75pt;height: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33B223" wp14:editId="2645C7CD">
                <wp:simplePos x="0" y="0"/>
                <wp:positionH relativeFrom="column">
                  <wp:posOffset>5219700</wp:posOffset>
                </wp:positionH>
                <wp:positionV relativeFrom="paragraph">
                  <wp:posOffset>647700</wp:posOffset>
                </wp:positionV>
                <wp:extent cx="295275" cy="142875"/>
                <wp:effectExtent l="0" t="0" r="28575" b="28575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3" o:spid="_x0000_s1026" style="position:absolute;margin-left:411pt;margin-top:51pt;width:23.25pt;height:11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E0ECA34" wp14:editId="787018B6">
            <wp:extent cx="5724525" cy="2409143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147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24223" w14:textId="77777777" w:rsidR="00B91368" w:rsidRDefault="00B91368" w:rsidP="00B91368">
      <w:p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</w:pPr>
    </w:p>
    <w:p w14:paraId="1E6017F3" w14:textId="77777777" w:rsidR="00B91368" w:rsidRDefault="00B91368" w:rsidP="00B91368">
      <w:pPr>
        <w:pStyle w:val="PargrafodaLista"/>
        <w:numPr>
          <w:ilvl w:val="0"/>
          <w:numId w:val="5"/>
        </w:num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</w:pPr>
      <w:r>
        <w:t>Aplicar um Filtro em “Versão do Documento” , selecionando o critério de organização utilizando a opção “Maior no inicio”, para verificar o número do ultimo documento carregado.</w:t>
      </w:r>
    </w:p>
    <w:p w14:paraId="678399F2" w14:textId="77777777" w:rsidR="00B91368" w:rsidRDefault="00B91368" w:rsidP="00B91368">
      <w:pPr>
        <w:pStyle w:val="PargrafodaLista"/>
        <w:numPr>
          <w:ilvl w:val="0"/>
          <w:numId w:val="5"/>
        </w:num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</w:pPr>
      <w:r>
        <w:t xml:space="preserve">Por ex.: Se este foi o 5º documento salvo, o distrato será o 6º documento a ser salvo. Esta numeração deverá ser utilizada no campo “Versão do Documento”.  </w:t>
      </w:r>
    </w:p>
    <w:p w14:paraId="3EB5BC7F" w14:textId="77777777" w:rsidR="00B91368" w:rsidRDefault="00B91368" w:rsidP="00B91368">
      <w:p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</w:pPr>
    </w:p>
    <w:p w14:paraId="5D0D16F9" w14:textId="77777777" w:rsidR="00B91368" w:rsidRDefault="00B91368" w:rsidP="00B91368">
      <w:p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70E690" wp14:editId="294A2A9C">
                <wp:simplePos x="0" y="0"/>
                <wp:positionH relativeFrom="column">
                  <wp:posOffset>2019300</wp:posOffset>
                </wp:positionH>
                <wp:positionV relativeFrom="paragraph">
                  <wp:posOffset>817880</wp:posOffset>
                </wp:positionV>
                <wp:extent cx="647700" cy="152400"/>
                <wp:effectExtent l="0" t="0" r="19050" b="1905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4" o:spid="_x0000_s1026" style="position:absolute;margin-left:159pt;margin-top:64.4pt;width:51pt;height:1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5165BC" wp14:editId="56B8A693">
                <wp:simplePos x="0" y="0"/>
                <wp:positionH relativeFrom="column">
                  <wp:posOffset>2524125</wp:posOffset>
                </wp:positionH>
                <wp:positionV relativeFrom="paragraph">
                  <wp:posOffset>570230</wp:posOffset>
                </wp:positionV>
                <wp:extent cx="552450" cy="161925"/>
                <wp:effectExtent l="0" t="0" r="19050" b="2857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5" o:spid="_x0000_s1026" style="position:absolute;margin-left:198.75pt;margin-top:44.9pt;width:43.5pt;height:12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04DB47F9" wp14:editId="6B64C484">
            <wp:extent cx="5772150" cy="231061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41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2932" w14:textId="77777777" w:rsidR="00B91368" w:rsidRPr="004E1014" w:rsidRDefault="00B91368" w:rsidP="00B91368">
      <w:pPr>
        <w:pStyle w:val="PargrafodaLista"/>
        <w:numPr>
          <w:ilvl w:val="1"/>
          <w:numId w:val="4"/>
        </w:num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  <w:rPr>
          <w:rFonts w:ascii="Verdana" w:eastAsia="Calibri" w:hAnsi="Verdana" w:cs="Verdana"/>
          <w:sz w:val="20"/>
          <w:szCs w:val="20"/>
        </w:rPr>
      </w:pPr>
      <w:r w:rsidRPr="004E1014">
        <w:rPr>
          <w:rFonts w:ascii="Verdana" w:eastAsia="Calibri" w:hAnsi="Verdana" w:cs="Verdana"/>
          <w:sz w:val="20"/>
          <w:szCs w:val="20"/>
        </w:rPr>
        <w:t>Salvar o distrato assinado, clicando no menu “Arquivos” da Barra de Menus do Sharepoint</w:t>
      </w:r>
    </w:p>
    <w:p w14:paraId="11343BBC" w14:textId="77777777" w:rsidR="00B91368" w:rsidRDefault="00B91368" w:rsidP="00B91368">
      <w:p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D3EA7A" wp14:editId="43D6FACD">
                <wp:simplePos x="0" y="0"/>
                <wp:positionH relativeFrom="column">
                  <wp:posOffset>742950</wp:posOffset>
                </wp:positionH>
                <wp:positionV relativeFrom="paragraph">
                  <wp:posOffset>14605</wp:posOffset>
                </wp:positionV>
                <wp:extent cx="390525" cy="247650"/>
                <wp:effectExtent l="0" t="0" r="28575" b="1905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2" o:spid="_x0000_s1026" style="position:absolute;margin-left:58.5pt;margin-top:1.15pt;width:30.75pt;height:19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" filled="f" strokecolor="red" strokeweight="2pt"/>
            </w:pict>
          </mc:Fallback>
        </mc:AlternateContent>
      </w:r>
      <w:r>
        <w:rPr>
          <w:rFonts w:ascii="Verdana" w:eastAsia="Calibri" w:hAnsi="Verdana" w:cs="Verdana"/>
          <w:noProof/>
          <w:sz w:val="20"/>
          <w:szCs w:val="20"/>
          <w:lang w:eastAsia="pt-BR"/>
        </w:rPr>
        <w:drawing>
          <wp:inline distT="0" distB="0" distL="0" distR="0" wp14:anchorId="296051F5" wp14:editId="6F34E26B">
            <wp:extent cx="5772150" cy="247650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433C" w14:textId="77777777" w:rsidR="00B91368" w:rsidRDefault="00B91368" w:rsidP="00B91368">
      <w:p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  <w:rPr>
          <w:rFonts w:ascii="Verdana" w:eastAsia="Calibri" w:hAnsi="Verdana" w:cs="Verdana"/>
          <w:sz w:val="20"/>
          <w:szCs w:val="20"/>
        </w:rPr>
      </w:pPr>
    </w:p>
    <w:p w14:paraId="1EF42785" w14:textId="77777777" w:rsidR="00B91368" w:rsidRPr="008D4DDE" w:rsidRDefault="00B91368" w:rsidP="00B91368">
      <w:pPr>
        <w:pStyle w:val="PargrafodaLista"/>
        <w:numPr>
          <w:ilvl w:val="0"/>
          <w:numId w:val="5"/>
        </w:num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Clicando em “Arquivos” na Barra de Menu, o ícone “Carregar Documento” será liberado na Barra de Ferramentas</w:t>
      </w:r>
    </w:p>
    <w:p w14:paraId="179CE12D" w14:textId="77777777" w:rsidR="00B91368" w:rsidRPr="00355379" w:rsidRDefault="00B91368" w:rsidP="00B91368">
      <w:p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  <w:rPr>
          <w:rFonts w:ascii="Verdana" w:eastAsia="Calibri" w:hAnsi="Verdana" w:cs="Verdana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DF0879" wp14:editId="3954EF7C">
                <wp:simplePos x="0" y="0"/>
                <wp:positionH relativeFrom="column">
                  <wp:posOffset>742950</wp:posOffset>
                </wp:positionH>
                <wp:positionV relativeFrom="paragraph">
                  <wp:posOffset>156210</wp:posOffset>
                </wp:positionV>
                <wp:extent cx="295275" cy="323850"/>
                <wp:effectExtent l="0" t="0" r="28575" b="19050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34" o:spid="_x0000_s1026" style="position:absolute;margin-left:58.5pt;margin-top:12.3pt;width:23.25pt;height:25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0A74469C" wp14:editId="29C58AFE">
            <wp:extent cx="5758748" cy="2371725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942" cy="237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363D" w14:textId="77777777" w:rsidR="00B91368" w:rsidRPr="00355379" w:rsidRDefault="00B91368" w:rsidP="00B91368">
      <w:p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  <w:rPr>
          <w:rFonts w:ascii="Verdana" w:eastAsia="Calibri" w:hAnsi="Verdana" w:cs="Verdana"/>
          <w:sz w:val="20"/>
          <w:szCs w:val="20"/>
        </w:rPr>
      </w:pPr>
    </w:p>
    <w:p w14:paraId="1068B986" w14:textId="77777777" w:rsidR="00B91368" w:rsidRDefault="00B91368" w:rsidP="00B91368">
      <w:pPr>
        <w:pStyle w:val="PargrafodaLista"/>
        <w:numPr>
          <w:ilvl w:val="0"/>
          <w:numId w:val="5"/>
        </w:num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</w:pPr>
      <w:r>
        <w:t xml:space="preserve">Clicando no ícone “Carregar Documento”, uma caixa se abrirá para procurar documento que foi salvo pelo solicitante. </w:t>
      </w:r>
    </w:p>
    <w:p w14:paraId="1CA20ACB" w14:textId="77777777" w:rsidR="00B91368" w:rsidRDefault="00B91368" w:rsidP="00B91368">
      <w:p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</w:pPr>
    </w:p>
    <w:p w14:paraId="0F84E1AB" w14:textId="77777777" w:rsidR="00B91368" w:rsidRDefault="00B91368" w:rsidP="00B91368">
      <w:p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71EE38" wp14:editId="1FCC99CF">
                <wp:simplePos x="0" y="0"/>
                <wp:positionH relativeFrom="column">
                  <wp:posOffset>4705350</wp:posOffset>
                </wp:positionH>
                <wp:positionV relativeFrom="paragraph">
                  <wp:posOffset>769620</wp:posOffset>
                </wp:positionV>
                <wp:extent cx="466725" cy="152400"/>
                <wp:effectExtent l="0" t="0" r="28575" b="19050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35" o:spid="_x0000_s1026" style="position:absolute;margin-left:370.5pt;margin-top:60.6pt;width:36.75pt;height:1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" filled="f" strokecolor="red" strokeweight="2pt"/>
            </w:pict>
          </mc:Fallback>
        </mc:AlternateContent>
      </w:r>
      <w:r>
        <w:object w:dxaOrig="17460" w:dyaOrig="7095" w14:anchorId="07356E46">
          <v:shape id="_x0000_i1027" type="#_x0000_t75" style="width:453pt;height:186pt" o:ole="">
            <v:imagedata r:id="rId30" o:title=""/>
          </v:shape>
          <o:OLEObject Type="Embed" ProgID="PBrush" ShapeID="_x0000_i1027" DrawAspect="Content" ObjectID="_1495381752" r:id="rId31"/>
        </w:object>
      </w:r>
    </w:p>
    <w:p w14:paraId="77D22161" w14:textId="77777777" w:rsidR="00B91368" w:rsidRDefault="00B91368" w:rsidP="00B91368">
      <w:pPr>
        <w:pStyle w:val="PargrafodaLista"/>
        <w:numPr>
          <w:ilvl w:val="0"/>
          <w:numId w:val="5"/>
        </w:num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</w:pPr>
      <w:r>
        <w:t>Clicando em “Procurar” uma caixa se abrirá para localizar o documento desejado. Após selecionar o documento clicar em “Abrir” e depois em “OK.</w:t>
      </w:r>
    </w:p>
    <w:p w14:paraId="53577249" w14:textId="77777777" w:rsidR="00B91368" w:rsidRDefault="00B91368" w:rsidP="00B91368">
      <w:pPr>
        <w:tabs>
          <w:tab w:val="num" w:pos="1134"/>
          <w:tab w:val="left" w:pos="9639"/>
          <w:tab w:val="left" w:pos="9923"/>
        </w:tabs>
        <w:autoSpaceDE w:val="0"/>
        <w:autoSpaceDN w:val="0"/>
        <w:adjustRightInd w:val="0"/>
        <w:ind w:left="1134" w:right="686" w:hanging="425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D41F44" wp14:editId="0FC03126">
                <wp:simplePos x="0" y="0"/>
                <wp:positionH relativeFrom="column">
                  <wp:posOffset>2495550</wp:posOffset>
                </wp:positionH>
                <wp:positionV relativeFrom="paragraph">
                  <wp:posOffset>2174875</wp:posOffset>
                </wp:positionV>
                <wp:extent cx="428625" cy="190500"/>
                <wp:effectExtent l="0" t="0" r="28575" b="19050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7" o:spid="_x0000_s1026" style="position:absolute;margin-left:196.5pt;margin-top:171.25pt;width:33.75pt;height:1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2A302E" wp14:editId="7C874972">
                <wp:simplePos x="0" y="0"/>
                <wp:positionH relativeFrom="column">
                  <wp:posOffset>5238750</wp:posOffset>
                </wp:positionH>
                <wp:positionV relativeFrom="paragraph">
                  <wp:posOffset>1422400</wp:posOffset>
                </wp:positionV>
                <wp:extent cx="295275" cy="161925"/>
                <wp:effectExtent l="0" t="0" r="28575" b="28575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38" o:spid="_x0000_s1026" style="position:absolute;margin-left:412.5pt;margin-top:112pt;width:23.25pt;height:12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6D199A77" wp14:editId="0A47B168">
            <wp:extent cx="5734050" cy="2475174"/>
            <wp:effectExtent l="0" t="0" r="0" b="190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6363" cy="248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31A9" w14:textId="77777777" w:rsidR="00B91368" w:rsidRDefault="00B91368" w:rsidP="00B91368">
      <w:pPr>
        <w:pStyle w:val="PargrafodaLista"/>
        <w:numPr>
          <w:ilvl w:val="1"/>
          <w:numId w:val="4"/>
        </w:num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Após clicar em “OK”, uma nova caixa se abrirá para preenchimento dos dados do contrato, que fará a correspondência do distrato com os demais documentos referentes a este contrato.</w:t>
      </w:r>
    </w:p>
    <w:p w14:paraId="072603C1" w14:textId="77777777" w:rsidR="00B91368" w:rsidRDefault="00B91368" w:rsidP="00B91368">
      <w:pPr>
        <w:tabs>
          <w:tab w:val="num" w:pos="1134"/>
          <w:tab w:val="left" w:pos="9923"/>
        </w:tabs>
        <w:ind w:left="1134" w:right="686" w:hanging="425"/>
      </w:pPr>
      <w:r>
        <w:rPr>
          <w:noProof/>
          <w:lang w:eastAsia="pt-BR"/>
        </w:rPr>
        <w:drawing>
          <wp:inline distT="0" distB="0" distL="0" distR="0" wp14:anchorId="7B6DA517" wp14:editId="38635A0B">
            <wp:extent cx="5748689" cy="2486025"/>
            <wp:effectExtent l="0" t="0" r="4445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0641" cy="24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B10B" w14:textId="77777777" w:rsidR="00B91368" w:rsidRDefault="00B91368" w:rsidP="00B91368">
      <w:pPr>
        <w:tabs>
          <w:tab w:val="num" w:pos="1134"/>
          <w:tab w:val="left" w:pos="9923"/>
        </w:tabs>
        <w:ind w:left="1134" w:right="686" w:hanging="425"/>
        <w:jc w:val="both"/>
      </w:pPr>
      <w:r>
        <w:t>Nome: Nome do Arquivo (Carregado automaticamente conforme nome do arquivo que foi carregado)</w:t>
      </w:r>
    </w:p>
    <w:p w14:paraId="1016DA1A" w14:textId="77777777" w:rsidR="00B91368" w:rsidRDefault="00B91368" w:rsidP="00B91368">
      <w:pPr>
        <w:tabs>
          <w:tab w:val="num" w:pos="1134"/>
          <w:tab w:val="left" w:pos="9923"/>
        </w:tabs>
        <w:ind w:left="1134" w:right="686" w:hanging="425"/>
        <w:jc w:val="both"/>
      </w:pPr>
      <w:r>
        <w:lastRenderedPageBreak/>
        <w:t>Título: Utilizar o mesmo nome do Arquivo</w:t>
      </w:r>
    </w:p>
    <w:p w14:paraId="57B9C886" w14:textId="77777777" w:rsidR="00B91368" w:rsidRDefault="00B91368" w:rsidP="00B91368">
      <w:pPr>
        <w:tabs>
          <w:tab w:val="num" w:pos="1134"/>
          <w:tab w:val="left" w:pos="9923"/>
        </w:tabs>
        <w:ind w:left="1134" w:right="686" w:hanging="425"/>
        <w:jc w:val="both"/>
      </w:pPr>
      <w:r>
        <w:t>Fornecedor:  Inserir o nome do fornecedor exatamente conforme descrito no menu “Documentos de Contratos” (existe diferenciação entre caracteres maiúsculos e minúsculos e espaços entre letras e palavras)</w:t>
      </w:r>
    </w:p>
    <w:p w14:paraId="0D4E958C" w14:textId="77777777" w:rsidR="00B91368" w:rsidRDefault="00B91368" w:rsidP="00B91368">
      <w:pPr>
        <w:tabs>
          <w:tab w:val="num" w:pos="1134"/>
          <w:tab w:val="left" w:pos="9923"/>
        </w:tabs>
        <w:ind w:left="1134" w:right="686" w:hanging="425"/>
        <w:jc w:val="both"/>
      </w:pPr>
      <w:r>
        <w:t>SLC :  Inserir o número da SLC exatamente conforme descrito no menu “Documentos de Contratos” (existe diferenciação de numerações com ou sem ponto e de espaços entre os números)</w:t>
      </w:r>
    </w:p>
    <w:p w14:paraId="1ACBDFAC" w14:textId="77777777" w:rsidR="00B91368" w:rsidRDefault="00B91368" w:rsidP="00B91368">
      <w:pPr>
        <w:tabs>
          <w:tab w:val="num" w:pos="1134"/>
          <w:tab w:val="left" w:pos="9923"/>
        </w:tabs>
        <w:ind w:left="1134" w:right="686" w:hanging="425"/>
        <w:jc w:val="both"/>
      </w:pPr>
      <w:r>
        <w:t xml:space="preserve"> Escopo Resumido: :  Inserir o tipo de serviço exatamente conforme descrito no menu “Documentos de Contratos” (existe diferenciação entre caracteres maiúsculos e minúsculos e espaços entre letras e palavras)</w:t>
      </w:r>
    </w:p>
    <w:p w14:paraId="1A508BB9" w14:textId="77777777" w:rsidR="00B91368" w:rsidRDefault="00B91368" w:rsidP="00B91368">
      <w:pPr>
        <w:tabs>
          <w:tab w:val="num" w:pos="1134"/>
          <w:tab w:val="left" w:pos="9923"/>
        </w:tabs>
        <w:ind w:left="1134" w:right="686" w:hanging="425"/>
        <w:jc w:val="both"/>
      </w:pPr>
      <w:r>
        <w:t xml:space="preserve"> Tipo de Documento: Diferenciar tipo de documento (Contrato / Aditivo / Proposta Comercial /                     Proposta Técnica / Planilha / E-mail)</w:t>
      </w:r>
    </w:p>
    <w:p w14:paraId="1F0D0190" w14:textId="77777777" w:rsidR="00B91368" w:rsidRDefault="00B91368" w:rsidP="00B91368">
      <w:pPr>
        <w:tabs>
          <w:tab w:val="num" w:pos="1134"/>
          <w:tab w:val="left" w:pos="9923"/>
        </w:tabs>
        <w:ind w:left="1134" w:right="686" w:hanging="425"/>
        <w:jc w:val="both"/>
      </w:pPr>
      <w:r>
        <w:t>CF: Fornecedor: Selecionar o nome do fornecedor através da lista suspensa e clicar em “Salvar”</w:t>
      </w:r>
    </w:p>
    <w:p w14:paraId="5101C47B" w14:textId="77777777" w:rsidR="00B91368" w:rsidRDefault="00B91368" w:rsidP="00B91368">
      <w:pPr>
        <w:tabs>
          <w:tab w:val="num" w:pos="1134"/>
          <w:tab w:val="left" w:pos="9923"/>
        </w:tabs>
        <w:ind w:left="1134" w:right="686" w:hanging="425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82270B" wp14:editId="5A20C309">
                <wp:simplePos x="0" y="0"/>
                <wp:positionH relativeFrom="column">
                  <wp:posOffset>3933825</wp:posOffset>
                </wp:positionH>
                <wp:positionV relativeFrom="paragraph">
                  <wp:posOffset>2427605</wp:posOffset>
                </wp:positionV>
                <wp:extent cx="342900" cy="171450"/>
                <wp:effectExtent l="0" t="0" r="19050" b="19050"/>
                <wp:wrapNone/>
                <wp:docPr id="47" name="Retâ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47" o:spid="_x0000_s1026" style="position:absolute;margin-left:309.75pt;margin-top:191.15pt;width:27pt;height:13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35E71BA5" wp14:editId="7E1C4794">
            <wp:extent cx="5753100" cy="2798710"/>
            <wp:effectExtent l="0" t="0" r="0" b="190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471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B9459" w14:textId="77777777" w:rsidR="00B91368" w:rsidRDefault="00B91368" w:rsidP="00B91368">
      <w:pPr>
        <w:tabs>
          <w:tab w:val="num" w:pos="1134"/>
          <w:tab w:val="left" w:pos="9923"/>
        </w:tabs>
        <w:ind w:left="1134" w:right="686" w:hanging="425"/>
      </w:pPr>
      <w:r>
        <w:t>Versão do Documento: Verificar a numeração do último documento carregado e inserir o número sucessivo.</w:t>
      </w:r>
    </w:p>
    <w:p w14:paraId="41D7093A" w14:textId="77777777" w:rsidR="00B91368" w:rsidRDefault="00B91368" w:rsidP="00B91368">
      <w:pPr>
        <w:tabs>
          <w:tab w:val="num" w:pos="1134"/>
          <w:tab w:val="left" w:pos="9639"/>
          <w:tab w:val="left" w:pos="9923"/>
        </w:tabs>
        <w:ind w:left="1134" w:right="686" w:hanging="425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F2F347" wp14:editId="0C6B9DAC">
                <wp:simplePos x="0" y="0"/>
                <wp:positionH relativeFrom="column">
                  <wp:posOffset>2409825</wp:posOffset>
                </wp:positionH>
                <wp:positionV relativeFrom="paragraph">
                  <wp:posOffset>908685</wp:posOffset>
                </wp:positionV>
                <wp:extent cx="704850" cy="342900"/>
                <wp:effectExtent l="0" t="0" r="19050" b="19050"/>
                <wp:wrapNone/>
                <wp:docPr id="41" name="Retâ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41" o:spid="_x0000_s1026" style="position:absolute;margin-left:189.75pt;margin-top:71.55pt;width:55.5pt;height:2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78C8FC7" wp14:editId="067472EE">
            <wp:extent cx="5753100" cy="2387686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5054" cy="238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C950" w14:textId="77777777" w:rsidR="00B91368" w:rsidRPr="009916A1" w:rsidRDefault="00B91368" w:rsidP="00B91368">
      <w:pPr>
        <w:pStyle w:val="PargrafodaLista"/>
        <w:numPr>
          <w:ilvl w:val="0"/>
          <w:numId w:val="5"/>
        </w:numPr>
        <w:tabs>
          <w:tab w:val="num" w:pos="1134"/>
          <w:tab w:val="left" w:pos="9923"/>
        </w:tabs>
        <w:ind w:left="1134" w:right="686" w:hanging="425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O documento carregado será identificado com um asterisco verde ao lado no nome do arquivo, representado que é um novo documento.</w:t>
      </w:r>
    </w:p>
    <w:p w14:paraId="4DFCFAB2" w14:textId="77777777" w:rsidR="00B91368" w:rsidRDefault="00B91368" w:rsidP="00B91368">
      <w:pPr>
        <w:tabs>
          <w:tab w:val="num" w:pos="1134"/>
          <w:tab w:val="left" w:pos="9923"/>
        </w:tabs>
        <w:ind w:left="1134" w:right="686" w:hanging="425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69B954" wp14:editId="3EF78D14">
                <wp:simplePos x="0" y="0"/>
                <wp:positionH relativeFrom="column">
                  <wp:posOffset>2162175</wp:posOffset>
                </wp:positionH>
                <wp:positionV relativeFrom="paragraph">
                  <wp:posOffset>990600</wp:posOffset>
                </wp:positionV>
                <wp:extent cx="295275" cy="133350"/>
                <wp:effectExtent l="0" t="0" r="28575" b="19050"/>
                <wp:wrapNone/>
                <wp:docPr id="42" name="Seta para a esquerd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3335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eta para a esquerda 42" o:spid="_x0000_s1026" type="#_x0000_t66" style="position:absolute;margin-left:170.25pt;margin-top:78pt;width:23.25pt;height:10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" adj="4877" fillcolor="red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EC0FA2" wp14:editId="30208BC0">
                <wp:simplePos x="0" y="0"/>
                <wp:positionH relativeFrom="column">
                  <wp:posOffset>1247775</wp:posOffset>
                </wp:positionH>
                <wp:positionV relativeFrom="paragraph">
                  <wp:posOffset>791210</wp:posOffset>
                </wp:positionV>
                <wp:extent cx="4686300" cy="400050"/>
                <wp:effectExtent l="0" t="0" r="19050" b="19050"/>
                <wp:wrapNone/>
                <wp:docPr id="45" name="Retâ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0" cy="400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45" o:spid="_x0000_s1026" style="position:absolute;margin-left:98.25pt;margin-top:62.3pt;width:369pt;height:31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6B9E0CAE" wp14:editId="29595770">
            <wp:extent cx="5743575" cy="2369436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45525" cy="237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6995" w14:textId="77777777" w:rsidR="00B91368" w:rsidRPr="005D1835" w:rsidRDefault="00B91368" w:rsidP="00B91368">
      <w:pPr>
        <w:tabs>
          <w:tab w:val="num" w:pos="1134"/>
          <w:tab w:val="left" w:pos="9923"/>
        </w:tabs>
        <w:ind w:left="1134" w:right="686" w:hanging="425"/>
        <w:rPr>
          <w:rFonts w:ascii="Verdana" w:hAnsi="Verdana"/>
          <w:sz w:val="20"/>
          <w:szCs w:val="20"/>
        </w:rPr>
      </w:pPr>
    </w:p>
    <w:p w14:paraId="5F21810C" w14:textId="77777777" w:rsidR="00B91368" w:rsidRDefault="00B91368" w:rsidP="00B91368">
      <w:pPr>
        <w:pStyle w:val="PargrafodaLista"/>
        <w:tabs>
          <w:tab w:val="num" w:pos="1134"/>
          <w:tab w:val="left" w:pos="9923"/>
        </w:tabs>
        <w:ind w:left="1134" w:right="686" w:hanging="425"/>
        <w:jc w:val="both"/>
        <w:rPr>
          <w:rFonts w:ascii="Verdana" w:hAnsi="Verdana"/>
          <w:sz w:val="20"/>
          <w:szCs w:val="20"/>
        </w:rPr>
      </w:pPr>
    </w:p>
    <w:p w14:paraId="23609662" w14:textId="77777777" w:rsidR="00B91368" w:rsidRPr="00FE3DB0" w:rsidRDefault="00B91368" w:rsidP="00B91368">
      <w:pPr>
        <w:pStyle w:val="PargrafodaLista"/>
        <w:tabs>
          <w:tab w:val="num" w:pos="1134"/>
          <w:tab w:val="left" w:pos="9923"/>
        </w:tabs>
        <w:ind w:left="1134" w:right="686" w:hanging="425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B75EC17" w14:textId="77777777" w:rsidR="00B91368" w:rsidRPr="00820617" w:rsidRDefault="00B91368" w:rsidP="00B91368">
      <w:pPr>
        <w:tabs>
          <w:tab w:val="num" w:pos="1134"/>
          <w:tab w:val="left" w:pos="9923"/>
        </w:tabs>
        <w:spacing w:after="0"/>
        <w:ind w:left="1134" w:right="686" w:hanging="425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820617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05EF1AEE" w14:textId="77777777" w:rsidR="00B91368" w:rsidRDefault="00B91368" w:rsidP="00B91368">
      <w:pPr>
        <w:tabs>
          <w:tab w:val="num" w:pos="709"/>
          <w:tab w:val="left" w:pos="9923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Garantir a formalização de todo cancelamento de contrato através de distrato e termo de quitação assinados pelas partes. </w:t>
      </w:r>
    </w:p>
    <w:p w14:paraId="40E8D781" w14:textId="77777777" w:rsidR="00B91368" w:rsidRDefault="00B91368" w:rsidP="00B91368">
      <w:pPr>
        <w:tabs>
          <w:tab w:val="num" w:pos="1134"/>
          <w:tab w:val="left" w:pos="9923"/>
        </w:tabs>
        <w:spacing w:after="0"/>
        <w:ind w:left="1134" w:right="686" w:hanging="425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FA04ECC" w14:textId="77777777" w:rsidR="00B91368" w:rsidRPr="00820617" w:rsidRDefault="00B91368" w:rsidP="00B91368">
      <w:pPr>
        <w:tabs>
          <w:tab w:val="num" w:pos="1134"/>
          <w:tab w:val="left" w:pos="9923"/>
        </w:tabs>
        <w:spacing w:after="0"/>
        <w:ind w:left="1134" w:right="686" w:hanging="425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03FBC746" w14:textId="77777777" w:rsidR="00B91368" w:rsidRPr="00820617" w:rsidRDefault="00B91368" w:rsidP="00B91368">
      <w:pPr>
        <w:tabs>
          <w:tab w:val="num" w:pos="1134"/>
          <w:tab w:val="left" w:pos="9923"/>
        </w:tabs>
        <w:spacing w:after="0"/>
        <w:ind w:left="1134" w:right="686" w:hanging="425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6D186FC4" w14:textId="77777777" w:rsidR="00B91368" w:rsidRPr="00820617" w:rsidRDefault="00B91368" w:rsidP="00B91368">
      <w:pPr>
        <w:tabs>
          <w:tab w:val="num" w:pos="1134"/>
          <w:tab w:val="left" w:pos="9923"/>
        </w:tabs>
        <w:spacing w:after="0"/>
        <w:ind w:left="1134" w:right="686" w:hanging="425"/>
        <w:jc w:val="both"/>
        <w:rPr>
          <w:rFonts w:ascii="Verdana" w:hAnsi="Verdana" w:cs="Arial"/>
          <w:sz w:val="20"/>
          <w:szCs w:val="20"/>
        </w:rPr>
      </w:pPr>
    </w:p>
    <w:p w14:paraId="5D8499E7" w14:textId="77777777" w:rsidR="00B91368" w:rsidRPr="00820617" w:rsidRDefault="00B91368" w:rsidP="00B91368">
      <w:pPr>
        <w:tabs>
          <w:tab w:val="num" w:pos="1134"/>
          <w:tab w:val="left" w:pos="9923"/>
        </w:tabs>
        <w:spacing w:after="0"/>
        <w:ind w:left="1134" w:right="686" w:hanging="425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820617">
        <w:rPr>
          <w:rFonts w:ascii="Verdana" w:hAnsi="Verdana" w:cs="Verdana"/>
          <w:b/>
          <w:bCs/>
          <w:sz w:val="20"/>
          <w:szCs w:val="20"/>
        </w:rPr>
        <w:t>. ANEXOS</w:t>
      </w:r>
    </w:p>
    <w:p w14:paraId="43111BBE" w14:textId="77777777" w:rsidR="00B91368" w:rsidRDefault="00B91368" w:rsidP="00B91368">
      <w:pPr>
        <w:tabs>
          <w:tab w:val="num" w:pos="1134"/>
          <w:tab w:val="left" w:pos="9923"/>
        </w:tabs>
        <w:autoSpaceDE w:val="0"/>
        <w:autoSpaceDN w:val="0"/>
        <w:adjustRightInd w:val="0"/>
        <w:spacing w:after="0"/>
        <w:ind w:left="1134" w:right="686" w:hanging="425"/>
        <w:jc w:val="both"/>
        <w:rPr>
          <w:rFonts w:ascii="Tahoma" w:hAnsi="Tahoma" w:cs="Tahoma"/>
          <w:b/>
          <w:bCs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object w:dxaOrig="1551" w:dyaOrig="1004" w14:anchorId="637C30A3">
          <v:shape id="_x0000_i1028" type="#_x0000_t75" style="width:77.25pt;height:50.25pt" o:ole="">
            <v:imagedata r:id="rId37" o:title=""/>
          </v:shape>
          <o:OLEObject Type="Embed" ProgID="Word.Document.12" ShapeID="_x0000_i1028" DrawAspect="Icon" ObjectID="_1495381753" r:id="rId38">
            <o:FieldCodes>\s</o:FieldCodes>
          </o:OLEObject>
        </w:object>
      </w:r>
    </w:p>
    <w:p w14:paraId="0262264A" w14:textId="77777777" w:rsidR="00B91368" w:rsidRDefault="00B91368" w:rsidP="00B91368">
      <w:pPr>
        <w:tabs>
          <w:tab w:val="num" w:pos="1134"/>
          <w:tab w:val="left" w:pos="9923"/>
        </w:tabs>
        <w:autoSpaceDE w:val="0"/>
        <w:autoSpaceDN w:val="0"/>
        <w:adjustRightInd w:val="0"/>
        <w:spacing w:after="0"/>
        <w:ind w:left="1134" w:right="686" w:hanging="425"/>
        <w:jc w:val="both"/>
        <w:rPr>
          <w:rFonts w:ascii="Tahoma" w:hAnsi="Tahoma" w:cs="Tahoma"/>
          <w:b/>
          <w:bCs/>
          <w:sz w:val="18"/>
          <w:szCs w:val="18"/>
        </w:rPr>
      </w:pPr>
    </w:p>
    <w:p w14:paraId="0A638555" w14:textId="77777777" w:rsidR="00B91368" w:rsidRPr="006E5076" w:rsidRDefault="00B91368" w:rsidP="00B91368">
      <w:pPr>
        <w:tabs>
          <w:tab w:val="num" w:pos="1134"/>
          <w:tab w:val="left" w:pos="9923"/>
        </w:tabs>
        <w:autoSpaceDE w:val="0"/>
        <w:autoSpaceDN w:val="0"/>
        <w:adjustRightInd w:val="0"/>
        <w:spacing w:after="0"/>
        <w:ind w:left="1134" w:right="686" w:hanging="425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>10. REGISTROS</w:t>
      </w:r>
    </w:p>
    <w:p w14:paraId="26FEB3F2" w14:textId="77777777" w:rsidR="00B91368" w:rsidRPr="00601EEF" w:rsidRDefault="00B91368" w:rsidP="00B91368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144A1FE0" w14:textId="77777777" w:rsidR="00B91368" w:rsidRDefault="00B91368" w:rsidP="00B91368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tbl>
      <w:tblPr>
        <w:tblStyle w:val="Tabelacomgrade"/>
        <w:tblW w:w="113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455"/>
        <w:gridCol w:w="1305"/>
        <w:gridCol w:w="1162"/>
        <w:gridCol w:w="1570"/>
        <w:gridCol w:w="1597"/>
        <w:gridCol w:w="1310"/>
        <w:gridCol w:w="1454"/>
        <w:gridCol w:w="1454"/>
      </w:tblGrid>
      <w:tr w:rsidR="00B91368" w14:paraId="5A697226" w14:textId="77777777" w:rsidTr="00C144B1">
        <w:trPr>
          <w:trHeight w:val="328"/>
        </w:trPr>
        <w:tc>
          <w:tcPr>
            <w:tcW w:w="1455" w:type="dxa"/>
            <w:shd w:val="clear" w:color="auto" w:fill="FDE9D9" w:themeFill="accent6" w:themeFillTint="33"/>
            <w:vAlign w:val="center"/>
          </w:tcPr>
          <w:p w14:paraId="7AB59E37" w14:textId="77777777" w:rsidR="00B91368" w:rsidRPr="005959D4" w:rsidRDefault="00B91368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Nome do registro</w:t>
            </w:r>
          </w:p>
        </w:tc>
        <w:tc>
          <w:tcPr>
            <w:tcW w:w="1305" w:type="dxa"/>
            <w:shd w:val="clear" w:color="auto" w:fill="FDE9D9" w:themeFill="accent6" w:themeFillTint="33"/>
            <w:vAlign w:val="center"/>
          </w:tcPr>
          <w:p w14:paraId="24839144" w14:textId="77777777" w:rsidR="00B91368" w:rsidRPr="005959D4" w:rsidRDefault="00B91368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Processo/</w:t>
            </w:r>
          </w:p>
          <w:p w14:paraId="6668A183" w14:textId="77777777" w:rsidR="00B91368" w:rsidRPr="005959D4" w:rsidRDefault="00B91368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Subprocesso</w:t>
            </w:r>
          </w:p>
        </w:tc>
        <w:tc>
          <w:tcPr>
            <w:tcW w:w="1162" w:type="dxa"/>
            <w:shd w:val="clear" w:color="auto" w:fill="FDE9D9" w:themeFill="accent6" w:themeFillTint="33"/>
            <w:vAlign w:val="center"/>
          </w:tcPr>
          <w:p w14:paraId="57090730" w14:textId="77777777" w:rsidR="00B91368" w:rsidRPr="005959D4" w:rsidRDefault="00B91368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Área</w:t>
            </w:r>
          </w:p>
        </w:tc>
        <w:tc>
          <w:tcPr>
            <w:tcW w:w="1570" w:type="dxa"/>
            <w:shd w:val="clear" w:color="auto" w:fill="FDE9D9" w:themeFill="accent6" w:themeFillTint="33"/>
            <w:vAlign w:val="center"/>
          </w:tcPr>
          <w:p w14:paraId="1065AC29" w14:textId="77777777" w:rsidR="00B91368" w:rsidRDefault="00B91368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>Local e</w:t>
            </w:r>
          </w:p>
          <w:p w14:paraId="278A4DB4" w14:textId="77777777" w:rsidR="00B91368" w:rsidRPr="005959D4" w:rsidRDefault="00B91368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Forma de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Armazenamento</w:t>
            </w:r>
          </w:p>
        </w:tc>
        <w:tc>
          <w:tcPr>
            <w:tcW w:w="1597" w:type="dxa"/>
            <w:shd w:val="clear" w:color="auto" w:fill="FDE9D9" w:themeFill="accent6" w:themeFillTint="33"/>
            <w:vAlign w:val="center"/>
          </w:tcPr>
          <w:p w14:paraId="7FD3BDB1" w14:textId="77777777" w:rsidR="00B91368" w:rsidRPr="005959D4" w:rsidRDefault="00B91368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Rastreabilidade</w:t>
            </w:r>
          </w:p>
        </w:tc>
        <w:tc>
          <w:tcPr>
            <w:tcW w:w="1310" w:type="dxa"/>
            <w:shd w:val="clear" w:color="auto" w:fill="FDE9D9" w:themeFill="accent6" w:themeFillTint="33"/>
            <w:vAlign w:val="center"/>
          </w:tcPr>
          <w:p w14:paraId="79211E31" w14:textId="77777777" w:rsidR="00B91368" w:rsidRPr="005959D4" w:rsidRDefault="00B91368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Tempo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de Retenção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0690376A" w14:textId="77777777" w:rsidR="00B91368" w:rsidRPr="005959D4" w:rsidRDefault="00B91368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Proteção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65AA897D" w14:textId="77777777" w:rsidR="00B91368" w:rsidRPr="005959D4" w:rsidRDefault="00B91368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Disposição</w:t>
            </w:r>
          </w:p>
        </w:tc>
      </w:tr>
      <w:tr w:rsidR="00B91368" w14:paraId="0DC1F5B8" w14:textId="77777777" w:rsidTr="00C144B1">
        <w:trPr>
          <w:trHeight w:val="998"/>
        </w:trPr>
        <w:tc>
          <w:tcPr>
            <w:tcW w:w="1455" w:type="dxa"/>
          </w:tcPr>
          <w:p w14:paraId="1A4D11AB" w14:textId="77777777" w:rsidR="00B91368" w:rsidRPr="000C40C2" w:rsidRDefault="00B91368" w:rsidP="00C144B1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Distrato assinado pelas partes</w:t>
            </w:r>
          </w:p>
        </w:tc>
        <w:tc>
          <w:tcPr>
            <w:tcW w:w="1305" w:type="dxa"/>
          </w:tcPr>
          <w:p w14:paraId="19AB9C3F" w14:textId="77777777" w:rsidR="00B91368" w:rsidRPr="00AB0E7D" w:rsidRDefault="00B91368" w:rsidP="00C144B1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GTD.08.002 Estabelecimento de Parcerias</w:t>
            </w:r>
          </w:p>
        </w:tc>
        <w:tc>
          <w:tcPr>
            <w:tcW w:w="1162" w:type="dxa"/>
          </w:tcPr>
          <w:p w14:paraId="6795EF88" w14:textId="77777777" w:rsidR="00B91368" w:rsidRPr="00AB0E7D" w:rsidRDefault="00B91368" w:rsidP="00C144B1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Governança de TD</w:t>
            </w:r>
          </w:p>
        </w:tc>
        <w:tc>
          <w:tcPr>
            <w:tcW w:w="1570" w:type="dxa"/>
          </w:tcPr>
          <w:p w14:paraId="7E131BA7" w14:textId="77777777" w:rsidR="00B91368" w:rsidRDefault="00B91368" w:rsidP="00C144B1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>Natura Lapa (E-Business Park)</w:t>
            </w:r>
          </w:p>
          <w:p w14:paraId="3E18E169" w14:textId="77777777" w:rsidR="00B91368" w:rsidRDefault="00B91368" w:rsidP="00C144B1">
            <w:pPr>
              <w:jc w:val="center"/>
              <w:rPr>
                <w:rFonts w:ascii="Verdana" w:hAnsi="Verdana"/>
                <w:sz w:val="14"/>
                <w:szCs w:val="16"/>
              </w:rPr>
            </w:pPr>
          </w:p>
          <w:p w14:paraId="5B8C49D7" w14:textId="77777777" w:rsidR="00B91368" w:rsidRPr="000C40C2" w:rsidRDefault="00B91368" w:rsidP="00C144B1">
            <w:pPr>
              <w:jc w:val="center"/>
              <w:rPr>
                <w:rFonts w:ascii="Verdana" w:hAnsi="Verdana"/>
                <w:sz w:val="14"/>
                <w:szCs w:val="16"/>
              </w:rPr>
            </w:pPr>
            <w:r w:rsidRPr="005959D4">
              <w:rPr>
                <w:rFonts w:ascii="Verdana" w:hAnsi="Verdana"/>
                <w:sz w:val="14"/>
                <w:szCs w:val="16"/>
              </w:rPr>
              <w:t>Eletrônico</w:t>
            </w:r>
          </w:p>
        </w:tc>
        <w:tc>
          <w:tcPr>
            <w:tcW w:w="1597" w:type="dxa"/>
          </w:tcPr>
          <w:p w14:paraId="2FF9AEFF" w14:textId="77777777" w:rsidR="00B91368" w:rsidRPr="00B91368" w:rsidRDefault="00B91368" w:rsidP="00C144B1">
            <w:pPr>
              <w:jc w:val="center"/>
              <w:rPr>
                <w:rFonts w:ascii="Verdana" w:hAnsi="Verdana"/>
                <w:sz w:val="14"/>
                <w:szCs w:val="20"/>
              </w:rPr>
            </w:pPr>
            <w:r w:rsidRPr="00B91368">
              <w:rPr>
                <w:rFonts w:ascii="Verdana" w:hAnsi="Verdana"/>
                <w:sz w:val="14"/>
                <w:szCs w:val="20"/>
              </w:rPr>
              <w:t>http://equipes.natura.net/vptd/governanca/Contratos/SitePages/Página%20Inicial.aspx</w:t>
            </w:r>
          </w:p>
        </w:tc>
        <w:tc>
          <w:tcPr>
            <w:tcW w:w="1310" w:type="dxa"/>
          </w:tcPr>
          <w:p w14:paraId="18BB4A13" w14:textId="77777777" w:rsidR="00B91368" w:rsidRPr="005959D4" w:rsidRDefault="00B91368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 w:cs="Tahoma"/>
                <w:bCs/>
                <w:sz w:val="14"/>
                <w:szCs w:val="16"/>
              </w:rPr>
              <w:t>Permanente</w:t>
            </w:r>
          </w:p>
        </w:tc>
        <w:tc>
          <w:tcPr>
            <w:tcW w:w="1454" w:type="dxa"/>
          </w:tcPr>
          <w:p w14:paraId="641581C8" w14:textId="77777777" w:rsidR="00B91368" w:rsidRPr="005959D4" w:rsidRDefault="00B91368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sz w:val="14"/>
                <w:szCs w:val="16"/>
              </w:rPr>
              <w:t>Backup</w:t>
            </w:r>
          </w:p>
        </w:tc>
        <w:tc>
          <w:tcPr>
            <w:tcW w:w="1454" w:type="dxa"/>
          </w:tcPr>
          <w:p w14:paraId="2820CF6B" w14:textId="77777777" w:rsidR="00B91368" w:rsidRPr="005959D4" w:rsidRDefault="00B91368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M</w:t>
            </w:r>
            <w:r w:rsidRPr="005959D4">
              <w:rPr>
                <w:rFonts w:ascii="Verdana" w:hAnsi="Verdana" w:cs="Tahoma"/>
                <w:bCs/>
                <w:sz w:val="14"/>
                <w:szCs w:val="16"/>
              </w:rPr>
              <w:t>anter</w:t>
            </w:r>
          </w:p>
        </w:tc>
      </w:tr>
      <w:tr w:rsidR="00B91368" w14:paraId="79C3B62E" w14:textId="77777777" w:rsidTr="00C144B1">
        <w:trPr>
          <w:trHeight w:val="998"/>
        </w:trPr>
        <w:tc>
          <w:tcPr>
            <w:tcW w:w="1455" w:type="dxa"/>
          </w:tcPr>
          <w:p w14:paraId="64FC5002" w14:textId="77777777" w:rsidR="00B91368" w:rsidRDefault="00B91368" w:rsidP="00B91368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Termo de quitação de pagamento assinado pelo fornecedor</w:t>
            </w:r>
          </w:p>
        </w:tc>
        <w:tc>
          <w:tcPr>
            <w:tcW w:w="1305" w:type="dxa"/>
          </w:tcPr>
          <w:p w14:paraId="3E965776" w14:textId="77777777" w:rsidR="00B91368" w:rsidRPr="00AB0E7D" w:rsidRDefault="00B91368" w:rsidP="00C144B1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GTD.08.002 Estabelecimento de Parcerias</w:t>
            </w:r>
          </w:p>
        </w:tc>
        <w:tc>
          <w:tcPr>
            <w:tcW w:w="1162" w:type="dxa"/>
          </w:tcPr>
          <w:p w14:paraId="28A61193" w14:textId="77777777" w:rsidR="00B91368" w:rsidRPr="00AB0E7D" w:rsidRDefault="00B91368" w:rsidP="00C144B1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Governança de TD</w:t>
            </w:r>
          </w:p>
        </w:tc>
        <w:tc>
          <w:tcPr>
            <w:tcW w:w="1570" w:type="dxa"/>
          </w:tcPr>
          <w:p w14:paraId="05FD07BA" w14:textId="77777777" w:rsidR="00B91368" w:rsidRDefault="00B91368" w:rsidP="00C144B1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>Natura Lapa (E-Business Park)</w:t>
            </w:r>
          </w:p>
          <w:p w14:paraId="571E1D72" w14:textId="77777777" w:rsidR="00B91368" w:rsidRDefault="00B91368" w:rsidP="00C144B1">
            <w:pPr>
              <w:jc w:val="center"/>
              <w:rPr>
                <w:rFonts w:ascii="Verdana" w:hAnsi="Verdana"/>
                <w:sz w:val="14"/>
                <w:szCs w:val="16"/>
              </w:rPr>
            </w:pPr>
          </w:p>
          <w:p w14:paraId="395C8511" w14:textId="77777777" w:rsidR="00B91368" w:rsidRPr="000C40C2" w:rsidRDefault="00B91368" w:rsidP="00C144B1">
            <w:pPr>
              <w:jc w:val="center"/>
              <w:rPr>
                <w:rFonts w:ascii="Verdana" w:hAnsi="Verdana"/>
                <w:sz w:val="14"/>
                <w:szCs w:val="16"/>
              </w:rPr>
            </w:pPr>
            <w:r w:rsidRPr="005959D4">
              <w:rPr>
                <w:rFonts w:ascii="Verdana" w:hAnsi="Verdana"/>
                <w:sz w:val="14"/>
                <w:szCs w:val="16"/>
              </w:rPr>
              <w:t>Eletrônico</w:t>
            </w:r>
          </w:p>
        </w:tc>
        <w:tc>
          <w:tcPr>
            <w:tcW w:w="1597" w:type="dxa"/>
          </w:tcPr>
          <w:p w14:paraId="2D69B12C" w14:textId="77777777" w:rsidR="00B91368" w:rsidRPr="00B91368" w:rsidRDefault="00B91368" w:rsidP="00C144B1">
            <w:pPr>
              <w:jc w:val="center"/>
              <w:rPr>
                <w:rFonts w:ascii="Verdana" w:hAnsi="Verdana"/>
                <w:sz w:val="14"/>
                <w:szCs w:val="20"/>
              </w:rPr>
            </w:pPr>
            <w:r w:rsidRPr="00B91368">
              <w:rPr>
                <w:rFonts w:ascii="Verdana" w:hAnsi="Verdana"/>
                <w:sz w:val="14"/>
                <w:szCs w:val="20"/>
              </w:rPr>
              <w:t>http://equipes.natura.net/vptd/governanca/Contratos/SitePages/Página%20Inicial.aspx</w:t>
            </w:r>
          </w:p>
        </w:tc>
        <w:tc>
          <w:tcPr>
            <w:tcW w:w="1310" w:type="dxa"/>
          </w:tcPr>
          <w:p w14:paraId="4ABEB036" w14:textId="77777777" w:rsidR="00B91368" w:rsidRPr="005959D4" w:rsidRDefault="00B91368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 w:cs="Tahoma"/>
                <w:bCs/>
                <w:sz w:val="14"/>
                <w:szCs w:val="16"/>
              </w:rPr>
              <w:t>Permanente</w:t>
            </w:r>
          </w:p>
        </w:tc>
        <w:tc>
          <w:tcPr>
            <w:tcW w:w="1454" w:type="dxa"/>
          </w:tcPr>
          <w:p w14:paraId="107AEF8C" w14:textId="77777777" w:rsidR="00B91368" w:rsidRPr="005959D4" w:rsidRDefault="00B91368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sz w:val="14"/>
                <w:szCs w:val="16"/>
              </w:rPr>
              <w:t>Backup</w:t>
            </w:r>
          </w:p>
        </w:tc>
        <w:tc>
          <w:tcPr>
            <w:tcW w:w="1454" w:type="dxa"/>
          </w:tcPr>
          <w:p w14:paraId="57447EDD" w14:textId="77777777" w:rsidR="00B91368" w:rsidRPr="005959D4" w:rsidRDefault="00B91368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M</w:t>
            </w:r>
            <w:r w:rsidRPr="005959D4">
              <w:rPr>
                <w:rFonts w:ascii="Verdana" w:hAnsi="Verdana" w:cs="Tahoma"/>
                <w:bCs/>
                <w:sz w:val="14"/>
                <w:szCs w:val="16"/>
              </w:rPr>
              <w:t>anter</w:t>
            </w:r>
          </w:p>
        </w:tc>
      </w:tr>
    </w:tbl>
    <w:p w14:paraId="6430F101" w14:textId="77777777" w:rsidR="00B91368" w:rsidRPr="00DB0077" w:rsidRDefault="00B91368" w:rsidP="00B91368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6"/>
          <w:szCs w:val="16"/>
        </w:rPr>
      </w:pPr>
    </w:p>
    <w:p w14:paraId="449A9B97" w14:textId="77777777" w:rsidR="00B91368" w:rsidRDefault="00B91368" w:rsidP="00B91368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/>
          <w:sz w:val="20"/>
          <w:szCs w:val="20"/>
        </w:rPr>
      </w:pPr>
    </w:p>
    <w:p w14:paraId="7A4FBCBB" w14:textId="77777777" w:rsidR="00531AE3" w:rsidRDefault="00531AE3" w:rsidP="00B91368">
      <w:pPr>
        <w:autoSpaceDE w:val="0"/>
        <w:autoSpaceDN w:val="0"/>
        <w:adjustRightInd w:val="0"/>
        <w:spacing w:after="0"/>
        <w:ind w:left="709"/>
        <w:rPr>
          <w:rFonts w:ascii="Verdana" w:hAnsi="Verdana"/>
          <w:sz w:val="20"/>
          <w:szCs w:val="20"/>
        </w:rPr>
      </w:pP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03BE4"/>
    <w:multiLevelType w:val="hybridMultilevel"/>
    <w:tmpl w:val="90C20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1D1082"/>
    <w:multiLevelType w:val="hybridMultilevel"/>
    <w:tmpl w:val="811C711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3F9C12ED"/>
    <w:multiLevelType w:val="hybridMultilevel"/>
    <w:tmpl w:val="55C282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5D237B"/>
    <w:multiLevelType w:val="hybridMultilevel"/>
    <w:tmpl w:val="A130550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F111337"/>
    <w:multiLevelType w:val="hybridMultilevel"/>
    <w:tmpl w:val="03DED41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61A54C15"/>
    <w:multiLevelType w:val="multilevel"/>
    <w:tmpl w:val="3BA491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62DE27A2"/>
    <w:multiLevelType w:val="hybridMultilevel"/>
    <w:tmpl w:val="B814649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786C22A0"/>
    <w:multiLevelType w:val="multilevel"/>
    <w:tmpl w:val="3BA491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5"/>
  </w:num>
  <w:num w:numId="5">
    <w:abstractNumId w:val="2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368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9715E"/>
    <w:rsid w:val="00872C06"/>
    <w:rsid w:val="00891023"/>
    <w:rsid w:val="008A7D0A"/>
    <w:rsid w:val="00951778"/>
    <w:rsid w:val="009E798C"/>
    <w:rsid w:val="00AB1A9E"/>
    <w:rsid w:val="00B36276"/>
    <w:rsid w:val="00B6729D"/>
    <w:rsid w:val="00B76CD8"/>
    <w:rsid w:val="00B91368"/>
    <w:rsid w:val="00C0527C"/>
    <w:rsid w:val="00C77D8A"/>
    <w:rsid w:val="00CC5C81"/>
    <w:rsid w:val="00CE79A2"/>
    <w:rsid w:val="00D84142"/>
    <w:rsid w:val="00E411DC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F3761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B9136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B913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oleObject" Target="embeddings/oleObject2.bin"/><Relationship Id="rId39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7" Type="http://schemas.microsoft.com/office/2007/relationships/stylesWithEffects" Target="stylesWithEffect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package" Target="embeddings/Documento_do_Microsoft_Word1.docx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37" Type="http://schemas.openxmlformats.org/officeDocument/2006/relationships/image" Target="media/image25.emf"/><Relationship Id="rId40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oleObject" Target="embeddings/oleObject3.bin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oleObject" Target="embeddings/oleObject1.bin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CC3F0D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B3D02A666F64787BF6ADB1F1F74C2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ECAB6FF-5317-4CE1-A87F-D1D3BB9A5725}"/>
      </w:docPartPr>
      <w:docPartBody>
        <w:p w14:paraId="2C7C24BC" w14:textId="77777777" w:rsidR="00997EBD" w:rsidRDefault="00997EBD">
          <w:pPr>
            <w:pStyle w:val="FB3D02A666F64787BF6ADB1F1F74C2EB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39A89DF7AAC44A15B01B4438FC481C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C21E9E-0F88-485C-914D-82F93F941B0C}"/>
      </w:docPartPr>
      <w:docPartBody>
        <w:p w14:paraId="2C7C24BD" w14:textId="77777777" w:rsidR="00997EBD" w:rsidRDefault="00997EBD">
          <w:pPr>
            <w:pStyle w:val="39A89DF7AAC44A15B01B4438FC481CB2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E5D31F26AD694AA8A40D0C19DAA8FA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E344E1B-4581-4FB0-A2D2-0C611E761D5B}"/>
      </w:docPartPr>
      <w:docPartBody>
        <w:p w14:paraId="2C7C24BE" w14:textId="77777777" w:rsidR="00997EBD" w:rsidRDefault="00997EBD">
          <w:pPr>
            <w:pStyle w:val="E5D31F26AD694AA8A40D0C19DAA8FA50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694FE23616664D63AA190424111C434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72D4252-7F6C-4F80-A5B8-872D4D58A35B}"/>
      </w:docPartPr>
      <w:docPartBody>
        <w:p w14:paraId="2C7C24BF" w14:textId="77777777" w:rsidR="00997EBD" w:rsidRDefault="00997EBD">
          <w:pPr>
            <w:pStyle w:val="694FE23616664D63AA190424111C434C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BD"/>
    <w:rsid w:val="0099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7C24BC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FB3D02A666F64787BF6ADB1F1F74C2EB">
    <w:name w:val="FB3D02A666F64787BF6ADB1F1F74C2EB"/>
  </w:style>
  <w:style w:type="paragraph" w:customStyle="1" w:styleId="39A89DF7AAC44A15B01B4438FC481CB2">
    <w:name w:val="39A89DF7AAC44A15B01B4438FC481CB2"/>
  </w:style>
  <w:style w:type="paragraph" w:customStyle="1" w:styleId="E5D31F26AD694AA8A40D0C19DAA8FA50">
    <w:name w:val="E5D31F26AD694AA8A40D0C19DAA8FA50"/>
  </w:style>
  <w:style w:type="paragraph" w:customStyle="1" w:styleId="694FE23616664D63AA190424111C434C">
    <w:name w:val="694FE23616664D63AA190424111C434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FB3D02A666F64787BF6ADB1F1F74C2EB">
    <w:name w:val="FB3D02A666F64787BF6ADB1F1F74C2EB"/>
  </w:style>
  <w:style w:type="paragraph" w:customStyle="1" w:styleId="39A89DF7AAC44A15B01B4438FC481CB2">
    <w:name w:val="39A89DF7AAC44A15B01B4438FC481CB2"/>
  </w:style>
  <w:style w:type="paragraph" w:customStyle="1" w:styleId="E5D31F26AD694AA8A40D0C19DAA8FA50">
    <w:name w:val="E5D31F26AD694AA8A40D0C19DAA8FA50"/>
  </w:style>
  <w:style w:type="paragraph" w:customStyle="1" w:styleId="694FE23616664D63AA190424111C434C">
    <w:name w:val="694FE23616664D63AA190424111C43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MARISTELA ELIAS</DisplayName>
        <AccountId>6836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HENRIQUE GHERARDI JUNIOR</DisplayName>
        <AccountId>4644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/>
        <AccountId xsi:nil="true"/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IT-2861</C_x00f3_digo>
    <Site xmlns="f26919fd-1615-4d88-839c-06ef217dfe47">Brasil</Site>
    <Data_x0020_de_x0020_Vencimento xmlns="f26919fd-1615-4d88-839c-06ef217dfe47">2016-11-24T17:11:12+00:00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2014-11-24T17:11:12+00:00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Props1.xml><?xml version="1.0" encoding="utf-8"?>
<ds:datastoreItem xmlns:ds="http://schemas.openxmlformats.org/officeDocument/2006/customXml" ds:itemID="{A5BC22DA-87CC-4172-BCA4-6FA0D50B2D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121446a2-a8cc-47de-862f-9881eb6a8671"/>
    <ds:schemaRef ds:uri="http://purl.org/dc/terms/"/>
    <ds:schemaRef ds:uri="http://purl.org/dc/elements/1.1/"/>
    <ds:schemaRef ds:uri="http://purl.org/dc/dcmitype/"/>
    <ds:schemaRef ds:uri="http://schemas.microsoft.com/office/infopath/2007/PartnerControls"/>
    <ds:schemaRef ds:uri="http://schemas.microsoft.com/office/2006/documentManagement/types"/>
    <ds:schemaRef ds:uri="f26919fd-1615-4d88-839c-06ef217dfe47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8CC3F0D7.dotx</Template>
  <TotalTime>1</TotalTime>
  <Pages>14</Pages>
  <Words>1407</Words>
  <Characters>7600</Characters>
  <Application>Microsoft Office Word</Application>
  <DocSecurity>4</DocSecurity>
  <Lines>63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Solicitar Distrato</vt:lpstr>
      <vt:lpstr/>
    </vt:vector>
  </TitlesOfParts>
  <Company>Natura</Company>
  <LinksUpToDate>false</LinksUpToDate>
  <CharactersWithSpaces>8990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Solicitar Distrato</dc:title>
  <dc:creator>br93815</dc:creator>
  <cp:lastModifiedBy>mvmarque</cp:lastModifiedBy>
  <cp:revision>2</cp:revision>
  <dcterms:created xsi:type="dcterms:W3CDTF">2015-06-09T22:03:00Z</dcterms:created>
  <dcterms:modified xsi:type="dcterms:W3CDTF">2015-06-09T22:03:00Z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Motivo da Revisão">
    <vt:lpwstr>24/11/2014 15:11:12: Revisão de IT</vt:lpwstr>
  </property>
  <property fmtid="{D5CDD505-2E9C-101B-9397-08002B2CF9AE}" pid="5" name="TaxKeyword">
    <vt:lpwstr/>
  </property>
  <property fmtid="{D5CDD505-2E9C-101B-9397-08002B2CF9AE}" pid="6" name="TaxKeywordTaxHTField">
    <vt:lpwstr/>
  </property>
  <property fmtid="{D5CDD505-2E9C-101B-9397-08002B2CF9AE}" pid="7" name="WorkflowChangePath">
    <vt:lpwstr>b81220e9-78b4-4273-b219-e30eb124979f,2;b81220e9-78b4-4273-b219-e30eb124979f,4;b81220e9-78b4-4273-b219-e30eb124979f,6;b81220e9-78b4-4273-b219-e30eb124979f,8;</vt:lpwstr>
  </property>
</Properties>
</file>