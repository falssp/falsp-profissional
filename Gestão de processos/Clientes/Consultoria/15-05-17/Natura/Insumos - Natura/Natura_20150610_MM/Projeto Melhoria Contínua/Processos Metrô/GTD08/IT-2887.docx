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6BA059AE" w14:textId="77777777" w:rsidTr="00B6729D">
        <w:tc>
          <w:tcPr>
            <w:tcW w:w="2410" w:type="dxa"/>
          </w:tcPr>
          <w:p w14:paraId="03989128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6B3D1096" wp14:editId="20B23258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0F056022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D0A5A03BAA0A4CED9E316B3D80250947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5C45BF75" w14:textId="0CE44EA2" w:rsidR="00462496" w:rsidRPr="00A87B01" w:rsidRDefault="00CA7598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Acompanhar</w:t>
                </w:r>
                <w:r w:rsidR="00A87B01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 xml:space="preserve"> </w:t>
                </w: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o</w:t>
                </w:r>
                <w:r w:rsidR="00A87B01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 xml:space="preserve"> Pagamento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2F9354E46B0C413A88C0B9EDED022726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7ACED3CD" w14:textId="77777777" w:rsidR="00462496" w:rsidRPr="0032306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  <w:lang w:val="es-AR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019D4BF2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0A772D67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19157B86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275F0F5F" w14:textId="77777777" w:rsidTr="00B6729D">
        <w:tc>
          <w:tcPr>
            <w:tcW w:w="10490" w:type="dxa"/>
            <w:shd w:val="clear" w:color="auto" w:fill="B2B2B2"/>
          </w:tcPr>
          <w:p w14:paraId="68307E02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</w:p>
        </w:tc>
      </w:tr>
      <w:tr w:rsidR="00462496" w:rsidRPr="00323062" w14:paraId="3FF40A00" w14:textId="77777777" w:rsidTr="00B6729D">
        <w:tc>
          <w:tcPr>
            <w:tcW w:w="10490" w:type="dxa"/>
          </w:tcPr>
          <w:p w14:paraId="04DD7C3E" w14:textId="74B2CF93" w:rsidR="00462496" w:rsidRPr="00323062" w:rsidRDefault="00CC76A8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BCFBC7931E57461BB3C41CF975ACC815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950CD4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IT-2887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82CFA392A8EA4E3D8CD7ACE217BD867C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1.0</w:t>
                </w:r>
              </w:sdtContent>
            </w:sdt>
          </w:p>
        </w:tc>
      </w:tr>
      <w:tr w:rsidR="00462496" w:rsidRPr="00323062" w14:paraId="2DD266E0" w14:textId="77777777" w:rsidTr="00B6729D">
        <w:tc>
          <w:tcPr>
            <w:tcW w:w="10490" w:type="dxa"/>
            <w:shd w:val="clear" w:color="auto" w:fill="B2B2B2"/>
          </w:tcPr>
          <w:p w14:paraId="103073AD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7BC16D99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469678B3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15A13715" w14:textId="77777777" w:rsidR="00342643" w:rsidRDefault="00342643" w:rsidP="00342643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64CAE21D" w14:textId="77777777" w:rsidR="00A87B01" w:rsidRPr="00AB0E7D" w:rsidRDefault="00A87B01" w:rsidP="00A87B01">
      <w:pPr>
        <w:autoSpaceDE w:val="0"/>
        <w:autoSpaceDN w:val="0"/>
        <w:adjustRightInd w:val="0"/>
        <w:spacing w:after="0"/>
        <w:ind w:left="709" w:right="686"/>
        <w:rPr>
          <w:rFonts w:ascii="Verdana" w:hAnsi="Verdana" w:cs="Verdana"/>
          <w:b/>
          <w:bCs/>
          <w:sz w:val="20"/>
          <w:szCs w:val="20"/>
        </w:rPr>
      </w:pPr>
      <w:r w:rsidRPr="00AB0E7D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5651694C" w14:textId="484ABDAE" w:rsidR="00A87B01" w:rsidRDefault="00B43CC9" w:rsidP="00A87B01">
      <w:pPr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GTD-08.003 Acompanhamento de</w:t>
      </w:r>
      <w:r w:rsidR="00A87B01">
        <w:rPr>
          <w:rFonts w:ascii="Verdana" w:hAnsi="Verdana" w:cs="Arial"/>
          <w:snapToGrid w:val="0"/>
          <w:sz w:val="20"/>
          <w:szCs w:val="20"/>
        </w:rPr>
        <w:t xml:space="preserve"> Performance </w:t>
      </w:r>
    </w:p>
    <w:p w14:paraId="0C415EA1" w14:textId="77777777" w:rsidR="00A87B01" w:rsidRPr="00AB0E7D" w:rsidRDefault="00A87B01" w:rsidP="00A87B01">
      <w:pPr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AB0E7D">
        <w:rPr>
          <w:rFonts w:ascii="Verdana" w:hAnsi="Verdana" w:cs="Arial"/>
          <w:snapToGrid w:val="0"/>
          <w:sz w:val="20"/>
          <w:szCs w:val="20"/>
        </w:rPr>
        <w:t xml:space="preserve">&lt;códigos dos documentos </w:t>
      </w:r>
      <w:r w:rsidRPr="008468E3">
        <w:rPr>
          <w:rFonts w:ascii="Verdana" w:hAnsi="Verdana" w:cs="Arial"/>
          <w:snapToGrid w:val="0"/>
          <w:sz w:val="20"/>
          <w:szCs w:val="20"/>
        </w:rPr>
        <w:t>correspondentes em outro</w:t>
      </w:r>
      <w:r>
        <w:rPr>
          <w:rFonts w:ascii="Verdana" w:hAnsi="Verdana" w:cs="Arial"/>
          <w:snapToGrid w:val="0"/>
          <w:sz w:val="20"/>
          <w:szCs w:val="20"/>
        </w:rPr>
        <w:t>s</w:t>
      </w:r>
      <w:r w:rsidRPr="00AB0E7D">
        <w:rPr>
          <w:rFonts w:ascii="Verdana" w:hAnsi="Verdana" w:cs="Arial"/>
          <w:snapToGrid w:val="0"/>
          <w:sz w:val="20"/>
          <w:szCs w:val="20"/>
        </w:rPr>
        <w:t xml:space="preserve"> idiomas&gt;</w:t>
      </w:r>
    </w:p>
    <w:p w14:paraId="42D80E0C" w14:textId="77777777" w:rsidR="00A87B01" w:rsidRPr="00AB0E7D" w:rsidRDefault="00A87B01" w:rsidP="00A87B01">
      <w:pPr>
        <w:autoSpaceDE w:val="0"/>
        <w:autoSpaceDN w:val="0"/>
        <w:adjustRightInd w:val="0"/>
        <w:spacing w:after="0"/>
        <w:ind w:left="709" w:right="686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759FA7BD" w14:textId="77777777" w:rsidR="00A87B01" w:rsidRPr="00903252" w:rsidRDefault="00A87B01" w:rsidP="00A87B01">
      <w:pPr>
        <w:autoSpaceDE w:val="0"/>
        <w:autoSpaceDN w:val="0"/>
        <w:adjustRightInd w:val="0"/>
        <w:spacing w:after="0"/>
        <w:ind w:left="709" w:right="686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Pr="00903252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08F30582" w14:textId="77777777" w:rsidR="00A87B01" w:rsidRPr="00820617" w:rsidRDefault="00A87B01" w:rsidP="00A87B01">
      <w:pPr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Descrever a atividade de acompanhamento do pagamento desde o recebimento da nota fiscal até seu pagamento.</w:t>
      </w:r>
    </w:p>
    <w:p w14:paraId="6E270BD7" w14:textId="77777777" w:rsidR="00A87B01" w:rsidRPr="00820617" w:rsidRDefault="00A87B01" w:rsidP="00A87B01">
      <w:pPr>
        <w:tabs>
          <w:tab w:val="num" w:pos="284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AFE191C" w14:textId="77777777" w:rsidR="00A87B01" w:rsidRDefault="00A87B01" w:rsidP="00A87B01">
      <w:pPr>
        <w:autoSpaceDE w:val="0"/>
        <w:autoSpaceDN w:val="0"/>
        <w:adjustRightInd w:val="0"/>
        <w:spacing w:after="0"/>
        <w:ind w:left="709" w:right="68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</w:t>
      </w:r>
      <w:r w:rsidRPr="00820617">
        <w:rPr>
          <w:rFonts w:ascii="Verdana" w:hAnsi="Verdana" w:cs="Verdana"/>
          <w:b/>
          <w:bCs/>
          <w:sz w:val="20"/>
          <w:szCs w:val="20"/>
        </w:rPr>
        <w:t>. SEGURANÇA</w:t>
      </w:r>
    </w:p>
    <w:p w14:paraId="3116377E" w14:textId="77777777" w:rsidR="00A87B01" w:rsidRPr="000E447B" w:rsidRDefault="00A87B01" w:rsidP="00A87B01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Cs/>
          <w:sz w:val="20"/>
          <w:szCs w:val="20"/>
        </w:rPr>
      </w:pPr>
      <w:r w:rsidRPr="000E447B">
        <w:rPr>
          <w:rFonts w:ascii="Verdana" w:hAnsi="Verdana" w:cs="Verdana"/>
          <w:bCs/>
          <w:sz w:val="20"/>
          <w:szCs w:val="20"/>
        </w:rPr>
        <w:t>N/A</w:t>
      </w:r>
    </w:p>
    <w:p w14:paraId="3C5B9B0A" w14:textId="77777777" w:rsidR="00A87B01" w:rsidRDefault="00A87B01" w:rsidP="00A87B01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2157A64D" w14:textId="77777777" w:rsidR="00A87B01" w:rsidRPr="00820617" w:rsidRDefault="00A87B01" w:rsidP="00A87B01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Pr="00820617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RECURSOS</w:t>
      </w:r>
      <w:r w:rsidRPr="00820617">
        <w:rPr>
          <w:rFonts w:ascii="Verdana" w:hAnsi="Verdana" w:cs="Verdana"/>
          <w:b/>
          <w:bCs/>
          <w:sz w:val="20"/>
          <w:szCs w:val="20"/>
        </w:rPr>
        <w:t xml:space="preserve"> NECESSÁRIOS</w:t>
      </w:r>
    </w:p>
    <w:p w14:paraId="3A939F61" w14:textId="77777777" w:rsidR="00A87B01" w:rsidRDefault="00A87B01" w:rsidP="00A87B01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820617">
        <w:rPr>
          <w:rFonts w:ascii="Verdana" w:hAnsi="Verdana" w:cs="Arial"/>
          <w:snapToGrid w:val="0"/>
          <w:sz w:val="20"/>
          <w:szCs w:val="20"/>
        </w:rPr>
        <w:tab/>
      </w:r>
    </w:p>
    <w:p w14:paraId="4C562A0C" w14:textId="77777777" w:rsidR="00A87B01" w:rsidRDefault="00A87B01" w:rsidP="00A87B01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- Acesso a rede de Governança de TD</w:t>
      </w:r>
    </w:p>
    <w:p w14:paraId="2097F816" w14:textId="77777777" w:rsidR="00A87B01" w:rsidRDefault="00A87B01" w:rsidP="00A87B01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F96422">
        <w:rPr>
          <w:rFonts w:ascii="Verdana" w:hAnsi="Verdana" w:cs="Arial"/>
          <w:snapToGrid w:val="0"/>
          <w:sz w:val="20"/>
          <w:szCs w:val="20"/>
        </w:rPr>
        <w:t>Y:\Deptos\TI\GOVERNANCA E PMO\6.GCT\2-Governança\Financeiro</w:t>
      </w:r>
    </w:p>
    <w:p w14:paraId="011522C9" w14:textId="77777777" w:rsidR="00A87B01" w:rsidRDefault="00A87B01" w:rsidP="00A87B01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2E434BD" w14:textId="77777777" w:rsidR="00A87B01" w:rsidRDefault="00A87B01" w:rsidP="00A87B01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- Acesso ao SAP</w:t>
      </w:r>
    </w:p>
    <w:p w14:paraId="27C80796" w14:textId="77777777" w:rsidR="00A87B01" w:rsidRDefault="00A87B01" w:rsidP="00A87B01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FD7CB10" w14:textId="77777777" w:rsidR="00A87B01" w:rsidRPr="00820617" w:rsidRDefault="00A87B01" w:rsidP="00A87B01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4960488" w14:textId="77777777" w:rsidR="00A87B01" w:rsidRPr="00820617" w:rsidRDefault="00A87B01" w:rsidP="00A87B01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5</w:t>
      </w:r>
      <w:r w:rsidRPr="00820617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1A38C427" w14:textId="77777777" w:rsidR="00A87B01" w:rsidRDefault="00A87B01" w:rsidP="00A87B01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0EC9D17B" w14:textId="77777777" w:rsidR="00A87B01" w:rsidRPr="000402D5" w:rsidRDefault="00A87B01" w:rsidP="00A87B01">
      <w:pPr>
        <w:spacing w:after="0"/>
        <w:ind w:left="709"/>
        <w:rPr>
          <w:rFonts w:ascii="Verdana" w:hAnsi="Verdana" w:cs="Verdana"/>
          <w:bCs/>
          <w:sz w:val="20"/>
          <w:szCs w:val="20"/>
        </w:rPr>
      </w:pPr>
      <w:r w:rsidRPr="000402D5">
        <w:rPr>
          <w:rFonts w:ascii="Verdana" w:hAnsi="Verdana" w:cs="Verdana"/>
          <w:bCs/>
          <w:sz w:val="20"/>
          <w:szCs w:val="20"/>
        </w:rPr>
        <w:t>NF – Nota Fiscal</w:t>
      </w:r>
    </w:p>
    <w:p w14:paraId="6F760FD5" w14:textId="77777777" w:rsidR="00A87B01" w:rsidRPr="00820617" w:rsidRDefault="00A87B01" w:rsidP="00A87B01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1F4A4868" w14:textId="77777777" w:rsidR="00A87B01" w:rsidRDefault="00A87B01" w:rsidP="00A87B01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Pr="00820617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7FC87227" w14:textId="77777777" w:rsidR="00A87B01" w:rsidRDefault="00A87B01" w:rsidP="00A87B01">
      <w:p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sz w:val="20"/>
          <w:szCs w:val="20"/>
        </w:rPr>
      </w:pPr>
    </w:p>
    <w:p w14:paraId="47D04119" w14:textId="77777777" w:rsidR="00A87B01" w:rsidRPr="00F96422" w:rsidRDefault="00A87B01" w:rsidP="00A87B01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/>
        <w:ind w:left="709" w:right="686" w:firstLine="0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Ao receber a NF, devemos acessar a planilha de controle de orçamento e pagamentos “</w:t>
      </w:r>
      <w:r w:rsidRPr="00F96422">
        <w:rPr>
          <w:rFonts w:ascii="Verdana" w:hAnsi="Verdana" w:cs="Verdana"/>
          <w:bCs/>
          <w:sz w:val="20"/>
          <w:szCs w:val="20"/>
        </w:rPr>
        <w:t>Controle orçamento x pgto</w:t>
      </w:r>
      <w:r>
        <w:rPr>
          <w:rFonts w:ascii="Verdana" w:hAnsi="Verdana" w:cs="Verdana"/>
          <w:bCs/>
          <w:sz w:val="20"/>
          <w:szCs w:val="20"/>
        </w:rPr>
        <w:t>” disponível na rede. Há uma planilha de controle para cada ano.</w:t>
      </w:r>
    </w:p>
    <w:p w14:paraId="1B5E2A89" w14:textId="77777777" w:rsidR="00A87B01" w:rsidRPr="000402D5" w:rsidRDefault="00A87B01" w:rsidP="00A87B01">
      <w:pPr>
        <w:pStyle w:val="PargrafodaLista"/>
        <w:autoSpaceDE w:val="0"/>
        <w:autoSpaceDN w:val="0"/>
        <w:adjustRightInd w:val="0"/>
        <w:spacing w:after="0"/>
        <w:ind w:left="709" w:right="686"/>
        <w:rPr>
          <w:rFonts w:ascii="Verdana" w:hAnsi="Verdana" w:cs="Verdana"/>
          <w:b/>
          <w:bCs/>
          <w:sz w:val="20"/>
          <w:szCs w:val="20"/>
        </w:rPr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22A84" wp14:editId="5865EDE8">
                <wp:simplePos x="0" y="0"/>
                <wp:positionH relativeFrom="column">
                  <wp:posOffset>1562100</wp:posOffset>
                </wp:positionH>
                <wp:positionV relativeFrom="paragraph">
                  <wp:posOffset>2019300</wp:posOffset>
                </wp:positionV>
                <wp:extent cx="933450" cy="152400"/>
                <wp:effectExtent l="0" t="0" r="19050" b="1905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3" o:spid="_x0000_s1026" style="position:absolute;margin-left:123pt;margin-top:159pt;width:73.5pt;height:1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5964C31C" wp14:editId="099DDD3F">
            <wp:extent cx="5734050" cy="3064908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5997" cy="306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8411" w14:textId="77777777" w:rsidR="00A87B01" w:rsidRDefault="00A87B01" w:rsidP="00A87B01">
      <w:pPr>
        <w:tabs>
          <w:tab w:val="num" w:pos="284"/>
          <w:tab w:val="left" w:pos="3090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DE13FCA" w14:textId="77777777" w:rsidR="00A87B01" w:rsidRDefault="00A87B01" w:rsidP="00A87B01">
      <w:pPr>
        <w:pStyle w:val="PargrafodaLista"/>
        <w:numPr>
          <w:ilvl w:val="0"/>
          <w:numId w:val="1"/>
        </w:numPr>
        <w:tabs>
          <w:tab w:val="num" w:pos="284"/>
          <w:tab w:val="left" w:pos="1418"/>
        </w:tabs>
        <w:spacing w:after="0"/>
        <w:ind w:right="-426" w:hanging="72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Na planilha de orçamento, selecionar a aba “Lançamentos”.</w:t>
      </w:r>
    </w:p>
    <w:p w14:paraId="05590A65" w14:textId="77777777" w:rsidR="00A87B01" w:rsidRDefault="00A87B01" w:rsidP="00A87B01">
      <w:pPr>
        <w:pStyle w:val="PargrafodaLista"/>
        <w:tabs>
          <w:tab w:val="left" w:pos="3090"/>
        </w:tabs>
        <w:spacing w:after="0"/>
        <w:ind w:left="142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3F06848" w14:textId="77777777" w:rsidR="00A87B01" w:rsidRDefault="00A87B01" w:rsidP="00A87B01">
      <w:pPr>
        <w:tabs>
          <w:tab w:val="num" w:pos="284"/>
          <w:tab w:val="left" w:pos="3090"/>
          <w:tab w:val="left" w:pos="9781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83D65B9" wp14:editId="367427A6">
                <wp:simplePos x="0" y="0"/>
                <wp:positionH relativeFrom="column">
                  <wp:posOffset>1104900</wp:posOffset>
                </wp:positionH>
                <wp:positionV relativeFrom="paragraph">
                  <wp:posOffset>2882900</wp:posOffset>
                </wp:positionV>
                <wp:extent cx="457200" cy="104775"/>
                <wp:effectExtent l="0" t="0" r="19050" b="2857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04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5" o:spid="_x0000_s1026" style="position:absolute;margin-left:87pt;margin-top:227pt;width:36pt;height:8.25pt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2121E30C" wp14:editId="2C1011BC">
            <wp:extent cx="5734050" cy="3062961"/>
            <wp:effectExtent l="0" t="0" r="0" b="444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6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76B5" w14:textId="77777777" w:rsidR="00A87B01" w:rsidRDefault="00A87B01" w:rsidP="00A87B01">
      <w:pPr>
        <w:tabs>
          <w:tab w:val="num" w:pos="284"/>
          <w:tab w:val="left" w:pos="309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31FF4D0" w14:textId="77777777" w:rsidR="00A87B01" w:rsidRDefault="00A87B01" w:rsidP="00A87B01">
      <w:pPr>
        <w:pStyle w:val="PargrafodaLista"/>
        <w:numPr>
          <w:ilvl w:val="0"/>
          <w:numId w:val="1"/>
        </w:numPr>
        <w:tabs>
          <w:tab w:val="num" w:pos="284"/>
          <w:tab w:val="left" w:pos="1418"/>
        </w:tabs>
        <w:spacing w:after="0"/>
        <w:ind w:left="709" w:right="686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Filtrar o nome do fornecedor a que a nota se refere na coluna “Fornecedor” e clicar em “OK”.</w:t>
      </w:r>
    </w:p>
    <w:p w14:paraId="5BFFC187" w14:textId="77777777" w:rsidR="00A87B01" w:rsidRDefault="00A87B01" w:rsidP="00A87B01">
      <w:pPr>
        <w:pStyle w:val="PargrafodaLista"/>
        <w:tabs>
          <w:tab w:val="left" w:pos="1560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DB03C72" w14:textId="77777777" w:rsidR="00A87B01" w:rsidRDefault="00A87B01" w:rsidP="00A87B01">
      <w:pPr>
        <w:pStyle w:val="PargrafodaLista"/>
        <w:tabs>
          <w:tab w:val="num" w:pos="284"/>
          <w:tab w:val="left" w:pos="3090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F8532FC" wp14:editId="3401D7A5">
                <wp:simplePos x="0" y="0"/>
                <wp:positionH relativeFrom="column">
                  <wp:posOffset>1562100</wp:posOffset>
                </wp:positionH>
                <wp:positionV relativeFrom="paragraph">
                  <wp:posOffset>2117725</wp:posOffset>
                </wp:positionV>
                <wp:extent cx="352425" cy="114300"/>
                <wp:effectExtent l="0" t="0" r="28575" b="1905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9" o:spid="_x0000_s1026" style="position:absolute;margin-left:123pt;margin-top:166.75pt;width:27.75pt;height:9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" filled="f" strokecolor="red" strokeweight="2pt"/>
            </w:pict>
          </mc:Fallback>
        </mc:AlternateContent>
      </w:r>
      <w:r>
        <w:rPr>
          <w:rFonts w:ascii="Verdana" w:hAnsi="Verdana" w:cs="Arial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5BAB693" wp14:editId="26FAF2E1">
                <wp:simplePos x="0" y="0"/>
                <wp:positionH relativeFrom="column">
                  <wp:posOffset>1295400</wp:posOffset>
                </wp:positionH>
                <wp:positionV relativeFrom="paragraph">
                  <wp:posOffset>1812925</wp:posOffset>
                </wp:positionV>
                <wp:extent cx="409575" cy="76200"/>
                <wp:effectExtent l="0" t="0" r="28575" b="1905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76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8" o:spid="_x0000_s1026" style="position:absolute;margin-left:102pt;margin-top:142.75pt;width:32.25pt;height:6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" filled="f" strokecolor="red" strokeweight="2pt"/>
            </w:pict>
          </mc:Fallback>
        </mc:AlternateContent>
      </w:r>
      <w:r>
        <w:rPr>
          <w:rFonts w:ascii="Verdana" w:hAnsi="Verdana" w:cs="Arial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444748A" wp14:editId="51377A98">
                <wp:simplePos x="0" y="0"/>
                <wp:positionH relativeFrom="column">
                  <wp:posOffset>1866900</wp:posOffset>
                </wp:positionH>
                <wp:positionV relativeFrom="paragraph">
                  <wp:posOffset>527050</wp:posOffset>
                </wp:positionV>
                <wp:extent cx="419100" cy="104775"/>
                <wp:effectExtent l="0" t="0" r="19050" b="2857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04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7" o:spid="_x0000_s1026" style="position:absolute;margin-left:147pt;margin-top:41.5pt;width:33pt;height:8.2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" filled="f" strokecolor="red" strokeweight="2pt"/>
            </w:pict>
          </mc:Fallback>
        </mc:AlternateContent>
      </w:r>
      <w:r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5866F65A" wp14:editId="0105D26F">
            <wp:extent cx="5747479" cy="2333625"/>
            <wp:effectExtent l="0" t="0" r="571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479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BCA89" w14:textId="77777777" w:rsidR="00A87B01" w:rsidRDefault="00A87B01" w:rsidP="00A87B01">
      <w:pPr>
        <w:pStyle w:val="PargrafodaLista"/>
        <w:numPr>
          <w:ilvl w:val="0"/>
          <w:numId w:val="1"/>
        </w:numPr>
        <w:tabs>
          <w:tab w:val="num" w:pos="284"/>
          <w:tab w:val="left" w:pos="1418"/>
        </w:tabs>
        <w:spacing w:after="0"/>
        <w:ind w:left="709" w:right="686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lastRenderedPageBreak/>
        <w:t>Selecionar o número do pedido fazendo um filtro e digitando o número que consta no corpo da NF na coluna “Nº Pedido” e depois clicando em “OK”.</w:t>
      </w:r>
    </w:p>
    <w:p w14:paraId="7865E3F9" w14:textId="77777777" w:rsidR="00A87B01" w:rsidRDefault="00A87B01" w:rsidP="00A87B01">
      <w:pPr>
        <w:pStyle w:val="PargrafodaLista"/>
        <w:tabs>
          <w:tab w:val="num" w:pos="284"/>
          <w:tab w:val="left" w:pos="1418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7E7D18C" w14:textId="77777777" w:rsidR="00A87B01" w:rsidRDefault="00A87B01" w:rsidP="00A87B01">
      <w:pPr>
        <w:pStyle w:val="PargrafodaLista"/>
        <w:tabs>
          <w:tab w:val="num" w:pos="284"/>
          <w:tab w:val="left" w:pos="1418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766A9D7" wp14:editId="188E7BD2">
                <wp:simplePos x="0" y="0"/>
                <wp:positionH relativeFrom="column">
                  <wp:posOffset>3429000</wp:posOffset>
                </wp:positionH>
                <wp:positionV relativeFrom="paragraph">
                  <wp:posOffset>1229360</wp:posOffset>
                </wp:positionV>
                <wp:extent cx="1114425" cy="114300"/>
                <wp:effectExtent l="0" t="0" r="28575" b="1905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12" o:spid="_x0000_s1026" style="position:absolute;margin-left:270pt;margin-top:96.8pt;width:87.75pt;height:9pt;z-index:25165824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" filled="f" strokecolor="red" strokeweight="2pt"/>
            </w:pict>
          </mc:Fallback>
        </mc:AlternateContent>
      </w:r>
      <w:r>
        <w:rPr>
          <w:rFonts w:ascii="Verdana" w:hAnsi="Verdana" w:cs="Arial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2D30D6A5" wp14:editId="45A749FD">
                <wp:simplePos x="0" y="0"/>
                <wp:positionH relativeFrom="column">
                  <wp:posOffset>3771901</wp:posOffset>
                </wp:positionH>
                <wp:positionV relativeFrom="paragraph">
                  <wp:posOffset>2134235</wp:posOffset>
                </wp:positionV>
                <wp:extent cx="342900" cy="114300"/>
                <wp:effectExtent l="0" t="0" r="19050" b="1905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13" o:spid="_x0000_s1026" style="position:absolute;margin-left:297pt;margin-top:168.05pt;width:27pt;height:9pt;z-index:25165824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" filled="f" strokecolor="red" strokeweight="2pt"/>
            </w:pict>
          </mc:Fallback>
        </mc:AlternateContent>
      </w:r>
      <w:r>
        <w:rPr>
          <w:rFonts w:ascii="Verdana" w:hAnsi="Verdana" w:cs="Arial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DCE44C7" wp14:editId="2D316647">
                <wp:simplePos x="0" y="0"/>
                <wp:positionH relativeFrom="column">
                  <wp:posOffset>4114800</wp:posOffset>
                </wp:positionH>
                <wp:positionV relativeFrom="paragraph">
                  <wp:posOffset>534035</wp:posOffset>
                </wp:positionV>
                <wp:extent cx="428625" cy="114300"/>
                <wp:effectExtent l="0" t="0" r="28575" b="1905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1" o:spid="_x0000_s1026" style="position:absolute;margin-left:324pt;margin-top:42.05pt;width:33.75pt;height:9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" filled="f" strokecolor="red" strokeweight="2pt"/>
            </w:pict>
          </mc:Fallback>
        </mc:AlternateContent>
      </w:r>
      <w:r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5B2D7F6B" wp14:editId="7B7E0C9A">
            <wp:extent cx="5762625" cy="2364578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64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EDF13" w14:textId="77777777" w:rsidR="00A87B01" w:rsidRDefault="00A87B01" w:rsidP="00A87B01">
      <w:pPr>
        <w:pStyle w:val="PargrafodaLista"/>
        <w:tabs>
          <w:tab w:val="num" w:pos="284"/>
          <w:tab w:val="left" w:pos="1418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9A08F14" w14:textId="77777777" w:rsidR="00A87B01" w:rsidRDefault="00A87B01" w:rsidP="00A87B01">
      <w:pPr>
        <w:pStyle w:val="PargrafodaLista"/>
        <w:numPr>
          <w:ilvl w:val="0"/>
          <w:numId w:val="1"/>
        </w:numPr>
        <w:tabs>
          <w:tab w:val="left" w:pos="1418"/>
        </w:tabs>
        <w:spacing w:after="0"/>
        <w:ind w:left="709" w:right="686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Inserir o número da NF na coluna “Número da NF”.</w:t>
      </w:r>
    </w:p>
    <w:p w14:paraId="5F9DCE6D" w14:textId="77777777" w:rsidR="00A87B01" w:rsidRDefault="00A87B01" w:rsidP="00A87B01">
      <w:pPr>
        <w:pStyle w:val="PargrafodaLista"/>
        <w:tabs>
          <w:tab w:val="num" w:pos="284"/>
          <w:tab w:val="left" w:pos="1418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4051579" w14:textId="77777777" w:rsidR="00A87B01" w:rsidRDefault="00A87B01" w:rsidP="00A87B01">
      <w:pPr>
        <w:pStyle w:val="PargrafodaLista"/>
        <w:tabs>
          <w:tab w:val="num" w:pos="284"/>
          <w:tab w:val="left" w:pos="1418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2DB65CE4" wp14:editId="481674DD">
                <wp:simplePos x="0" y="0"/>
                <wp:positionH relativeFrom="column">
                  <wp:posOffset>5095875</wp:posOffset>
                </wp:positionH>
                <wp:positionV relativeFrom="paragraph">
                  <wp:posOffset>795655</wp:posOffset>
                </wp:positionV>
                <wp:extent cx="466725" cy="285750"/>
                <wp:effectExtent l="0" t="0" r="28575" b="1905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5" o:spid="_x0000_s1026" style="position:absolute;margin-left:401.25pt;margin-top:62.65pt;width:36.75pt;height:22.5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208E1A8E" wp14:editId="069D6C04">
            <wp:extent cx="5762625" cy="3093222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7488" cy="309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8FB0" w14:textId="77777777" w:rsidR="00A87B01" w:rsidRDefault="00A87B01" w:rsidP="00A87B01">
      <w:pPr>
        <w:pStyle w:val="PargrafodaLista"/>
        <w:tabs>
          <w:tab w:val="num" w:pos="284"/>
          <w:tab w:val="left" w:pos="1418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0360669" w14:textId="77777777" w:rsidR="00A87B01" w:rsidRDefault="00A87B01" w:rsidP="00A87B01">
      <w:pPr>
        <w:pStyle w:val="PargrafodaLista"/>
        <w:numPr>
          <w:ilvl w:val="0"/>
          <w:numId w:val="1"/>
        </w:numPr>
        <w:tabs>
          <w:tab w:val="left" w:pos="1418"/>
        </w:tabs>
        <w:spacing w:after="0"/>
        <w:ind w:left="709" w:right="686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Alterar o status do acompanhamento do pagamento para “NF Recebida” na coluna “Categoria”.</w:t>
      </w:r>
    </w:p>
    <w:p w14:paraId="13A0E22F" w14:textId="77777777" w:rsidR="00A87B01" w:rsidRDefault="00A87B01" w:rsidP="00A87B01">
      <w:pPr>
        <w:pStyle w:val="PargrafodaLista"/>
        <w:tabs>
          <w:tab w:val="num" w:pos="284"/>
          <w:tab w:val="left" w:pos="1418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E11D81A" w14:textId="77777777" w:rsidR="00A87B01" w:rsidRPr="001E0881" w:rsidRDefault="00A87B01" w:rsidP="00A87B01">
      <w:pPr>
        <w:pStyle w:val="PargrafodaLista"/>
        <w:tabs>
          <w:tab w:val="num" w:pos="284"/>
          <w:tab w:val="left" w:pos="1418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noProof/>
          <w:sz w:val="20"/>
          <w:szCs w:val="20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6045924B" wp14:editId="680A33F7">
                <wp:simplePos x="0" y="0"/>
                <wp:positionH relativeFrom="column">
                  <wp:posOffset>3228975</wp:posOffset>
                </wp:positionH>
                <wp:positionV relativeFrom="paragraph">
                  <wp:posOffset>1200150</wp:posOffset>
                </wp:positionV>
                <wp:extent cx="838200" cy="676275"/>
                <wp:effectExtent l="0" t="0" r="19050" b="2857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676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8" o:spid="_x0000_s1026" style="position:absolute;margin-left:254.25pt;margin-top:94.5pt;width:66pt;height:53.25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" filled="f" strokecolor="red" strokeweight="2pt"/>
            </w:pict>
          </mc:Fallback>
        </mc:AlternateContent>
      </w:r>
      <w:r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6A787A12" wp14:editId="2AF00199">
            <wp:extent cx="5762625" cy="2674912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493" cy="2691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C2BAC" w14:textId="77777777" w:rsidR="00A87B01" w:rsidRDefault="00A87B01" w:rsidP="00A87B01">
      <w:pPr>
        <w:tabs>
          <w:tab w:val="num" w:pos="284"/>
          <w:tab w:val="left" w:pos="3090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B44313C" w14:textId="77777777" w:rsidR="00A87B01" w:rsidRDefault="00A87B01" w:rsidP="00A87B01">
      <w:pPr>
        <w:pStyle w:val="PargrafodaLista"/>
        <w:numPr>
          <w:ilvl w:val="0"/>
          <w:numId w:val="1"/>
        </w:numPr>
        <w:tabs>
          <w:tab w:val="num" w:pos="284"/>
          <w:tab w:val="left" w:pos="1418"/>
        </w:tabs>
        <w:spacing w:after="0"/>
        <w:ind w:left="709" w:right="686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1E0881">
        <w:rPr>
          <w:rFonts w:ascii="Verdana" w:hAnsi="Verdana" w:cs="Arial"/>
          <w:snapToGrid w:val="0"/>
          <w:sz w:val="20"/>
          <w:szCs w:val="20"/>
        </w:rPr>
        <w:t>No último dia útil do mês, conferir se a nota rece</w:t>
      </w:r>
      <w:r>
        <w:rPr>
          <w:rFonts w:ascii="Verdana" w:hAnsi="Verdana" w:cs="Arial"/>
          <w:snapToGrid w:val="0"/>
          <w:sz w:val="20"/>
          <w:szCs w:val="20"/>
        </w:rPr>
        <w:t>bida foi lançada para pagamento acessando a transação “ME23N” no SAP.</w:t>
      </w:r>
    </w:p>
    <w:p w14:paraId="6221BD23" w14:textId="77777777" w:rsidR="00A87B01" w:rsidRDefault="00A87B01" w:rsidP="00A87B01">
      <w:pPr>
        <w:pStyle w:val="PargrafodaLista"/>
        <w:tabs>
          <w:tab w:val="num" w:pos="284"/>
          <w:tab w:val="left" w:pos="1418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361C899" w14:textId="77777777" w:rsidR="00A87B01" w:rsidRPr="001E0881" w:rsidRDefault="00A87B01" w:rsidP="00A87B01">
      <w:pPr>
        <w:pStyle w:val="PargrafodaLista"/>
        <w:numPr>
          <w:ilvl w:val="0"/>
          <w:numId w:val="1"/>
        </w:numPr>
        <w:tabs>
          <w:tab w:val="num" w:pos="284"/>
          <w:tab w:val="left" w:pos="1418"/>
        </w:tabs>
        <w:spacing w:after="0"/>
        <w:ind w:left="709" w:right="686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Após clicar no ícone do SAP presente na área de trabalho, selecionar o item “Natura-SAP”.</w:t>
      </w:r>
    </w:p>
    <w:p w14:paraId="19596A1B" w14:textId="77777777" w:rsidR="00A87B01" w:rsidRDefault="00A87B01" w:rsidP="00A87B01">
      <w:pPr>
        <w:tabs>
          <w:tab w:val="num" w:pos="284"/>
          <w:tab w:val="left" w:pos="3090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6483D17" w14:textId="77777777" w:rsidR="00A87B01" w:rsidRDefault="00A87B01" w:rsidP="00A87B01">
      <w:pPr>
        <w:tabs>
          <w:tab w:val="num" w:pos="284"/>
          <w:tab w:val="left" w:pos="3090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547A0420" wp14:editId="67FD2CA5">
            <wp:extent cx="5762625" cy="3820233"/>
            <wp:effectExtent l="0" t="0" r="0" b="889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4582" cy="38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666E" w14:textId="77777777" w:rsidR="00A87B01" w:rsidRDefault="00A87B01" w:rsidP="00A87B01">
      <w:pPr>
        <w:tabs>
          <w:tab w:val="num" w:pos="284"/>
          <w:tab w:val="left" w:pos="1418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FD28A50" w14:textId="77777777" w:rsidR="00A87B01" w:rsidRDefault="00A87B01" w:rsidP="00A87B01">
      <w:pPr>
        <w:pStyle w:val="PargrafodaLista"/>
        <w:numPr>
          <w:ilvl w:val="0"/>
          <w:numId w:val="1"/>
        </w:numPr>
        <w:tabs>
          <w:tab w:val="num" w:pos="284"/>
          <w:tab w:val="left" w:pos="1418"/>
        </w:tabs>
        <w:spacing w:after="0"/>
        <w:ind w:left="709" w:right="686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O sistema irá direcioná-lo para a tela onde deverá inserir seu login e senha para acesso.</w:t>
      </w:r>
    </w:p>
    <w:p w14:paraId="3B10FEBF" w14:textId="77777777" w:rsidR="00A87B01" w:rsidRDefault="00A87B01" w:rsidP="00A87B01">
      <w:pPr>
        <w:pStyle w:val="PargrafodaLista"/>
        <w:tabs>
          <w:tab w:val="num" w:pos="284"/>
          <w:tab w:val="left" w:pos="3090"/>
        </w:tabs>
        <w:spacing w:after="0"/>
        <w:ind w:left="709" w:right="-425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w:lastRenderedPageBreak/>
        <w:drawing>
          <wp:inline distT="0" distB="0" distL="0" distR="0" wp14:anchorId="76A69ACB" wp14:editId="708D4A51">
            <wp:extent cx="5743575" cy="303620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3301" cy="304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BD81" w14:textId="77777777" w:rsidR="00A87B01" w:rsidRDefault="00A87B01" w:rsidP="00A87B01">
      <w:pPr>
        <w:pStyle w:val="PargrafodaLista"/>
        <w:tabs>
          <w:tab w:val="num" w:pos="284"/>
          <w:tab w:val="left" w:pos="3090"/>
        </w:tabs>
        <w:spacing w:after="0"/>
        <w:ind w:left="709" w:right="-425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EB7C8B8" w14:textId="77777777" w:rsidR="00A87B01" w:rsidRDefault="00A87B01" w:rsidP="00A87B01">
      <w:pPr>
        <w:pStyle w:val="PargrafodaLista"/>
        <w:numPr>
          <w:ilvl w:val="0"/>
          <w:numId w:val="1"/>
        </w:numPr>
        <w:tabs>
          <w:tab w:val="num" w:pos="284"/>
          <w:tab w:val="left" w:pos="3090"/>
        </w:tabs>
        <w:spacing w:after="0"/>
        <w:ind w:right="686" w:hanging="72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Após efetuar o logon, clicar na transação ME23N para verificar o status do pagamento.</w:t>
      </w:r>
    </w:p>
    <w:p w14:paraId="3B9BFFEE" w14:textId="77777777" w:rsidR="00A87B01" w:rsidRDefault="00A87B01" w:rsidP="00A87B01">
      <w:pPr>
        <w:pStyle w:val="PargrafodaLista"/>
        <w:tabs>
          <w:tab w:val="left" w:pos="3090"/>
        </w:tabs>
        <w:spacing w:after="0"/>
        <w:ind w:left="1429" w:right="-425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AB61311" w14:textId="77777777" w:rsidR="00A87B01" w:rsidRDefault="00A87B01" w:rsidP="00A87B01">
      <w:pPr>
        <w:pStyle w:val="PargrafodaLista"/>
        <w:tabs>
          <w:tab w:val="num" w:pos="284"/>
          <w:tab w:val="left" w:pos="3090"/>
        </w:tabs>
        <w:spacing w:after="0"/>
        <w:ind w:left="709" w:right="-425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768E6E8" wp14:editId="0E6F3843">
                <wp:simplePos x="0" y="0"/>
                <wp:positionH relativeFrom="column">
                  <wp:posOffset>676275</wp:posOffset>
                </wp:positionH>
                <wp:positionV relativeFrom="paragraph">
                  <wp:posOffset>812165</wp:posOffset>
                </wp:positionV>
                <wp:extent cx="762000" cy="104775"/>
                <wp:effectExtent l="0" t="0" r="19050" b="28575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04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21" o:spid="_x0000_s1026" style="position:absolute;margin-left:53.25pt;margin-top:63.95pt;width:60pt;height:8.2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5BCE1E0E" wp14:editId="0D63F660">
            <wp:extent cx="5743575" cy="3466421"/>
            <wp:effectExtent l="0" t="0" r="0" b="127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5525" cy="346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698F" w14:textId="77777777" w:rsidR="00A87B01" w:rsidRDefault="00A87B01" w:rsidP="00A87B01">
      <w:pPr>
        <w:pStyle w:val="PargrafodaLista"/>
        <w:tabs>
          <w:tab w:val="num" w:pos="284"/>
          <w:tab w:val="left" w:pos="3090"/>
        </w:tabs>
        <w:spacing w:after="0"/>
        <w:ind w:left="709" w:right="-425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F0C92DB" w14:textId="77777777" w:rsidR="00A87B01" w:rsidRDefault="00A87B01" w:rsidP="00A87B01">
      <w:pPr>
        <w:pStyle w:val="PargrafodaLista"/>
        <w:numPr>
          <w:ilvl w:val="0"/>
          <w:numId w:val="1"/>
        </w:numPr>
        <w:tabs>
          <w:tab w:val="left" w:pos="1418"/>
        </w:tabs>
        <w:spacing w:after="0"/>
        <w:ind w:left="851" w:right="686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Na transação de exibir pedido, clicar no botão “outro pedido” que abrirá uma caixa para que seja inserido o número do pedido desejado.</w:t>
      </w:r>
    </w:p>
    <w:p w14:paraId="406A915B" w14:textId="77777777" w:rsidR="00A87B01" w:rsidRDefault="00A87B01" w:rsidP="00A87B01">
      <w:pPr>
        <w:pStyle w:val="PargrafodaLista"/>
        <w:tabs>
          <w:tab w:val="left" w:pos="1418"/>
        </w:tabs>
        <w:spacing w:after="0"/>
        <w:ind w:left="851"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35739EE" w14:textId="77777777" w:rsidR="00A87B01" w:rsidRDefault="00A87B01" w:rsidP="00A87B01">
      <w:pPr>
        <w:pStyle w:val="PargrafodaLista"/>
        <w:numPr>
          <w:ilvl w:val="0"/>
          <w:numId w:val="1"/>
        </w:numPr>
        <w:tabs>
          <w:tab w:val="left" w:pos="1418"/>
        </w:tabs>
        <w:spacing w:after="0"/>
        <w:ind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Após inserir o número do pedido, clicar na tecla “Enter” do teclado.</w:t>
      </w:r>
    </w:p>
    <w:p w14:paraId="5456528D" w14:textId="77777777" w:rsidR="00A87B01" w:rsidRDefault="00A87B01" w:rsidP="00A87B01">
      <w:pPr>
        <w:tabs>
          <w:tab w:val="left" w:pos="3090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4EEF7AF2" wp14:editId="544C66FC">
                <wp:simplePos x="0" y="0"/>
                <wp:positionH relativeFrom="column">
                  <wp:posOffset>1581150</wp:posOffset>
                </wp:positionH>
                <wp:positionV relativeFrom="paragraph">
                  <wp:posOffset>1371600</wp:posOffset>
                </wp:positionV>
                <wp:extent cx="704850" cy="171450"/>
                <wp:effectExtent l="0" t="0" r="19050" b="19050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25" o:spid="_x0000_s1026" style="position:absolute;margin-left:124.5pt;margin-top:108pt;width:55.5pt;height:13.5pt;z-index:2516582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1217BFEB" wp14:editId="342A6334">
                <wp:simplePos x="0" y="0"/>
                <wp:positionH relativeFrom="column">
                  <wp:posOffset>2200276</wp:posOffset>
                </wp:positionH>
                <wp:positionV relativeFrom="paragraph">
                  <wp:posOffset>762000</wp:posOffset>
                </wp:positionV>
                <wp:extent cx="247650" cy="171450"/>
                <wp:effectExtent l="0" t="0" r="19050" b="1905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24" o:spid="_x0000_s1026" style="position:absolute;margin-left:173.25pt;margin-top:60pt;width:19.5pt;height:13.5pt;z-index:25165825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592C8AA5" wp14:editId="1CCFC418">
            <wp:extent cx="5753100" cy="2779559"/>
            <wp:effectExtent l="0" t="0" r="0" b="190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4153" cy="278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C511" w14:textId="77777777" w:rsidR="00A87B01" w:rsidRDefault="00A87B01" w:rsidP="00A87B01">
      <w:pPr>
        <w:tabs>
          <w:tab w:val="left" w:pos="3090"/>
        </w:tabs>
        <w:spacing w:after="0"/>
        <w:ind w:left="851"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1F9C87D" w14:textId="77777777" w:rsidR="00A87B01" w:rsidRDefault="00A87B01" w:rsidP="00A87B01">
      <w:pPr>
        <w:pStyle w:val="PargrafodaLista"/>
        <w:numPr>
          <w:ilvl w:val="0"/>
          <w:numId w:val="2"/>
        </w:numPr>
        <w:tabs>
          <w:tab w:val="left" w:pos="1418"/>
        </w:tabs>
        <w:spacing w:after="0"/>
        <w:ind w:left="709" w:right="686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O sistema irá carregar os dados do pedido desejado.</w:t>
      </w:r>
    </w:p>
    <w:p w14:paraId="068D1671" w14:textId="77777777" w:rsidR="00A87B01" w:rsidRDefault="00A87B01" w:rsidP="00A87B01">
      <w:pPr>
        <w:pStyle w:val="PargrafodaLista"/>
        <w:tabs>
          <w:tab w:val="left" w:pos="1418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DA294E9" w14:textId="77777777" w:rsidR="00A87B01" w:rsidRDefault="00A87B01" w:rsidP="00A87B01">
      <w:pPr>
        <w:pStyle w:val="PargrafodaLista"/>
        <w:numPr>
          <w:ilvl w:val="0"/>
          <w:numId w:val="2"/>
        </w:numPr>
        <w:tabs>
          <w:tab w:val="left" w:pos="1418"/>
        </w:tabs>
        <w:spacing w:after="0"/>
        <w:ind w:left="709" w:right="686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Para conferir o lançamento da NF no sistema, selecionar a aba “Histórico do pedido” e verificar a segunda linha que se refere ao lançamento. A data que consta nesta linha é a data de lançamento da NF e a data em que o custo foi debitado do centro de custo da área.</w:t>
      </w:r>
    </w:p>
    <w:p w14:paraId="1137A0C3" w14:textId="77777777" w:rsidR="00A87B01" w:rsidRPr="006A3F5A" w:rsidRDefault="00A87B01" w:rsidP="00A87B01">
      <w:pPr>
        <w:pStyle w:val="PargrafodaLista"/>
        <w:tabs>
          <w:tab w:val="left" w:pos="1418"/>
        </w:tabs>
        <w:ind w:left="709" w:right="686"/>
        <w:rPr>
          <w:rFonts w:ascii="Verdana" w:hAnsi="Verdana" w:cs="Arial"/>
          <w:snapToGrid w:val="0"/>
          <w:sz w:val="20"/>
          <w:szCs w:val="20"/>
        </w:rPr>
      </w:pPr>
    </w:p>
    <w:p w14:paraId="1E1F24E5" w14:textId="77777777" w:rsidR="00A87B01" w:rsidRDefault="00A87B01" w:rsidP="00A87B01">
      <w:pPr>
        <w:pStyle w:val="PargrafodaLista"/>
        <w:numPr>
          <w:ilvl w:val="0"/>
          <w:numId w:val="2"/>
        </w:numPr>
        <w:tabs>
          <w:tab w:val="left" w:pos="1418"/>
        </w:tabs>
        <w:spacing w:after="0"/>
        <w:ind w:left="709" w:right="686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Para checar a data programada para o pagamento, clicar sobre a numeração padrão do SAP que se encontra na segunda linha.</w:t>
      </w:r>
    </w:p>
    <w:p w14:paraId="2BD726AE" w14:textId="77777777" w:rsidR="00A87B01" w:rsidRPr="006A3F5A" w:rsidRDefault="00A87B01" w:rsidP="00A87B01">
      <w:pPr>
        <w:tabs>
          <w:tab w:val="left" w:pos="3090"/>
        </w:tabs>
        <w:spacing w:after="0"/>
        <w:ind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7F3B19B" w14:textId="77777777" w:rsidR="00A87B01" w:rsidRDefault="00A87B01" w:rsidP="00A87B01">
      <w:pPr>
        <w:pStyle w:val="PargrafodaLista"/>
        <w:tabs>
          <w:tab w:val="num" w:pos="284"/>
          <w:tab w:val="left" w:pos="3090"/>
        </w:tabs>
        <w:spacing w:after="0"/>
        <w:ind w:left="709" w:right="-425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69A292A0" wp14:editId="1CDFF006">
                <wp:simplePos x="0" y="0"/>
                <wp:positionH relativeFrom="column">
                  <wp:posOffset>1057275</wp:posOffset>
                </wp:positionH>
                <wp:positionV relativeFrom="paragraph">
                  <wp:posOffset>2793365</wp:posOffset>
                </wp:positionV>
                <wp:extent cx="257175" cy="390525"/>
                <wp:effectExtent l="19050" t="19050" r="47625" b="28575"/>
                <wp:wrapNone/>
                <wp:docPr id="28" name="Seta para cim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390525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Seta para cima 28" o:spid="_x0000_s1026" type="#_x0000_t68" style="position:absolute;margin-left:83.25pt;margin-top:219.95pt;width:20.25pt;height:30.75pt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" adj="7112" fillcolor="red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5607DF3C" wp14:editId="070BDE76">
                <wp:simplePos x="0" y="0"/>
                <wp:positionH relativeFrom="column">
                  <wp:posOffset>723265</wp:posOffset>
                </wp:positionH>
                <wp:positionV relativeFrom="paragraph">
                  <wp:posOffset>2555240</wp:posOffset>
                </wp:positionV>
                <wp:extent cx="5324475" cy="180975"/>
                <wp:effectExtent l="0" t="0" r="28575" b="28575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4475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27" o:spid="_x0000_s1026" style="position:absolute;margin-left:56.95pt;margin-top:201.2pt;width:419.25pt;height:14.25pt;z-index:25165825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6D620A4A" wp14:editId="6531A647">
                <wp:simplePos x="0" y="0"/>
                <wp:positionH relativeFrom="column">
                  <wp:posOffset>5467350</wp:posOffset>
                </wp:positionH>
                <wp:positionV relativeFrom="paragraph">
                  <wp:posOffset>1917065</wp:posOffset>
                </wp:positionV>
                <wp:extent cx="685800" cy="180975"/>
                <wp:effectExtent l="0" t="0" r="19050" b="28575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26" o:spid="_x0000_s1026" style="position:absolute;margin-left:430.5pt;margin-top:150.95pt;width:54pt;height:14.25pt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3CC4D320" wp14:editId="65E44A97">
            <wp:extent cx="5753100" cy="3673964"/>
            <wp:effectExtent l="0" t="0" r="0" b="317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67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83B0" w14:textId="77777777" w:rsidR="00A87B01" w:rsidRDefault="00A87B01" w:rsidP="00A87B01">
      <w:pPr>
        <w:pStyle w:val="PargrafodaLista"/>
        <w:tabs>
          <w:tab w:val="num" w:pos="284"/>
          <w:tab w:val="left" w:pos="3090"/>
        </w:tabs>
        <w:spacing w:after="0"/>
        <w:ind w:left="709" w:right="-425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E55E4DB" w14:textId="77777777" w:rsidR="00A87B01" w:rsidRDefault="00A87B01" w:rsidP="00A87B01">
      <w:pPr>
        <w:pStyle w:val="PargrafodaLista"/>
        <w:numPr>
          <w:ilvl w:val="0"/>
          <w:numId w:val="2"/>
        </w:numPr>
        <w:tabs>
          <w:tab w:val="left" w:pos="1418"/>
        </w:tabs>
        <w:spacing w:after="0"/>
        <w:ind w:left="709" w:right="-425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Data do pagamento estará visível no campo “Data Base”.</w:t>
      </w:r>
    </w:p>
    <w:p w14:paraId="4039914E" w14:textId="77777777" w:rsidR="00A87B01" w:rsidRPr="00C37064" w:rsidRDefault="00A87B01" w:rsidP="00A87B01">
      <w:pPr>
        <w:pStyle w:val="PargrafodaLista"/>
        <w:tabs>
          <w:tab w:val="num" w:pos="284"/>
          <w:tab w:val="left" w:pos="709"/>
          <w:tab w:val="left" w:pos="3090"/>
        </w:tabs>
        <w:spacing w:after="0"/>
        <w:ind w:left="993" w:right="-425" w:hanging="284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020E6624" wp14:editId="7D711A0A">
                <wp:simplePos x="0" y="0"/>
                <wp:positionH relativeFrom="column">
                  <wp:posOffset>619125</wp:posOffset>
                </wp:positionH>
                <wp:positionV relativeFrom="paragraph">
                  <wp:posOffset>2152650</wp:posOffset>
                </wp:positionV>
                <wp:extent cx="1285875" cy="152400"/>
                <wp:effectExtent l="0" t="0" r="28575" b="19050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30" o:spid="_x0000_s1026" style="position:absolute;margin-left:48.75pt;margin-top:169.5pt;width:101.25pt;height:12pt;z-index:251658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7700DCDB" wp14:editId="7725ABA0">
            <wp:extent cx="5762625" cy="2450322"/>
            <wp:effectExtent l="0" t="0" r="0" b="762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75029" cy="245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3EF7" w14:textId="77777777" w:rsidR="00A87B01" w:rsidRDefault="00A87B01" w:rsidP="00A87B01">
      <w:pPr>
        <w:tabs>
          <w:tab w:val="num" w:pos="720"/>
        </w:tabs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4E47D92" w14:textId="77777777" w:rsidR="00A87B01" w:rsidRDefault="00A87B01" w:rsidP="00A87B01">
      <w:pPr>
        <w:pStyle w:val="PargrafodaLista"/>
        <w:numPr>
          <w:ilvl w:val="0"/>
          <w:numId w:val="2"/>
        </w:numPr>
        <w:tabs>
          <w:tab w:val="num" w:pos="720"/>
        </w:tabs>
        <w:ind w:left="709" w:right="686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Após verificar o lançamento e programação de pagamento da NF, atualizar o status do pagamento na planilha de orçamento e pagamento alterando a coluna “Categoria” para “Realizado”.</w:t>
      </w:r>
    </w:p>
    <w:p w14:paraId="3CB21CFC" w14:textId="77777777" w:rsidR="00A87B01" w:rsidRDefault="00A87B01" w:rsidP="00A87B01">
      <w:pPr>
        <w:pStyle w:val="PargrafodaLista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80ECC50" w14:textId="77777777" w:rsidR="00A87B01" w:rsidRDefault="00A87B01" w:rsidP="00A87B01">
      <w:pPr>
        <w:pStyle w:val="PargrafodaLista"/>
        <w:numPr>
          <w:ilvl w:val="0"/>
          <w:numId w:val="2"/>
        </w:numPr>
        <w:ind w:left="709" w:right="686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Incluir na coluna “Data – Realização” a data em que a nota foi lançada para pagamento no SAP e salvar a planilha clicando no ícone do disquete.</w:t>
      </w:r>
    </w:p>
    <w:p w14:paraId="0AC0C799" w14:textId="77777777" w:rsidR="00A87B01" w:rsidRPr="004F4914" w:rsidRDefault="00A87B01" w:rsidP="00A87B01">
      <w:pPr>
        <w:tabs>
          <w:tab w:val="num" w:pos="720"/>
        </w:tabs>
        <w:ind w:right="-426" w:firstLine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7B3612E1" wp14:editId="647F4862">
                <wp:simplePos x="0" y="0"/>
                <wp:positionH relativeFrom="column">
                  <wp:posOffset>523876</wp:posOffset>
                </wp:positionH>
                <wp:positionV relativeFrom="paragraph">
                  <wp:posOffset>4445</wp:posOffset>
                </wp:positionV>
                <wp:extent cx="190500" cy="123825"/>
                <wp:effectExtent l="0" t="0" r="19050" b="28575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34" o:spid="_x0000_s1026" style="position:absolute;margin-left:41.25pt;margin-top:.35pt;width:15pt;height:9.75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" filled="f" strokecolor="red" strokeweight="2pt"/>
            </w:pict>
          </mc:Fallback>
        </mc:AlternateContent>
      </w:r>
      <w:r>
        <w:rPr>
          <w:rFonts w:ascii="Verdana" w:hAnsi="Verdana" w:cs="Arial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0208C12E" wp14:editId="24E7B291">
                <wp:simplePos x="0" y="0"/>
                <wp:positionH relativeFrom="column">
                  <wp:posOffset>4514850</wp:posOffset>
                </wp:positionH>
                <wp:positionV relativeFrom="paragraph">
                  <wp:posOffset>947420</wp:posOffset>
                </wp:positionV>
                <wp:extent cx="542925" cy="228600"/>
                <wp:effectExtent l="0" t="0" r="28575" b="19050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33" o:spid="_x0000_s1026" style="position:absolute;margin-left:355.5pt;margin-top:74.6pt;width:42.75pt;height:18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" filled="f" strokecolor="red" strokeweight="2pt"/>
            </w:pict>
          </mc:Fallback>
        </mc:AlternateContent>
      </w:r>
      <w:r>
        <w:rPr>
          <w:rFonts w:ascii="Verdana" w:hAnsi="Verdana" w:cs="Arial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67BA28A3" wp14:editId="6BB5DC64">
                <wp:simplePos x="0" y="0"/>
                <wp:positionH relativeFrom="column">
                  <wp:posOffset>2695575</wp:posOffset>
                </wp:positionH>
                <wp:positionV relativeFrom="paragraph">
                  <wp:posOffset>947420</wp:posOffset>
                </wp:positionV>
                <wp:extent cx="676275" cy="619125"/>
                <wp:effectExtent l="0" t="0" r="28575" b="28575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619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32" o:spid="_x0000_s1026" style="position:absolute;margin-left:212.25pt;margin-top:74.6pt;width:53.25pt;height:48.75pt;z-index:2516582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" filled="f" strokecolor="red" strokeweight="2pt"/>
            </w:pict>
          </mc:Fallback>
        </mc:AlternateContent>
      </w:r>
      <w:r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3AD4C6BD" wp14:editId="0FD91568">
            <wp:extent cx="5762625" cy="2270376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531" cy="2270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5E458" w14:textId="77777777" w:rsidR="00A87B01" w:rsidRPr="00820617" w:rsidRDefault="00A87B01" w:rsidP="00A87B01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Pr="00820617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7D05BA70" w14:textId="77777777" w:rsidR="00A87B01" w:rsidRPr="00820617" w:rsidRDefault="00A87B01" w:rsidP="00A87B01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820617"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>Acompanhar e realizar todos os pagamentos dentro do prazo.</w:t>
      </w:r>
    </w:p>
    <w:p w14:paraId="5FCE5CE9" w14:textId="77777777" w:rsidR="00A87B01" w:rsidRPr="00820617" w:rsidRDefault="00A87B01" w:rsidP="00A87B01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ACF4B29" w14:textId="77777777" w:rsidR="00A87B01" w:rsidRPr="00820617" w:rsidRDefault="00A87B01" w:rsidP="00A87B01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Pr="00820617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DE REFERÊNCIA</w:t>
      </w:r>
    </w:p>
    <w:p w14:paraId="4D8328AE" w14:textId="77777777" w:rsidR="00A87B01" w:rsidRPr="00820617" w:rsidRDefault="00A87B01" w:rsidP="00A87B01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820617"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3BBC6B4F" w14:textId="77777777" w:rsidR="00A87B01" w:rsidRPr="00820617" w:rsidRDefault="00A87B01" w:rsidP="00A87B01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466D9635" w14:textId="77777777" w:rsidR="00A87B01" w:rsidRPr="00820617" w:rsidRDefault="00A87B01" w:rsidP="00A87B01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Pr="00820617">
        <w:rPr>
          <w:rFonts w:ascii="Verdana" w:hAnsi="Verdana" w:cs="Verdana"/>
          <w:b/>
          <w:bCs/>
          <w:sz w:val="20"/>
          <w:szCs w:val="20"/>
        </w:rPr>
        <w:t>. ANEXOS</w:t>
      </w:r>
    </w:p>
    <w:p w14:paraId="7528474B" w14:textId="77777777" w:rsidR="00A87B01" w:rsidRPr="00E81DD3" w:rsidRDefault="00A87B01" w:rsidP="00A87B01">
      <w:pPr>
        <w:autoSpaceDE w:val="0"/>
        <w:autoSpaceDN w:val="0"/>
        <w:adjustRightInd w:val="0"/>
        <w:spacing w:after="0"/>
        <w:ind w:firstLine="709"/>
        <w:jc w:val="both"/>
        <w:rPr>
          <w:rFonts w:ascii="Tahoma" w:hAnsi="Tahoma" w:cs="Tahoma"/>
          <w:bCs/>
          <w:sz w:val="18"/>
          <w:szCs w:val="18"/>
        </w:rPr>
      </w:pPr>
      <w:r w:rsidRPr="00E81DD3">
        <w:rPr>
          <w:rFonts w:ascii="Tahoma" w:hAnsi="Tahoma" w:cs="Tahoma"/>
          <w:bCs/>
          <w:sz w:val="18"/>
          <w:szCs w:val="18"/>
        </w:rPr>
        <w:t>N/A</w:t>
      </w:r>
    </w:p>
    <w:p w14:paraId="2543F27F" w14:textId="77777777" w:rsidR="00A87B01" w:rsidRDefault="00A87B01" w:rsidP="00A87B01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3ABABB7E" w14:textId="77777777" w:rsidR="00A87B01" w:rsidRPr="006E5076" w:rsidRDefault="00A87B01" w:rsidP="00A87B01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28B7A3F2" w14:textId="77777777" w:rsidR="00A87B01" w:rsidRPr="00601EEF" w:rsidRDefault="00A87B01" w:rsidP="00A87B01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28194638" w14:textId="77777777" w:rsidR="00A87B01" w:rsidRDefault="00A87B01" w:rsidP="00A87B01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tbl>
      <w:tblPr>
        <w:tblStyle w:val="Tabelacomgrade"/>
        <w:tblW w:w="113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455"/>
        <w:gridCol w:w="1305"/>
        <w:gridCol w:w="1162"/>
        <w:gridCol w:w="1570"/>
        <w:gridCol w:w="1777"/>
        <w:gridCol w:w="1130"/>
        <w:gridCol w:w="1454"/>
        <w:gridCol w:w="1454"/>
      </w:tblGrid>
      <w:tr w:rsidR="00A87B01" w14:paraId="6ED8C96A" w14:textId="77777777" w:rsidTr="001326D4">
        <w:trPr>
          <w:trHeight w:val="328"/>
        </w:trPr>
        <w:tc>
          <w:tcPr>
            <w:tcW w:w="1455" w:type="dxa"/>
            <w:shd w:val="clear" w:color="auto" w:fill="FDE9D9" w:themeFill="accent6" w:themeFillTint="33"/>
            <w:vAlign w:val="center"/>
          </w:tcPr>
          <w:p w14:paraId="6CA79ADF" w14:textId="77777777" w:rsidR="00A87B01" w:rsidRPr="005959D4" w:rsidRDefault="00A87B01" w:rsidP="001326D4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Nome do registro</w:t>
            </w:r>
          </w:p>
        </w:tc>
        <w:tc>
          <w:tcPr>
            <w:tcW w:w="1305" w:type="dxa"/>
            <w:shd w:val="clear" w:color="auto" w:fill="FDE9D9" w:themeFill="accent6" w:themeFillTint="33"/>
            <w:vAlign w:val="center"/>
          </w:tcPr>
          <w:p w14:paraId="74ED569E" w14:textId="77777777" w:rsidR="00A87B01" w:rsidRPr="005959D4" w:rsidRDefault="00A87B01" w:rsidP="001326D4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Processo/</w:t>
            </w:r>
          </w:p>
          <w:p w14:paraId="5020E41B" w14:textId="77777777" w:rsidR="00A87B01" w:rsidRPr="005959D4" w:rsidRDefault="00A87B01" w:rsidP="001326D4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Subprocesso</w:t>
            </w:r>
          </w:p>
        </w:tc>
        <w:tc>
          <w:tcPr>
            <w:tcW w:w="1162" w:type="dxa"/>
            <w:shd w:val="clear" w:color="auto" w:fill="FDE9D9" w:themeFill="accent6" w:themeFillTint="33"/>
            <w:vAlign w:val="center"/>
          </w:tcPr>
          <w:p w14:paraId="18DBD1A1" w14:textId="77777777" w:rsidR="00A87B01" w:rsidRPr="005959D4" w:rsidRDefault="00A87B01" w:rsidP="001326D4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Área</w:t>
            </w:r>
          </w:p>
        </w:tc>
        <w:tc>
          <w:tcPr>
            <w:tcW w:w="1570" w:type="dxa"/>
            <w:shd w:val="clear" w:color="auto" w:fill="FDE9D9" w:themeFill="accent6" w:themeFillTint="33"/>
            <w:vAlign w:val="center"/>
          </w:tcPr>
          <w:p w14:paraId="4405BD98" w14:textId="77777777" w:rsidR="00A87B01" w:rsidRDefault="00A87B01" w:rsidP="001326D4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>Local e</w:t>
            </w:r>
          </w:p>
          <w:p w14:paraId="2B473B39" w14:textId="77777777" w:rsidR="00A87B01" w:rsidRPr="005959D4" w:rsidRDefault="00A87B01" w:rsidP="001326D4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Forma de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Armazenamento</w:t>
            </w:r>
          </w:p>
        </w:tc>
        <w:tc>
          <w:tcPr>
            <w:tcW w:w="1777" w:type="dxa"/>
            <w:shd w:val="clear" w:color="auto" w:fill="FDE9D9" w:themeFill="accent6" w:themeFillTint="33"/>
            <w:vAlign w:val="center"/>
          </w:tcPr>
          <w:p w14:paraId="66B7CCBA" w14:textId="77777777" w:rsidR="00A87B01" w:rsidRPr="005959D4" w:rsidRDefault="00A87B01" w:rsidP="001326D4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Rastreabilidade</w:t>
            </w:r>
          </w:p>
        </w:tc>
        <w:tc>
          <w:tcPr>
            <w:tcW w:w="1130" w:type="dxa"/>
            <w:shd w:val="clear" w:color="auto" w:fill="FDE9D9" w:themeFill="accent6" w:themeFillTint="33"/>
            <w:vAlign w:val="center"/>
          </w:tcPr>
          <w:p w14:paraId="3435DF4D" w14:textId="77777777" w:rsidR="00A87B01" w:rsidRPr="005959D4" w:rsidRDefault="00A87B01" w:rsidP="001326D4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Tempo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de Retenção</w:t>
            </w:r>
          </w:p>
        </w:tc>
        <w:tc>
          <w:tcPr>
            <w:tcW w:w="1454" w:type="dxa"/>
            <w:shd w:val="clear" w:color="auto" w:fill="FDE9D9" w:themeFill="accent6" w:themeFillTint="33"/>
            <w:vAlign w:val="center"/>
          </w:tcPr>
          <w:p w14:paraId="11C45DC0" w14:textId="77777777" w:rsidR="00A87B01" w:rsidRPr="005959D4" w:rsidRDefault="00A87B01" w:rsidP="001326D4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Proteção</w:t>
            </w:r>
          </w:p>
        </w:tc>
        <w:tc>
          <w:tcPr>
            <w:tcW w:w="1454" w:type="dxa"/>
            <w:shd w:val="clear" w:color="auto" w:fill="FDE9D9" w:themeFill="accent6" w:themeFillTint="33"/>
            <w:vAlign w:val="center"/>
          </w:tcPr>
          <w:p w14:paraId="354D3AE2" w14:textId="77777777" w:rsidR="00A87B01" w:rsidRPr="005959D4" w:rsidRDefault="00A87B01" w:rsidP="001326D4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Disposição</w:t>
            </w:r>
          </w:p>
        </w:tc>
      </w:tr>
      <w:tr w:rsidR="00A87B01" w14:paraId="188CA971" w14:textId="77777777" w:rsidTr="001326D4">
        <w:trPr>
          <w:trHeight w:val="998"/>
        </w:trPr>
        <w:tc>
          <w:tcPr>
            <w:tcW w:w="1455" w:type="dxa"/>
          </w:tcPr>
          <w:p w14:paraId="0DB3D522" w14:textId="77777777" w:rsidR="00A87B01" w:rsidRPr="000C40C2" w:rsidRDefault="00A87B01" w:rsidP="001326D4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Pagamento Realizado</w:t>
            </w:r>
          </w:p>
        </w:tc>
        <w:tc>
          <w:tcPr>
            <w:tcW w:w="1305" w:type="dxa"/>
          </w:tcPr>
          <w:p w14:paraId="470422F0" w14:textId="77777777" w:rsidR="00A87B01" w:rsidRPr="00AB0E7D" w:rsidRDefault="00A87B01" w:rsidP="001326D4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GTD.08.003 Acompanhamento da Performance</w:t>
            </w:r>
          </w:p>
        </w:tc>
        <w:tc>
          <w:tcPr>
            <w:tcW w:w="1162" w:type="dxa"/>
          </w:tcPr>
          <w:p w14:paraId="04BD23C3" w14:textId="77777777" w:rsidR="00A87B01" w:rsidRPr="00AB0E7D" w:rsidRDefault="00A87B01" w:rsidP="001326D4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Governança de TD</w:t>
            </w:r>
          </w:p>
        </w:tc>
        <w:tc>
          <w:tcPr>
            <w:tcW w:w="1570" w:type="dxa"/>
          </w:tcPr>
          <w:p w14:paraId="6711A9C2" w14:textId="77777777" w:rsidR="00A87B01" w:rsidRDefault="00A87B01" w:rsidP="001326D4">
            <w:pPr>
              <w:jc w:val="center"/>
              <w:rPr>
                <w:rFonts w:ascii="Verdana" w:hAnsi="Verdana"/>
                <w:sz w:val="14"/>
                <w:szCs w:val="16"/>
              </w:rPr>
            </w:pPr>
            <w:r>
              <w:rPr>
                <w:rFonts w:ascii="Verdana" w:hAnsi="Verdana"/>
                <w:sz w:val="14"/>
                <w:szCs w:val="16"/>
              </w:rPr>
              <w:t>Natura Lapa (E-Business Park)</w:t>
            </w:r>
          </w:p>
          <w:p w14:paraId="2BAA60FA" w14:textId="77777777" w:rsidR="00A87B01" w:rsidRDefault="00A87B01" w:rsidP="001326D4">
            <w:pPr>
              <w:jc w:val="center"/>
              <w:rPr>
                <w:rFonts w:ascii="Verdana" w:hAnsi="Verdana"/>
                <w:sz w:val="14"/>
                <w:szCs w:val="16"/>
              </w:rPr>
            </w:pPr>
          </w:p>
          <w:p w14:paraId="42572712" w14:textId="77777777" w:rsidR="00A87B01" w:rsidRPr="000C40C2" w:rsidRDefault="00A87B01" w:rsidP="001326D4">
            <w:pPr>
              <w:jc w:val="center"/>
              <w:rPr>
                <w:rFonts w:ascii="Verdana" w:hAnsi="Verdana"/>
                <w:sz w:val="14"/>
                <w:szCs w:val="16"/>
              </w:rPr>
            </w:pPr>
            <w:r w:rsidRPr="005959D4">
              <w:rPr>
                <w:rFonts w:ascii="Verdana" w:hAnsi="Verdana"/>
                <w:sz w:val="14"/>
                <w:szCs w:val="16"/>
              </w:rPr>
              <w:t>Eletrônico</w:t>
            </w:r>
          </w:p>
        </w:tc>
        <w:tc>
          <w:tcPr>
            <w:tcW w:w="1777" w:type="dxa"/>
          </w:tcPr>
          <w:p w14:paraId="2482A59F" w14:textId="77777777" w:rsidR="00A87B01" w:rsidRPr="005959D4" w:rsidRDefault="00A87B01" w:rsidP="001326D4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Transação ME23N do SAP</w:t>
            </w:r>
          </w:p>
        </w:tc>
        <w:tc>
          <w:tcPr>
            <w:tcW w:w="1130" w:type="dxa"/>
          </w:tcPr>
          <w:p w14:paraId="4318948F" w14:textId="77777777" w:rsidR="00A87B01" w:rsidRPr="005959D4" w:rsidRDefault="00A87B01" w:rsidP="001326D4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Permanente</w:t>
            </w:r>
          </w:p>
        </w:tc>
        <w:tc>
          <w:tcPr>
            <w:tcW w:w="1454" w:type="dxa"/>
          </w:tcPr>
          <w:p w14:paraId="21081CF3" w14:textId="77777777" w:rsidR="00A87B01" w:rsidRPr="005959D4" w:rsidRDefault="00A87B01" w:rsidP="001326D4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16"/>
              </w:rPr>
              <w:t>Backup</w:t>
            </w:r>
          </w:p>
        </w:tc>
        <w:tc>
          <w:tcPr>
            <w:tcW w:w="1454" w:type="dxa"/>
          </w:tcPr>
          <w:p w14:paraId="4F4B5870" w14:textId="77777777" w:rsidR="00A87B01" w:rsidRPr="005959D4" w:rsidRDefault="00A87B01" w:rsidP="001326D4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Manter</w:t>
            </w:r>
          </w:p>
        </w:tc>
      </w:tr>
    </w:tbl>
    <w:p w14:paraId="674D04FA" w14:textId="77777777" w:rsidR="00A87B01" w:rsidRPr="00DB0077" w:rsidRDefault="00A87B01" w:rsidP="00A87B01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6"/>
          <w:szCs w:val="16"/>
        </w:rPr>
      </w:pPr>
    </w:p>
    <w:p w14:paraId="10C4DC1D" w14:textId="77777777" w:rsidR="00531AE3" w:rsidRDefault="00531AE3" w:rsidP="00A87B01">
      <w:pPr>
        <w:autoSpaceDE w:val="0"/>
        <w:autoSpaceDN w:val="0"/>
        <w:adjustRightInd w:val="0"/>
        <w:spacing w:after="0"/>
        <w:rPr>
          <w:rFonts w:ascii="Verdana" w:hAnsi="Verdana"/>
          <w:sz w:val="20"/>
          <w:szCs w:val="20"/>
        </w:rPr>
      </w:pPr>
    </w:p>
    <w:sectPr w:rsidR="00531AE3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505352"/>
    <w:multiLevelType w:val="hybridMultilevel"/>
    <w:tmpl w:val="3A7AAF1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>
    <w:nsid w:val="78F63B33"/>
    <w:multiLevelType w:val="hybridMultilevel"/>
    <w:tmpl w:val="B9D4AE0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7B01"/>
    <w:rsid w:val="00021815"/>
    <w:rsid w:val="00027AE9"/>
    <w:rsid w:val="0004619A"/>
    <w:rsid w:val="001003A3"/>
    <w:rsid w:val="001326D4"/>
    <w:rsid w:val="00187BA8"/>
    <w:rsid w:val="001A5E43"/>
    <w:rsid w:val="001E0D9E"/>
    <w:rsid w:val="00247191"/>
    <w:rsid w:val="00275350"/>
    <w:rsid w:val="002D3E01"/>
    <w:rsid w:val="002D5EF8"/>
    <w:rsid w:val="002E4459"/>
    <w:rsid w:val="003130B4"/>
    <w:rsid w:val="00323062"/>
    <w:rsid w:val="00342643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5D4126"/>
    <w:rsid w:val="006108C4"/>
    <w:rsid w:val="0072262B"/>
    <w:rsid w:val="0079715E"/>
    <w:rsid w:val="0080222D"/>
    <w:rsid w:val="00891023"/>
    <w:rsid w:val="008A7D0A"/>
    <w:rsid w:val="00950CD4"/>
    <w:rsid w:val="00951778"/>
    <w:rsid w:val="009E798C"/>
    <w:rsid w:val="00A87B01"/>
    <w:rsid w:val="00AB1A9E"/>
    <w:rsid w:val="00B43CC9"/>
    <w:rsid w:val="00B6729D"/>
    <w:rsid w:val="00B76CD8"/>
    <w:rsid w:val="00C0527C"/>
    <w:rsid w:val="00C77D8A"/>
    <w:rsid w:val="00CA7598"/>
    <w:rsid w:val="00CC5C81"/>
    <w:rsid w:val="00CC76A8"/>
    <w:rsid w:val="00CE79A2"/>
    <w:rsid w:val="00D84142"/>
    <w:rsid w:val="00E411DC"/>
    <w:rsid w:val="00F2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6BA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A87B0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A87B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customXml" Target="../customXml/item5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webSettings" Target="webSetting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F37E3AEC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0A5A03BAA0A4CED9E316B3D802509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D2468F-24E5-43A7-B376-61BF52DC0363}"/>
      </w:docPartPr>
      <w:docPartBody>
        <w:p w14:paraId="26B41343" w14:textId="77777777" w:rsidR="00525514" w:rsidRDefault="00525514">
          <w:pPr>
            <w:pStyle w:val="D0A5A03BAA0A4CED9E316B3D80250947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2F9354E46B0C413A88C0B9EDED0227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82C2C82-5BB2-44C9-9D92-3F351F81BCDD}"/>
      </w:docPartPr>
      <w:docPartBody>
        <w:p w14:paraId="26B41344" w14:textId="77777777" w:rsidR="00525514" w:rsidRDefault="00525514">
          <w:pPr>
            <w:pStyle w:val="2F9354E46B0C413A88C0B9EDED022726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BCFBC7931E57461BB3C41CF975ACC8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13470C0-F89C-458C-87B6-C14264157310}"/>
      </w:docPartPr>
      <w:docPartBody>
        <w:p w14:paraId="26B41345" w14:textId="77777777" w:rsidR="00525514" w:rsidRDefault="00525514">
          <w:pPr>
            <w:pStyle w:val="BCFBC7931E57461BB3C41CF975ACC815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82CFA392A8EA4E3D8CD7ACE217BD867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3FE5E8D-07E3-412C-8DC4-4790D3137AD5}"/>
      </w:docPartPr>
      <w:docPartBody>
        <w:p w14:paraId="26B41346" w14:textId="77777777" w:rsidR="00525514" w:rsidRDefault="00525514">
          <w:pPr>
            <w:pStyle w:val="82CFA392A8EA4E3D8CD7ACE217BD867C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5514"/>
    <w:rsid w:val="00525514"/>
    <w:rsid w:val="00A83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B41343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D0A5A03BAA0A4CED9E316B3D80250947">
    <w:name w:val="D0A5A03BAA0A4CED9E316B3D80250947"/>
  </w:style>
  <w:style w:type="paragraph" w:customStyle="1" w:styleId="2F9354E46B0C413A88C0B9EDED022726">
    <w:name w:val="2F9354E46B0C413A88C0B9EDED022726"/>
  </w:style>
  <w:style w:type="paragraph" w:customStyle="1" w:styleId="BCFBC7931E57461BB3C41CF975ACC815">
    <w:name w:val="BCFBC7931E57461BB3C41CF975ACC815"/>
  </w:style>
  <w:style w:type="paragraph" w:customStyle="1" w:styleId="82CFA392A8EA4E3D8CD7ACE217BD867C">
    <w:name w:val="82CFA392A8EA4E3D8CD7ACE217BD867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D0A5A03BAA0A4CED9E316B3D80250947">
    <w:name w:val="D0A5A03BAA0A4CED9E316B3D80250947"/>
  </w:style>
  <w:style w:type="paragraph" w:customStyle="1" w:styleId="2F9354E46B0C413A88C0B9EDED022726">
    <w:name w:val="2F9354E46B0C413A88C0B9EDED022726"/>
  </w:style>
  <w:style w:type="paragraph" w:customStyle="1" w:styleId="BCFBC7931E57461BB3C41CF975ACC815">
    <w:name w:val="BCFBC7931E57461BB3C41CF975ACC815"/>
  </w:style>
  <w:style w:type="paragraph" w:customStyle="1" w:styleId="82CFA392A8EA4E3D8CD7ACE217BD867C">
    <w:name w:val="82CFA392A8EA4E3D8CD7ACE217BD86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MARISTELA ELIAS</DisplayName>
        <AccountId>6836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HENRIQUE GHERARDI JUNIOR</DisplayName>
        <AccountId>4644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8</Value>
    </Pastas_x0020_de_x0020_Distribui_x00e7__x00e3_o>
    <Digitador xmlns="f26919fd-1615-4d88-839c-06ef217dfe47">
      <UserInfo>
        <DisplayName/>
        <AccountId xsi:nil="true"/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IT-2887</C_x00f3_digo>
    <Site xmlns="f26919fd-1615-4d88-839c-06ef217dfe47">Brasil</Site>
    <Data_x0020_de_x0020_Vencimento xmlns="f26919fd-1615-4d88-839c-06ef217dfe47">2016-12-17T13:19:22+00:00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2014-12-17T13:19:22+00:00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3.xml><?xml version="1.0" encoding="utf-8"?>
<ds:datastoreItem xmlns:ds="http://schemas.openxmlformats.org/officeDocument/2006/customXml" ds:itemID="{609ABFB9-1482-4093-82CD-91B84F4223BD}">
  <ds:schemaRefs>
    <ds:schemaRef ds:uri="http://purl.org/dc/dcmitype/"/>
    <ds:schemaRef ds:uri="http://purl.org/dc/terms/"/>
    <ds:schemaRef ds:uri="f26919fd-1615-4d88-839c-06ef217dfe47"/>
    <ds:schemaRef ds:uri="http://schemas.openxmlformats.org/package/2006/metadata/core-properties"/>
    <ds:schemaRef ds:uri="121446a2-a8cc-47de-862f-9881eb6a8671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DF3487CC-DE6B-4841-9141-067ADF07D3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45C6418-EEB4-4526-990A-3E8D7C3B8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F37E3AEC.dotx</Template>
  <TotalTime>0</TotalTime>
  <Pages>7</Pages>
  <Words>481</Words>
  <Characters>2600</Characters>
  <Application>Microsoft Office Word</Application>
  <DocSecurity>4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Acompanhar o Pagamento</vt:lpstr>
      <vt:lpstr/>
    </vt:vector>
  </TitlesOfParts>
  <Company>Natura</Company>
  <LinksUpToDate>false</LinksUpToDate>
  <CharactersWithSpaces>3075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Acompanhar o Pagamento</dc:title>
  <dc:creator>br93815</dc:creator>
  <cp:lastModifiedBy>mvmarque</cp:lastModifiedBy>
  <cp:revision>2</cp:revision>
  <dcterms:created xsi:type="dcterms:W3CDTF">2015-06-09T22:22:00Z</dcterms:created>
  <dcterms:modified xsi:type="dcterms:W3CDTF">2015-06-09T22:22:00Z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17/12/2014 11:19:22: Revisaõ de IT</vt:lpwstr>
  </property>
  <property fmtid="{D5CDD505-2E9C-101B-9397-08002B2CF9AE}" pid="7" name="WorkflowChangePath">
    <vt:lpwstr>b81220e9-78b4-4273-b219-e30eb124979f,2;b81220e9-78b4-4273-b219-e30eb124979f,4;b81220e9-78b4-4273-b219-e30eb124979f,6;b81220e9-78b4-4273-b219-e30eb124979f,8;</vt:lpwstr>
  </property>
</Properties>
</file>