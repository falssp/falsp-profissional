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" ContentType="application/vnd.ms-powerpoi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F9501A1" w14:textId="77777777" w:rsidTr="00B6729D">
        <w:tc>
          <w:tcPr>
            <w:tcW w:w="2410" w:type="dxa"/>
          </w:tcPr>
          <w:p w14:paraId="5DAE1EA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9B3E935" wp14:editId="16067617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BDA34B1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A7E094DC7B5E457C9EC43D79C676169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D247690" w14:textId="77777777" w:rsidR="00462496" w:rsidRPr="00957B17" w:rsidRDefault="00957B17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7F47CE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Criar Requisição de Serviços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3F5A7DB4A4DF4D108F89182F9F19CAB3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AE573B6" w14:textId="77777777" w:rsidR="00462496" w:rsidRPr="00957B17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26C68B6" w14:textId="77777777" w:rsidR="00462496" w:rsidRPr="00957B17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3F9E52F" w14:textId="77777777" w:rsidR="00462496" w:rsidRPr="00957B17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4DA1877" w14:textId="77777777" w:rsidR="00462496" w:rsidRPr="00957B17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82D93E2" w14:textId="77777777" w:rsidTr="00B6729D">
        <w:tc>
          <w:tcPr>
            <w:tcW w:w="10490" w:type="dxa"/>
            <w:shd w:val="clear" w:color="auto" w:fill="B2B2B2"/>
          </w:tcPr>
          <w:p w14:paraId="0DE93F49" w14:textId="77777777" w:rsidR="00462496" w:rsidRPr="00957B17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68CDF348" w14:textId="77777777" w:rsidTr="00B6729D">
        <w:tc>
          <w:tcPr>
            <w:tcW w:w="10490" w:type="dxa"/>
          </w:tcPr>
          <w:p w14:paraId="178F2011" w14:textId="19AB476B" w:rsidR="00462496" w:rsidRPr="00323062" w:rsidRDefault="007F47CE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243FFEE6CBA046C2AF82D8FAFA04EB9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IT-2930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2A0A1D9C1D4F4195B1B1BE6F51FA16C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1A40D15A" w14:textId="77777777" w:rsidTr="00B6729D">
        <w:tc>
          <w:tcPr>
            <w:tcW w:w="10490" w:type="dxa"/>
            <w:shd w:val="clear" w:color="auto" w:fill="B2B2B2"/>
          </w:tcPr>
          <w:p w14:paraId="3FFAF975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3AC26FD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3E6081B7" w14:textId="77777777" w:rsidR="00957B17" w:rsidRPr="00C155C6" w:rsidRDefault="00957B17" w:rsidP="00957B17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 w:rsidRPr="00C155C6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175D201A" w14:textId="77777777" w:rsidR="00957B17" w:rsidRPr="00180155" w:rsidRDefault="00957B17" w:rsidP="00957B17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GTD-08.003 Acompanhamento de Performance </w:t>
      </w:r>
    </w:p>
    <w:p w14:paraId="6AA53805" w14:textId="77777777" w:rsidR="00957B17" w:rsidRPr="00C64959" w:rsidRDefault="00957B17" w:rsidP="00957B17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Cs/>
          <w:color w:val="000000"/>
          <w:sz w:val="20"/>
          <w:szCs w:val="20"/>
        </w:rPr>
      </w:pPr>
      <w:r w:rsidRPr="00C64959">
        <w:rPr>
          <w:rFonts w:ascii="Verdana" w:hAnsi="Verdana" w:cs="Verdana"/>
          <w:bCs/>
          <w:color w:val="000000"/>
          <w:sz w:val="20"/>
          <w:szCs w:val="20"/>
        </w:rPr>
        <w:t>&lt;códigos dos documentos correspondentes em outros idiomas&gt;</w:t>
      </w:r>
    </w:p>
    <w:p w14:paraId="5F6308F5" w14:textId="77777777" w:rsidR="00957B17" w:rsidRPr="00180155" w:rsidRDefault="00957B17" w:rsidP="00957B17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55B837B" w14:textId="77777777" w:rsidR="00957B17" w:rsidRPr="00903252" w:rsidRDefault="00957B17" w:rsidP="00957B17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52CFF5C7" w14:textId="77777777" w:rsidR="00957B17" w:rsidRDefault="00957B17" w:rsidP="00957B17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Descrever como criar uma requisição de compras com envolvimento de Suprimentos </w:t>
      </w:r>
    </w:p>
    <w:p w14:paraId="0F14A2F2" w14:textId="77777777" w:rsidR="00957B17" w:rsidRPr="00820617" w:rsidRDefault="00957B17" w:rsidP="00957B17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5BBD49D" w14:textId="77777777" w:rsidR="00957B17" w:rsidRDefault="00957B17" w:rsidP="00957B17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 w:rsidRPr="00241617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31D85571" w14:textId="77777777" w:rsidR="00957B17" w:rsidRPr="003B41B0" w:rsidRDefault="00957B17" w:rsidP="00957B17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Cs/>
          <w:sz w:val="20"/>
          <w:szCs w:val="20"/>
        </w:rPr>
      </w:pPr>
      <w:r w:rsidRPr="003B41B0">
        <w:rPr>
          <w:rFonts w:ascii="Verdana" w:hAnsi="Verdana" w:cs="Verdana"/>
          <w:bCs/>
          <w:sz w:val="20"/>
          <w:szCs w:val="20"/>
        </w:rPr>
        <w:t>N/A</w:t>
      </w:r>
    </w:p>
    <w:p w14:paraId="535291B0" w14:textId="77777777" w:rsidR="00957B17" w:rsidRPr="00241617" w:rsidRDefault="00957B17" w:rsidP="00957B1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1ABEB46" w14:textId="77777777" w:rsidR="00957B17" w:rsidRPr="00241617" w:rsidRDefault="00957B17" w:rsidP="00957B17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 w:rsidRPr="00241617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241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5B6DAA34" w14:textId="77777777" w:rsidR="00957B17" w:rsidRDefault="00957B17" w:rsidP="00957B1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9277B90" w14:textId="77777777" w:rsidR="00957B17" w:rsidRDefault="00957B17" w:rsidP="00957B1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Portal de Compras</w:t>
      </w:r>
    </w:p>
    <w:p w14:paraId="1ABC01A8" w14:textId="77777777" w:rsidR="00957B17" w:rsidRDefault="00957B17" w:rsidP="00957B1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3B41B0">
        <w:rPr>
          <w:rFonts w:ascii="Verdana" w:hAnsi="Verdana" w:cs="Arial"/>
          <w:snapToGrid w:val="0"/>
          <w:sz w:val="20"/>
          <w:szCs w:val="20"/>
        </w:rPr>
        <w:t>http://portalsig.natura.net:8103/irj/portal</w:t>
      </w:r>
    </w:p>
    <w:p w14:paraId="3998424E" w14:textId="77777777" w:rsidR="00957B17" w:rsidRPr="00820617" w:rsidRDefault="00957B17" w:rsidP="00957B17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1346DA0" w14:textId="77777777" w:rsidR="00957B17" w:rsidRDefault="00957B17" w:rsidP="00957B17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735E4AF2" w14:textId="77777777" w:rsidR="00957B17" w:rsidRDefault="00957B17" w:rsidP="00957B17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SLC – Solicitação de Compras </w:t>
      </w:r>
    </w:p>
    <w:p w14:paraId="036E0C1F" w14:textId="77777777" w:rsidR="00957B17" w:rsidRPr="004D35D6" w:rsidRDefault="00957B17" w:rsidP="00957B17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RC – Requisição de Compras </w:t>
      </w:r>
    </w:p>
    <w:p w14:paraId="2FD3AB73" w14:textId="77777777" w:rsidR="00957B17" w:rsidRDefault="00957B17" w:rsidP="00957B17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665185E" w14:textId="77777777" w:rsidR="00957B17" w:rsidRDefault="00957B17" w:rsidP="00957B17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F64B3D3" w14:textId="77777777" w:rsidR="00957B17" w:rsidRDefault="00957B17" w:rsidP="00957B17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5539226" w14:textId="77777777" w:rsidR="00957B17" w:rsidRDefault="00957B17" w:rsidP="00957B17">
      <w:pPr>
        <w:pStyle w:val="PargrafodaLista"/>
        <w:numPr>
          <w:ilvl w:val="0"/>
          <w:numId w:val="1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Para criar uma requisição de compra </w:t>
      </w:r>
      <w:r w:rsidRPr="003B41B0">
        <w:rPr>
          <w:rFonts w:ascii="Verdana" w:hAnsi="Verdana" w:cs="Verdana"/>
          <w:bCs/>
          <w:sz w:val="20"/>
          <w:szCs w:val="20"/>
        </w:rPr>
        <w:t>é necessário acessar o Portal de Compras</w:t>
      </w:r>
      <w:r>
        <w:rPr>
          <w:rFonts w:ascii="Verdana" w:hAnsi="Verdana" w:cs="Verdana"/>
          <w:bCs/>
          <w:sz w:val="20"/>
          <w:szCs w:val="20"/>
        </w:rPr>
        <w:t>.</w:t>
      </w:r>
    </w:p>
    <w:p w14:paraId="521A963E" w14:textId="77777777" w:rsidR="00957B17" w:rsidRPr="003B41B0" w:rsidRDefault="00957B17" w:rsidP="00957B17">
      <w:pPr>
        <w:pStyle w:val="PargrafodaLista"/>
        <w:numPr>
          <w:ilvl w:val="0"/>
          <w:numId w:val="1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Na tela inicial, informar o login e senha de rede e depois clicar em “Logon” para acessar o Portal.</w:t>
      </w:r>
    </w:p>
    <w:p w14:paraId="6102AB94" w14:textId="77777777" w:rsidR="00957B17" w:rsidRDefault="00957B17" w:rsidP="00957B17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E7D2B8D" w14:textId="77777777" w:rsidR="00957B17" w:rsidRDefault="00957B17" w:rsidP="00957B17">
      <w:pPr>
        <w:tabs>
          <w:tab w:val="num" w:pos="284"/>
          <w:tab w:val="left" w:pos="9639"/>
          <w:tab w:val="left" w:pos="9781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ED100C" wp14:editId="718D5EF8">
                <wp:simplePos x="0" y="0"/>
                <wp:positionH relativeFrom="column">
                  <wp:posOffset>1609725</wp:posOffset>
                </wp:positionH>
                <wp:positionV relativeFrom="paragraph">
                  <wp:posOffset>301625</wp:posOffset>
                </wp:positionV>
                <wp:extent cx="1200150" cy="485775"/>
                <wp:effectExtent l="0" t="0" r="19050" b="285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85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8" o:spid="_x0000_s1026" style="position:absolute;margin-left:126.75pt;margin-top:23.75pt;width:94.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7813C4A" wp14:editId="13F2C7D0">
            <wp:extent cx="5762625" cy="2565731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957" cy="256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171" w14:textId="77777777" w:rsidR="00957B17" w:rsidRDefault="00957B17" w:rsidP="00957B17">
      <w:pPr>
        <w:tabs>
          <w:tab w:val="num" w:pos="284"/>
        </w:tabs>
        <w:spacing w:after="0"/>
        <w:ind w:left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E64985C" w14:textId="77777777" w:rsidR="00957B17" w:rsidRDefault="00957B17" w:rsidP="00957B17">
      <w:pPr>
        <w:pStyle w:val="PargrafodaLista"/>
        <w:numPr>
          <w:ilvl w:val="0"/>
          <w:numId w:val="1"/>
        </w:numPr>
        <w:tabs>
          <w:tab w:val="num" w:pos="284"/>
        </w:tabs>
        <w:spacing w:after="0"/>
        <w:ind w:left="709" w:right="686" w:firstLine="0"/>
        <w:jc w:val="both"/>
        <w:rPr>
          <w:rFonts w:ascii="Verdana" w:hAnsi="Verdana" w:cs="Verdana"/>
          <w:bCs/>
          <w:sz w:val="20"/>
          <w:szCs w:val="20"/>
        </w:rPr>
      </w:pPr>
      <w:r w:rsidRPr="003B41B0">
        <w:rPr>
          <w:rFonts w:ascii="Verdana" w:hAnsi="Verdana" w:cs="Verdana"/>
          <w:bCs/>
          <w:sz w:val="20"/>
          <w:szCs w:val="20"/>
        </w:rPr>
        <w:lastRenderedPageBreak/>
        <w:t>O sistema irá d</w:t>
      </w:r>
      <w:r>
        <w:rPr>
          <w:rFonts w:ascii="Verdana" w:hAnsi="Verdana" w:cs="Verdana"/>
          <w:bCs/>
          <w:sz w:val="20"/>
          <w:szCs w:val="20"/>
        </w:rPr>
        <w:t>i</w:t>
      </w:r>
      <w:r w:rsidRPr="003B41B0">
        <w:rPr>
          <w:rFonts w:ascii="Verdana" w:hAnsi="Verdana" w:cs="Verdana"/>
          <w:bCs/>
          <w:sz w:val="20"/>
          <w:szCs w:val="20"/>
        </w:rPr>
        <w:t>recioná-lo</w:t>
      </w:r>
      <w:r>
        <w:rPr>
          <w:rFonts w:ascii="Verdana" w:hAnsi="Verdana" w:cs="Verdana"/>
          <w:bCs/>
          <w:sz w:val="20"/>
          <w:szCs w:val="20"/>
        </w:rPr>
        <w:t xml:space="preserve"> para a página de Princípios de Relacionamento. Nesta página, clicar em “Solicitação de Contratação”.</w:t>
      </w:r>
    </w:p>
    <w:p w14:paraId="4435C203" w14:textId="77777777" w:rsidR="00957B17" w:rsidRDefault="00957B17" w:rsidP="00957B17">
      <w:pPr>
        <w:pStyle w:val="PargrafodaLista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5D60B698" w14:textId="77777777" w:rsidR="00957B17" w:rsidRDefault="00957B17" w:rsidP="00957B17">
      <w:pPr>
        <w:pStyle w:val="PargrafodaLista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E843BD" wp14:editId="607B86F2">
                <wp:simplePos x="0" y="0"/>
                <wp:positionH relativeFrom="column">
                  <wp:posOffset>495300</wp:posOffset>
                </wp:positionH>
                <wp:positionV relativeFrom="paragraph">
                  <wp:posOffset>734060</wp:posOffset>
                </wp:positionV>
                <wp:extent cx="666750" cy="104775"/>
                <wp:effectExtent l="0" t="0" r="19050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" o:spid="_x0000_s1026" style="position:absolute;margin-left:39pt;margin-top:57.8pt;width:52.5pt;height: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DF4D138" wp14:editId="340B5358">
            <wp:extent cx="5734050" cy="253743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89" cy="25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C653" w14:textId="77777777" w:rsidR="00957B17" w:rsidRDefault="00957B17" w:rsidP="00957B17">
      <w:pPr>
        <w:pStyle w:val="PargrafodaLista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434A4794" w14:textId="77777777" w:rsidR="00957B17" w:rsidRDefault="00957B17" w:rsidP="00957B17">
      <w:pPr>
        <w:pStyle w:val="PargrafodaLista"/>
        <w:numPr>
          <w:ilvl w:val="0"/>
          <w:numId w:val="1"/>
        </w:numPr>
        <w:spacing w:after="0"/>
        <w:ind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O Solicitante será direcionado para tela de “Seleção de contratação” e deverá clicar no botão “Avançar” </w:t>
      </w:r>
    </w:p>
    <w:p w14:paraId="13A8C20C" w14:textId="77777777" w:rsidR="00957B17" w:rsidRDefault="00957B17" w:rsidP="00957B17">
      <w:pPr>
        <w:rPr>
          <w:sz w:val="20"/>
          <w:szCs w:val="20"/>
        </w:rPr>
      </w:pPr>
    </w:p>
    <w:p w14:paraId="4C291290" w14:textId="77777777" w:rsidR="00957B17" w:rsidRDefault="00957B17" w:rsidP="00957B17">
      <w:pPr>
        <w:jc w:val="center"/>
        <w:rPr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93681" wp14:editId="77FCBD0A">
                <wp:simplePos x="0" y="0"/>
                <wp:positionH relativeFrom="column">
                  <wp:posOffset>5772150</wp:posOffset>
                </wp:positionH>
                <wp:positionV relativeFrom="paragraph">
                  <wp:posOffset>813435</wp:posOffset>
                </wp:positionV>
                <wp:extent cx="361950" cy="15240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" o:spid="_x0000_s1026" style="position:absolute;margin-left:454.5pt;margin-top:64.05pt;width:28.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5ED2218" wp14:editId="6541B720">
            <wp:extent cx="5607679" cy="2762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EDBC" w14:textId="77777777" w:rsidR="00957B17" w:rsidRDefault="00957B17" w:rsidP="00957B17">
      <w:pPr>
        <w:jc w:val="center"/>
        <w:rPr>
          <w:sz w:val="20"/>
          <w:szCs w:val="20"/>
        </w:rPr>
      </w:pPr>
    </w:p>
    <w:p w14:paraId="1DE233D2" w14:textId="77777777" w:rsidR="00957B17" w:rsidRDefault="00957B17" w:rsidP="00957B17">
      <w:pPr>
        <w:jc w:val="center"/>
        <w:rPr>
          <w:sz w:val="20"/>
          <w:szCs w:val="20"/>
        </w:rPr>
      </w:pPr>
    </w:p>
    <w:p w14:paraId="09EAAFB2" w14:textId="77777777" w:rsidR="00957B17" w:rsidRDefault="00957B17" w:rsidP="00957B17">
      <w:pPr>
        <w:jc w:val="center"/>
        <w:rPr>
          <w:sz w:val="20"/>
          <w:szCs w:val="20"/>
        </w:rPr>
      </w:pPr>
    </w:p>
    <w:p w14:paraId="0B63002E" w14:textId="77777777" w:rsidR="00957B17" w:rsidRDefault="00957B17" w:rsidP="00957B17">
      <w:pPr>
        <w:jc w:val="center"/>
        <w:rPr>
          <w:sz w:val="20"/>
          <w:szCs w:val="20"/>
        </w:rPr>
      </w:pPr>
    </w:p>
    <w:p w14:paraId="700AA73F" w14:textId="77777777" w:rsidR="00957B17" w:rsidRDefault="00957B17" w:rsidP="00957B17">
      <w:pPr>
        <w:jc w:val="center"/>
        <w:rPr>
          <w:sz w:val="20"/>
          <w:szCs w:val="20"/>
        </w:rPr>
      </w:pPr>
    </w:p>
    <w:p w14:paraId="63BF011D" w14:textId="77777777" w:rsidR="00957B17" w:rsidRDefault="00957B17" w:rsidP="00957B17">
      <w:pPr>
        <w:jc w:val="center"/>
        <w:rPr>
          <w:sz w:val="20"/>
          <w:szCs w:val="20"/>
        </w:rPr>
      </w:pPr>
    </w:p>
    <w:p w14:paraId="319A9EA9" w14:textId="77777777" w:rsidR="00957B17" w:rsidRDefault="00957B17" w:rsidP="00957B17">
      <w:pPr>
        <w:jc w:val="center"/>
        <w:rPr>
          <w:sz w:val="20"/>
          <w:szCs w:val="20"/>
        </w:rPr>
      </w:pPr>
    </w:p>
    <w:p w14:paraId="13C58D2B" w14:textId="77777777" w:rsidR="00957B17" w:rsidRDefault="00957B17" w:rsidP="00957B17">
      <w:pPr>
        <w:jc w:val="center"/>
        <w:rPr>
          <w:sz w:val="20"/>
          <w:szCs w:val="20"/>
        </w:rPr>
      </w:pPr>
    </w:p>
    <w:p w14:paraId="1CC560F2" w14:textId="77777777" w:rsidR="00957B17" w:rsidRDefault="00957B17" w:rsidP="00957B17">
      <w:pPr>
        <w:jc w:val="center"/>
        <w:rPr>
          <w:sz w:val="20"/>
          <w:szCs w:val="20"/>
        </w:rPr>
      </w:pPr>
    </w:p>
    <w:p w14:paraId="5B24F1D7" w14:textId="77777777" w:rsidR="00957B17" w:rsidRPr="002868FD" w:rsidRDefault="00957B17" w:rsidP="00957B17">
      <w:pPr>
        <w:pStyle w:val="PargrafodaLista"/>
        <w:numPr>
          <w:ilvl w:val="0"/>
          <w:numId w:val="1"/>
        </w:numPr>
        <w:tabs>
          <w:tab w:val="num" w:pos="720"/>
        </w:tabs>
        <w:ind w:right="686" w:hanging="72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Quatro campos serão liberados para escolha da área solicitante e o tipo de serviço. Após selecionar os campos, clicar em “Avançar”.</w:t>
      </w:r>
    </w:p>
    <w:p w14:paraId="335E9B59" w14:textId="77777777" w:rsidR="00957B17" w:rsidRDefault="00957B17" w:rsidP="00957B17">
      <w:pPr>
        <w:tabs>
          <w:tab w:val="num" w:pos="720"/>
          <w:tab w:val="left" w:pos="9781"/>
        </w:tabs>
        <w:ind w:right="-426" w:firstLine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1B409C" wp14:editId="218A6F6C">
                <wp:simplePos x="0" y="0"/>
                <wp:positionH relativeFrom="column">
                  <wp:posOffset>5276850</wp:posOffset>
                </wp:positionH>
                <wp:positionV relativeFrom="paragraph">
                  <wp:posOffset>1307465</wp:posOffset>
                </wp:positionV>
                <wp:extent cx="561975" cy="85725"/>
                <wp:effectExtent l="0" t="0" r="28575" b="28575"/>
                <wp:wrapNone/>
                <wp:docPr id="57357" name="Retângulo 57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85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7357" o:spid="_x0000_s1026" style="position:absolute;margin-left:415.5pt;margin-top:102.95pt;width:44.25pt;height: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6E15867" wp14:editId="1E093CEA">
            <wp:extent cx="5734050" cy="2510837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997" cy="25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81CB" w14:textId="77777777" w:rsidR="00957B17" w:rsidRDefault="00957B17" w:rsidP="00957B17">
      <w:pPr>
        <w:tabs>
          <w:tab w:val="num" w:pos="720"/>
          <w:tab w:val="left" w:pos="9781"/>
        </w:tabs>
        <w:ind w:right="-426" w:firstLine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Exemplo:</w:t>
      </w:r>
    </w:p>
    <w:p w14:paraId="29D22822" w14:textId="77777777" w:rsidR="00957B17" w:rsidRDefault="00957B17" w:rsidP="00957B17">
      <w:pPr>
        <w:tabs>
          <w:tab w:val="num" w:pos="720"/>
          <w:tab w:val="left" w:pos="9781"/>
        </w:tabs>
        <w:ind w:right="-426" w:firstLine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Área                               Grupo                      Natureza                    Obj. Solicitado</w:t>
      </w:r>
    </w:p>
    <w:p w14:paraId="7E5A5C97" w14:textId="77777777" w:rsidR="00957B17" w:rsidRDefault="00957B17" w:rsidP="00957B17">
      <w:pPr>
        <w:tabs>
          <w:tab w:val="num" w:pos="720"/>
          <w:tab w:val="left" w:pos="9781"/>
        </w:tabs>
        <w:ind w:right="-426" w:firstLine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729A26" wp14:editId="3E908609">
                <wp:simplePos x="0" y="0"/>
                <wp:positionH relativeFrom="column">
                  <wp:posOffset>2200275</wp:posOffset>
                </wp:positionH>
                <wp:positionV relativeFrom="paragraph">
                  <wp:posOffset>1515110</wp:posOffset>
                </wp:positionV>
                <wp:extent cx="1276350" cy="171450"/>
                <wp:effectExtent l="0" t="0" r="19050" b="19050"/>
                <wp:wrapNone/>
                <wp:docPr id="57354" name="Retângulo 57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57354" o:spid="_x0000_s1026" style="position:absolute;margin-left:173.25pt;margin-top:119.3pt;width:100.5pt;height:13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" filled="f" strokecolor="red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72E621" wp14:editId="57F3582E">
                <wp:simplePos x="0" y="0"/>
                <wp:positionH relativeFrom="column">
                  <wp:posOffset>3562350</wp:posOffset>
                </wp:positionH>
                <wp:positionV relativeFrom="paragraph">
                  <wp:posOffset>1867535</wp:posOffset>
                </wp:positionV>
                <wp:extent cx="1371600" cy="171450"/>
                <wp:effectExtent l="0" t="0" r="19050" b="19050"/>
                <wp:wrapNone/>
                <wp:docPr id="57355" name="Retângulo 57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57355" o:spid="_x0000_s1026" style="position:absolute;margin-left:280.5pt;margin-top:147.05pt;width:108pt;height:13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" filled="f" strokecolor="red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AAE89" wp14:editId="3C567EBC">
                <wp:simplePos x="0" y="0"/>
                <wp:positionH relativeFrom="column">
                  <wp:posOffset>5067300</wp:posOffset>
                </wp:positionH>
                <wp:positionV relativeFrom="paragraph">
                  <wp:posOffset>267335</wp:posOffset>
                </wp:positionV>
                <wp:extent cx="1200150" cy="171450"/>
                <wp:effectExtent l="0" t="0" r="19050" b="19050"/>
                <wp:wrapNone/>
                <wp:docPr id="57356" name="Retângulo 57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57356" o:spid="_x0000_s1026" style="position:absolute;margin-left:399pt;margin-top:21.05pt;width:94.5pt;height:13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" filled="f" strokecolor="red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48B847" wp14:editId="49D26EA8">
                <wp:simplePos x="0" y="0"/>
                <wp:positionH relativeFrom="column">
                  <wp:posOffset>447040</wp:posOffset>
                </wp:positionH>
                <wp:positionV relativeFrom="paragraph">
                  <wp:posOffset>2134235</wp:posOffset>
                </wp:positionV>
                <wp:extent cx="1609725" cy="171450"/>
                <wp:effectExtent l="0" t="0" r="28575" b="19050"/>
                <wp:wrapNone/>
                <wp:docPr id="57353" name="Retângulo 57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57353" o:spid="_x0000_s1026" style="position:absolute;margin-left:35.2pt;margin-top:168.05pt;width:126.75pt;height:13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8EC0E55" wp14:editId="02EE8A8E">
            <wp:extent cx="1614039" cy="2686050"/>
            <wp:effectExtent l="19050" t="19050" r="24765" b="19050"/>
            <wp:docPr id="57349" name="Imagem 57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8435" cy="269336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cs="Arial"/>
          <w:snapToGrid w:val="0"/>
          <w:sz w:val="20"/>
          <w:szCs w:val="20"/>
        </w:rPr>
        <w:t xml:space="preserve">  </w:t>
      </w:r>
      <w:r>
        <w:rPr>
          <w:noProof/>
          <w:lang w:eastAsia="pt-BR"/>
        </w:rPr>
        <w:drawing>
          <wp:inline distT="0" distB="0" distL="0" distR="0" wp14:anchorId="14461B7E" wp14:editId="60996333">
            <wp:extent cx="1277240" cy="2705100"/>
            <wp:effectExtent l="0" t="0" r="0" b="0"/>
            <wp:docPr id="57350" name="Imagem 57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7493" cy="27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Arial"/>
          <w:snapToGrid w:val="0"/>
          <w:sz w:val="20"/>
          <w:szCs w:val="20"/>
        </w:rPr>
        <w:t xml:space="preserve">  </w:t>
      </w:r>
      <w:r>
        <w:rPr>
          <w:noProof/>
          <w:lang w:eastAsia="pt-BR"/>
        </w:rPr>
        <w:drawing>
          <wp:inline distT="0" distB="0" distL="0" distR="0" wp14:anchorId="777F95BB" wp14:editId="74A030F3">
            <wp:extent cx="1370584" cy="2705100"/>
            <wp:effectExtent l="0" t="0" r="1270" b="0"/>
            <wp:docPr id="57351" name="Imagem 57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5012" cy="27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Arial"/>
          <w:snapToGrid w:val="0"/>
          <w:sz w:val="20"/>
          <w:szCs w:val="20"/>
        </w:rPr>
        <w:t xml:space="preserve">   </w:t>
      </w:r>
      <w:r>
        <w:rPr>
          <w:noProof/>
          <w:lang w:eastAsia="pt-BR"/>
        </w:rPr>
        <w:drawing>
          <wp:inline distT="0" distB="0" distL="0" distR="0" wp14:anchorId="4082CA98" wp14:editId="74A30DD8">
            <wp:extent cx="1198485" cy="2686050"/>
            <wp:effectExtent l="0" t="0" r="1905" b="0"/>
            <wp:docPr id="57352" name="Imagem 57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3541" cy="27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0E8E" w14:textId="77777777" w:rsidR="00957B17" w:rsidRDefault="00957B17" w:rsidP="00957B17">
      <w:pPr>
        <w:tabs>
          <w:tab w:val="num" w:pos="720"/>
          <w:tab w:val="left" w:pos="9781"/>
        </w:tabs>
        <w:ind w:right="-426" w:firstLine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FFE479C" w14:textId="77777777" w:rsidR="00957B17" w:rsidRPr="001A71FA" w:rsidRDefault="00957B17" w:rsidP="00957B17">
      <w:pPr>
        <w:pStyle w:val="PargrafodaLista"/>
        <w:numPr>
          <w:ilvl w:val="0"/>
          <w:numId w:val="1"/>
        </w:numPr>
        <w:tabs>
          <w:tab w:val="num" w:pos="720"/>
          <w:tab w:val="left" w:pos="9781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Após seleção das opções clicar em “Avançar”</w:t>
      </w:r>
    </w:p>
    <w:p w14:paraId="690E0668" w14:textId="77777777" w:rsidR="00957B17" w:rsidRDefault="00957B17" w:rsidP="00957B17">
      <w:pPr>
        <w:jc w:val="center"/>
        <w:rPr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571580" wp14:editId="5DE0970E">
                <wp:simplePos x="0" y="0"/>
                <wp:positionH relativeFrom="column">
                  <wp:posOffset>5343525</wp:posOffset>
                </wp:positionH>
                <wp:positionV relativeFrom="paragraph">
                  <wp:posOffset>857250</wp:posOffset>
                </wp:positionV>
                <wp:extent cx="704850" cy="11430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1" o:spid="_x0000_s1026" style="position:absolute;margin-left:420.75pt;margin-top:67.5pt;width:55.5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C0FDFD6" wp14:editId="580ACFDC">
            <wp:extent cx="5612130" cy="1575435"/>
            <wp:effectExtent l="0" t="0" r="762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C2B5" w14:textId="77777777" w:rsidR="00957B17" w:rsidRDefault="00957B17" w:rsidP="00957B17">
      <w:pPr>
        <w:jc w:val="center"/>
        <w:rPr>
          <w:sz w:val="20"/>
          <w:szCs w:val="20"/>
        </w:rPr>
      </w:pPr>
    </w:p>
    <w:p w14:paraId="02F28E6C" w14:textId="77777777" w:rsidR="00957B17" w:rsidRDefault="00957B17" w:rsidP="00957B17">
      <w:pPr>
        <w:jc w:val="center"/>
        <w:rPr>
          <w:sz w:val="20"/>
          <w:szCs w:val="20"/>
        </w:rPr>
      </w:pPr>
    </w:p>
    <w:p w14:paraId="2E4E7198" w14:textId="77777777" w:rsidR="00957B17" w:rsidRPr="00E8387D" w:rsidRDefault="00957B17" w:rsidP="00957B17">
      <w:pPr>
        <w:pStyle w:val="PargrafodaLista"/>
        <w:numPr>
          <w:ilvl w:val="0"/>
          <w:numId w:val="2"/>
        </w:numPr>
        <w:tabs>
          <w:tab w:val="num" w:pos="720"/>
        </w:tabs>
        <w:ind w:right="686" w:hanging="720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 xml:space="preserve">Um campo será liberado para preenchimento do valor da requisição. Se na contratação </w:t>
      </w:r>
      <w:r w:rsidRPr="00E8387D">
        <w:rPr>
          <w:rFonts w:ascii="Verdana" w:hAnsi="Verdana" w:cs="Arial"/>
          <w:snapToGrid w:val="0"/>
          <w:sz w:val="20"/>
          <w:szCs w:val="20"/>
        </w:rPr>
        <w:t>não houv</w:t>
      </w:r>
      <w:r>
        <w:rPr>
          <w:rFonts w:ascii="Verdana" w:hAnsi="Verdana" w:cs="Arial"/>
          <w:snapToGrid w:val="0"/>
          <w:sz w:val="20"/>
          <w:szCs w:val="20"/>
        </w:rPr>
        <w:t xml:space="preserve">e o envolvimento de Suprimentos </w:t>
      </w:r>
      <w:r w:rsidRPr="00E8387D">
        <w:rPr>
          <w:rFonts w:ascii="Verdana" w:hAnsi="Verdana" w:cs="Arial"/>
          <w:snapToGrid w:val="0"/>
          <w:sz w:val="20"/>
          <w:szCs w:val="20"/>
        </w:rPr>
        <w:t>sinalizar em “Este documento visa formalizar uma compra já efetuada</w:t>
      </w:r>
      <w:r>
        <w:rPr>
          <w:rFonts w:ascii="Verdana" w:hAnsi="Verdana" w:cs="Arial"/>
          <w:snapToGrid w:val="0"/>
          <w:sz w:val="20"/>
          <w:szCs w:val="20"/>
        </w:rPr>
        <w:t>?</w:t>
      </w:r>
      <w:r w:rsidRPr="00E8387D">
        <w:rPr>
          <w:rFonts w:ascii="Verdana" w:hAnsi="Verdana" w:cs="Arial"/>
          <w:snapToGrid w:val="0"/>
          <w:sz w:val="20"/>
          <w:szCs w:val="20"/>
        </w:rPr>
        <w:t>”.</w:t>
      </w:r>
      <w:r>
        <w:rPr>
          <w:rFonts w:ascii="Verdana" w:hAnsi="Verdana" w:cs="Arial"/>
          <w:snapToGrid w:val="0"/>
          <w:sz w:val="20"/>
          <w:szCs w:val="20"/>
        </w:rPr>
        <w:t xml:space="preserve"> Após preenchimento clicar em “Salvar”.</w:t>
      </w:r>
    </w:p>
    <w:p w14:paraId="12689C15" w14:textId="77777777" w:rsidR="00957B17" w:rsidRDefault="00957B17" w:rsidP="00957B17">
      <w:pPr>
        <w:tabs>
          <w:tab w:val="num" w:pos="720"/>
        </w:tabs>
        <w:ind w:right="-426" w:firstLine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510D3" wp14:editId="55F349B0">
                <wp:simplePos x="0" y="0"/>
                <wp:positionH relativeFrom="column">
                  <wp:posOffset>1170305</wp:posOffset>
                </wp:positionH>
                <wp:positionV relativeFrom="paragraph">
                  <wp:posOffset>2316480</wp:posOffset>
                </wp:positionV>
                <wp:extent cx="931545" cy="74295"/>
                <wp:effectExtent l="0" t="0" r="20955" b="2095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74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4" o:spid="_x0000_s1026" style="position:absolute;margin-left:92.15pt;margin-top:182.4pt;width:73.35pt;height: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" filled="f" strokecolor="red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ED960" wp14:editId="5EC61C0D">
                <wp:simplePos x="0" y="0"/>
                <wp:positionH relativeFrom="column">
                  <wp:posOffset>3524250</wp:posOffset>
                </wp:positionH>
                <wp:positionV relativeFrom="paragraph">
                  <wp:posOffset>2392045</wp:posOffset>
                </wp:positionV>
                <wp:extent cx="266700" cy="152400"/>
                <wp:effectExtent l="0" t="0" r="19050" b="19050"/>
                <wp:wrapNone/>
                <wp:docPr id="57359" name="Retângulo 57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7359" o:spid="_x0000_s1026" style="position:absolute;margin-left:277.5pt;margin-top:188.35pt;width:21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" filled="f" strokecolor="red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2F1961" wp14:editId="36ED8557">
                <wp:simplePos x="0" y="0"/>
                <wp:positionH relativeFrom="column">
                  <wp:posOffset>1231819</wp:posOffset>
                </wp:positionH>
                <wp:positionV relativeFrom="paragraph">
                  <wp:posOffset>1460407</wp:posOffset>
                </wp:positionV>
                <wp:extent cx="931873" cy="74384"/>
                <wp:effectExtent l="0" t="0" r="20955" b="20955"/>
                <wp:wrapNone/>
                <wp:docPr id="57358" name="Retângulo 57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873" cy="7438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57358" o:spid="_x0000_s1026" style="position:absolute;margin-left:97pt;margin-top:115pt;width:73.4pt;height: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" filled="f" strokecolor="red"/>
            </w:pict>
          </mc:Fallback>
        </mc:AlternateContent>
      </w:r>
      <w:r w:rsidRPr="00E8387D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5121320C" wp14:editId="0189CF3A">
            <wp:extent cx="5610225" cy="25622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7D29" w14:textId="77777777" w:rsidR="00957B17" w:rsidRPr="00B33645" w:rsidRDefault="00957B17" w:rsidP="00957B17">
      <w:pPr>
        <w:pStyle w:val="PargrafodaLista"/>
        <w:numPr>
          <w:ilvl w:val="0"/>
          <w:numId w:val="2"/>
        </w:numPr>
        <w:ind w:right="686"/>
        <w:rPr>
          <w:sz w:val="20"/>
          <w:szCs w:val="20"/>
        </w:rPr>
      </w:pPr>
      <w:r w:rsidRPr="00B33645">
        <w:rPr>
          <w:rFonts w:ascii="Verdana" w:hAnsi="Verdana" w:cs="Arial"/>
          <w:snapToGrid w:val="0"/>
          <w:sz w:val="20"/>
          <w:szCs w:val="20"/>
        </w:rPr>
        <w:t>S</w:t>
      </w:r>
      <w:r>
        <w:rPr>
          <w:rFonts w:ascii="Verdana" w:hAnsi="Verdana" w:cs="Arial"/>
          <w:snapToGrid w:val="0"/>
          <w:sz w:val="20"/>
          <w:szCs w:val="20"/>
        </w:rPr>
        <w:t xml:space="preserve">erá gerado o número da SLC </w:t>
      </w:r>
    </w:p>
    <w:p w14:paraId="5C267C30" w14:textId="77777777" w:rsidR="00957B17" w:rsidRPr="00B33645" w:rsidRDefault="00957B17" w:rsidP="00957B17">
      <w:pPr>
        <w:pStyle w:val="PargrafodaLista"/>
        <w:ind w:left="1429" w:right="686"/>
        <w:rPr>
          <w:sz w:val="20"/>
          <w:szCs w:val="20"/>
        </w:rPr>
      </w:pPr>
    </w:p>
    <w:p w14:paraId="4B7725AA" w14:textId="77777777" w:rsidR="00957B17" w:rsidRDefault="00957B17" w:rsidP="00957B17">
      <w:pPr>
        <w:pStyle w:val="PargrafodaLista"/>
        <w:ind w:left="1429" w:right="686"/>
        <w:jc w:val="center"/>
        <w:rPr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DFA7E2" wp14:editId="05384B58">
                <wp:simplePos x="0" y="0"/>
                <wp:positionH relativeFrom="column">
                  <wp:posOffset>3457575</wp:posOffset>
                </wp:positionH>
                <wp:positionV relativeFrom="paragraph">
                  <wp:posOffset>187960</wp:posOffset>
                </wp:positionV>
                <wp:extent cx="657225" cy="152400"/>
                <wp:effectExtent l="0" t="0" r="28575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1" o:spid="_x0000_s1026" style="position:absolute;margin-left:272.25pt;margin-top:14.8pt;width:51.7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BAF1D76" wp14:editId="680A19AF">
            <wp:extent cx="2190750" cy="78105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B7A3" w14:textId="77777777" w:rsidR="00957B17" w:rsidRPr="00B33645" w:rsidRDefault="00957B17" w:rsidP="00957B17">
      <w:pPr>
        <w:pStyle w:val="PargrafodaLista"/>
        <w:ind w:left="1429" w:right="686"/>
        <w:jc w:val="center"/>
        <w:rPr>
          <w:rFonts w:ascii="Verdana" w:hAnsi="Verdana"/>
          <w:sz w:val="20"/>
          <w:szCs w:val="20"/>
        </w:rPr>
      </w:pPr>
    </w:p>
    <w:p w14:paraId="784DA9A0" w14:textId="77777777" w:rsidR="00957B17" w:rsidRDefault="00957B17" w:rsidP="00957B17">
      <w:pPr>
        <w:pStyle w:val="PargrafodaLista"/>
        <w:numPr>
          <w:ilvl w:val="0"/>
          <w:numId w:val="2"/>
        </w:numPr>
        <w:ind w:right="686"/>
        <w:rPr>
          <w:rFonts w:ascii="Verdana" w:hAnsi="Verdana"/>
          <w:sz w:val="20"/>
          <w:szCs w:val="20"/>
        </w:rPr>
      </w:pPr>
      <w:r w:rsidRPr="00B33645">
        <w:rPr>
          <w:rFonts w:ascii="Verdana" w:hAnsi="Verdana"/>
          <w:sz w:val="20"/>
          <w:szCs w:val="20"/>
        </w:rPr>
        <w:t>Com base na SLC gerada, o sistema direciona o solicitante ao preenchimento da Requisição de compra.</w:t>
      </w:r>
    </w:p>
    <w:p w14:paraId="56714EEB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53ED6782" w14:textId="77777777" w:rsidR="00957B17" w:rsidRPr="00B33645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55A8D3C5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  <w:r w:rsidRPr="00B33645">
        <w:rPr>
          <w:noProof/>
          <w:sz w:val="20"/>
          <w:szCs w:val="20"/>
          <w:lang w:eastAsia="pt-BR"/>
        </w:rPr>
        <w:drawing>
          <wp:inline distT="0" distB="0" distL="0" distR="0" wp14:anchorId="6688409D" wp14:editId="1423B269">
            <wp:extent cx="5612130" cy="2701290"/>
            <wp:effectExtent l="0" t="0" r="7620" b="3810"/>
            <wp:docPr id="43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48D11BD6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1925B078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55EFA942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663D359F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553EFD23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6C820287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52A7D493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0B92FC06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20DB25E2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12490F51" w14:textId="77777777" w:rsidR="00957B17" w:rsidRPr="003C5740" w:rsidRDefault="00957B17" w:rsidP="00957B17">
      <w:pPr>
        <w:pStyle w:val="PargrafodaLista"/>
        <w:numPr>
          <w:ilvl w:val="0"/>
          <w:numId w:val="2"/>
        </w:numPr>
        <w:ind w:right="686"/>
        <w:rPr>
          <w:rFonts w:ascii="Verdana" w:hAnsi="Verdana"/>
          <w:sz w:val="20"/>
          <w:szCs w:val="20"/>
        </w:rPr>
      </w:pPr>
      <w:r w:rsidRPr="003C5740">
        <w:rPr>
          <w:rFonts w:ascii="Verdana" w:hAnsi="Verdana"/>
          <w:sz w:val="20"/>
          <w:szCs w:val="20"/>
        </w:rPr>
        <w:lastRenderedPageBreak/>
        <w:t xml:space="preserve">Clicar no botão indicado abaixo </w:t>
      </w:r>
    </w:p>
    <w:p w14:paraId="17DD6374" w14:textId="77777777" w:rsidR="00957B17" w:rsidRDefault="00957B17" w:rsidP="00957B17">
      <w:pPr>
        <w:pStyle w:val="PargrafodaLista"/>
        <w:ind w:left="1429" w:right="686"/>
        <w:rPr>
          <w:sz w:val="20"/>
          <w:szCs w:val="20"/>
        </w:rPr>
      </w:pPr>
    </w:p>
    <w:p w14:paraId="233D287E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  <w:r w:rsidRPr="003C5740">
        <w:rPr>
          <w:noProof/>
          <w:sz w:val="20"/>
          <w:szCs w:val="20"/>
          <w:lang w:eastAsia="pt-BR"/>
        </w:rPr>
        <w:drawing>
          <wp:inline distT="0" distB="0" distL="0" distR="0" wp14:anchorId="388024C9" wp14:editId="2710072A">
            <wp:extent cx="5612130" cy="2107565"/>
            <wp:effectExtent l="0" t="0" r="7620" b="6985"/>
            <wp:docPr id="440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7C472AF5" w14:textId="77777777" w:rsidR="00957B17" w:rsidRDefault="00957B17" w:rsidP="00957B17">
      <w:pPr>
        <w:pStyle w:val="PargrafodaLista"/>
        <w:ind w:left="850" w:right="686"/>
        <w:jc w:val="center"/>
        <w:rPr>
          <w:sz w:val="20"/>
          <w:szCs w:val="20"/>
        </w:rPr>
      </w:pPr>
    </w:p>
    <w:p w14:paraId="5147FA41" w14:textId="77777777" w:rsidR="00957B17" w:rsidRPr="003C5740" w:rsidRDefault="00957B17" w:rsidP="00957B17">
      <w:pPr>
        <w:pStyle w:val="PargrafodaLista"/>
        <w:ind w:left="850" w:right="686"/>
        <w:rPr>
          <w:rFonts w:ascii="Verdana" w:hAnsi="Verdana"/>
          <w:sz w:val="20"/>
          <w:szCs w:val="20"/>
        </w:rPr>
      </w:pPr>
      <w:r w:rsidRPr="003C5740">
        <w:rPr>
          <w:rFonts w:ascii="Verdana" w:hAnsi="Verdana"/>
          <w:sz w:val="20"/>
          <w:szCs w:val="20"/>
          <w:u w:val="single"/>
        </w:rPr>
        <w:t>Tipo de Requisição</w:t>
      </w:r>
      <w:r w:rsidRPr="003C5740">
        <w:rPr>
          <w:rFonts w:ascii="Verdana" w:hAnsi="Verdana"/>
          <w:sz w:val="20"/>
          <w:szCs w:val="20"/>
        </w:rPr>
        <w:t>: O tipo de Requisição é carregado automaticamente de acordo com a árvore de seleção especificada na SLC. Os seguintes tipos de Requisição podem ser gerados</w:t>
      </w:r>
    </w:p>
    <w:p w14:paraId="51587630" w14:textId="77777777" w:rsidR="00957B17" w:rsidRPr="003C5740" w:rsidRDefault="00957B17" w:rsidP="00957B17">
      <w:pPr>
        <w:pStyle w:val="PargrafodaLista"/>
        <w:ind w:left="1440" w:right="686"/>
        <w:rPr>
          <w:rFonts w:ascii="Verdana" w:hAnsi="Verdana"/>
          <w:sz w:val="20"/>
          <w:szCs w:val="20"/>
        </w:rPr>
      </w:pPr>
      <w:r w:rsidRPr="003C5740">
        <w:rPr>
          <w:rFonts w:ascii="Verdana" w:hAnsi="Verdana"/>
          <w:sz w:val="20"/>
          <w:szCs w:val="20"/>
        </w:rPr>
        <w:t xml:space="preserve"> NB (requisição normal)</w:t>
      </w:r>
    </w:p>
    <w:p w14:paraId="49BB02D4" w14:textId="77777777" w:rsidR="00957B17" w:rsidRPr="003C5740" w:rsidRDefault="00957B17" w:rsidP="00957B17">
      <w:pPr>
        <w:pStyle w:val="PargrafodaLista"/>
        <w:ind w:left="1440" w:right="686"/>
        <w:rPr>
          <w:rFonts w:ascii="Verdana" w:hAnsi="Verdana"/>
          <w:sz w:val="20"/>
          <w:szCs w:val="20"/>
        </w:rPr>
      </w:pPr>
      <w:r w:rsidRPr="003C5740">
        <w:rPr>
          <w:rFonts w:ascii="Verdana" w:hAnsi="Verdana"/>
          <w:sz w:val="20"/>
          <w:szCs w:val="20"/>
        </w:rPr>
        <w:t xml:space="preserve"> SB (requisição de serviços)</w:t>
      </w:r>
    </w:p>
    <w:p w14:paraId="26684E5E" w14:textId="77777777" w:rsidR="00957B17" w:rsidRPr="003C5740" w:rsidRDefault="00957B17" w:rsidP="00957B17">
      <w:pPr>
        <w:pStyle w:val="PargrafodaLista"/>
        <w:ind w:left="1440" w:right="686"/>
        <w:rPr>
          <w:rFonts w:ascii="Verdana" w:hAnsi="Verdana"/>
          <w:sz w:val="20"/>
          <w:szCs w:val="20"/>
        </w:rPr>
      </w:pPr>
      <w:r w:rsidRPr="003C5740">
        <w:rPr>
          <w:rFonts w:ascii="Verdana" w:hAnsi="Verdana"/>
          <w:sz w:val="20"/>
          <w:szCs w:val="20"/>
        </w:rPr>
        <w:t xml:space="preserve"> RV (requisição de contrato básico) – utilizado para compras mistas</w:t>
      </w:r>
    </w:p>
    <w:p w14:paraId="0A932D57" w14:textId="77777777" w:rsidR="00957B17" w:rsidRPr="003C5740" w:rsidRDefault="00957B17" w:rsidP="00957B17">
      <w:pPr>
        <w:pStyle w:val="PargrafodaLista"/>
        <w:ind w:left="1440" w:right="686"/>
        <w:rPr>
          <w:rFonts w:ascii="Verdana" w:hAnsi="Verdana"/>
          <w:sz w:val="20"/>
          <w:szCs w:val="20"/>
        </w:rPr>
      </w:pPr>
      <w:r w:rsidRPr="003C5740">
        <w:rPr>
          <w:rFonts w:ascii="Verdana" w:hAnsi="Verdana"/>
          <w:sz w:val="20"/>
          <w:szCs w:val="20"/>
        </w:rPr>
        <w:t xml:space="preserve"> ZSEN (Requisição de material sem envolvimento de Suprimentos)</w:t>
      </w:r>
    </w:p>
    <w:p w14:paraId="4B3F1721" w14:textId="77777777" w:rsidR="00957B17" w:rsidRDefault="00957B17" w:rsidP="00957B17">
      <w:pPr>
        <w:pStyle w:val="PargrafodaLista"/>
        <w:ind w:left="1440" w:right="686"/>
        <w:rPr>
          <w:rFonts w:ascii="Verdana" w:hAnsi="Verdana"/>
          <w:sz w:val="20"/>
          <w:szCs w:val="20"/>
        </w:rPr>
      </w:pPr>
      <w:r w:rsidRPr="003C5740">
        <w:rPr>
          <w:rFonts w:ascii="Verdana" w:hAnsi="Verdana"/>
          <w:sz w:val="20"/>
          <w:szCs w:val="20"/>
        </w:rPr>
        <w:t xml:space="preserve"> ZSES (Requisição de Serviço sem envolvimento de Suprimentos)</w:t>
      </w:r>
    </w:p>
    <w:p w14:paraId="4E67337D" w14:textId="77777777" w:rsidR="00957B17" w:rsidRPr="003C5740" w:rsidRDefault="00957B17" w:rsidP="00957B17">
      <w:pPr>
        <w:pStyle w:val="PargrafodaLista"/>
        <w:ind w:left="1440" w:right="686"/>
        <w:rPr>
          <w:rFonts w:ascii="Verdana" w:hAnsi="Verdana"/>
          <w:sz w:val="20"/>
          <w:szCs w:val="20"/>
        </w:rPr>
      </w:pPr>
    </w:p>
    <w:p w14:paraId="682F2ED4" w14:textId="77777777" w:rsidR="00957B17" w:rsidRDefault="00957B17" w:rsidP="00957B17">
      <w:pPr>
        <w:pStyle w:val="PargrafodaLista"/>
        <w:numPr>
          <w:ilvl w:val="0"/>
          <w:numId w:val="2"/>
        </w:numPr>
        <w:ind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O Sistema </w:t>
      </w:r>
      <w:r>
        <w:rPr>
          <w:rFonts w:ascii="Verdana" w:hAnsi="Verdana"/>
          <w:sz w:val="20"/>
          <w:szCs w:val="20"/>
        </w:rPr>
        <w:t>disponibilizará a seguinte tela</w:t>
      </w:r>
    </w:p>
    <w:p w14:paraId="752474D9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12A39003" w14:textId="77777777" w:rsidR="00957B17" w:rsidRDefault="00957B17" w:rsidP="00957B17">
      <w:pPr>
        <w:pStyle w:val="PargrafodaLista"/>
        <w:ind w:left="1429" w:right="686"/>
        <w:jc w:val="center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CEFAF6D" wp14:editId="0229A1EC">
            <wp:extent cx="2460625" cy="2938463"/>
            <wp:effectExtent l="0" t="0" r="0" b="0"/>
            <wp:docPr id="45061" name="Pictur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1" name="Picture 10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25" cy="293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chemeClr val="tx1"/>
                          </a:solidFill>
                          <a:miter lim="800000"/>
                          <a:headEnd type="none" w="sm" len="sm"/>
                          <a:tailEnd type="none" w="sm" len="sm"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27D87B37" w14:textId="77777777" w:rsidR="00957B17" w:rsidRDefault="00957B17" w:rsidP="00957B17">
      <w:pPr>
        <w:pStyle w:val="PargrafodaLista"/>
        <w:ind w:left="1429" w:right="686"/>
        <w:jc w:val="center"/>
        <w:rPr>
          <w:rFonts w:ascii="Verdana" w:hAnsi="Verdana"/>
          <w:sz w:val="20"/>
          <w:szCs w:val="20"/>
        </w:rPr>
      </w:pPr>
    </w:p>
    <w:p w14:paraId="36FBA255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1) </w:t>
      </w:r>
      <w:r w:rsidRPr="0056241E">
        <w:rPr>
          <w:rFonts w:ascii="Verdana" w:hAnsi="Verdana"/>
          <w:sz w:val="20"/>
          <w:szCs w:val="20"/>
          <w:u w:val="single"/>
        </w:rPr>
        <w:t>C - Classificação Contábil</w:t>
      </w:r>
      <w:r w:rsidRPr="0056241E">
        <w:rPr>
          <w:rFonts w:ascii="Verdana" w:hAnsi="Verdana"/>
          <w:sz w:val="20"/>
          <w:szCs w:val="20"/>
        </w:rPr>
        <w:t xml:space="preserve"> (obrigatório) - Indica se um item tem de ser liquidado em uma classificação contábil auxiliar (p.ex. centro de custo). Os seguintes tipos de Classificação Contábil poderão ser informados: </w:t>
      </w:r>
    </w:p>
    <w:p w14:paraId="6E8F56F1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>K – Centro de Custo</w:t>
      </w:r>
    </w:p>
    <w:p w14:paraId="0C074102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>P – Despesa de Projeto</w:t>
      </w:r>
    </w:p>
    <w:p w14:paraId="0D559B1C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>Y – Serviço Ativo Natura</w:t>
      </w:r>
    </w:p>
    <w:p w14:paraId="282C292F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>Z – Ativo Natura</w:t>
      </w:r>
    </w:p>
    <w:p w14:paraId="4134C9C3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212D27F1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5C6203D1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37395CC4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2EA89E00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lastRenderedPageBreak/>
        <w:t xml:space="preserve">2) </w:t>
      </w:r>
      <w:r w:rsidRPr="0056241E">
        <w:rPr>
          <w:rFonts w:ascii="Verdana" w:hAnsi="Verdana"/>
          <w:sz w:val="20"/>
          <w:szCs w:val="20"/>
          <w:u w:val="single"/>
        </w:rPr>
        <w:t>Categoria do Item</w:t>
      </w:r>
      <w:r w:rsidRPr="0056241E">
        <w:rPr>
          <w:rFonts w:ascii="Verdana" w:hAnsi="Verdana"/>
          <w:sz w:val="20"/>
          <w:szCs w:val="20"/>
        </w:rPr>
        <w:t xml:space="preserve"> (campo fechado para alteração): Determina como é controlado o suprimento para um item de material ou de serviço. </w:t>
      </w:r>
    </w:p>
    <w:p w14:paraId="15C234D4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3) </w:t>
      </w:r>
      <w:r w:rsidRPr="0056241E">
        <w:rPr>
          <w:rFonts w:ascii="Verdana" w:hAnsi="Verdana"/>
          <w:sz w:val="20"/>
          <w:szCs w:val="20"/>
          <w:u w:val="single"/>
        </w:rPr>
        <w:t>Material</w:t>
      </w:r>
      <w:r w:rsidRPr="0056241E">
        <w:rPr>
          <w:rFonts w:ascii="Verdana" w:hAnsi="Verdana"/>
          <w:sz w:val="20"/>
          <w:szCs w:val="20"/>
        </w:rPr>
        <w:t xml:space="preserve">:(opcional) Código do material requisitado. </w:t>
      </w:r>
    </w:p>
    <w:p w14:paraId="56715FCA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4) </w:t>
      </w:r>
      <w:r w:rsidRPr="0056241E">
        <w:rPr>
          <w:rFonts w:ascii="Verdana" w:hAnsi="Verdana"/>
          <w:sz w:val="20"/>
          <w:szCs w:val="20"/>
          <w:u w:val="single"/>
        </w:rPr>
        <w:t>Texto breve:</w:t>
      </w:r>
      <w:r w:rsidRPr="0056241E">
        <w:rPr>
          <w:rFonts w:ascii="Verdana" w:hAnsi="Verdana"/>
          <w:sz w:val="20"/>
          <w:szCs w:val="20"/>
        </w:rPr>
        <w:t xml:space="preserve"> (obrigatório caso o campo Material não seja informado): Caso o código do material ou serviço requisitado não seja informado, uma breve descrição do item requisitado pode ser informada neste campo.</w:t>
      </w:r>
    </w:p>
    <w:p w14:paraId="567499C1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5) </w:t>
      </w:r>
      <w:r w:rsidRPr="0056241E">
        <w:rPr>
          <w:rFonts w:ascii="Verdana" w:hAnsi="Verdana"/>
          <w:sz w:val="20"/>
          <w:szCs w:val="20"/>
          <w:u w:val="single"/>
        </w:rPr>
        <w:t>Quantidade</w:t>
      </w:r>
      <w:r w:rsidRPr="0056241E">
        <w:rPr>
          <w:rFonts w:ascii="Verdana" w:hAnsi="Verdana"/>
          <w:sz w:val="20"/>
          <w:szCs w:val="20"/>
        </w:rPr>
        <w:t>:(obrigatório): Campo disponível para entrar com a quantidade solicitada.</w:t>
      </w:r>
    </w:p>
    <w:p w14:paraId="523B64FE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>6)</w:t>
      </w:r>
      <w:r w:rsidRPr="0056241E">
        <w:rPr>
          <w:rFonts w:ascii="Verdana" w:hAnsi="Verdana"/>
          <w:sz w:val="20"/>
          <w:szCs w:val="20"/>
          <w:u w:val="single"/>
        </w:rPr>
        <w:t xml:space="preserve"> Unidade de Medida</w:t>
      </w:r>
      <w:r w:rsidRPr="0056241E">
        <w:rPr>
          <w:rFonts w:ascii="Verdana" w:hAnsi="Verdana"/>
          <w:sz w:val="20"/>
          <w:szCs w:val="20"/>
        </w:rPr>
        <w:t xml:space="preserve"> (obrigatório): Indica a unidade de medida na qual o material solicitado deve ser encomendado.</w:t>
      </w:r>
    </w:p>
    <w:p w14:paraId="4B9E42FB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7) </w:t>
      </w:r>
      <w:r w:rsidRPr="0056241E">
        <w:rPr>
          <w:rFonts w:ascii="Verdana" w:hAnsi="Verdana"/>
          <w:sz w:val="20"/>
          <w:szCs w:val="20"/>
          <w:u w:val="single"/>
        </w:rPr>
        <w:t>Preço de Avaliação</w:t>
      </w:r>
      <w:r w:rsidRPr="0056241E">
        <w:rPr>
          <w:rFonts w:ascii="Verdana" w:hAnsi="Verdana"/>
          <w:sz w:val="20"/>
          <w:szCs w:val="20"/>
        </w:rPr>
        <w:t xml:space="preserve">: Indica o preço do material solicitado por unidade de preço. </w:t>
      </w:r>
    </w:p>
    <w:p w14:paraId="117C87CE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8) </w:t>
      </w:r>
      <w:r w:rsidRPr="0056241E">
        <w:rPr>
          <w:rFonts w:ascii="Verdana" w:hAnsi="Verdana"/>
          <w:sz w:val="20"/>
          <w:szCs w:val="20"/>
          <w:u w:val="single"/>
        </w:rPr>
        <w:t>Data de Início do Serviço/Remessa</w:t>
      </w:r>
      <w:r w:rsidRPr="0056241E">
        <w:rPr>
          <w:rFonts w:ascii="Verdana" w:hAnsi="Verdana"/>
          <w:sz w:val="20"/>
          <w:szCs w:val="20"/>
        </w:rPr>
        <w:t xml:space="preserve"> (obrigatório) Data na qual a mercadoria deverá ser entregue.</w:t>
      </w:r>
    </w:p>
    <w:p w14:paraId="71729D89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9) </w:t>
      </w:r>
      <w:r w:rsidRPr="0056241E">
        <w:rPr>
          <w:rFonts w:ascii="Verdana" w:hAnsi="Verdana"/>
          <w:sz w:val="20"/>
          <w:szCs w:val="20"/>
          <w:u w:val="single"/>
        </w:rPr>
        <w:t>Grupo de Compradores</w:t>
      </w:r>
      <w:r w:rsidRPr="0056241E">
        <w:rPr>
          <w:rFonts w:ascii="Verdana" w:hAnsi="Verdana"/>
          <w:sz w:val="20"/>
          <w:szCs w:val="20"/>
        </w:rPr>
        <w:t xml:space="preserve"> (campo fechado para alteração) grupo de compradores que é responsável por determinadas atividades de compras. </w:t>
      </w:r>
    </w:p>
    <w:p w14:paraId="55127758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10) </w:t>
      </w:r>
      <w:r w:rsidRPr="0056241E">
        <w:rPr>
          <w:rFonts w:ascii="Verdana" w:hAnsi="Verdana"/>
          <w:sz w:val="20"/>
          <w:szCs w:val="20"/>
          <w:u w:val="single"/>
        </w:rPr>
        <w:t>Centro</w:t>
      </w:r>
      <w:r w:rsidRPr="0056241E">
        <w:rPr>
          <w:rFonts w:ascii="Verdana" w:hAnsi="Verdana"/>
          <w:sz w:val="20"/>
          <w:szCs w:val="20"/>
        </w:rPr>
        <w:t xml:space="preserve"> (obrigatório) Centro, no qual o usuário efetua a produção ou para o qual deseja suprir materiais ou prestações de serviço.</w:t>
      </w:r>
    </w:p>
    <w:p w14:paraId="40795E6F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11) </w:t>
      </w:r>
      <w:r w:rsidRPr="0056241E">
        <w:rPr>
          <w:rFonts w:ascii="Verdana" w:hAnsi="Verdana"/>
          <w:sz w:val="20"/>
          <w:szCs w:val="20"/>
          <w:u w:val="single"/>
        </w:rPr>
        <w:t>Grupo de Mercadorias</w:t>
      </w:r>
      <w:r w:rsidRPr="0056241E">
        <w:rPr>
          <w:rFonts w:ascii="Verdana" w:hAnsi="Verdana"/>
          <w:sz w:val="20"/>
          <w:szCs w:val="20"/>
        </w:rPr>
        <w:t xml:space="preserve"> (Campo fechado para alteração): Número e denominação do grupo de mercadorias. Um grupo de mercadorias inclui vários materiais ou prestações de serviços com as mesmas características.</w:t>
      </w:r>
    </w:p>
    <w:p w14:paraId="0B289EA5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12) </w:t>
      </w:r>
      <w:r w:rsidRPr="0056241E">
        <w:rPr>
          <w:rFonts w:ascii="Verdana" w:hAnsi="Verdana"/>
          <w:sz w:val="20"/>
          <w:szCs w:val="20"/>
          <w:u w:val="single"/>
        </w:rPr>
        <w:t>Requisitante</w:t>
      </w:r>
      <w:r w:rsidRPr="0056241E">
        <w:rPr>
          <w:rFonts w:ascii="Verdana" w:hAnsi="Verdana"/>
          <w:sz w:val="20"/>
          <w:szCs w:val="20"/>
        </w:rPr>
        <w:t xml:space="preserve"> (obrigatório): Indica, na requisição de compra, a pessoa para quem o material ou a prestação de serviços é solicitada.</w:t>
      </w:r>
    </w:p>
    <w:p w14:paraId="305ADD02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13) </w:t>
      </w:r>
      <w:r w:rsidRPr="0056241E">
        <w:rPr>
          <w:rFonts w:ascii="Verdana" w:hAnsi="Verdana"/>
          <w:sz w:val="20"/>
          <w:szCs w:val="20"/>
          <w:u w:val="single"/>
        </w:rPr>
        <w:t>Número de acompanhamento</w:t>
      </w:r>
      <w:r w:rsidRPr="0056241E">
        <w:rPr>
          <w:rFonts w:ascii="Verdana" w:hAnsi="Verdana"/>
          <w:sz w:val="20"/>
          <w:szCs w:val="20"/>
        </w:rPr>
        <w:t xml:space="preserve"> (obrigatório): Indica o número que serve para monitorizar o suprimento de uma necessidade. Este número pode referir-se a uma nota de requisição não gerada no sistema. </w:t>
      </w:r>
    </w:p>
    <w:p w14:paraId="28DD70FE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14) </w:t>
      </w:r>
      <w:r w:rsidRPr="0056241E">
        <w:rPr>
          <w:rFonts w:ascii="Verdana" w:hAnsi="Verdana"/>
          <w:sz w:val="20"/>
          <w:szCs w:val="20"/>
          <w:u w:val="single"/>
        </w:rPr>
        <w:t>Fornecedor Pretendido</w:t>
      </w:r>
      <w:r w:rsidRPr="0056241E">
        <w:rPr>
          <w:rFonts w:ascii="Verdana" w:hAnsi="Verdana"/>
          <w:sz w:val="20"/>
          <w:szCs w:val="20"/>
        </w:rPr>
        <w:t xml:space="preserve"> (opcional): Número do fornecedor indicado pelo requisitante.</w:t>
      </w:r>
    </w:p>
    <w:p w14:paraId="52447CE4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15) </w:t>
      </w:r>
      <w:r w:rsidRPr="0056241E">
        <w:rPr>
          <w:rFonts w:ascii="Verdana" w:hAnsi="Verdana"/>
          <w:sz w:val="20"/>
          <w:szCs w:val="20"/>
          <w:u w:val="single"/>
        </w:rPr>
        <w:t>Organização de Compras</w:t>
      </w:r>
      <w:r w:rsidRPr="0056241E">
        <w:rPr>
          <w:rFonts w:ascii="Verdana" w:hAnsi="Verdana"/>
          <w:sz w:val="20"/>
          <w:szCs w:val="20"/>
        </w:rPr>
        <w:t xml:space="preserve"> (obrigatório): Denomina a organização de compras.</w:t>
      </w:r>
    </w:p>
    <w:p w14:paraId="28780EA5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 xml:space="preserve">16) </w:t>
      </w:r>
      <w:r w:rsidRPr="0056241E">
        <w:rPr>
          <w:rFonts w:ascii="Verdana" w:hAnsi="Verdana"/>
          <w:sz w:val="20"/>
          <w:szCs w:val="20"/>
          <w:u w:val="single"/>
        </w:rPr>
        <w:t>Contrato</w:t>
      </w:r>
      <w:r w:rsidRPr="0056241E">
        <w:rPr>
          <w:rFonts w:ascii="Verdana" w:hAnsi="Verdana"/>
          <w:sz w:val="20"/>
          <w:szCs w:val="20"/>
        </w:rPr>
        <w:t>: (campo fechado para alteração): Indica o número do Contrato guarda-chuva associado caso exista.</w:t>
      </w:r>
    </w:p>
    <w:p w14:paraId="20D6A549" w14:textId="77777777" w:rsidR="00957B17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658FB716" w14:textId="77777777" w:rsidR="00957B17" w:rsidRPr="0056241E" w:rsidRDefault="00957B17" w:rsidP="00957B17">
      <w:pPr>
        <w:pStyle w:val="PargrafodaLista"/>
        <w:numPr>
          <w:ilvl w:val="0"/>
          <w:numId w:val="2"/>
        </w:numPr>
        <w:ind w:right="686"/>
        <w:rPr>
          <w:rFonts w:ascii="Verdana" w:hAnsi="Verdana"/>
          <w:sz w:val="20"/>
          <w:szCs w:val="20"/>
        </w:rPr>
      </w:pPr>
      <w:r w:rsidRPr="0056241E">
        <w:rPr>
          <w:rFonts w:ascii="Verdana" w:hAnsi="Verdana"/>
          <w:sz w:val="20"/>
          <w:szCs w:val="20"/>
        </w:rPr>
        <w:t>Apó</w:t>
      </w:r>
      <w:r>
        <w:rPr>
          <w:rFonts w:ascii="Verdana" w:hAnsi="Verdana"/>
          <w:sz w:val="20"/>
          <w:szCs w:val="20"/>
        </w:rPr>
        <w:t xml:space="preserve">s o preenchimento da requisição, </w:t>
      </w:r>
      <w:r w:rsidRPr="0056241E">
        <w:rPr>
          <w:rFonts w:ascii="Verdana" w:hAnsi="Verdana"/>
          <w:sz w:val="20"/>
          <w:szCs w:val="20"/>
        </w:rPr>
        <w:t>clicar no botão “Confirmar”.</w:t>
      </w:r>
    </w:p>
    <w:p w14:paraId="556FB177" w14:textId="77777777" w:rsidR="00957B17" w:rsidRPr="0056241E" w:rsidRDefault="00957B17" w:rsidP="00957B17">
      <w:pPr>
        <w:pStyle w:val="PargrafodaLista"/>
        <w:ind w:left="1429" w:right="686"/>
        <w:rPr>
          <w:rFonts w:ascii="Verdana" w:hAnsi="Verdana"/>
          <w:sz w:val="20"/>
          <w:szCs w:val="20"/>
        </w:rPr>
      </w:pPr>
    </w:p>
    <w:p w14:paraId="38F80057" w14:textId="77777777" w:rsidR="00957B17" w:rsidRDefault="00957B17" w:rsidP="00957B17">
      <w:pPr>
        <w:ind w:right="686"/>
        <w:jc w:val="center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358C7D" wp14:editId="2B5B6244">
                <wp:simplePos x="0" y="0"/>
                <wp:positionH relativeFrom="column">
                  <wp:posOffset>1781175</wp:posOffset>
                </wp:positionH>
                <wp:positionV relativeFrom="paragraph">
                  <wp:posOffset>3321685</wp:posOffset>
                </wp:positionV>
                <wp:extent cx="571500" cy="228600"/>
                <wp:effectExtent l="0" t="0" r="1905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4" o:spid="_x0000_s1026" style="position:absolute;margin-left:140.25pt;margin-top:261.55pt;width:45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" filled="f" strokecolor="red" strokeweight="1.5pt"/>
            </w:pict>
          </mc:Fallback>
        </mc:AlternateContent>
      </w:r>
      <w:r w:rsidRPr="00E9680C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6BD5A6CA" wp14:editId="7E6C7649">
            <wp:extent cx="2771775" cy="3620106"/>
            <wp:effectExtent l="0" t="0" r="0" b="0"/>
            <wp:docPr id="43021" name="Imagem 4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62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E8D7" w14:textId="77777777" w:rsidR="00957B17" w:rsidRPr="00957B17" w:rsidRDefault="00957B17" w:rsidP="00957B17">
      <w:pPr>
        <w:ind w:right="686"/>
        <w:jc w:val="center"/>
        <w:rPr>
          <w:rFonts w:ascii="Verdana" w:hAnsi="Verdana"/>
          <w:sz w:val="20"/>
          <w:szCs w:val="20"/>
        </w:rPr>
      </w:pPr>
    </w:p>
    <w:p w14:paraId="1EBE54C7" w14:textId="77777777" w:rsidR="00957B17" w:rsidRDefault="00957B17" w:rsidP="00957B17">
      <w:pPr>
        <w:pStyle w:val="PargrafodaLista"/>
        <w:ind w:left="1429" w:right="686"/>
        <w:rPr>
          <w:noProof/>
          <w:lang w:eastAsia="pt-BR"/>
        </w:rPr>
      </w:pPr>
    </w:p>
    <w:p w14:paraId="06C71383" w14:textId="77777777" w:rsidR="00957B17" w:rsidRDefault="00957B17" w:rsidP="00957B17">
      <w:pPr>
        <w:pStyle w:val="PargrafodaLista"/>
        <w:numPr>
          <w:ilvl w:val="0"/>
          <w:numId w:val="2"/>
        </w:numPr>
        <w:ind w:right="686"/>
        <w:rPr>
          <w:noProof/>
          <w:lang w:eastAsia="pt-BR"/>
        </w:rPr>
      </w:pPr>
      <w:r>
        <w:rPr>
          <w:noProof/>
          <w:lang w:eastAsia="pt-BR"/>
        </w:rPr>
        <w:t xml:space="preserve">Após preenchimento do item requisição de compra clicar no “Detalhe do item” </w:t>
      </w:r>
    </w:p>
    <w:p w14:paraId="1E444B6E" w14:textId="77777777" w:rsidR="00957B17" w:rsidRDefault="00957B17" w:rsidP="00957B17">
      <w:pPr>
        <w:pStyle w:val="PargrafodaLista"/>
        <w:ind w:left="1429" w:right="686"/>
        <w:rPr>
          <w:noProof/>
          <w:lang w:eastAsia="pt-BR"/>
        </w:rPr>
      </w:pPr>
    </w:p>
    <w:p w14:paraId="3D0E6F56" w14:textId="77777777" w:rsidR="00957B17" w:rsidRDefault="00957B17" w:rsidP="00957B17">
      <w:pPr>
        <w:pStyle w:val="PargrafodaLista"/>
        <w:ind w:left="964" w:right="686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02C5BC" wp14:editId="5F687079">
                <wp:simplePos x="0" y="0"/>
                <wp:positionH relativeFrom="column">
                  <wp:posOffset>695325</wp:posOffset>
                </wp:positionH>
                <wp:positionV relativeFrom="paragraph">
                  <wp:posOffset>1633220</wp:posOffset>
                </wp:positionV>
                <wp:extent cx="676275" cy="152400"/>
                <wp:effectExtent l="0" t="0" r="28575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6" o:spid="_x0000_s1026" style="position:absolute;margin-left:54.75pt;margin-top:128.6pt;width:53.25pt;height:1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4AFAE1E" wp14:editId="22B79EC6">
            <wp:extent cx="5612130" cy="1781175"/>
            <wp:effectExtent l="0" t="0" r="762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0ECE" w14:textId="77777777" w:rsidR="00957B17" w:rsidRDefault="00957B17" w:rsidP="00957B17">
      <w:pPr>
        <w:pStyle w:val="PargrafodaLista"/>
        <w:ind w:left="964" w:right="686"/>
        <w:jc w:val="center"/>
        <w:rPr>
          <w:rFonts w:ascii="Verdana" w:hAnsi="Verdana"/>
          <w:sz w:val="20"/>
          <w:szCs w:val="20"/>
        </w:rPr>
      </w:pPr>
    </w:p>
    <w:p w14:paraId="2E8EE980" w14:textId="77777777" w:rsidR="00957B17" w:rsidRDefault="00957B17" w:rsidP="00957B17">
      <w:pPr>
        <w:pStyle w:val="PargrafodaLista"/>
        <w:numPr>
          <w:ilvl w:val="0"/>
          <w:numId w:val="2"/>
        </w:numPr>
        <w:ind w:right="68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Será aberto o “Detalhe do item” clicar em “Adicionar item” </w:t>
      </w:r>
    </w:p>
    <w:p w14:paraId="3BA0A64C" w14:textId="77777777" w:rsidR="00957B17" w:rsidRDefault="00957B17" w:rsidP="00957B17">
      <w:pPr>
        <w:ind w:right="-283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2DEA7" wp14:editId="7B34ACDE">
                <wp:simplePos x="0" y="0"/>
                <wp:positionH relativeFrom="column">
                  <wp:posOffset>1370330</wp:posOffset>
                </wp:positionH>
                <wp:positionV relativeFrom="paragraph">
                  <wp:posOffset>2085340</wp:posOffset>
                </wp:positionV>
                <wp:extent cx="255686" cy="73672"/>
                <wp:effectExtent l="0" t="0" r="11430" b="2159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86" cy="7367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9" o:spid="_x0000_s1026" style="position:absolute;margin-left:107.9pt;margin-top:164.2pt;width:20.15pt;height: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" filled="f" strokecolor="red" strokeweight="1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ED8B8C3" wp14:editId="4B34CAE9">
            <wp:extent cx="5612130" cy="2413000"/>
            <wp:effectExtent l="0" t="0" r="7620" b="635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8070" w14:textId="77777777" w:rsidR="00957B17" w:rsidRDefault="00957B17" w:rsidP="00957B17">
      <w:pPr>
        <w:pStyle w:val="PargrafodaLista"/>
        <w:numPr>
          <w:ilvl w:val="0"/>
          <w:numId w:val="2"/>
        </w:numPr>
        <w:ind w:right="-283"/>
        <w:rPr>
          <w:rFonts w:ascii="Verdana" w:hAnsi="Verdana"/>
          <w:sz w:val="20"/>
          <w:szCs w:val="20"/>
        </w:rPr>
      </w:pPr>
      <w:r w:rsidRPr="005D6DCF">
        <w:rPr>
          <w:rFonts w:ascii="Verdana" w:hAnsi="Verdana"/>
          <w:sz w:val="20"/>
          <w:szCs w:val="20"/>
        </w:rPr>
        <w:t>Preencher o</w:t>
      </w:r>
      <w:r>
        <w:rPr>
          <w:rFonts w:ascii="Verdana" w:hAnsi="Verdana"/>
          <w:sz w:val="20"/>
          <w:szCs w:val="20"/>
        </w:rPr>
        <w:t>s campos solicitados no detalhe</w:t>
      </w:r>
      <w:r w:rsidRPr="005D6DCF">
        <w:rPr>
          <w:rFonts w:ascii="Verdana" w:hAnsi="Verdana"/>
          <w:sz w:val="20"/>
          <w:szCs w:val="20"/>
        </w:rPr>
        <w:t xml:space="preserve"> de cada linha selecionando o botão de pesquisa (seta indicada na figura abaixo):</w:t>
      </w:r>
    </w:p>
    <w:p w14:paraId="5003FF76" w14:textId="77777777" w:rsidR="00957B17" w:rsidRDefault="00957B17" w:rsidP="00957B17">
      <w:pPr>
        <w:pStyle w:val="PargrafodaLista"/>
        <w:ind w:left="1304" w:right="-283"/>
        <w:rPr>
          <w:rFonts w:ascii="Verdana" w:hAnsi="Verdana"/>
          <w:sz w:val="20"/>
          <w:szCs w:val="20"/>
        </w:rPr>
      </w:pPr>
    </w:p>
    <w:p w14:paraId="446C233D" w14:textId="77777777" w:rsidR="00957B17" w:rsidRDefault="00957B17" w:rsidP="00957B17">
      <w:pPr>
        <w:pStyle w:val="PargrafodaLista"/>
        <w:ind w:left="113" w:right="-283"/>
        <w:jc w:val="center"/>
        <w:rPr>
          <w:rFonts w:ascii="Verdana" w:hAnsi="Verdana"/>
          <w:sz w:val="20"/>
          <w:szCs w:val="20"/>
        </w:rPr>
      </w:pPr>
      <w:r w:rsidRPr="005D6DC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43591DB8" wp14:editId="4CD5E3D9">
            <wp:extent cx="4267200" cy="2157412"/>
            <wp:effectExtent l="0" t="0" r="0" b="0"/>
            <wp:docPr id="49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chemeClr val="tx1"/>
                          </a:solidFill>
                          <a:miter lim="800000"/>
                          <a:headEnd type="none" w="sm" len="sm"/>
                          <a:tailEnd type="none" w="sm" len="sm"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0390BF0B" w14:textId="77777777" w:rsidR="00957B17" w:rsidRDefault="00957B17" w:rsidP="00957B17">
      <w:pPr>
        <w:pStyle w:val="PargrafodaLista"/>
        <w:ind w:left="283" w:right="-283"/>
        <w:jc w:val="center"/>
        <w:rPr>
          <w:rFonts w:ascii="Verdana" w:hAnsi="Verdana"/>
          <w:sz w:val="20"/>
          <w:szCs w:val="20"/>
        </w:rPr>
      </w:pPr>
    </w:p>
    <w:p w14:paraId="62FDC157" w14:textId="77777777" w:rsidR="00957B17" w:rsidRDefault="00957B17" w:rsidP="00957B17">
      <w:pPr>
        <w:pStyle w:val="PargrafodaLista"/>
        <w:ind w:left="283" w:right="-283"/>
        <w:jc w:val="center"/>
        <w:rPr>
          <w:rFonts w:ascii="Verdana" w:hAnsi="Verdana"/>
          <w:sz w:val="20"/>
          <w:szCs w:val="20"/>
        </w:rPr>
      </w:pPr>
    </w:p>
    <w:p w14:paraId="3BEF1739" w14:textId="77777777" w:rsidR="00957B17" w:rsidRDefault="00957B17" w:rsidP="00957B17">
      <w:pPr>
        <w:pStyle w:val="PargrafodaLista"/>
        <w:ind w:left="283" w:right="-283"/>
        <w:jc w:val="center"/>
        <w:rPr>
          <w:rFonts w:ascii="Verdana" w:hAnsi="Verdana"/>
          <w:sz w:val="20"/>
          <w:szCs w:val="20"/>
        </w:rPr>
      </w:pPr>
    </w:p>
    <w:p w14:paraId="5E5ABFC5" w14:textId="77777777" w:rsidR="00957B17" w:rsidRDefault="00957B17" w:rsidP="00957B17">
      <w:pPr>
        <w:pStyle w:val="PargrafodaLista"/>
        <w:ind w:left="283" w:right="-283"/>
        <w:jc w:val="center"/>
        <w:rPr>
          <w:rFonts w:ascii="Verdana" w:hAnsi="Verdana"/>
          <w:sz w:val="20"/>
          <w:szCs w:val="20"/>
        </w:rPr>
      </w:pPr>
    </w:p>
    <w:p w14:paraId="5A7BCF24" w14:textId="77777777" w:rsidR="00957B17" w:rsidRPr="00DD0691" w:rsidRDefault="00957B17" w:rsidP="00957B17">
      <w:pPr>
        <w:ind w:right="-283"/>
        <w:rPr>
          <w:rFonts w:ascii="Verdana" w:hAnsi="Verdana"/>
          <w:sz w:val="20"/>
          <w:szCs w:val="20"/>
        </w:rPr>
      </w:pPr>
    </w:p>
    <w:p w14:paraId="5AC68B77" w14:textId="77777777" w:rsidR="00957B17" w:rsidRDefault="00957B17" w:rsidP="00957B17">
      <w:pPr>
        <w:pStyle w:val="PargrafodaLista"/>
        <w:numPr>
          <w:ilvl w:val="0"/>
          <w:numId w:val="2"/>
        </w:numPr>
        <w:ind w:right="-283"/>
        <w:rPr>
          <w:rFonts w:ascii="Verdana" w:hAnsi="Verdana"/>
          <w:sz w:val="20"/>
          <w:szCs w:val="20"/>
        </w:rPr>
      </w:pPr>
      <w:r w:rsidRPr="005D6DCF">
        <w:rPr>
          <w:rFonts w:ascii="Verdana" w:hAnsi="Verdana"/>
          <w:sz w:val="20"/>
          <w:szCs w:val="20"/>
        </w:rPr>
        <w:t>A seguinte tela será apresentada pelo sistema:</w:t>
      </w:r>
    </w:p>
    <w:p w14:paraId="0DE149F2" w14:textId="77777777" w:rsidR="00957B17" w:rsidRPr="005D6DCF" w:rsidRDefault="00957B17" w:rsidP="00957B17">
      <w:pPr>
        <w:pStyle w:val="PargrafodaLista"/>
        <w:ind w:left="1429" w:right="-283"/>
        <w:rPr>
          <w:rFonts w:ascii="Verdana" w:hAnsi="Verdana"/>
          <w:sz w:val="20"/>
          <w:szCs w:val="20"/>
        </w:rPr>
      </w:pPr>
    </w:p>
    <w:p w14:paraId="16DE8A1B" w14:textId="77777777" w:rsidR="00957B17" w:rsidRDefault="00957B17" w:rsidP="00957B17">
      <w:pPr>
        <w:pStyle w:val="PargrafodaLista"/>
        <w:ind w:left="-170" w:right="-283"/>
        <w:jc w:val="center"/>
        <w:rPr>
          <w:rFonts w:ascii="Verdana" w:hAnsi="Verdana"/>
          <w:sz w:val="20"/>
          <w:szCs w:val="20"/>
        </w:rPr>
      </w:pPr>
      <w:r w:rsidRPr="005D6DCF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4492EB07" wp14:editId="534F344C">
            <wp:extent cx="3171825" cy="1543050"/>
            <wp:effectExtent l="0" t="0" r="9525" b="0"/>
            <wp:docPr id="491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chemeClr val="tx1"/>
                          </a:solidFill>
                          <a:miter lim="800000"/>
                          <a:headEnd type="none" w="sm" len="sm"/>
                          <a:tailEnd type="none" w="sm" len="sm"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7264E255" w14:textId="77777777" w:rsidR="00957B17" w:rsidRPr="005D6DCF" w:rsidRDefault="00957B17" w:rsidP="00957B17">
      <w:pPr>
        <w:pStyle w:val="PargrafodaLista"/>
        <w:ind w:left="567" w:right="-283"/>
        <w:jc w:val="center"/>
        <w:rPr>
          <w:rFonts w:ascii="Verdana" w:hAnsi="Verdana"/>
          <w:sz w:val="20"/>
          <w:szCs w:val="20"/>
        </w:rPr>
      </w:pPr>
    </w:p>
    <w:p w14:paraId="234BBD62" w14:textId="77777777" w:rsidR="00957B17" w:rsidRDefault="00957B17" w:rsidP="00957B17">
      <w:pPr>
        <w:pStyle w:val="PargrafodaLista"/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BD5B60">
        <w:rPr>
          <w:rFonts w:ascii="Verdana" w:hAnsi="Verdana"/>
          <w:sz w:val="20"/>
          <w:szCs w:val="20"/>
        </w:rPr>
        <w:t xml:space="preserve">Informar a quantidade, a conta do razão e o centro de custo que são campos                       </w:t>
      </w:r>
      <w:r>
        <w:rPr>
          <w:rFonts w:ascii="Verdana" w:hAnsi="Verdana"/>
          <w:sz w:val="20"/>
          <w:szCs w:val="20"/>
        </w:rPr>
        <w:t>obrigatórios no detalhe do item e clicar em “ok”.</w:t>
      </w:r>
    </w:p>
    <w:p w14:paraId="2BAD1EA9" w14:textId="77777777" w:rsidR="00957B17" w:rsidRDefault="00957B17" w:rsidP="00957B17">
      <w:pPr>
        <w:pStyle w:val="PargrafodaLista"/>
        <w:spacing w:after="0"/>
        <w:ind w:left="1429"/>
        <w:rPr>
          <w:rFonts w:ascii="Verdana" w:hAnsi="Verdana"/>
          <w:sz w:val="20"/>
          <w:szCs w:val="20"/>
        </w:rPr>
      </w:pPr>
    </w:p>
    <w:p w14:paraId="2B7E0CDE" w14:textId="77777777" w:rsidR="00957B17" w:rsidRDefault="00957B17" w:rsidP="00957B17">
      <w:pPr>
        <w:spacing w:after="0"/>
        <w:ind w:left="113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962FC3" wp14:editId="3CB311C0">
                <wp:simplePos x="0" y="0"/>
                <wp:positionH relativeFrom="column">
                  <wp:posOffset>2162175</wp:posOffset>
                </wp:positionH>
                <wp:positionV relativeFrom="paragraph">
                  <wp:posOffset>1210945</wp:posOffset>
                </wp:positionV>
                <wp:extent cx="314325" cy="219075"/>
                <wp:effectExtent l="0" t="0" r="28575" b="2857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1" o:spid="_x0000_s1026" style="position:absolute;margin-left:170.25pt;margin-top:95.35pt;width:24.75pt;height:1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CBCB849" wp14:editId="2EF69193">
            <wp:extent cx="2486025" cy="1543050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6177" w14:textId="77777777" w:rsidR="00957B17" w:rsidRDefault="00957B17" w:rsidP="00957B17">
      <w:pPr>
        <w:spacing w:after="0"/>
        <w:ind w:left="113"/>
        <w:jc w:val="center"/>
        <w:rPr>
          <w:rFonts w:ascii="Verdana" w:hAnsi="Verdana"/>
          <w:sz w:val="20"/>
          <w:szCs w:val="20"/>
        </w:rPr>
      </w:pPr>
    </w:p>
    <w:p w14:paraId="7867CA46" w14:textId="77777777" w:rsidR="00957B17" w:rsidRDefault="00957B17" w:rsidP="00957B17">
      <w:pPr>
        <w:pStyle w:val="PargrafodaLista"/>
        <w:numPr>
          <w:ilvl w:val="0"/>
          <w:numId w:val="2"/>
        </w:numPr>
        <w:ind w:right="-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Clicar na linha do item</w:t>
      </w:r>
    </w:p>
    <w:p w14:paraId="40C7DA8A" w14:textId="77777777" w:rsidR="00957B17" w:rsidRPr="0002114E" w:rsidRDefault="00957B17" w:rsidP="00957B17">
      <w:pPr>
        <w:pStyle w:val="PargrafodaLista"/>
        <w:ind w:left="1429" w:right="-283"/>
        <w:rPr>
          <w:rFonts w:ascii="Verdana" w:hAnsi="Verdana"/>
          <w:sz w:val="20"/>
          <w:szCs w:val="20"/>
        </w:rPr>
      </w:pPr>
    </w:p>
    <w:p w14:paraId="4E17A464" w14:textId="77777777" w:rsidR="00957B17" w:rsidRDefault="00957B17" w:rsidP="00957B17">
      <w:pPr>
        <w:pStyle w:val="PargrafodaLista"/>
        <w:ind w:right="-283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3B9210" wp14:editId="3C5F4B9A">
                <wp:simplePos x="0" y="0"/>
                <wp:positionH relativeFrom="column">
                  <wp:posOffset>1085850</wp:posOffset>
                </wp:positionH>
                <wp:positionV relativeFrom="paragraph">
                  <wp:posOffset>560070</wp:posOffset>
                </wp:positionV>
                <wp:extent cx="685800" cy="114300"/>
                <wp:effectExtent l="0" t="0" r="19050" b="19050"/>
                <wp:wrapNone/>
                <wp:docPr id="43009" name="Retângulo 43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3009" o:spid="_x0000_s1026" style="position:absolute;margin-left:85.5pt;margin-top:44.1pt;width:54pt;height: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EE419FB" wp14:editId="7FC56D26">
            <wp:extent cx="5612130" cy="2305685"/>
            <wp:effectExtent l="0" t="0" r="7620" b="0"/>
            <wp:docPr id="43008" name="Imagem 43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7C5F" w14:textId="77777777" w:rsidR="00957B17" w:rsidRDefault="00957B17" w:rsidP="00957B17">
      <w:pPr>
        <w:pStyle w:val="PargrafodaLista"/>
        <w:ind w:right="-283"/>
        <w:rPr>
          <w:rFonts w:ascii="Verdana" w:hAnsi="Verdana"/>
          <w:sz w:val="20"/>
          <w:szCs w:val="20"/>
        </w:rPr>
      </w:pPr>
    </w:p>
    <w:p w14:paraId="395245DE" w14:textId="77777777" w:rsidR="00957B17" w:rsidRDefault="00957B17" w:rsidP="00957B17">
      <w:pPr>
        <w:pStyle w:val="PargrafodaLista"/>
        <w:numPr>
          <w:ilvl w:val="0"/>
          <w:numId w:val="2"/>
        </w:numPr>
        <w:ind w:right="-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Preencher os campos Qtde, Imobilizado e Elemento PEP.</w:t>
      </w:r>
    </w:p>
    <w:p w14:paraId="244F2B25" w14:textId="77777777" w:rsidR="00957B17" w:rsidRPr="00284291" w:rsidRDefault="00957B17" w:rsidP="00957B17">
      <w:pPr>
        <w:pStyle w:val="PargrafodaLista"/>
        <w:ind w:left="928" w:right="-283"/>
        <w:rPr>
          <w:rFonts w:ascii="Verdana" w:hAnsi="Verdana"/>
          <w:sz w:val="20"/>
          <w:szCs w:val="20"/>
        </w:rPr>
      </w:pPr>
    </w:p>
    <w:p w14:paraId="0C36E796" w14:textId="77777777" w:rsidR="00957B17" w:rsidRDefault="00957B17" w:rsidP="00957B17">
      <w:pPr>
        <w:pStyle w:val="PargrafodaLista"/>
        <w:ind w:left="-454" w:right="-283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F94922" wp14:editId="1D7780C9">
                <wp:simplePos x="0" y="0"/>
                <wp:positionH relativeFrom="column">
                  <wp:posOffset>2476500</wp:posOffset>
                </wp:positionH>
                <wp:positionV relativeFrom="paragraph">
                  <wp:posOffset>590550</wp:posOffset>
                </wp:positionV>
                <wp:extent cx="2590800" cy="1619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0" o:spid="_x0000_s1026" style="position:absolute;margin-left:195pt;margin-top:46.5pt;width:204pt;height:12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C9453EC" wp14:editId="3164415A">
            <wp:extent cx="4524375" cy="2014628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1604" cy="20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215C" w14:textId="77777777" w:rsidR="00957B17" w:rsidRPr="00284291" w:rsidRDefault="00957B17" w:rsidP="00957B17">
      <w:pPr>
        <w:pStyle w:val="PargrafodaLista"/>
        <w:ind w:left="-454" w:right="-283"/>
        <w:jc w:val="center"/>
        <w:rPr>
          <w:rFonts w:ascii="Verdana" w:hAnsi="Verdana"/>
          <w:sz w:val="20"/>
          <w:szCs w:val="20"/>
        </w:rPr>
      </w:pPr>
    </w:p>
    <w:p w14:paraId="298FA548" w14:textId="77777777" w:rsidR="00957B17" w:rsidRDefault="00957B17" w:rsidP="00957B17">
      <w:pPr>
        <w:pStyle w:val="PargrafodaLista"/>
        <w:numPr>
          <w:ilvl w:val="0"/>
          <w:numId w:val="2"/>
        </w:numPr>
        <w:ind w:right="-426"/>
        <w:rPr>
          <w:rFonts w:ascii="Verdana" w:hAnsi="Verdana" w:cs="Arial"/>
          <w:snapToGrid w:val="0"/>
          <w:sz w:val="18"/>
          <w:szCs w:val="18"/>
        </w:rPr>
      </w:pPr>
      <w:r>
        <w:rPr>
          <w:rFonts w:ascii="Verdana" w:hAnsi="Verdana" w:cs="Arial"/>
          <w:snapToGrid w:val="0"/>
          <w:sz w:val="18"/>
          <w:szCs w:val="18"/>
        </w:rPr>
        <w:t>Após preenchimento da classificação do item clicar em “Salvar”.</w:t>
      </w:r>
    </w:p>
    <w:p w14:paraId="06C4935A" w14:textId="77777777" w:rsidR="00957B17" w:rsidRDefault="00957B17" w:rsidP="00957B17">
      <w:pPr>
        <w:pStyle w:val="PargrafodaLista"/>
        <w:ind w:left="-680" w:right="-426"/>
        <w:rPr>
          <w:rFonts w:ascii="Verdana" w:hAnsi="Verdana" w:cs="Arial"/>
          <w:snapToGrid w:val="0"/>
          <w:sz w:val="18"/>
          <w:szCs w:val="18"/>
        </w:rPr>
      </w:pPr>
      <w:r>
        <w:rPr>
          <w:rFonts w:ascii="Verdana" w:hAnsi="Verdana" w:cs="Arial"/>
          <w:snapToGrid w:val="0"/>
          <w:sz w:val="18"/>
          <w:szCs w:val="18"/>
        </w:rPr>
        <w:lastRenderedPageBreak/>
        <w:t xml:space="preserve">   </w:t>
      </w:r>
    </w:p>
    <w:p w14:paraId="3E558F27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2BF182" wp14:editId="26DD03EF">
                <wp:simplePos x="0" y="0"/>
                <wp:positionH relativeFrom="column">
                  <wp:posOffset>1457325</wp:posOffset>
                </wp:positionH>
                <wp:positionV relativeFrom="paragraph">
                  <wp:posOffset>2126615</wp:posOffset>
                </wp:positionV>
                <wp:extent cx="523875" cy="142875"/>
                <wp:effectExtent l="0" t="0" r="28575" b="28575"/>
                <wp:wrapNone/>
                <wp:docPr id="43017" name="Retângulo 43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428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3017" o:spid="_x0000_s1026" style="position:absolute;margin-left:114.75pt;margin-top:167.45pt;width:41.25pt;height:1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7ECBD79" wp14:editId="202D6FAD">
            <wp:extent cx="5612130" cy="2458720"/>
            <wp:effectExtent l="0" t="0" r="7620" b="0"/>
            <wp:docPr id="43016" name="Imagem 4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B27E" w14:textId="77777777" w:rsidR="00957B17" w:rsidRPr="00DD0691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06097820" w14:textId="77777777" w:rsidR="00957B17" w:rsidRDefault="00957B17" w:rsidP="00957B17">
      <w:pPr>
        <w:pStyle w:val="PargrafodaLista"/>
        <w:numPr>
          <w:ilvl w:val="0"/>
          <w:numId w:val="3"/>
        </w:numPr>
        <w:ind w:right="-283"/>
        <w:rPr>
          <w:noProof/>
          <w:lang w:eastAsia="pt-BR"/>
        </w:rPr>
      </w:pPr>
      <w:r>
        <w:rPr>
          <w:noProof/>
          <w:lang w:eastAsia="pt-BR"/>
        </w:rPr>
        <w:t xml:space="preserve">O solicitante será direcionado para tela de aprovadores da RC. Clicar no botão indicado abaixo para </w:t>
      </w:r>
    </w:p>
    <w:p w14:paraId="345209EA" w14:textId="77777777" w:rsidR="00957B17" w:rsidRDefault="00957B17" w:rsidP="00957B17">
      <w:pPr>
        <w:pStyle w:val="PargrafodaLista"/>
        <w:ind w:left="1125" w:right="-283"/>
        <w:rPr>
          <w:noProof/>
          <w:lang w:eastAsia="pt-BR"/>
        </w:rPr>
      </w:pPr>
      <w:r>
        <w:rPr>
          <w:noProof/>
          <w:lang w:eastAsia="pt-BR"/>
        </w:rPr>
        <w:t xml:space="preserve">escolha do segundo aprovador. </w:t>
      </w:r>
    </w:p>
    <w:p w14:paraId="4A5328E1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21F37A" wp14:editId="53864891">
                <wp:simplePos x="0" y="0"/>
                <wp:positionH relativeFrom="column">
                  <wp:posOffset>5772150</wp:posOffset>
                </wp:positionH>
                <wp:positionV relativeFrom="paragraph">
                  <wp:posOffset>527685</wp:posOffset>
                </wp:positionV>
                <wp:extent cx="219075" cy="200025"/>
                <wp:effectExtent l="0" t="0" r="28575" b="28575"/>
                <wp:wrapNone/>
                <wp:docPr id="43033" name="Retângulo 43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0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3033" o:spid="_x0000_s1026" style="position:absolute;margin-left:454.5pt;margin-top:41.55pt;width:17.25pt;height:15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19AB3D2" wp14:editId="06F174A1">
            <wp:extent cx="5612130" cy="2442210"/>
            <wp:effectExtent l="0" t="0" r="7620" b="0"/>
            <wp:docPr id="43037" name="Imagem 43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1587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7BCADB6B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30508FFC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1DB0709E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14DD2E79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044C9FF8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0AA18F90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730D5011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60C58453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14725094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0089EAE0" w14:textId="77777777" w:rsidR="00957B17" w:rsidRDefault="00957B17" w:rsidP="00957B17">
      <w:pPr>
        <w:pStyle w:val="PargrafodaLista"/>
        <w:numPr>
          <w:ilvl w:val="0"/>
          <w:numId w:val="3"/>
        </w:numPr>
        <w:ind w:right="-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Para buscar o segundo aprovador preencher um dos campos abaixo e Clicar em pesquisar </w:t>
      </w:r>
    </w:p>
    <w:p w14:paraId="46045430" w14:textId="77777777" w:rsidR="00957B17" w:rsidRPr="00585AF5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2F1E93DA" w14:textId="77777777" w:rsidR="00957B17" w:rsidRDefault="00957B17" w:rsidP="00957B17">
      <w:pPr>
        <w:ind w:left="-624" w:right="-283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140932" wp14:editId="33B1B2A9">
                <wp:simplePos x="0" y="0"/>
                <wp:positionH relativeFrom="column">
                  <wp:posOffset>2266950</wp:posOffset>
                </wp:positionH>
                <wp:positionV relativeFrom="paragraph">
                  <wp:posOffset>920750</wp:posOffset>
                </wp:positionV>
                <wp:extent cx="1914525" cy="457200"/>
                <wp:effectExtent l="0" t="0" r="28575" b="19050"/>
                <wp:wrapNone/>
                <wp:docPr id="43034" name="Retângulo 43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3034" o:spid="_x0000_s1026" style="position:absolute;margin-left:178.5pt;margin-top:72.5pt;width:150.75pt;height:3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" filled="f" strokecolor="red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1FBBA9" wp14:editId="336F1A10">
                <wp:simplePos x="0" y="0"/>
                <wp:positionH relativeFrom="column">
                  <wp:posOffset>2505075</wp:posOffset>
                </wp:positionH>
                <wp:positionV relativeFrom="paragraph">
                  <wp:posOffset>1587500</wp:posOffset>
                </wp:positionV>
                <wp:extent cx="447675" cy="133350"/>
                <wp:effectExtent l="0" t="0" r="28575" b="19050"/>
                <wp:wrapNone/>
                <wp:docPr id="43035" name="Retângulo 43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33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3035" o:spid="_x0000_s1026" style="position:absolute;margin-left:197.25pt;margin-top:125pt;width:35.25pt;height:1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8479F38" wp14:editId="7EB40527">
            <wp:extent cx="5612130" cy="2411730"/>
            <wp:effectExtent l="0" t="0" r="7620" b="7620"/>
            <wp:docPr id="43038" name="Imagem 4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CC0A" w14:textId="77777777" w:rsidR="00957B17" w:rsidRDefault="00957B17" w:rsidP="00957B17">
      <w:pPr>
        <w:pStyle w:val="PargrafodaLista"/>
        <w:numPr>
          <w:ilvl w:val="0"/>
          <w:numId w:val="3"/>
        </w:numPr>
        <w:ind w:right="-28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Clicar no aprovador escolhido</w:t>
      </w:r>
    </w:p>
    <w:p w14:paraId="76127E29" w14:textId="77777777" w:rsidR="00957B17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3E7EE5A1" w14:textId="77777777" w:rsidR="00957B17" w:rsidRDefault="00957B17" w:rsidP="00957B17">
      <w:pPr>
        <w:pStyle w:val="PargrafodaLista"/>
        <w:ind w:left="680" w:right="-283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3692E4" wp14:editId="57AE1A0E">
                <wp:simplePos x="0" y="0"/>
                <wp:positionH relativeFrom="column">
                  <wp:posOffset>2533650</wp:posOffset>
                </wp:positionH>
                <wp:positionV relativeFrom="paragraph">
                  <wp:posOffset>1053465</wp:posOffset>
                </wp:positionV>
                <wp:extent cx="361950" cy="276225"/>
                <wp:effectExtent l="0" t="0" r="19050" b="28575"/>
                <wp:wrapNone/>
                <wp:docPr id="43036" name="Retângulo 43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76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3036" o:spid="_x0000_s1026" style="position:absolute;margin-left:199.5pt;margin-top:82.95pt;width:28.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2A7423" wp14:editId="70B62F84">
            <wp:extent cx="5612130" cy="2465705"/>
            <wp:effectExtent l="0" t="0" r="7620" b="0"/>
            <wp:docPr id="43039" name="Imagem 4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1959" w14:textId="77777777" w:rsidR="00957B17" w:rsidRDefault="00957B17" w:rsidP="00957B17">
      <w:pPr>
        <w:pStyle w:val="PargrafodaLista"/>
        <w:ind w:left="680" w:right="-283"/>
        <w:rPr>
          <w:rFonts w:ascii="Verdana" w:hAnsi="Verdana"/>
          <w:sz w:val="20"/>
          <w:szCs w:val="20"/>
        </w:rPr>
      </w:pPr>
    </w:p>
    <w:p w14:paraId="0DA5263B" w14:textId="77777777" w:rsidR="00957B17" w:rsidRPr="00DD0691" w:rsidRDefault="00957B17" w:rsidP="00957B17">
      <w:pPr>
        <w:pStyle w:val="PargrafodaLista"/>
        <w:ind w:left="680" w:right="-283"/>
        <w:rPr>
          <w:rFonts w:ascii="Verdana" w:hAnsi="Verdana"/>
          <w:sz w:val="20"/>
          <w:szCs w:val="20"/>
        </w:rPr>
      </w:pPr>
    </w:p>
    <w:p w14:paraId="13B85012" w14:textId="77777777" w:rsidR="00957B17" w:rsidRDefault="00957B17" w:rsidP="00957B17">
      <w:pPr>
        <w:pStyle w:val="PargrafodaLista"/>
        <w:numPr>
          <w:ilvl w:val="0"/>
          <w:numId w:val="4"/>
        </w:numPr>
        <w:ind w:right="-283"/>
        <w:rPr>
          <w:noProof/>
          <w:lang w:eastAsia="pt-BR"/>
        </w:rPr>
      </w:pPr>
      <w:r>
        <w:rPr>
          <w:noProof/>
          <w:lang w:eastAsia="pt-BR"/>
        </w:rPr>
        <w:t xml:space="preserve">Solicitante irá adicionar o e-mail  em “Adicionar E-mail” para receber  a confirmação da solicitação em </w:t>
      </w:r>
    </w:p>
    <w:p w14:paraId="20E48394" w14:textId="77777777" w:rsidR="00957B17" w:rsidRDefault="00957B17" w:rsidP="00957B17">
      <w:pPr>
        <w:pStyle w:val="PargrafodaLista"/>
        <w:ind w:right="-283"/>
        <w:rPr>
          <w:noProof/>
          <w:lang w:eastAsia="pt-BR"/>
        </w:rPr>
      </w:pPr>
      <w:r>
        <w:rPr>
          <w:noProof/>
          <w:lang w:eastAsia="pt-BR"/>
        </w:rPr>
        <w:t>sua caixa de e-mail.</w:t>
      </w:r>
    </w:p>
    <w:p w14:paraId="799891B7" w14:textId="77777777" w:rsidR="00957B17" w:rsidRDefault="00957B17" w:rsidP="00957B17">
      <w:pPr>
        <w:ind w:left="-397" w:right="-283"/>
        <w:jc w:val="center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49BBC3" wp14:editId="5FB4F564">
                <wp:simplePos x="0" y="0"/>
                <wp:positionH relativeFrom="column">
                  <wp:posOffset>476250</wp:posOffset>
                </wp:positionH>
                <wp:positionV relativeFrom="paragraph">
                  <wp:posOffset>1325245</wp:posOffset>
                </wp:positionV>
                <wp:extent cx="1419225" cy="190500"/>
                <wp:effectExtent l="0" t="0" r="28575" b="19050"/>
                <wp:wrapNone/>
                <wp:docPr id="57344" name="Retângulo 57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7344" o:spid="_x0000_s1026" style="position:absolute;margin-left:37.5pt;margin-top:104.35pt;width:111.75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C36D718" wp14:editId="1EE67E6D">
            <wp:extent cx="5612130" cy="2384425"/>
            <wp:effectExtent l="0" t="0" r="7620" b="0"/>
            <wp:docPr id="43031" name="Imagem 4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0839" w14:textId="77777777" w:rsidR="00957B17" w:rsidRDefault="00957B17" w:rsidP="00957B17">
      <w:pPr>
        <w:ind w:left="-397" w:right="-283"/>
        <w:jc w:val="center"/>
        <w:rPr>
          <w:noProof/>
          <w:lang w:eastAsia="pt-BR"/>
        </w:rPr>
      </w:pPr>
    </w:p>
    <w:p w14:paraId="41175E87" w14:textId="77777777" w:rsidR="00957B17" w:rsidRDefault="00957B17" w:rsidP="00957B17">
      <w:pPr>
        <w:ind w:left="-397" w:right="-283"/>
        <w:jc w:val="center"/>
        <w:rPr>
          <w:noProof/>
          <w:lang w:eastAsia="pt-BR"/>
        </w:rPr>
      </w:pPr>
    </w:p>
    <w:p w14:paraId="38924992" w14:textId="77777777" w:rsidR="00957B17" w:rsidRDefault="00957B17" w:rsidP="00957B17">
      <w:pPr>
        <w:pStyle w:val="PargrafodaLista"/>
        <w:numPr>
          <w:ilvl w:val="0"/>
          <w:numId w:val="4"/>
        </w:numPr>
        <w:ind w:right="-283"/>
        <w:rPr>
          <w:noProof/>
          <w:lang w:eastAsia="pt-BR"/>
        </w:rPr>
      </w:pPr>
      <w:r>
        <w:rPr>
          <w:noProof/>
          <w:lang w:eastAsia="pt-BR"/>
        </w:rPr>
        <w:t xml:space="preserve">Clicar no botão “Salvar”  para gerar o número da RC. </w:t>
      </w:r>
    </w:p>
    <w:p w14:paraId="5F1D286D" w14:textId="77777777" w:rsidR="00957B17" w:rsidRDefault="00957B17" w:rsidP="00957B17">
      <w:pPr>
        <w:spacing w:before="100" w:beforeAutospacing="1" w:after="100" w:afterAutospacing="1"/>
        <w:ind w:left="-397" w:right="-340"/>
        <w:jc w:val="center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8CD2C0" wp14:editId="347DB73D">
                <wp:simplePos x="0" y="0"/>
                <wp:positionH relativeFrom="column">
                  <wp:posOffset>1285875</wp:posOffset>
                </wp:positionH>
                <wp:positionV relativeFrom="paragraph">
                  <wp:posOffset>2206625</wp:posOffset>
                </wp:positionV>
                <wp:extent cx="333375" cy="142875"/>
                <wp:effectExtent l="0" t="0" r="28575" b="28575"/>
                <wp:wrapNone/>
                <wp:docPr id="43032" name="Retângulo 43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428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3032" o:spid="_x0000_s1026" style="position:absolute;margin-left:101.25pt;margin-top:173.75pt;width:26.25pt;height:1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" filled="f" strokecolor="red" strokeweight="1.5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5EB6E6F" wp14:editId="43F878E8">
            <wp:extent cx="5612130" cy="2349500"/>
            <wp:effectExtent l="0" t="0" r="7620" b="0"/>
            <wp:docPr id="43030" name="Imagem 43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B4E3" w14:textId="77777777" w:rsidR="00957B17" w:rsidRDefault="00957B17" w:rsidP="00957B17">
      <w:pPr>
        <w:spacing w:before="100" w:beforeAutospacing="1" w:after="100" w:afterAutospacing="1"/>
        <w:ind w:left="-397" w:right="-340"/>
        <w:jc w:val="center"/>
        <w:rPr>
          <w:rFonts w:ascii="Verdana" w:hAnsi="Verdana"/>
          <w:sz w:val="20"/>
          <w:szCs w:val="20"/>
        </w:rPr>
      </w:pPr>
    </w:p>
    <w:p w14:paraId="55BC59C1" w14:textId="77777777" w:rsidR="00957B17" w:rsidRPr="00EE0117" w:rsidRDefault="00957B17" w:rsidP="00957B17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EE01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35CC3388" w14:textId="77777777" w:rsidR="00957B17" w:rsidRPr="00820617" w:rsidRDefault="00957B17" w:rsidP="00957B17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Requisição de compra criada conforme valor da contratação</w:t>
      </w:r>
    </w:p>
    <w:p w14:paraId="75E1A9E4" w14:textId="77777777" w:rsidR="00957B17" w:rsidRPr="00EE0117" w:rsidRDefault="00957B17" w:rsidP="00957B17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3F8696" w14:textId="77777777" w:rsidR="00957B17" w:rsidRDefault="00957B17" w:rsidP="00957B17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1B24F3" w14:textId="77777777" w:rsidR="00957B17" w:rsidRPr="00EE0117" w:rsidRDefault="00957B17" w:rsidP="00957B17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1654CE0" w14:textId="77777777" w:rsidR="00957B17" w:rsidRPr="00EE0117" w:rsidRDefault="00957B17" w:rsidP="00957B17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06431BF9" w14:textId="77777777" w:rsidR="00957B17" w:rsidRPr="00EE0117" w:rsidRDefault="00957B17" w:rsidP="00957B17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 xml:space="preserve">Manual do Usuário Portal de Compras e Contratações </w:t>
      </w:r>
    </w:p>
    <w:p w14:paraId="5794D6D4" w14:textId="77777777" w:rsidR="00957B17" w:rsidRPr="00EE0117" w:rsidRDefault="00957B17" w:rsidP="00957B17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040265C6" w14:textId="77777777" w:rsidR="00957B17" w:rsidRDefault="00957B17" w:rsidP="00957B17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EE0117">
        <w:rPr>
          <w:rFonts w:ascii="Verdana" w:hAnsi="Verdana" w:cs="Verdana"/>
          <w:b/>
          <w:bCs/>
          <w:sz w:val="20"/>
          <w:szCs w:val="20"/>
        </w:rPr>
        <w:t>9. ANEXOS</w:t>
      </w:r>
    </w:p>
    <w:p w14:paraId="6B071FD7" w14:textId="77777777" w:rsidR="00957B17" w:rsidRPr="00EE0117" w:rsidRDefault="00957B17" w:rsidP="00957B17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B5D5CD1" w14:textId="77777777" w:rsidR="00957B17" w:rsidRPr="00EE0117" w:rsidRDefault="00957B17" w:rsidP="00957B17">
      <w:pPr>
        <w:spacing w:after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        </w:t>
      </w:r>
      <w:r>
        <w:rPr>
          <w:rFonts w:ascii="Verdana" w:hAnsi="Verdana" w:cs="Arial"/>
          <w:snapToGrid w:val="0"/>
          <w:sz w:val="20"/>
          <w:szCs w:val="20"/>
        </w:rPr>
        <w:object w:dxaOrig="1551" w:dyaOrig="1004" w14:anchorId="2E433B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39" o:title=""/>
          </v:shape>
          <o:OLEObject Type="Embed" ProgID="PowerPoint.Show.8" ShapeID="_x0000_i1025" DrawAspect="Icon" ObjectID="_1495382730" r:id="rId40"/>
        </w:object>
      </w:r>
    </w:p>
    <w:p w14:paraId="17BE6C02" w14:textId="77777777" w:rsidR="00957B17" w:rsidRPr="00EE0117" w:rsidRDefault="00957B17" w:rsidP="00957B17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7F425766" w14:textId="77777777" w:rsidR="00957B17" w:rsidRPr="00EE0117" w:rsidRDefault="00957B17" w:rsidP="00957B17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F1FD99E" w14:textId="77777777" w:rsidR="00957B17" w:rsidRPr="00EE0117" w:rsidRDefault="00957B17" w:rsidP="00957B17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EE0117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73EC5C16" w14:textId="77777777" w:rsidR="00957B17" w:rsidRPr="00EE0117" w:rsidRDefault="00957B17" w:rsidP="00957B17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tbl>
      <w:tblPr>
        <w:tblStyle w:val="Tabelacomgrade"/>
        <w:tblW w:w="110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806"/>
        <w:gridCol w:w="1418"/>
        <w:gridCol w:w="992"/>
        <w:gridCol w:w="1701"/>
        <w:gridCol w:w="1263"/>
        <w:gridCol w:w="1147"/>
        <w:gridCol w:w="1276"/>
      </w:tblGrid>
      <w:tr w:rsidR="00957B17" w:rsidRPr="00EE0117" w14:paraId="0CA95FEE" w14:textId="77777777" w:rsidTr="00945CD5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4D95A217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Nome do registro</w:t>
            </w:r>
          </w:p>
        </w:tc>
        <w:tc>
          <w:tcPr>
            <w:tcW w:w="1806" w:type="dxa"/>
            <w:shd w:val="clear" w:color="auto" w:fill="FDE9D9" w:themeFill="accent6" w:themeFillTint="33"/>
            <w:vAlign w:val="center"/>
          </w:tcPr>
          <w:p w14:paraId="00782DFE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Processo/</w:t>
            </w:r>
          </w:p>
          <w:p w14:paraId="1D891063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Subprocesso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2E4678C3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Área</w:t>
            </w: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6093AB2A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Local e</w:t>
            </w:r>
          </w:p>
          <w:p w14:paraId="1C1A560B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Forma de Armazenamento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3963B5D2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Rastreabilidade</w:t>
            </w:r>
          </w:p>
        </w:tc>
        <w:tc>
          <w:tcPr>
            <w:tcW w:w="1263" w:type="dxa"/>
            <w:shd w:val="clear" w:color="auto" w:fill="FDE9D9" w:themeFill="accent6" w:themeFillTint="33"/>
            <w:vAlign w:val="center"/>
          </w:tcPr>
          <w:p w14:paraId="4142FA41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Tempo de Retenção</w:t>
            </w:r>
          </w:p>
        </w:tc>
        <w:tc>
          <w:tcPr>
            <w:tcW w:w="1147" w:type="dxa"/>
            <w:shd w:val="clear" w:color="auto" w:fill="FDE9D9" w:themeFill="accent6" w:themeFillTint="33"/>
            <w:vAlign w:val="center"/>
          </w:tcPr>
          <w:p w14:paraId="41875599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Proteção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7FEB9B15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/>
                <w:b/>
                <w:sz w:val="16"/>
                <w:szCs w:val="16"/>
              </w:rPr>
              <w:t>Disposição</w:t>
            </w:r>
          </w:p>
        </w:tc>
      </w:tr>
      <w:tr w:rsidR="00957B17" w:rsidRPr="00EE0117" w14:paraId="22D0AF8C" w14:textId="77777777" w:rsidTr="00945CD5">
        <w:trPr>
          <w:trHeight w:val="998"/>
        </w:trPr>
        <w:tc>
          <w:tcPr>
            <w:tcW w:w="1455" w:type="dxa"/>
          </w:tcPr>
          <w:p w14:paraId="58D1E522" w14:textId="77777777" w:rsidR="00957B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Requisição </w:t>
            </w:r>
          </w:p>
          <w:p w14:paraId="0750219F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06" w:type="dxa"/>
          </w:tcPr>
          <w:p w14:paraId="28268331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GTD.08.003 Acompanhamento de  da Performance</w:t>
            </w:r>
          </w:p>
        </w:tc>
        <w:tc>
          <w:tcPr>
            <w:tcW w:w="1418" w:type="dxa"/>
          </w:tcPr>
          <w:p w14:paraId="6883ABA4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Governança de TD</w:t>
            </w:r>
          </w:p>
        </w:tc>
        <w:tc>
          <w:tcPr>
            <w:tcW w:w="992" w:type="dxa"/>
          </w:tcPr>
          <w:p w14:paraId="1E5C9F4D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Local: Natura Lapa (E-business Park)</w:t>
            </w:r>
          </w:p>
          <w:p w14:paraId="625815F3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  <w:p w14:paraId="684F0855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Eletrônico</w:t>
            </w:r>
          </w:p>
        </w:tc>
        <w:tc>
          <w:tcPr>
            <w:tcW w:w="1701" w:type="dxa"/>
          </w:tcPr>
          <w:p w14:paraId="3AFF84CA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http://portalsig.natura.net:8103/irj/portal</w:t>
            </w:r>
          </w:p>
        </w:tc>
        <w:tc>
          <w:tcPr>
            <w:tcW w:w="1263" w:type="dxa"/>
          </w:tcPr>
          <w:p w14:paraId="7796000A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 w:cs="Tahoma"/>
                <w:bCs/>
                <w:sz w:val="16"/>
                <w:szCs w:val="16"/>
              </w:rPr>
              <w:t>Permanente</w:t>
            </w:r>
          </w:p>
        </w:tc>
        <w:tc>
          <w:tcPr>
            <w:tcW w:w="1147" w:type="dxa"/>
          </w:tcPr>
          <w:p w14:paraId="508C647C" w14:textId="77777777" w:rsidR="00957B17" w:rsidRPr="00EE0117" w:rsidRDefault="00957B17" w:rsidP="00945CD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EE0117">
              <w:rPr>
                <w:rFonts w:ascii="Verdana" w:hAnsi="Verdana"/>
                <w:sz w:val="16"/>
                <w:szCs w:val="16"/>
              </w:rPr>
              <w:t>Backup</w:t>
            </w:r>
          </w:p>
        </w:tc>
        <w:tc>
          <w:tcPr>
            <w:tcW w:w="1276" w:type="dxa"/>
          </w:tcPr>
          <w:p w14:paraId="34F7D5C5" w14:textId="77777777" w:rsidR="00957B17" w:rsidRPr="00EE0117" w:rsidRDefault="00957B17" w:rsidP="00945CD5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EE0117">
              <w:rPr>
                <w:rFonts w:ascii="Verdana" w:hAnsi="Verdana" w:cs="Tahoma"/>
                <w:bCs/>
                <w:sz w:val="16"/>
                <w:szCs w:val="16"/>
              </w:rPr>
              <w:t>Manter</w:t>
            </w:r>
          </w:p>
        </w:tc>
      </w:tr>
    </w:tbl>
    <w:p w14:paraId="3AEB648D" w14:textId="77777777" w:rsidR="00957B17" w:rsidRPr="00DB0077" w:rsidRDefault="00957B17" w:rsidP="00957B17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737D5521" w14:textId="77777777" w:rsidR="00957B17" w:rsidRDefault="00957B17" w:rsidP="00957B17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2A37C003" w14:textId="77777777" w:rsidR="00957B17" w:rsidRDefault="00957B17" w:rsidP="00957B17">
      <w:pPr>
        <w:spacing w:before="100" w:beforeAutospacing="1" w:after="100" w:afterAutospacing="1"/>
        <w:ind w:left="-397" w:right="-340"/>
        <w:jc w:val="center"/>
        <w:rPr>
          <w:rFonts w:ascii="Verdana" w:hAnsi="Verdana"/>
          <w:sz w:val="20"/>
          <w:szCs w:val="20"/>
        </w:rPr>
      </w:pPr>
    </w:p>
    <w:p w14:paraId="37CDF1A8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72BC8734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459BD98A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06F56285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0ED14490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0D3FFD4A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6AE4C377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652BA649" w14:textId="77777777" w:rsidR="00957B17" w:rsidRDefault="00957B17" w:rsidP="00957B17">
      <w:pPr>
        <w:ind w:left="-510" w:right="-283"/>
        <w:jc w:val="center"/>
        <w:rPr>
          <w:noProof/>
          <w:lang w:eastAsia="pt-BR"/>
        </w:rPr>
      </w:pPr>
    </w:p>
    <w:p w14:paraId="56973AAD" w14:textId="77777777" w:rsidR="00957B17" w:rsidRDefault="00957B17" w:rsidP="00957B17">
      <w:pPr>
        <w:ind w:left="-510" w:right="-283"/>
        <w:jc w:val="center"/>
        <w:rPr>
          <w:rFonts w:ascii="Verdana" w:hAnsi="Verdana"/>
          <w:sz w:val="20"/>
          <w:szCs w:val="20"/>
        </w:rPr>
      </w:pPr>
    </w:p>
    <w:p w14:paraId="02B2D7DE" w14:textId="77777777" w:rsidR="00957B17" w:rsidRDefault="00957B17" w:rsidP="00957B17">
      <w:pPr>
        <w:ind w:left="-624" w:right="-283"/>
        <w:rPr>
          <w:rFonts w:ascii="Verdana" w:hAnsi="Verdana"/>
          <w:sz w:val="20"/>
          <w:szCs w:val="20"/>
        </w:rPr>
      </w:pPr>
    </w:p>
    <w:p w14:paraId="22100B09" w14:textId="77777777" w:rsidR="00957B17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5C841244" w14:textId="77777777" w:rsidR="00957B17" w:rsidRPr="00DD0691" w:rsidRDefault="00957B17" w:rsidP="00957B17">
      <w:pPr>
        <w:pStyle w:val="PargrafodaLista"/>
        <w:ind w:left="680" w:right="-283"/>
        <w:rPr>
          <w:noProof/>
          <w:lang w:eastAsia="pt-BR"/>
        </w:rPr>
      </w:pPr>
    </w:p>
    <w:p w14:paraId="51BD9BCF" w14:textId="77777777" w:rsidR="00957B17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720F3D9F" w14:textId="77777777" w:rsidR="00957B17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4DBBEC68" w14:textId="77777777" w:rsidR="00957B17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3D691E22" w14:textId="77777777" w:rsidR="00957B17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04B5DBB7" w14:textId="77777777" w:rsidR="00957B17" w:rsidRPr="00585AF5" w:rsidRDefault="00957B17" w:rsidP="00957B17">
      <w:pPr>
        <w:pStyle w:val="PargrafodaLista"/>
        <w:ind w:left="1125" w:right="-283"/>
        <w:rPr>
          <w:rFonts w:ascii="Verdana" w:hAnsi="Verdana"/>
          <w:sz w:val="20"/>
          <w:szCs w:val="20"/>
        </w:rPr>
      </w:pPr>
    </w:p>
    <w:p w14:paraId="4FBABB65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C06023"/>
    <w:multiLevelType w:val="hybridMultilevel"/>
    <w:tmpl w:val="DC80B992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5A954FD"/>
    <w:multiLevelType w:val="hybridMultilevel"/>
    <w:tmpl w:val="752C9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603597"/>
    <w:multiLevelType w:val="hybridMultilevel"/>
    <w:tmpl w:val="9072DD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E393F7D"/>
    <w:multiLevelType w:val="hybridMultilevel"/>
    <w:tmpl w:val="FB745700"/>
    <w:lvl w:ilvl="0" w:tplc="0416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B17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7F47CE"/>
    <w:rsid w:val="00891023"/>
    <w:rsid w:val="008A7D0A"/>
    <w:rsid w:val="00951778"/>
    <w:rsid w:val="00957B17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AA78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57B1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57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emf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glossaryDocument" Target="glossary/document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oleObject" Target="embeddings/Apresenta__o_do_Microsoft_PowerPoint_97-20031.ppt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E24E677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7E094DC7B5E457C9EC43D79C67616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0836DB-D97C-44AB-8A99-F7C6CBFEFD7B}"/>
      </w:docPartPr>
      <w:docPartBody>
        <w:p w14:paraId="419F0965" w14:textId="77777777" w:rsidR="003842A9" w:rsidRDefault="003842A9">
          <w:pPr>
            <w:pStyle w:val="A7E094DC7B5E457C9EC43D79C6761698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3F5A7DB4A4DF4D108F89182F9F19CA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538A57-659D-4AB4-A872-1E1AF1D1D722}"/>
      </w:docPartPr>
      <w:docPartBody>
        <w:p w14:paraId="419F0966" w14:textId="77777777" w:rsidR="003842A9" w:rsidRDefault="003842A9">
          <w:pPr>
            <w:pStyle w:val="3F5A7DB4A4DF4D108F89182F9F19CAB3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243FFEE6CBA046C2AF82D8FAFA04EB9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216A7D-C2A6-4E95-8597-C289822AE673}"/>
      </w:docPartPr>
      <w:docPartBody>
        <w:p w14:paraId="419F0967" w14:textId="77777777" w:rsidR="003842A9" w:rsidRDefault="003842A9">
          <w:pPr>
            <w:pStyle w:val="243FFEE6CBA046C2AF82D8FAFA04EB9B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A0A1D9C1D4F4195B1B1BE6F51FA16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07E819-7FFE-4886-AD06-73057C51BD83}"/>
      </w:docPartPr>
      <w:docPartBody>
        <w:p w14:paraId="419F0968" w14:textId="77777777" w:rsidR="003842A9" w:rsidRDefault="003842A9">
          <w:pPr>
            <w:pStyle w:val="2A0A1D9C1D4F4195B1B1BE6F51FA16CA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2A9"/>
    <w:rsid w:val="0038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9F0965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A7E094DC7B5E457C9EC43D79C6761698">
    <w:name w:val="A7E094DC7B5E457C9EC43D79C6761698"/>
  </w:style>
  <w:style w:type="paragraph" w:customStyle="1" w:styleId="3F5A7DB4A4DF4D108F89182F9F19CAB3">
    <w:name w:val="3F5A7DB4A4DF4D108F89182F9F19CAB3"/>
  </w:style>
  <w:style w:type="paragraph" w:customStyle="1" w:styleId="243FFEE6CBA046C2AF82D8FAFA04EB9B">
    <w:name w:val="243FFEE6CBA046C2AF82D8FAFA04EB9B"/>
  </w:style>
  <w:style w:type="paragraph" w:customStyle="1" w:styleId="2A0A1D9C1D4F4195B1B1BE6F51FA16CA">
    <w:name w:val="2A0A1D9C1D4F4195B1B1BE6F51FA16C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A7E094DC7B5E457C9EC43D79C6761698">
    <w:name w:val="A7E094DC7B5E457C9EC43D79C6761698"/>
  </w:style>
  <w:style w:type="paragraph" w:customStyle="1" w:styleId="3F5A7DB4A4DF4D108F89182F9F19CAB3">
    <w:name w:val="3F5A7DB4A4DF4D108F89182F9F19CAB3"/>
  </w:style>
  <w:style w:type="paragraph" w:customStyle="1" w:styleId="243FFEE6CBA046C2AF82D8FAFA04EB9B">
    <w:name w:val="243FFEE6CBA046C2AF82D8FAFA04EB9B"/>
  </w:style>
  <w:style w:type="paragraph" w:customStyle="1" w:styleId="2A0A1D9C1D4F4195B1B1BE6F51FA16CA">
    <w:name w:val="2A0A1D9C1D4F4195B1B1BE6F51FA16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JULIANE CRISTINA VIEIRA DE SOUZA</DisplayName>
        <AccountId>6936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IT-2930</C_x00f3_digo>
    <Site xmlns="f26919fd-1615-4d88-839c-06ef217dfe47">Brasil</Site>
    <Data_x0020_de_x0020_Vencimento xmlns="f26919fd-1615-4d88-839c-06ef217dfe47">2016-12-23T19:27:52+00:00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2014-12-23T19:27:52+00:00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Props1.xml><?xml version="1.0" encoding="utf-8"?>
<ds:datastoreItem xmlns:ds="http://schemas.openxmlformats.org/officeDocument/2006/customXml" ds:itemID="{AFA67641-AA81-4C4B-B380-12AF7A915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609ABFB9-1482-4093-82CD-91B84F4223BD}">
  <ds:schemaRefs>
    <ds:schemaRef ds:uri="121446a2-a8cc-47de-862f-9881eb6a8671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f26919fd-1615-4d88-839c-06ef217dfe4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E24E6775.dotx</Template>
  <TotalTime>1</TotalTime>
  <Pages>12</Pages>
  <Words>951</Words>
  <Characters>5137</Characters>
  <Application>Microsoft Office Word</Application>
  <DocSecurity>4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Criar Requisição de Serviços</vt:lpstr>
      <vt:lpstr/>
    </vt:vector>
  </TitlesOfParts>
  <Company>Natura</Company>
  <LinksUpToDate>false</LinksUpToDate>
  <CharactersWithSpaces>6076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Criar Requisição de Serviços</dc:title>
  <dc:creator>BR93819</dc:creator>
  <cp:lastModifiedBy>mvmarque</cp:lastModifiedBy>
  <cp:revision>2</cp:revision>
  <dcterms:created xsi:type="dcterms:W3CDTF">2015-06-09T22:19:00Z</dcterms:created>
  <dcterms:modified xsi:type="dcterms:W3CDTF">2015-06-09T22:19:00Z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TaxKeyword">
    <vt:lpwstr/>
  </property>
  <property fmtid="{D5CDD505-2E9C-101B-9397-08002B2CF9AE}" pid="4" name="Cadeia de Processos">
    <vt:lpwstr>180;#Tecnologia da Informação|e761c9a5-143c-49d1-974f-aa9ad7e562d7</vt:lpwstr>
  </property>
  <property fmtid="{D5CDD505-2E9C-101B-9397-08002B2CF9AE}" pid="5" name="TaxKeywordTaxHTField">
    <vt:lpwstr/>
  </property>
  <property fmtid="{D5CDD505-2E9C-101B-9397-08002B2CF9AE}" pid="6" name="Motivo da Revisão">
    <vt:lpwstr>23/12/2014 17:27:52: IT - Criar Requisição de Serviços</vt:lpwstr>
  </property>
  <property fmtid="{D5CDD505-2E9C-101B-9397-08002B2CF9AE}" pid="7" name="WorkflowChangePath">
    <vt:lpwstr>b81220e9-78b4-4273-b219-e30eb124979f,3;b81220e9-78b4-4273-b219-e30eb124979f,5;</vt:lpwstr>
  </property>
</Properties>
</file>