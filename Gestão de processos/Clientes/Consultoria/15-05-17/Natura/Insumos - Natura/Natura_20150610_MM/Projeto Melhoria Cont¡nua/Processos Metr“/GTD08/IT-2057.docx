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722683A2" w14:textId="77777777" w:rsidTr="00B6729D">
        <w:tc>
          <w:tcPr>
            <w:tcW w:w="2410" w:type="dxa"/>
          </w:tcPr>
          <w:p w14:paraId="2CB66047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905AED0" wp14:editId="1A105AF3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6B984D5F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8BDC01412BA34DCF9D9B15053EF080A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4CDD1D96" w14:textId="76D5F232" w:rsidR="00462496" w:rsidRPr="005F65ED" w:rsidRDefault="004C735B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Liberar Serviço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CEB20EB80ADF4D7F9884DA3967BF08AA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59C4E8DE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4A94C8C6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48E73590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68FEA2C9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2AD29D8A" w14:textId="77777777" w:rsidTr="00B80D2F">
        <w:tc>
          <w:tcPr>
            <w:tcW w:w="10490" w:type="dxa"/>
            <w:shd w:val="clear" w:color="auto" w:fill="B2B2B2"/>
          </w:tcPr>
          <w:p w14:paraId="0BB7F22F" w14:textId="77777777" w:rsidR="00462496" w:rsidRPr="00323062" w:rsidRDefault="00462496" w:rsidP="00B80D2F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left="-1599" w:right="-23" w:firstLine="78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2B6F2EA8" w14:textId="77777777" w:rsidTr="00B80D2F">
        <w:tc>
          <w:tcPr>
            <w:tcW w:w="10490" w:type="dxa"/>
          </w:tcPr>
          <w:p w14:paraId="6CF26DE7" w14:textId="46CACEB1" w:rsidR="00462496" w:rsidRPr="00323062" w:rsidRDefault="00006013" w:rsidP="00B80D2F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left="-1599" w:right="-23" w:firstLine="78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6B80EB741FD84D98BC08BD9592EF18C3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B67A92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IT-2057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ADD01C6CB5964956B6C641662C6836C8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2.0</w:t>
                </w:r>
              </w:sdtContent>
            </w:sdt>
          </w:p>
        </w:tc>
      </w:tr>
      <w:tr w:rsidR="00462496" w:rsidRPr="00323062" w14:paraId="19EAB950" w14:textId="77777777" w:rsidTr="00B80D2F">
        <w:tc>
          <w:tcPr>
            <w:tcW w:w="10490" w:type="dxa"/>
            <w:shd w:val="clear" w:color="auto" w:fill="B2B2B2"/>
          </w:tcPr>
          <w:p w14:paraId="635DA0B2" w14:textId="77777777" w:rsidR="00462496" w:rsidRPr="00323062" w:rsidRDefault="00462496" w:rsidP="00B80D2F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left="-1599" w:right="-23" w:firstLine="78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5CD3F413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551657D1" w14:textId="77777777" w:rsidR="0076610C" w:rsidRPr="00C155C6" w:rsidRDefault="0076610C" w:rsidP="0076610C">
      <w:pPr>
        <w:autoSpaceDE w:val="0"/>
        <w:autoSpaceDN w:val="0"/>
        <w:adjustRightInd w:val="0"/>
        <w:spacing w:after="0"/>
        <w:ind w:left="709" w:right="686"/>
        <w:jc w:val="both"/>
        <w:rPr>
          <w:rFonts w:ascii="Verdana" w:hAnsi="Verdana" w:cs="Verdana"/>
          <w:b/>
          <w:bCs/>
          <w:sz w:val="20"/>
          <w:szCs w:val="20"/>
        </w:rPr>
      </w:pPr>
      <w:r w:rsidRPr="00C155C6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5533E329" w14:textId="77777777" w:rsidR="0076610C" w:rsidRDefault="0076610C" w:rsidP="0076610C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GTD-08.003 Acompanhamento da Performance </w:t>
      </w:r>
    </w:p>
    <w:p w14:paraId="429E8DDC" w14:textId="77777777" w:rsidR="0076610C" w:rsidRPr="00180155" w:rsidRDefault="0076610C" w:rsidP="0076610C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B67A92"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57B51553" w14:textId="77777777" w:rsidR="0076610C" w:rsidRPr="00180155" w:rsidRDefault="0076610C" w:rsidP="0076610C">
      <w:pPr>
        <w:autoSpaceDE w:val="0"/>
        <w:autoSpaceDN w:val="0"/>
        <w:adjustRightInd w:val="0"/>
        <w:spacing w:after="0"/>
        <w:ind w:left="709" w:right="686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58FFFA47" w14:textId="77777777" w:rsidR="0076610C" w:rsidRPr="00903252" w:rsidRDefault="0076610C" w:rsidP="0076610C">
      <w:pPr>
        <w:autoSpaceDE w:val="0"/>
        <w:autoSpaceDN w:val="0"/>
        <w:adjustRightInd w:val="0"/>
        <w:spacing w:after="0"/>
        <w:ind w:left="709" w:right="686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Pr="00903252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6F31498F" w14:textId="77777777" w:rsidR="0076610C" w:rsidRPr="00586193" w:rsidRDefault="0076610C" w:rsidP="0076610C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Descrever a atividade de validação de pagamento com </w:t>
      </w:r>
      <w:r w:rsidRPr="00586193">
        <w:rPr>
          <w:rFonts w:ascii="Verdana" w:hAnsi="Verdana" w:cs="Arial"/>
          <w:snapToGrid w:val="0"/>
          <w:sz w:val="20"/>
          <w:szCs w:val="20"/>
        </w:rPr>
        <w:t>base no rel</w:t>
      </w:r>
      <w:r>
        <w:rPr>
          <w:rFonts w:ascii="Verdana" w:hAnsi="Verdana" w:cs="Arial"/>
          <w:snapToGrid w:val="0"/>
          <w:sz w:val="20"/>
          <w:szCs w:val="20"/>
        </w:rPr>
        <w:t>atório de desempenho de serviço prestado.</w:t>
      </w:r>
    </w:p>
    <w:p w14:paraId="50DFF600" w14:textId="77777777" w:rsidR="0076610C" w:rsidRPr="00820617" w:rsidRDefault="0076610C" w:rsidP="0076610C">
      <w:pPr>
        <w:tabs>
          <w:tab w:val="num" w:pos="284"/>
        </w:tabs>
        <w:spacing w:after="0"/>
        <w:ind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AED2C00" w14:textId="77777777" w:rsidR="0076610C" w:rsidRPr="00820617" w:rsidRDefault="0076610C" w:rsidP="0076610C">
      <w:pPr>
        <w:autoSpaceDE w:val="0"/>
        <w:autoSpaceDN w:val="0"/>
        <w:adjustRightInd w:val="0"/>
        <w:spacing w:after="0"/>
        <w:ind w:left="709" w:right="686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820617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37BDD936" w14:textId="77777777" w:rsidR="0076610C" w:rsidRPr="00820617" w:rsidRDefault="0076610C" w:rsidP="0076610C">
      <w:pPr>
        <w:autoSpaceDE w:val="0"/>
        <w:autoSpaceDN w:val="0"/>
        <w:adjustRightInd w:val="0"/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0942C4F6" w14:textId="77777777" w:rsidR="0076610C" w:rsidRPr="00820617" w:rsidRDefault="0076610C" w:rsidP="0076610C">
      <w:pPr>
        <w:tabs>
          <w:tab w:val="num" w:pos="284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18ACAC3" w14:textId="77777777" w:rsidR="0076610C" w:rsidRPr="00820617" w:rsidRDefault="0076610C" w:rsidP="0076610C">
      <w:pPr>
        <w:autoSpaceDE w:val="0"/>
        <w:autoSpaceDN w:val="0"/>
        <w:adjustRightInd w:val="0"/>
        <w:spacing w:after="0"/>
        <w:ind w:left="709" w:right="686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RECURSOS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 NECESSÁRIOS</w:t>
      </w:r>
    </w:p>
    <w:p w14:paraId="249179ED" w14:textId="77777777" w:rsidR="0076610C" w:rsidRDefault="0076610C" w:rsidP="0076610C">
      <w:pPr>
        <w:tabs>
          <w:tab w:val="num" w:pos="284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BFF3FD4" w14:textId="77777777" w:rsidR="0076610C" w:rsidRPr="004E1E7F" w:rsidRDefault="0076610C" w:rsidP="0076610C">
      <w:pPr>
        <w:tabs>
          <w:tab w:val="num" w:pos="284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4E1E7F">
        <w:rPr>
          <w:rFonts w:ascii="Verdana" w:hAnsi="Verdana" w:cs="Arial"/>
          <w:snapToGrid w:val="0"/>
          <w:sz w:val="20"/>
          <w:szCs w:val="20"/>
        </w:rPr>
        <w:t>- Sharepoint de Governança</w:t>
      </w:r>
    </w:p>
    <w:p w14:paraId="0A4093D7" w14:textId="77777777" w:rsidR="0076610C" w:rsidRPr="004E1E7F" w:rsidRDefault="0076610C" w:rsidP="0076610C">
      <w:pPr>
        <w:tabs>
          <w:tab w:val="num" w:pos="284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4E1E7F">
        <w:rPr>
          <w:rFonts w:ascii="Verdana" w:hAnsi="Verdana" w:cs="Arial"/>
          <w:snapToGrid w:val="0"/>
          <w:sz w:val="20"/>
          <w:szCs w:val="20"/>
        </w:rPr>
        <w:t>http://equipes.natura.net/vptd/governanca/Contratos/SitePages/Página%20Inicial.aspx</w:t>
      </w:r>
    </w:p>
    <w:p w14:paraId="6A746144" w14:textId="77777777" w:rsidR="0076610C" w:rsidRPr="004E1E7F" w:rsidRDefault="0076610C" w:rsidP="0076610C">
      <w:pPr>
        <w:tabs>
          <w:tab w:val="num" w:pos="284"/>
        </w:tabs>
        <w:spacing w:after="0"/>
        <w:ind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DC45675" w14:textId="77777777" w:rsidR="0076610C" w:rsidRDefault="0076610C" w:rsidP="0076610C">
      <w:pPr>
        <w:tabs>
          <w:tab w:val="num" w:pos="284"/>
        </w:tabs>
        <w:spacing w:after="0"/>
        <w:ind w:left="709" w:right="686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</w:t>
      </w:r>
      <w:r w:rsidRPr="00820617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4035776F" w14:textId="77777777" w:rsidR="0076610C" w:rsidRDefault="0076610C" w:rsidP="0076610C">
      <w:pPr>
        <w:tabs>
          <w:tab w:val="num" w:pos="284"/>
        </w:tabs>
        <w:spacing w:after="0"/>
        <w:ind w:left="709" w:right="686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5E33A840" w14:textId="77777777" w:rsidR="0076610C" w:rsidRDefault="0076610C" w:rsidP="0076610C">
      <w:pPr>
        <w:tabs>
          <w:tab w:val="num" w:pos="284"/>
        </w:tabs>
        <w:spacing w:after="0"/>
        <w:ind w:left="709" w:right="686"/>
        <w:jc w:val="both"/>
        <w:rPr>
          <w:rFonts w:ascii="Verdana" w:hAnsi="Verdana" w:cs="Verdana"/>
          <w:bCs/>
          <w:sz w:val="20"/>
          <w:szCs w:val="20"/>
        </w:rPr>
      </w:pPr>
      <w:r w:rsidRPr="00735CDE">
        <w:rPr>
          <w:rFonts w:ascii="Verdana" w:hAnsi="Verdana" w:cs="Verdana"/>
          <w:bCs/>
          <w:sz w:val="20"/>
          <w:szCs w:val="20"/>
        </w:rPr>
        <w:t>GT – Gestor Técnico</w:t>
      </w:r>
    </w:p>
    <w:p w14:paraId="7ECA91A9" w14:textId="77777777" w:rsidR="0076610C" w:rsidRDefault="0076610C" w:rsidP="0076610C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SLA - Do inglês, </w:t>
      </w:r>
      <w:r w:rsidRPr="00AE652D">
        <w:rPr>
          <w:rFonts w:ascii="Verdana" w:hAnsi="Verdana" w:cs="Arial"/>
          <w:i/>
          <w:snapToGrid w:val="0"/>
          <w:sz w:val="20"/>
          <w:szCs w:val="20"/>
        </w:rPr>
        <w:t>Service Level Agreement</w:t>
      </w:r>
      <w:r>
        <w:rPr>
          <w:rFonts w:ascii="Verdana" w:hAnsi="Verdana" w:cs="Arial"/>
          <w:snapToGrid w:val="0"/>
          <w:sz w:val="20"/>
          <w:szCs w:val="20"/>
        </w:rPr>
        <w:t>. Em português, Acordo de Nível de Serviço.</w:t>
      </w:r>
    </w:p>
    <w:p w14:paraId="3C430E9C" w14:textId="77777777" w:rsidR="0076610C" w:rsidRDefault="0076610C" w:rsidP="0076610C">
      <w:pPr>
        <w:spacing w:after="0"/>
        <w:ind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3944738" w14:textId="77777777" w:rsidR="0076610C" w:rsidRDefault="0076610C" w:rsidP="0076610C">
      <w:pPr>
        <w:ind w:right="68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          6</w:t>
      </w:r>
      <w:r w:rsidRPr="00820617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1A7D134D" w14:textId="77777777" w:rsidR="0076610C" w:rsidRDefault="0076610C" w:rsidP="0076610C">
      <w:pPr>
        <w:pStyle w:val="PargrafodaLista"/>
        <w:numPr>
          <w:ilvl w:val="0"/>
          <w:numId w:val="9"/>
        </w:numPr>
        <w:ind w:right="686" w:hanging="11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Diariamente é necessário acessar a planilha “</w:t>
      </w:r>
      <w:r w:rsidRPr="00735CDE">
        <w:rPr>
          <w:rFonts w:ascii="Verdana" w:hAnsi="Verdana" w:cs="Verdana"/>
          <w:bCs/>
          <w:sz w:val="20"/>
          <w:szCs w:val="20"/>
        </w:rPr>
        <w:t>Calendário de Pagamentos - Contratos Manter</w:t>
      </w:r>
      <w:r>
        <w:rPr>
          <w:rFonts w:ascii="Verdana" w:hAnsi="Verdana" w:cs="Verdana"/>
          <w:bCs/>
          <w:sz w:val="20"/>
          <w:szCs w:val="20"/>
        </w:rPr>
        <w:t>” disponível no Sharepoint de Governança para verificar se, na presente data, há alguma validação de SLA, horas extras ou liberação de pagamento para ser solicitada ao GT.</w:t>
      </w:r>
    </w:p>
    <w:p w14:paraId="4B5A3070" w14:textId="77777777" w:rsidR="0076610C" w:rsidRDefault="0076610C" w:rsidP="0076610C">
      <w:pPr>
        <w:tabs>
          <w:tab w:val="left" w:pos="9781"/>
        </w:tabs>
        <w:ind w:left="709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noProof/>
          <w:sz w:val="20"/>
          <w:szCs w:val="20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8F88DB" wp14:editId="0282150D">
                <wp:simplePos x="0" y="0"/>
                <wp:positionH relativeFrom="column">
                  <wp:posOffset>1905000</wp:posOffset>
                </wp:positionH>
                <wp:positionV relativeFrom="paragraph">
                  <wp:posOffset>2076450</wp:posOffset>
                </wp:positionV>
                <wp:extent cx="1095375" cy="295275"/>
                <wp:effectExtent l="0" t="0" r="2857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68001018" id="Retângulo 3" o:spid="_x0000_s1026" style="position:absolute;margin-left:150pt;margin-top:163.5pt;width:86.25pt;height:2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rFonts w:ascii="Verdana" w:hAnsi="Verdana" w:cs="Verdana"/>
          <w:bCs/>
          <w:noProof/>
          <w:sz w:val="20"/>
          <w:szCs w:val="20"/>
          <w:lang w:eastAsia="pt-BR"/>
        </w:rPr>
        <w:drawing>
          <wp:inline distT="0" distB="0" distL="0" distR="0" wp14:anchorId="536E3EE1" wp14:editId="476F2F8E">
            <wp:extent cx="5762625" cy="2639040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98" cy="263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10CC1" w14:textId="77777777" w:rsidR="0076610C" w:rsidRPr="00EA0FB3" w:rsidRDefault="0076610C" w:rsidP="0076610C">
      <w:pPr>
        <w:pStyle w:val="PargrafodaLista"/>
        <w:numPr>
          <w:ilvl w:val="0"/>
          <w:numId w:val="9"/>
        </w:numPr>
        <w:tabs>
          <w:tab w:val="left" w:pos="1418"/>
        </w:tabs>
        <w:ind w:right="839" w:hanging="11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A clicar no ícone, a planilha se abrirá e devemos selecionar a aba “Pagamentos Mensais” e fazer um filtro no campo “</w:t>
      </w:r>
      <w:r w:rsidRPr="00EA0FB3">
        <w:rPr>
          <w:rFonts w:ascii="Verdana" w:hAnsi="Verdana" w:cs="Verdana"/>
          <w:bCs/>
          <w:sz w:val="20"/>
          <w:szCs w:val="20"/>
        </w:rPr>
        <w:t>Dia de envio do e-mail ao GT para validação e liberação do pagamento</w:t>
      </w:r>
      <w:r>
        <w:rPr>
          <w:rFonts w:ascii="Verdana" w:hAnsi="Verdana" w:cs="Verdana"/>
          <w:bCs/>
          <w:sz w:val="20"/>
          <w:szCs w:val="20"/>
        </w:rPr>
        <w:t>” e, se houver necessidade de validação, selecionar a presente data.</w:t>
      </w:r>
    </w:p>
    <w:p w14:paraId="695340AC" w14:textId="77777777" w:rsidR="0076610C" w:rsidRPr="009E6F6A" w:rsidRDefault="0076610C" w:rsidP="0076610C">
      <w:pPr>
        <w:ind w:left="709" w:right="839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80480F" wp14:editId="47592963">
                <wp:simplePos x="0" y="0"/>
                <wp:positionH relativeFrom="column">
                  <wp:posOffset>5000625</wp:posOffset>
                </wp:positionH>
                <wp:positionV relativeFrom="paragraph">
                  <wp:posOffset>1276350</wp:posOffset>
                </wp:positionV>
                <wp:extent cx="885825" cy="152400"/>
                <wp:effectExtent l="0" t="0" r="28575" b="1905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EDFAA61" id="Retângulo 8" o:spid="_x0000_s1026" style="position:absolute;margin-left:393.75pt;margin-top:100.5pt;width:69.75pt;height:1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" filled="f" strokecolor="red" strokeweight="2pt"/>
            </w:pict>
          </mc:Fallback>
        </mc:AlternateContent>
      </w:r>
      <w:r>
        <w:rPr>
          <w:rFonts w:ascii="Verdana" w:hAnsi="Verdana" w:cs="Verdana"/>
          <w:bCs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958ECF" wp14:editId="7E947EDA">
                <wp:simplePos x="0" y="0"/>
                <wp:positionH relativeFrom="column">
                  <wp:posOffset>4905375</wp:posOffset>
                </wp:positionH>
                <wp:positionV relativeFrom="paragraph">
                  <wp:posOffset>238125</wp:posOffset>
                </wp:positionV>
                <wp:extent cx="1114425" cy="333375"/>
                <wp:effectExtent l="0" t="0" r="28575" b="2857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333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5FF333D" id="Retângulo 7" o:spid="_x0000_s1026" style="position:absolute;margin-left:386.25pt;margin-top:18.75pt;width:87.7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" filled="f" strokecolor="red" strokeweight="2pt"/>
            </w:pict>
          </mc:Fallback>
        </mc:AlternateContent>
      </w:r>
      <w:r>
        <w:rPr>
          <w:rFonts w:ascii="Verdana" w:hAnsi="Verdana" w:cs="Verdana"/>
          <w:bCs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D3615D" wp14:editId="454B037A">
                <wp:simplePos x="0" y="0"/>
                <wp:positionH relativeFrom="column">
                  <wp:posOffset>600075</wp:posOffset>
                </wp:positionH>
                <wp:positionV relativeFrom="paragraph">
                  <wp:posOffset>2181225</wp:posOffset>
                </wp:positionV>
                <wp:extent cx="714375" cy="161925"/>
                <wp:effectExtent l="0" t="0" r="28575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6D03FD73" id="Retângulo 6" o:spid="_x0000_s1026" style="position:absolute;margin-left:47.25pt;margin-top:171.75pt;width:56.25pt;height:1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" filled="f" strokecolor="red" strokeweight="2pt"/>
            </w:pict>
          </mc:Fallback>
        </mc:AlternateContent>
      </w:r>
      <w:r>
        <w:rPr>
          <w:rFonts w:ascii="Verdana" w:hAnsi="Verdana" w:cs="Verdana"/>
          <w:bCs/>
          <w:noProof/>
          <w:sz w:val="20"/>
          <w:szCs w:val="20"/>
          <w:lang w:eastAsia="pt-BR"/>
        </w:rPr>
        <w:drawing>
          <wp:inline distT="0" distB="0" distL="0" distR="0" wp14:anchorId="69D13F3A" wp14:editId="1B738118">
            <wp:extent cx="5743575" cy="2340280"/>
            <wp:effectExtent l="0" t="0" r="0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3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4EA4A" w14:textId="77777777" w:rsidR="0076610C" w:rsidRPr="00B30508" w:rsidRDefault="0076610C" w:rsidP="0076610C">
      <w:pPr>
        <w:pStyle w:val="PargrafodaLista"/>
        <w:numPr>
          <w:ilvl w:val="0"/>
          <w:numId w:val="9"/>
        </w:numPr>
        <w:tabs>
          <w:tab w:val="num" w:pos="720"/>
        </w:tabs>
        <w:ind w:right="839" w:hanging="11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Verificar os itens do contrato disponíveis na planilha e com eles preencher o e-mail padrão que será enviado para validação do GT.</w:t>
      </w:r>
    </w:p>
    <w:p w14:paraId="1DFCF0A0" w14:textId="77777777" w:rsidR="0076610C" w:rsidRDefault="0076610C" w:rsidP="0076610C">
      <w:pPr>
        <w:tabs>
          <w:tab w:val="num" w:pos="720"/>
        </w:tabs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2C3436" wp14:editId="6FDBC1D3">
                <wp:simplePos x="0" y="0"/>
                <wp:positionH relativeFrom="column">
                  <wp:posOffset>600075</wp:posOffset>
                </wp:positionH>
                <wp:positionV relativeFrom="paragraph">
                  <wp:posOffset>977900</wp:posOffset>
                </wp:positionV>
                <wp:extent cx="5591175" cy="485775"/>
                <wp:effectExtent l="0" t="0" r="28575" b="2857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485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2F45B068" id="Retângulo 10" o:spid="_x0000_s1026" style="position:absolute;margin-left:47.25pt;margin-top:77pt;width:440.25pt;height:38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" filled="f" strokecolor="red" strokeweight="2pt"/>
            </w:pict>
          </mc:Fallback>
        </mc:AlternateContent>
      </w:r>
      <w:r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5CA79D0F" wp14:editId="25412763">
            <wp:extent cx="5762625" cy="232784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364" cy="2328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7F881" w14:textId="77777777" w:rsidR="0076610C" w:rsidRDefault="0076610C" w:rsidP="0076610C">
      <w:pPr>
        <w:tabs>
          <w:tab w:val="num" w:pos="720"/>
        </w:tabs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5F52030" w14:textId="77777777" w:rsidR="0076610C" w:rsidRDefault="0076610C" w:rsidP="0076610C">
      <w:pPr>
        <w:tabs>
          <w:tab w:val="num" w:pos="720"/>
        </w:tabs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7E0BB89" w14:textId="77777777" w:rsidR="0076610C" w:rsidRDefault="0076610C" w:rsidP="0076610C">
      <w:pPr>
        <w:pStyle w:val="PargrafodaLista"/>
        <w:numPr>
          <w:ilvl w:val="0"/>
          <w:numId w:val="9"/>
        </w:numPr>
        <w:tabs>
          <w:tab w:val="num" w:pos="720"/>
          <w:tab w:val="left" w:pos="1418"/>
        </w:tabs>
        <w:ind w:right="839" w:hanging="11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>Em caso de contrato com validação de SLA, devemos enviar para validação do GT o seguinte e-mail:</w:t>
      </w:r>
    </w:p>
    <w:p w14:paraId="33875867" w14:textId="77777777" w:rsidR="0076610C" w:rsidRPr="004E1E7F" w:rsidRDefault="0076610C" w:rsidP="0076610C">
      <w:pPr>
        <w:ind w:left="709" w:right="839"/>
        <w:rPr>
          <w:rFonts w:ascii="Verdana" w:hAnsi="Verdana"/>
          <w:b/>
          <w:bCs/>
          <w:iCs/>
          <w:sz w:val="20"/>
          <w:szCs w:val="20"/>
        </w:rPr>
      </w:pPr>
      <w:r w:rsidRPr="00B30508">
        <w:rPr>
          <w:rFonts w:ascii="Verdana" w:hAnsi="Verdana"/>
          <w:b/>
          <w:bCs/>
          <w:iCs/>
          <w:sz w:val="20"/>
          <w:szCs w:val="20"/>
        </w:rPr>
        <w:t xml:space="preserve">Assunto do E-mail: </w:t>
      </w:r>
      <w:r w:rsidRPr="00B30508">
        <w:rPr>
          <w:rFonts w:ascii="Verdana" w:hAnsi="Verdana"/>
          <w:bCs/>
          <w:iCs/>
          <w:sz w:val="20"/>
          <w:szCs w:val="20"/>
        </w:rPr>
        <w:t>Validação de SLA – (Nome do Fornecedor) – (Serviço do Contrato) – (Mês de Competência)</w:t>
      </w:r>
    </w:p>
    <w:p w14:paraId="6A5734E4" w14:textId="77777777" w:rsidR="0076610C" w:rsidRPr="00B30508" w:rsidRDefault="0076610C" w:rsidP="0076610C">
      <w:pPr>
        <w:ind w:right="839"/>
        <w:rPr>
          <w:rFonts w:ascii="Verdana" w:hAnsi="Verdana"/>
          <w:bCs/>
          <w:iCs/>
          <w:sz w:val="20"/>
          <w:szCs w:val="20"/>
        </w:rPr>
      </w:pPr>
      <w:r>
        <w:rPr>
          <w:rFonts w:ascii="Verdana" w:hAnsi="Verdana"/>
          <w:bCs/>
          <w:iCs/>
          <w:sz w:val="20"/>
          <w:szCs w:val="20"/>
        </w:rPr>
        <w:t xml:space="preserve">          </w:t>
      </w:r>
      <w:r w:rsidRPr="00B30508">
        <w:rPr>
          <w:rFonts w:ascii="Verdana" w:hAnsi="Verdana"/>
          <w:bCs/>
          <w:iCs/>
          <w:sz w:val="20"/>
          <w:szCs w:val="20"/>
        </w:rPr>
        <w:t xml:space="preserve">Caro Gestor Técnico, </w:t>
      </w:r>
    </w:p>
    <w:p w14:paraId="2E9507FD" w14:textId="77777777" w:rsidR="0076610C" w:rsidRPr="00B30508" w:rsidRDefault="0076610C" w:rsidP="0076610C">
      <w:pPr>
        <w:ind w:left="709" w:right="839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 xml:space="preserve">O </w:t>
      </w:r>
      <w:r w:rsidRPr="00B30508">
        <w:rPr>
          <w:rFonts w:ascii="Verdana" w:hAnsi="Verdana"/>
          <w:iCs/>
          <w:sz w:val="20"/>
          <w:szCs w:val="20"/>
        </w:rPr>
        <w:t xml:space="preserve">contrato com o fornecedor XXXXXXXXX referente ao serviço XXXXXXXXXXXX </w:t>
      </w:r>
      <w:r w:rsidRPr="00B30508">
        <w:rPr>
          <w:rFonts w:ascii="Verdana" w:hAnsi="Verdana"/>
          <w:sz w:val="20"/>
          <w:szCs w:val="20"/>
        </w:rPr>
        <w:t>requer a validação de desempenho de serviço.</w:t>
      </w:r>
    </w:p>
    <w:p w14:paraId="266043BD" w14:textId="77777777" w:rsidR="0076610C" w:rsidRPr="00B30508" w:rsidRDefault="0076610C" w:rsidP="0076610C">
      <w:pPr>
        <w:ind w:left="709" w:right="839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Favor responder as questões abaixo:</w:t>
      </w:r>
    </w:p>
    <w:p w14:paraId="5613606F" w14:textId="77777777" w:rsidR="0076610C" w:rsidRPr="00B30508" w:rsidRDefault="0076610C" w:rsidP="0076610C">
      <w:pPr>
        <w:pStyle w:val="PargrafodaLista"/>
        <w:numPr>
          <w:ilvl w:val="0"/>
          <w:numId w:val="10"/>
        </w:numPr>
        <w:autoSpaceDE w:val="0"/>
        <w:autoSpaceDN w:val="0"/>
        <w:ind w:left="709" w:right="839" w:firstLine="0"/>
        <w:jc w:val="both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O serviço foi atendido dentro do SLA contratado?</w:t>
      </w:r>
    </w:p>
    <w:p w14:paraId="406753B2" w14:textId="77777777" w:rsidR="0076610C" w:rsidRPr="00B30508" w:rsidRDefault="0076610C" w:rsidP="0076610C">
      <w:pPr>
        <w:pStyle w:val="PargrafodaLista"/>
        <w:numPr>
          <w:ilvl w:val="1"/>
          <w:numId w:val="10"/>
        </w:numPr>
        <w:spacing w:after="0" w:line="240" w:lineRule="auto"/>
        <w:ind w:left="709" w:right="839" w:firstLine="0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( </w:t>
      </w:r>
      <w:r w:rsidRPr="00B30508">
        <w:rPr>
          <w:rFonts w:ascii="Verdana" w:hAnsi="Verdana"/>
          <w:color w:val="548DD4"/>
          <w:sz w:val="20"/>
          <w:szCs w:val="20"/>
        </w:rPr>
        <w:t xml:space="preserve"> </w:t>
      </w:r>
      <w:r w:rsidRPr="00B30508">
        <w:rPr>
          <w:rFonts w:ascii="Verdana" w:hAnsi="Verdana"/>
          <w:sz w:val="20"/>
          <w:szCs w:val="20"/>
        </w:rPr>
        <w:t>) Sim</w:t>
      </w:r>
    </w:p>
    <w:p w14:paraId="5702B78B" w14:textId="77777777" w:rsidR="0076610C" w:rsidRPr="00B30508" w:rsidRDefault="0076610C" w:rsidP="0076610C">
      <w:pPr>
        <w:pStyle w:val="PargrafodaLista"/>
        <w:numPr>
          <w:ilvl w:val="1"/>
          <w:numId w:val="10"/>
        </w:numPr>
        <w:spacing w:after="0" w:line="240" w:lineRule="auto"/>
        <w:ind w:left="709" w:right="839" w:firstLine="0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(  ) Não – Justificar (informar a % de SLA atingido)</w:t>
      </w:r>
    </w:p>
    <w:p w14:paraId="1E482E35" w14:textId="77777777" w:rsidR="0076610C" w:rsidRPr="00B30508" w:rsidRDefault="0076610C" w:rsidP="0076610C">
      <w:pPr>
        <w:pStyle w:val="PargrafodaLista"/>
        <w:numPr>
          <w:ilvl w:val="1"/>
          <w:numId w:val="10"/>
        </w:numPr>
        <w:spacing w:after="0" w:line="240" w:lineRule="auto"/>
        <w:ind w:left="709" w:right="839" w:firstLine="0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(  ) N/A</w:t>
      </w:r>
    </w:p>
    <w:p w14:paraId="52217182" w14:textId="77777777" w:rsidR="0076610C" w:rsidRPr="00B30508" w:rsidRDefault="0076610C" w:rsidP="0076610C">
      <w:pPr>
        <w:ind w:left="709" w:right="839"/>
        <w:rPr>
          <w:rFonts w:ascii="Verdana" w:hAnsi="Verdana"/>
          <w:b/>
          <w:bCs/>
          <w:sz w:val="20"/>
          <w:szCs w:val="20"/>
        </w:rPr>
      </w:pPr>
      <w:r w:rsidRPr="00B30508">
        <w:rPr>
          <w:rFonts w:ascii="Verdana" w:hAnsi="Verdana"/>
          <w:b/>
          <w:bCs/>
          <w:sz w:val="20"/>
          <w:szCs w:val="20"/>
        </w:rPr>
        <w:t xml:space="preserve">Para ambas as opções é obrigatório enviar o anexo “Relatório de Desempenho de Serviço”. </w:t>
      </w:r>
    </w:p>
    <w:p w14:paraId="680C624A" w14:textId="77777777" w:rsidR="0076610C" w:rsidRPr="00B30508" w:rsidRDefault="0076610C" w:rsidP="0076610C">
      <w:pPr>
        <w:pStyle w:val="PargrafodaLista"/>
        <w:numPr>
          <w:ilvl w:val="0"/>
          <w:numId w:val="10"/>
        </w:numPr>
        <w:autoSpaceDE w:val="0"/>
        <w:autoSpaceDN w:val="0"/>
        <w:ind w:left="709" w:right="839" w:firstLine="0"/>
        <w:jc w:val="both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Ocorreram horas extras / adicionais?</w:t>
      </w:r>
    </w:p>
    <w:p w14:paraId="3E239776" w14:textId="77777777" w:rsidR="0076610C" w:rsidRPr="00B30508" w:rsidRDefault="0076610C" w:rsidP="0076610C">
      <w:pPr>
        <w:pStyle w:val="PargrafodaLista"/>
        <w:numPr>
          <w:ilvl w:val="1"/>
          <w:numId w:val="10"/>
        </w:numPr>
        <w:spacing w:after="0" w:line="240" w:lineRule="auto"/>
        <w:ind w:left="709" w:right="839" w:firstLine="0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(  ) Sim – Justificar (informar a quantidade de horas extras / adicionais excedentes)</w:t>
      </w:r>
    </w:p>
    <w:p w14:paraId="767656E4" w14:textId="77777777" w:rsidR="0076610C" w:rsidRPr="00B30508" w:rsidRDefault="0076610C" w:rsidP="0076610C">
      <w:pPr>
        <w:pStyle w:val="PargrafodaLista"/>
        <w:numPr>
          <w:ilvl w:val="1"/>
          <w:numId w:val="10"/>
        </w:numPr>
        <w:spacing w:after="0" w:line="240" w:lineRule="auto"/>
        <w:ind w:left="709" w:right="839" w:firstLine="0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(</w:t>
      </w:r>
      <w:r w:rsidRPr="00B30508">
        <w:rPr>
          <w:rFonts w:ascii="Verdana" w:hAnsi="Verdana"/>
          <w:color w:val="1F497D"/>
          <w:sz w:val="20"/>
          <w:szCs w:val="20"/>
        </w:rPr>
        <w:t xml:space="preserve"> </w:t>
      </w:r>
      <w:r w:rsidRPr="00B30508">
        <w:rPr>
          <w:rFonts w:ascii="Verdana" w:hAnsi="Verdana"/>
          <w:sz w:val="20"/>
          <w:szCs w:val="20"/>
        </w:rPr>
        <w:t xml:space="preserve"> ) Não </w:t>
      </w:r>
    </w:p>
    <w:p w14:paraId="34F05E8B" w14:textId="77777777" w:rsidR="0076610C" w:rsidRPr="00B30508" w:rsidRDefault="0076610C" w:rsidP="0076610C">
      <w:pPr>
        <w:pStyle w:val="PargrafodaLista"/>
        <w:numPr>
          <w:ilvl w:val="1"/>
          <w:numId w:val="10"/>
        </w:numPr>
        <w:spacing w:after="0" w:line="240" w:lineRule="auto"/>
        <w:ind w:left="709" w:right="839" w:firstLine="0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(  ) N/A</w:t>
      </w:r>
    </w:p>
    <w:p w14:paraId="0467BBC3" w14:textId="77777777" w:rsidR="0076610C" w:rsidRPr="00B30508" w:rsidRDefault="0076610C" w:rsidP="0076610C">
      <w:pPr>
        <w:ind w:left="709" w:right="839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Para a opção “SIM” é obrigatório enviar o anexo “Relatório de Horas extras / adicionais”.</w:t>
      </w:r>
    </w:p>
    <w:p w14:paraId="1A9AE356" w14:textId="77777777" w:rsidR="0076610C" w:rsidRPr="00B30508" w:rsidRDefault="0076610C" w:rsidP="0076610C">
      <w:pPr>
        <w:pStyle w:val="PargrafodaLista"/>
        <w:numPr>
          <w:ilvl w:val="0"/>
          <w:numId w:val="10"/>
        </w:numPr>
        <w:autoSpaceDE w:val="0"/>
        <w:autoSpaceDN w:val="0"/>
        <w:ind w:left="709" w:right="839" w:firstLine="0"/>
        <w:jc w:val="both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Houve período de ausência / férias do prestador de serviço?</w:t>
      </w:r>
    </w:p>
    <w:p w14:paraId="43101643" w14:textId="77777777" w:rsidR="0076610C" w:rsidRPr="00B30508" w:rsidRDefault="0076610C" w:rsidP="0076610C">
      <w:pPr>
        <w:pStyle w:val="PargrafodaLista"/>
        <w:numPr>
          <w:ilvl w:val="1"/>
          <w:numId w:val="10"/>
        </w:numPr>
        <w:spacing w:after="0" w:line="240" w:lineRule="auto"/>
        <w:ind w:left="709" w:right="839" w:firstLine="0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(  ) Sim – Justificar (informar o período de férias ou ausência do prestador de serviço em dias)</w:t>
      </w:r>
    </w:p>
    <w:p w14:paraId="5B32CEC5" w14:textId="77777777" w:rsidR="0076610C" w:rsidRPr="00B30508" w:rsidRDefault="0076610C" w:rsidP="0076610C">
      <w:pPr>
        <w:pStyle w:val="PargrafodaLista"/>
        <w:numPr>
          <w:ilvl w:val="1"/>
          <w:numId w:val="10"/>
        </w:numPr>
        <w:spacing w:after="0" w:line="240" w:lineRule="auto"/>
        <w:ind w:left="709" w:right="839" w:firstLine="0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(</w:t>
      </w:r>
      <w:r w:rsidRPr="00B30508">
        <w:rPr>
          <w:rFonts w:ascii="Verdana" w:hAnsi="Verdana"/>
          <w:color w:val="1F497D"/>
          <w:sz w:val="20"/>
          <w:szCs w:val="20"/>
        </w:rPr>
        <w:t xml:space="preserve"> </w:t>
      </w:r>
      <w:r w:rsidRPr="00B30508">
        <w:rPr>
          <w:rFonts w:ascii="Verdana" w:hAnsi="Verdana"/>
          <w:sz w:val="20"/>
          <w:szCs w:val="20"/>
        </w:rPr>
        <w:t xml:space="preserve"> ) Não </w:t>
      </w:r>
    </w:p>
    <w:p w14:paraId="473351E1" w14:textId="77777777" w:rsidR="0076610C" w:rsidRPr="00B30508" w:rsidRDefault="0076610C" w:rsidP="0076610C">
      <w:pPr>
        <w:pStyle w:val="PargrafodaLista"/>
        <w:numPr>
          <w:ilvl w:val="1"/>
          <w:numId w:val="10"/>
        </w:numPr>
        <w:spacing w:after="0" w:line="240" w:lineRule="auto"/>
        <w:ind w:left="709" w:right="839" w:firstLine="0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(  ) N/A</w:t>
      </w:r>
    </w:p>
    <w:p w14:paraId="16D8F750" w14:textId="77777777" w:rsidR="0076610C" w:rsidRPr="00B30508" w:rsidRDefault="0076610C" w:rsidP="0076610C">
      <w:pPr>
        <w:ind w:left="709" w:right="839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Para a opção “SIM” é obrigatório enviar o anexo “Relatório de Horas extras / adicionais”.</w:t>
      </w:r>
    </w:p>
    <w:p w14:paraId="1C9471FC" w14:textId="77777777" w:rsidR="0076610C" w:rsidRPr="00B30508" w:rsidRDefault="0076610C" w:rsidP="0076610C">
      <w:pPr>
        <w:spacing w:line="240" w:lineRule="auto"/>
        <w:ind w:left="709" w:right="839"/>
        <w:rPr>
          <w:rFonts w:ascii="Verdana" w:hAnsi="Verdana"/>
          <w:iCs/>
          <w:sz w:val="20"/>
          <w:szCs w:val="20"/>
        </w:rPr>
      </w:pPr>
      <w:r w:rsidRPr="00B30508">
        <w:rPr>
          <w:rFonts w:ascii="Verdana" w:hAnsi="Verdana"/>
          <w:iCs/>
          <w:sz w:val="20"/>
          <w:szCs w:val="20"/>
        </w:rPr>
        <w:t>Atenciosamente,</w:t>
      </w:r>
    </w:p>
    <w:p w14:paraId="05E593B0" w14:textId="77777777" w:rsidR="0076610C" w:rsidRPr="00B30508" w:rsidRDefault="0076610C" w:rsidP="0076610C">
      <w:pPr>
        <w:spacing w:line="240" w:lineRule="auto"/>
        <w:ind w:left="709" w:right="839"/>
        <w:rPr>
          <w:rFonts w:ascii="Verdana" w:hAnsi="Verdana"/>
          <w:iCs/>
          <w:sz w:val="20"/>
          <w:szCs w:val="20"/>
        </w:rPr>
      </w:pPr>
      <w:r w:rsidRPr="00B30508">
        <w:rPr>
          <w:rFonts w:ascii="Verdana" w:hAnsi="Verdana"/>
          <w:iCs/>
          <w:sz w:val="20"/>
          <w:szCs w:val="20"/>
        </w:rPr>
        <w:t>Time de Gestão de Contratos e Licenças</w:t>
      </w:r>
    </w:p>
    <w:p w14:paraId="535F70D2" w14:textId="77777777" w:rsidR="0076610C" w:rsidRDefault="0076610C" w:rsidP="0076610C">
      <w:pPr>
        <w:spacing w:line="240" w:lineRule="auto"/>
        <w:ind w:left="709" w:right="839"/>
        <w:rPr>
          <w:rFonts w:ascii="Verdana" w:hAnsi="Verdana"/>
          <w:iCs/>
          <w:sz w:val="20"/>
          <w:szCs w:val="20"/>
        </w:rPr>
      </w:pPr>
      <w:r w:rsidRPr="00B30508">
        <w:rPr>
          <w:rFonts w:ascii="Verdana" w:hAnsi="Verdana"/>
          <w:iCs/>
          <w:sz w:val="20"/>
          <w:szCs w:val="20"/>
        </w:rPr>
        <w:t>VP – Tecnologia Digital</w:t>
      </w:r>
    </w:p>
    <w:p w14:paraId="0F7816BD" w14:textId="77777777" w:rsidR="0076610C" w:rsidRDefault="0076610C" w:rsidP="0076610C">
      <w:pPr>
        <w:spacing w:line="240" w:lineRule="auto"/>
        <w:ind w:left="709" w:right="839"/>
        <w:rPr>
          <w:rFonts w:ascii="Verdana" w:hAnsi="Verdana"/>
          <w:iCs/>
          <w:sz w:val="20"/>
          <w:szCs w:val="20"/>
        </w:rPr>
      </w:pPr>
    </w:p>
    <w:p w14:paraId="0D0CFA19" w14:textId="77777777" w:rsidR="0076610C" w:rsidRDefault="0076610C" w:rsidP="0076610C">
      <w:pPr>
        <w:pStyle w:val="PargrafodaLista"/>
        <w:numPr>
          <w:ilvl w:val="0"/>
          <w:numId w:val="9"/>
        </w:numPr>
        <w:tabs>
          <w:tab w:val="num" w:pos="720"/>
          <w:tab w:val="left" w:pos="1418"/>
        </w:tabs>
        <w:ind w:right="839" w:hanging="11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/>
          <w:iCs/>
          <w:sz w:val="20"/>
          <w:szCs w:val="20"/>
        </w:rPr>
        <w:t xml:space="preserve">Em caso de contrato em que não há necessidade de validação de SLA, </w:t>
      </w:r>
      <w:r>
        <w:rPr>
          <w:rFonts w:ascii="Verdana" w:hAnsi="Verdana" w:cs="Arial"/>
          <w:snapToGrid w:val="0"/>
          <w:sz w:val="20"/>
          <w:szCs w:val="20"/>
        </w:rPr>
        <w:t>devemos enviar para validação do GT o seguinte e-mail:</w:t>
      </w:r>
    </w:p>
    <w:p w14:paraId="45E355B7" w14:textId="77777777" w:rsidR="0076610C" w:rsidRPr="00B30508" w:rsidRDefault="0076610C" w:rsidP="0076610C">
      <w:pPr>
        <w:pStyle w:val="PargrafodaLista"/>
        <w:spacing w:line="240" w:lineRule="auto"/>
        <w:ind w:right="839"/>
        <w:rPr>
          <w:rFonts w:ascii="Verdana" w:hAnsi="Verdana"/>
          <w:iCs/>
          <w:sz w:val="20"/>
          <w:szCs w:val="20"/>
        </w:rPr>
      </w:pPr>
    </w:p>
    <w:p w14:paraId="3D5C3602" w14:textId="77777777" w:rsidR="0076610C" w:rsidRPr="00B30508" w:rsidRDefault="0076610C" w:rsidP="0076610C">
      <w:pPr>
        <w:ind w:left="720" w:right="839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b/>
          <w:sz w:val="20"/>
          <w:szCs w:val="20"/>
        </w:rPr>
        <w:t xml:space="preserve">Assunto do E-mail: </w:t>
      </w:r>
      <w:r w:rsidRPr="00B30508">
        <w:rPr>
          <w:rFonts w:ascii="Verdana" w:hAnsi="Verdana"/>
          <w:sz w:val="20"/>
          <w:szCs w:val="20"/>
        </w:rPr>
        <w:t>Validação Para Liberação do Pagamento – (Nome do Fornecedor) – (Nome do Serviço) – (Mês de Competência)</w:t>
      </w:r>
    </w:p>
    <w:p w14:paraId="1590AD1E" w14:textId="77777777" w:rsidR="0076610C" w:rsidRPr="00B30508" w:rsidRDefault="0076610C" w:rsidP="0076610C">
      <w:pPr>
        <w:ind w:left="720" w:right="839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 xml:space="preserve">Caro Gestor Técnico, </w:t>
      </w:r>
    </w:p>
    <w:p w14:paraId="6A4E08D3" w14:textId="77777777" w:rsidR="0076610C" w:rsidRDefault="0076610C" w:rsidP="0076610C">
      <w:pPr>
        <w:pStyle w:val="PargrafodaLista"/>
        <w:spacing w:after="0" w:line="240" w:lineRule="auto"/>
        <w:ind w:right="839"/>
        <w:rPr>
          <w:rFonts w:ascii="Verdana" w:hAnsi="Verdana"/>
          <w:color w:val="000000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 xml:space="preserve">O contrato </w:t>
      </w:r>
      <w:r w:rsidRPr="00B30508">
        <w:rPr>
          <w:rFonts w:ascii="Verdana" w:hAnsi="Verdana"/>
          <w:color w:val="000000"/>
          <w:sz w:val="20"/>
          <w:szCs w:val="20"/>
        </w:rPr>
        <w:t xml:space="preserve">com o fornecedor XXXXXXX referente ao serviço de </w:t>
      </w:r>
      <w:r w:rsidRPr="00B30508">
        <w:rPr>
          <w:rFonts w:ascii="Verdana" w:hAnsi="Verdana"/>
          <w:sz w:val="20"/>
          <w:szCs w:val="20"/>
        </w:rPr>
        <w:t xml:space="preserve">XXXXXXXXX </w:t>
      </w:r>
      <w:r w:rsidRPr="00B30508">
        <w:rPr>
          <w:rFonts w:ascii="Verdana" w:hAnsi="Verdana"/>
          <w:color w:val="000000"/>
          <w:sz w:val="20"/>
          <w:szCs w:val="20"/>
        </w:rPr>
        <w:t>requer a validação para liberação do faturamento mensal.</w:t>
      </w:r>
    </w:p>
    <w:p w14:paraId="4EB577F1" w14:textId="77777777" w:rsidR="0076610C" w:rsidRPr="00B30508" w:rsidRDefault="0076610C" w:rsidP="0076610C">
      <w:pPr>
        <w:pStyle w:val="PargrafodaLista"/>
        <w:spacing w:after="0" w:line="240" w:lineRule="auto"/>
        <w:ind w:right="839"/>
        <w:rPr>
          <w:rFonts w:ascii="Verdana" w:hAnsi="Verdana"/>
          <w:sz w:val="20"/>
          <w:szCs w:val="20"/>
        </w:rPr>
      </w:pPr>
    </w:p>
    <w:p w14:paraId="22C74AF8" w14:textId="77777777" w:rsidR="0076610C" w:rsidRPr="00B30508" w:rsidRDefault="0076610C" w:rsidP="0076610C">
      <w:pPr>
        <w:ind w:left="720" w:right="839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Favor responder as questões abaixo:</w:t>
      </w:r>
    </w:p>
    <w:p w14:paraId="5293CD95" w14:textId="77777777" w:rsidR="0076610C" w:rsidRPr="00B30508" w:rsidRDefault="0076610C" w:rsidP="0076610C">
      <w:pPr>
        <w:pStyle w:val="PargrafodaLista"/>
        <w:numPr>
          <w:ilvl w:val="0"/>
          <w:numId w:val="7"/>
        </w:numPr>
        <w:autoSpaceDE w:val="0"/>
        <w:autoSpaceDN w:val="0"/>
        <w:ind w:right="839" w:firstLine="0"/>
        <w:jc w:val="both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O serviço foi atendido conforme contratado?</w:t>
      </w:r>
    </w:p>
    <w:p w14:paraId="0B429D88" w14:textId="77777777" w:rsidR="0076610C" w:rsidRPr="00B30508" w:rsidRDefault="0076610C" w:rsidP="0076610C">
      <w:pPr>
        <w:pStyle w:val="PargrafodaLista"/>
        <w:numPr>
          <w:ilvl w:val="1"/>
          <w:numId w:val="7"/>
        </w:numPr>
        <w:spacing w:after="0" w:line="240" w:lineRule="auto"/>
        <w:ind w:left="720" w:right="839" w:firstLine="0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(</w:t>
      </w:r>
      <w:r w:rsidRPr="00B30508">
        <w:rPr>
          <w:rFonts w:ascii="Verdana" w:hAnsi="Verdana"/>
          <w:color w:val="1F497D"/>
          <w:sz w:val="20"/>
          <w:szCs w:val="20"/>
        </w:rPr>
        <w:t xml:space="preserve">  </w:t>
      </w:r>
      <w:r w:rsidRPr="00B30508">
        <w:rPr>
          <w:rFonts w:ascii="Verdana" w:hAnsi="Verdana"/>
          <w:sz w:val="20"/>
          <w:szCs w:val="20"/>
        </w:rPr>
        <w:t>) Sim</w:t>
      </w:r>
    </w:p>
    <w:p w14:paraId="15A21A10" w14:textId="77777777" w:rsidR="0076610C" w:rsidRPr="00B30508" w:rsidRDefault="0076610C" w:rsidP="0076610C">
      <w:pPr>
        <w:pStyle w:val="PargrafodaLista"/>
        <w:numPr>
          <w:ilvl w:val="1"/>
          <w:numId w:val="7"/>
        </w:numPr>
        <w:spacing w:after="0" w:line="240" w:lineRule="auto"/>
        <w:ind w:left="720" w:right="839" w:firstLine="0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 xml:space="preserve">(  ) Não – Justificar </w:t>
      </w:r>
    </w:p>
    <w:p w14:paraId="06CE9F5F" w14:textId="77777777" w:rsidR="0076610C" w:rsidRPr="00B30508" w:rsidRDefault="0076610C" w:rsidP="0076610C">
      <w:pPr>
        <w:ind w:right="839"/>
        <w:rPr>
          <w:rFonts w:ascii="Verdana" w:hAnsi="Verdana"/>
          <w:sz w:val="20"/>
          <w:szCs w:val="20"/>
        </w:rPr>
      </w:pPr>
    </w:p>
    <w:p w14:paraId="3FC4C4E5" w14:textId="77777777" w:rsidR="0076610C" w:rsidRPr="00B30508" w:rsidRDefault="0076610C" w:rsidP="0076610C">
      <w:pPr>
        <w:pStyle w:val="PargrafodaLista"/>
        <w:numPr>
          <w:ilvl w:val="0"/>
          <w:numId w:val="7"/>
        </w:numPr>
        <w:autoSpaceDE w:val="0"/>
        <w:autoSpaceDN w:val="0"/>
        <w:ind w:right="839" w:firstLine="0"/>
        <w:jc w:val="both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lastRenderedPageBreak/>
        <w:t>Ocorreram horas extras / adicionais?</w:t>
      </w:r>
    </w:p>
    <w:p w14:paraId="7AC266AB" w14:textId="77777777" w:rsidR="0076610C" w:rsidRPr="00B30508" w:rsidRDefault="0076610C" w:rsidP="0076610C">
      <w:pPr>
        <w:pStyle w:val="PargrafodaLista"/>
        <w:numPr>
          <w:ilvl w:val="1"/>
          <w:numId w:val="7"/>
        </w:numPr>
        <w:spacing w:after="0" w:line="240" w:lineRule="auto"/>
        <w:ind w:left="720" w:right="839" w:firstLine="0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(</w:t>
      </w:r>
      <w:r w:rsidRPr="00B30508">
        <w:rPr>
          <w:rFonts w:ascii="Verdana" w:hAnsi="Verdana"/>
          <w:color w:val="1F497D"/>
          <w:sz w:val="20"/>
          <w:szCs w:val="20"/>
        </w:rPr>
        <w:t xml:space="preserve">  </w:t>
      </w:r>
      <w:r w:rsidRPr="00B30508">
        <w:rPr>
          <w:rFonts w:ascii="Verdana" w:hAnsi="Verdana"/>
          <w:sz w:val="20"/>
          <w:szCs w:val="20"/>
        </w:rPr>
        <w:t>) Sim – Justificar (informar a quantidade de horas extras / adicionais excedentes)</w:t>
      </w:r>
      <w:r w:rsidRPr="00B30508">
        <w:rPr>
          <w:rFonts w:ascii="Verdana" w:hAnsi="Verdana"/>
          <w:color w:val="1F497D"/>
          <w:sz w:val="20"/>
          <w:szCs w:val="20"/>
        </w:rPr>
        <w:t xml:space="preserve">  </w:t>
      </w:r>
    </w:p>
    <w:p w14:paraId="0EE9BA64" w14:textId="77777777" w:rsidR="0076610C" w:rsidRPr="00B30508" w:rsidRDefault="0076610C" w:rsidP="0076610C">
      <w:pPr>
        <w:pStyle w:val="PargrafodaLista"/>
        <w:numPr>
          <w:ilvl w:val="1"/>
          <w:numId w:val="7"/>
        </w:numPr>
        <w:spacing w:after="0" w:line="240" w:lineRule="auto"/>
        <w:ind w:left="720" w:right="839" w:firstLine="0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(</w:t>
      </w:r>
      <w:r w:rsidRPr="00B30508">
        <w:rPr>
          <w:rFonts w:ascii="Verdana" w:hAnsi="Verdana"/>
          <w:color w:val="1F497D"/>
          <w:sz w:val="20"/>
          <w:szCs w:val="20"/>
        </w:rPr>
        <w:t xml:space="preserve">  </w:t>
      </w:r>
      <w:r w:rsidRPr="00B30508">
        <w:rPr>
          <w:rFonts w:ascii="Verdana" w:hAnsi="Verdana"/>
          <w:sz w:val="20"/>
          <w:szCs w:val="20"/>
        </w:rPr>
        <w:t xml:space="preserve">) Não </w:t>
      </w:r>
    </w:p>
    <w:p w14:paraId="37A04301" w14:textId="77777777" w:rsidR="0076610C" w:rsidRPr="00B30508" w:rsidRDefault="0076610C" w:rsidP="0076610C">
      <w:pPr>
        <w:pStyle w:val="PargrafodaLista"/>
        <w:numPr>
          <w:ilvl w:val="1"/>
          <w:numId w:val="7"/>
        </w:numPr>
        <w:spacing w:after="0" w:line="240" w:lineRule="auto"/>
        <w:ind w:left="720" w:right="839" w:firstLine="0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(  ) N/A</w:t>
      </w:r>
    </w:p>
    <w:p w14:paraId="1A374B71" w14:textId="77777777" w:rsidR="0076610C" w:rsidRDefault="0076610C" w:rsidP="0076610C">
      <w:pPr>
        <w:spacing w:line="240" w:lineRule="auto"/>
        <w:ind w:left="720" w:right="839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Para a opção “SIM” é obrigatório enviar o anexo “Relatório de Horas extras / adicionais”.</w:t>
      </w:r>
    </w:p>
    <w:p w14:paraId="5655EBDE" w14:textId="77777777" w:rsidR="0076610C" w:rsidRPr="00B30508" w:rsidRDefault="0076610C" w:rsidP="0076610C">
      <w:pPr>
        <w:spacing w:line="120" w:lineRule="auto"/>
        <w:ind w:left="720" w:right="839"/>
        <w:rPr>
          <w:rFonts w:ascii="Verdana" w:hAnsi="Verdana"/>
          <w:sz w:val="20"/>
          <w:szCs w:val="20"/>
        </w:rPr>
      </w:pPr>
    </w:p>
    <w:p w14:paraId="394677DE" w14:textId="77777777" w:rsidR="0076610C" w:rsidRPr="00B30508" w:rsidRDefault="0076610C" w:rsidP="0076610C">
      <w:pPr>
        <w:pStyle w:val="PargrafodaLista"/>
        <w:numPr>
          <w:ilvl w:val="0"/>
          <w:numId w:val="7"/>
        </w:numPr>
        <w:autoSpaceDE w:val="0"/>
        <w:autoSpaceDN w:val="0"/>
        <w:ind w:right="839" w:firstLine="0"/>
        <w:jc w:val="both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Houve período de ausência / férias do prestador de serviço?</w:t>
      </w:r>
    </w:p>
    <w:p w14:paraId="5F715FC8" w14:textId="77777777" w:rsidR="0076610C" w:rsidRPr="00B30508" w:rsidRDefault="0076610C" w:rsidP="0076610C">
      <w:pPr>
        <w:pStyle w:val="PargrafodaLista"/>
        <w:numPr>
          <w:ilvl w:val="1"/>
          <w:numId w:val="7"/>
        </w:numPr>
        <w:spacing w:after="0" w:line="240" w:lineRule="auto"/>
        <w:ind w:left="720" w:right="839" w:firstLine="0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(  ) Sim – Justificar (informar o período de férias ou ausência do prestador de serviço em dias)</w:t>
      </w:r>
    </w:p>
    <w:p w14:paraId="1B745739" w14:textId="77777777" w:rsidR="0076610C" w:rsidRPr="00B30508" w:rsidRDefault="0076610C" w:rsidP="0076610C">
      <w:pPr>
        <w:pStyle w:val="PargrafodaLista"/>
        <w:numPr>
          <w:ilvl w:val="1"/>
          <w:numId w:val="7"/>
        </w:numPr>
        <w:spacing w:after="0" w:line="240" w:lineRule="auto"/>
        <w:ind w:left="720" w:right="839" w:firstLine="0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(</w:t>
      </w:r>
      <w:r w:rsidRPr="00B30508">
        <w:rPr>
          <w:rFonts w:ascii="Verdana" w:hAnsi="Verdana"/>
          <w:color w:val="1F497D"/>
          <w:sz w:val="20"/>
          <w:szCs w:val="20"/>
        </w:rPr>
        <w:t xml:space="preserve">  </w:t>
      </w:r>
      <w:r w:rsidRPr="00B30508">
        <w:rPr>
          <w:rFonts w:ascii="Verdana" w:hAnsi="Verdana"/>
          <w:sz w:val="20"/>
          <w:szCs w:val="20"/>
        </w:rPr>
        <w:t xml:space="preserve">) Não </w:t>
      </w:r>
    </w:p>
    <w:p w14:paraId="5942D7D5" w14:textId="77777777" w:rsidR="0076610C" w:rsidRPr="00B30508" w:rsidRDefault="0076610C" w:rsidP="0076610C">
      <w:pPr>
        <w:pStyle w:val="PargrafodaLista"/>
        <w:numPr>
          <w:ilvl w:val="1"/>
          <w:numId w:val="7"/>
        </w:numPr>
        <w:spacing w:after="0" w:line="240" w:lineRule="auto"/>
        <w:ind w:left="720" w:right="839" w:firstLine="0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>(  ) N/A</w:t>
      </w:r>
    </w:p>
    <w:p w14:paraId="745EF412" w14:textId="77777777" w:rsidR="0076610C" w:rsidRPr="00B30508" w:rsidRDefault="0076610C" w:rsidP="0076610C">
      <w:pPr>
        <w:ind w:left="720" w:right="839"/>
        <w:rPr>
          <w:rFonts w:ascii="Verdana" w:hAnsi="Verdana"/>
          <w:sz w:val="20"/>
          <w:szCs w:val="20"/>
        </w:rPr>
      </w:pPr>
      <w:r w:rsidRPr="00B30508">
        <w:rPr>
          <w:rFonts w:ascii="Verdana" w:hAnsi="Verdana"/>
          <w:sz w:val="20"/>
          <w:szCs w:val="20"/>
        </w:rPr>
        <w:t xml:space="preserve">Para a opção “SIM” é obrigatório enviar o anexo “Relatório de Horas” </w:t>
      </w:r>
    </w:p>
    <w:p w14:paraId="79C653BE" w14:textId="77777777" w:rsidR="0076610C" w:rsidRPr="00B30508" w:rsidRDefault="0076610C" w:rsidP="0076610C">
      <w:pPr>
        <w:ind w:left="720" w:right="839"/>
        <w:rPr>
          <w:rFonts w:ascii="Verdana" w:hAnsi="Verdana"/>
          <w:iCs/>
          <w:sz w:val="20"/>
          <w:szCs w:val="20"/>
        </w:rPr>
      </w:pPr>
      <w:r w:rsidRPr="00B30508">
        <w:rPr>
          <w:rFonts w:ascii="Verdana" w:hAnsi="Verdana"/>
          <w:iCs/>
          <w:sz w:val="20"/>
          <w:szCs w:val="20"/>
        </w:rPr>
        <w:t>Atenciosamente,</w:t>
      </w:r>
    </w:p>
    <w:p w14:paraId="48878DF1" w14:textId="77777777" w:rsidR="0076610C" w:rsidRPr="00B30508" w:rsidRDefault="0076610C" w:rsidP="0076610C">
      <w:pPr>
        <w:ind w:left="720" w:right="839"/>
        <w:rPr>
          <w:rFonts w:ascii="Verdana" w:hAnsi="Verdana"/>
          <w:iCs/>
          <w:sz w:val="20"/>
          <w:szCs w:val="20"/>
        </w:rPr>
      </w:pPr>
      <w:r w:rsidRPr="00B30508">
        <w:rPr>
          <w:rFonts w:ascii="Verdana" w:hAnsi="Verdana"/>
          <w:iCs/>
          <w:sz w:val="20"/>
          <w:szCs w:val="20"/>
        </w:rPr>
        <w:t>Time de Gestão de Contratos e Licenças</w:t>
      </w:r>
    </w:p>
    <w:p w14:paraId="135D4260" w14:textId="77777777" w:rsidR="0076610C" w:rsidRDefault="0076610C" w:rsidP="0076610C">
      <w:pPr>
        <w:ind w:left="720" w:right="839"/>
        <w:rPr>
          <w:rFonts w:ascii="Verdana" w:hAnsi="Verdana"/>
          <w:iCs/>
          <w:sz w:val="20"/>
          <w:szCs w:val="20"/>
        </w:rPr>
      </w:pPr>
      <w:r w:rsidRPr="00B30508">
        <w:rPr>
          <w:rFonts w:ascii="Verdana" w:hAnsi="Verdana"/>
          <w:iCs/>
          <w:sz w:val="20"/>
          <w:szCs w:val="20"/>
        </w:rPr>
        <w:t>VP – Tecnologia Digital</w:t>
      </w:r>
    </w:p>
    <w:p w14:paraId="7BC81EF5" w14:textId="77777777" w:rsidR="0076610C" w:rsidRDefault="0076610C" w:rsidP="0076610C">
      <w:pPr>
        <w:ind w:left="720" w:right="839"/>
        <w:rPr>
          <w:rFonts w:ascii="Verdana" w:hAnsi="Verdana"/>
          <w:iCs/>
          <w:sz w:val="20"/>
          <w:szCs w:val="20"/>
        </w:rPr>
      </w:pPr>
    </w:p>
    <w:p w14:paraId="4758A526" w14:textId="77777777" w:rsidR="0076610C" w:rsidRDefault="0076610C" w:rsidP="0076610C">
      <w:pPr>
        <w:pStyle w:val="PargrafodaLista"/>
        <w:numPr>
          <w:ilvl w:val="0"/>
          <w:numId w:val="9"/>
        </w:numPr>
        <w:ind w:right="839" w:hanging="11"/>
        <w:rPr>
          <w:rFonts w:ascii="Verdana" w:hAnsi="Verdana"/>
          <w:iCs/>
          <w:sz w:val="20"/>
          <w:szCs w:val="20"/>
        </w:rPr>
      </w:pPr>
      <w:r>
        <w:rPr>
          <w:rFonts w:ascii="Verdana" w:hAnsi="Verdana"/>
          <w:iCs/>
          <w:sz w:val="20"/>
          <w:szCs w:val="20"/>
        </w:rPr>
        <w:t>Ao receber a resposta do GT, avaliar: SLA atendido no prazo, se houve período de ausência de recurso ou horas extras, e de posse dessas informações, efetuar o pagamento ao fornecedor.</w:t>
      </w:r>
    </w:p>
    <w:p w14:paraId="2EC47E4B" w14:textId="77777777" w:rsidR="0076610C" w:rsidRDefault="0076610C" w:rsidP="0076610C">
      <w:pPr>
        <w:pStyle w:val="PargrafodaLista"/>
        <w:ind w:right="839"/>
        <w:rPr>
          <w:rFonts w:ascii="Verdana" w:hAnsi="Verdana"/>
          <w:iCs/>
          <w:sz w:val="20"/>
          <w:szCs w:val="20"/>
        </w:rPr>
      </w:pPr>
    </w:p>
    <w:p w14:paraId="432DD4C5" w14:textId="77777777" w:rsidR="0076610C" w:rsidRDefault="0076610C" w:rsidP="0076610C">
      <w:pPr>
        <w:pStyle w:val="PargrafodaLista"/>
        <w:numPr>
          <w:ilvl w:val="0"/>
          <w:numId w:val="9"/>
        </w:numPr>
        <w:ind w:right="839" w:hanging="11"/>
        <w:rPr>
          <w:rFonts w:ascii="Verdana" w:hAnsi="Verdana"/>
          <w:iCs/>
          <w:sz w:val="20"/>
          <w:szCs w:val="20"/>
        </w:rPr>
      </w:pPr>
      <w:r>
        <w:rPr>
          <w:rFonts w:ascii="Verdana" w:hAnsi="Verdana"/>
          <w:iCs/>
          <w:sz w:val="20"/>
          <w:szCs w:val="20"/>
        </w:rPr>
        <w:t>Caso a prestação do serviço não tenha sido atendida conforme o contratado, devemos acessar o contrato no Catálogo de Contratos da área de Governança para verificar as cláusulas de multa por descumprimento de SLA e calcular o valor que deverá ser pago.</w:t>
      </w:r>
    </w:p>
    <w:p w14:paraId="50485505" w14:textId="77777777" w:rsidR="0076610C" w:rsidRDefault="0076610C" w:rsidP="0076610C">
      <w:pPr>
        <w:ind w:left="709" w:right="686"/>
        <w:rPr>
          <w:rFonts w:ascii="Verdana" w:hAnsi="Verdana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4F90B9C3" wp14:editId="7E333B89">
            <wp:extent cx="5760086" cy="3238500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5125" cy="324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774A" w14:textId="77777777" w:rsidR="0076610C" w:rsidRDefault="0076610C" w:rsidP="0076610C">
      <w:pPr>
        <w:pStyle w:val="PargrafodaLista"/>
        <w:numPr>
          <w:ilvl w:val="1"/>
          <w:numId w:val="14"/>
        </w:numPr>
        <w:tabs>
          <w:tab w:val="left" w:pos="1134"/>
        </w:tabs>
        <w:ind w:left="709" w:right="686" w:firstLine="0"/>
      </w:pPr>
      <w:r>
        <w:t>Acessar os documentos dos contratos, clicando no menu a esquerda da tela “Documentos de Contratos”</w:t>
      </w:r>
    </w:p>
    <w:p w14:paraId="4DD6F686" w14:textId="77777777" w:rsidR="0076610C" w:rsidRDefault="0076610C" w:rsidP="0076610C">
      <w:pPr>
        <w:autoSpaceDE w:val="0"/>
        <w:autoSpaceDN w:val="0"/>
        <w:adjustRightInd w:val="0"/>
        <w:ind w:left="709" w:right="544"/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8004D6" wp14:editId="60464834">
                <wp:simplePos x="0" y="0"/>
                <wp:positionH relativeFrom="column">
                  <wp:posOffset>447675</wp:posOffset>
                </wp:positionH>
                <wp:positionV relativeFrom="paragraph">
                  <wp:posOffset>1226820</wp:posOffset>
                </wp:positionV>
                <wp:extent cx="762000" cy="238125"/>
                <wp:effectExtent l="0" t="0" r="19050" b="28575"/>
                <wp:wrapNone/>
                <wp:docPr id="46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612A391" id="Retângulo 46" o:spid="_x0000_s1026" style="position:absolute;margin-left:35.25pt;margin-top:96.6pt;width:60pt;height:18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034CD128" wp14:editId="35008BFA">
            <wp:extent cx="5745224" cy="2143125"/>
            <wp:effectExtent l="0" t="0" r="8255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224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C45B4" w14:textId="77777777" w:rsidR="0076610C" w:rsidRDefault="0076610C" w:rsidP="0076610C">
      <w:pPr>
        <w:autoSpaceDE w:val="0"/>
        <w:autoSpaceDN w:val="0"/>
        <w:adjustRightInd w:val="0"/>
        <w:ind w:left="709" w:right="544"/>
      </w:pPr>
    </w:p>
    <w:p w14:paraId="33CADEC3" w14:textId="77777777" w:rsidR="0076610C" w:rsidRDefault="0076610C" w:rsidP="0076610C">
      <w:pPr>
        <w:pStyle w:val="PargrafodaLista"/>
        <w:numPr>
          <w:ilvl w:val="0"/>
          <w:numId w:val="11"/>
        </w:numPr>
        <w:tabs>
          <w:tab w:val="left" w:pos="9781"/>
        </w:tabs>
        <w:autoSpaceDE w:val="0"/>
        <w:autoSpaceDN w:val="0"/>
        <w:adjustRightInd w:val="0"/>
        <w:ind w:left="1134" w:right="686" w:hanging="425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 xml:space="preserve">O sistema irá direciona-lo para uma biblioteca onde estão arquivados todos os contratos de TD. Para localizar o documento desejado é necessário limitar a pesquisa realizando um filtro no campo “Fornecedor” </w:t>
      </w:r>
    </w:p>
    <w:p w14:paraId="08D0A68D" w14:textId="77777777" w:rsidR="0076610C" w:rsidRDefault="0076610C" w:rsidP="0076610C">
      <w:pPr>
        <w:tabs>
          <w:tab w:val="left" w:pos="9781"/>
        </w:tabs>
        <w:autoSpaceDE w:val="0"/>
        <w:autoSpaceDN w:val="0"/>
        <w:adjustRightInd w:val="0"/>
        <w:ind w:left="709" w:right="544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06C23F" wp14:editId="2B56E638">
                <wp:simplePos x="0" y="0"/>
                <wp:positionH relativeFrom="column">
                  <wp:posOffset>4400550</wp:posOffset>
                </wp:positionH>
                <wp:positionV relativeFrom="paragraph">
                  <wp:posOffset>1541780</wp:posOffset>
                </wp:positionV>
                <wp:extent cx="1057275" cy="219075"/>
                <wp:effectExtent l="0" t="0" r="28575" b="28575"/>
                <wp:wrapNone/>
                <wp:docPr id="48" name="Retâ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1F62B756" id="Retângulo 48" o:spid="_x0000_s1026" style="position:absolute;margin-left:346.5pt;margin-top:121.4pt;width:83.25pt;height:17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CACB95" wp14:editId="61F0F9C7">
                <wp:simplePos x="0" y="0"/>
                <wp:positionH relativeFrom="column">
                  <wp:posOffset>5038725</wp:posOffset>
                </wp:positionH>
                <wp:positionV relativeFrom="paragraph">
                  <wp:posOffset>503555</wp:posOffset>
                </wp:positionV>
                <wp:extent cx="552450" cy="190500"/>
                <wp:effectExtent l="0" t="0" r="19050" b="19050"/>
                <wp:wrapNone/>
                <wp:docPr id="49" name="Retâ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548B1965" id="Retângulo 49" o:spid="_x0000_s1026" style="position:absolute;margin-left:396.75pt;margin-top:39.65pt;width:43.5pt;height: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" filled="f" strokecolor="red" strokeweight="2pt"/>
            </w:pict>
          </mc:Fallback>
        </mc:AlternateContent>
      </w:r>
      <w:r>
        <w:object w:dxaOrig="15840" w:dyaOrig="8190" w14:anchorId="5A43FC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246.75pt" o:ole="">
            <v:imagedata r:id="rId16" o:title=""/>
          </v:shape>
          <o:OLEObject Type="Embed" ProgID="PBrush" ShapeID="_x0000_i1025" DrawAspect="Content" ObjectID="_1495382804" r:id="rId17"/>
        </w:object>
      </w:r>
    </w:p>
    <w:p w14:paraId="47921C2E" w14:textId="77777777" w:rsidR="0076610C" w:rsidRDefault="0076610C" w:rsidP="0076610C">
      <w:pPr>
        <w:pStyle w:val="PargrafodaLista"/>
        <w:numPr>
          <w:ilvl w:val="1"/>
          <w:numId w:val="13"/>
        </w:numPr>
        <w:tabs>
          <w:tab w:val="left" w:pos="1134"/>
        </w:tabs>
        <w:autoSpaceDE w:val="0"/>
        <w:autoSpaceDN w:val="0"/>
        <w:adjustRightInd w:val="0"/>
        <w:ind w:left="709" w:right="686" w:firstLine="0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E depois aplicar um filtro pelo número da SLC.</w:t>
      </w:r>
    </w:p>
    <w:p w14:paraId="4B4FE9F3" w14:textId="77777777" w:rsidR="0076610C" w:rsidRDefault="0076610C" w:rsidP="0076610C">
      <w:pPr>
        <w:autoSpaceDE w:val="0"/>
        <w:autoSpaceDN w:val="0"/>
        <w:adjustRightInd w:val="0"/>
        <w:ind w:left="709" w:right="544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AB41A6" wp14:editId="69026EE5">
                <wp:simplePos x="0" y="0"/>
                <wp:positionH relativeFrom="column">
                  <wp:posOffset>4686300</wp:posOffset>
                </wp:positionH>
                <wp:positionV relativeFrom="paragraph">
                  <wp:posOffset>1295400</wp:posOffset>
                </wp:positionV>
                <wp:extent cx="771525" cy="190500"/>
                <wp:effectExtent l="0" t="0" r="28575" b="19050"/>
                <wp:wrapNone/>
                <wp:docPr id="50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746C71EC" id="Retângulo 50" o:spid="_x0000_s1026" style="position:absolute;margin-left:369pt;margin-top:102pt;width:60.75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652F1F" wp14:editId="4DCD6944">
                <wp:simplePos x="0" y="0"/>
                <wp:positionH relativeFrom="column">
                  <wp:posOffset>5219700</wp:posOffset>
                </wp:positionH>
                <wp:positionV relativeFrom="paragraph">
                  <wp:posOffset>647700</wp:posOffset>
                </wp:positionV>
                <wp:extent cx="295275" cy="142875"/>
                <wp:effectExtent l="0" t="0" r="28575" b="28575"/>
                <wp:wrapNone/>
                <wp:docPr id="51" name="Retâ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393AC0F1" id="Retângulo 51" o:spid="_x0000_s1026" style="position:absolute;margin-left:411pt;margin-top:51pt;width:23.25pt;height:11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C4C2799" wp14:editId="709806E0">
            <wp:extent cx="5724525" cy="2409143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147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EF5EE" w14:textId="77777777" w:rsidR="0076610C" w:rsidRDefault="0076610C" w:rsidP="0076610C">
      <w:pPr>
        <w:pStyle w:val="PargrafodaLista"/>
        <w:numPr>
          <w:ilvl w:val="0"/>
          <w:numId w:val="15"/>
        </w:numPr>
        <w:tabs>
          <w:tab w:val="left" w:pos="9781"/>
        </w:tabs>
        <w:autoSpaceDE w:val="0"/>
        <w:autoSpaceDN w:val="0"/>
        <w:adjustRightInd w:val="0"/>
        <w:ind w:left="1134" w:right="686" w:hanging="425"/>
      </w:pPr>
      <w:r>
        <w:lastRenderedPageBreak/>
        <w:t>Quando a relação estiver completa, clicar sobre o nome do documento para abri-lo em modo PDF.</w:t>
      </w:r>
    </w:p>
    <w:p w14:paraId="45BD7F75" w14:textId="77777777" w:rsidR="0076610C" w:rsidRDefault="0076610C" w:rsidP="0076610C">
      <w:pPr>
        <w:tabs>
          <w:tab w:val="left" w:pos="9923"/>
        </w:tabs>
        <w:autoSpaceDE w:val="0"/>
        <w:autoSpaceDN w:val="0"/>
        <w:adjustRightInd w:val="0"/>
        <w:ind w:left="709" w:right="544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4CA79A" wp14:editId="7EC68BE5">
                <wp:simplePos x="0" y="0"/>
                <wp:positionH relativeFrom="column">
                  <wp:posOffset>2647950</wp:posOffset>
                </wp:positionH>
                <wp:positionV relativeFrom="paragraph">
                  <wp:posOffset>1440180</wp:posOffset>
                </wp:positionV>
                <wp:extent cx="495300" cy="209550"/>
                <wp:effectExtent l="0" t="0" r="19050" b="19050"/>
                <wp:wrapNone/>
                <wp:docPr id="56" name="Seta para a esquerd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0955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3F8ECDB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 para a esquerda 56" o:spid="_x0000_s1026" type="#_x0000_t66" style="position:absolute;margin-left:208.5pt;margin-top:113.4pt;width:39pt;height:16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" adj="4569" fillcolor="red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1F1BEF0" wp14:editId="5236C2A5">
            <wp:extent cx="5829300" cy="2536058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7344" cy="253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76BC" w14:textId="77777777" w:rsidR="0076610C" w:rsidRPr="00DC0CBA" w:rsidRDefault="0076610C" w:rsidP="0076610C">
      <w:pPr>
        <w:tabs>
          <w:tab w:val="left" w:pos="9923"/>
        </w:tabs>
        <w:autoSpaceDE w:val="0"/>
        <w:autoSpaceDN w:val="0"/>
        <w:adjustRightInd w:val="0"/>
        <w:ind w:left="709" w:right="544"/>
      </w:pPr>
      <w:r>
        <w:rPr>
          <w:noProof/>
          <w:lang w:eastAsia="pt-BR"/>
        </w:rPr>
        <w:drawing>
          <wp:inline distT="0" distB="0" distL="0" distR="0" wp14:anchorId="19D61C65" wp14:editId="460C0A1C">
            <wp:extent cx="5829300" cy="2631694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63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CBDC" w14:textId="77777777" w:rsidR="0076610C" w:rsidRDefault="0076610C" w:rsidP="0076610C">
      <w:pPr>
        <w:pStyle w:val="PargrafodaLista"/>
        <w:tabs>
          <w:tab w:val="left" w:pos="9781"/>
        </w:tabs>
        <w:ind w:right="839"/>
        <w:rPr>
          <w:rFonts w:ascii="Verdana" w:hAnsi="Verdana"/>
          <w:iCs/>
          <w:sz w:val="20"/>
          <w:szCs w:val="20"/>
        </w:rPr>
      </w:pPr>
    </w:p>
    <w:p w14:paraId="3C3B8E4A" w14:textId="77777777" w:rsidR="0076610C" w:rsidRDefault="0076610C" w:rsidP="0076610C">
      <w:pPr>
        <w:pStyle w:val="PargrafodaLista"/>
        <w:numPr>
          <w:ilvl w:val="0"/>
          <w:numId w:val="9"/>
        </w:numPr>
        <w:ind w:right="839" w:hanging="11"/>
        <w:rPr>
          <w:rFonts w:ascii="Verdana" w:hAnsi="Verdana"/>
          <w:iCs/>
          <w:sz w:val="20"/>
          <w:szCs w:val="20"/>
        </w:rPr>
      </w:pPr>
      <w:r>
        <w:rPr>
          <w:rFonts w:ascii="Verdana" w:hAnsi="Verdana"/>
          <w:iCs/>
          <w:sz w:val="20"/>
          <w:szCs w:val="20"/>
        </w:rPr>
        <w:t>Após calcular o valor correto a ser pago, arquivar o e-mail de validação do GT no Sharepoint de Governança.</w:t>
      </w:r>
    </w:p>
    <w:p w14:paraId="53CE7EC7" w14:textId="77777777" w:rsidR="0076610C" w:rsidRDefault="0076610C" w:rsidP="0076610C">
      <w:pPr>
        <w:pStyle w:val="PargrafodaLista"/>
        <w:ind w:right="839"/>
        <w:rPr>
          <w:rFonts w:ascii="Verdana" w:hAnsi="Verdana"/>
          <w:iCs/>
          <w:sz w:val="20"/>
          <w:szCs w:val="20"/>
        </w:rPr>
      </w:pPr>
    </w:p>
    <w:p w14:paraId="33E28697" w14:textId="77777777" w:rsidR="0076610C" w:rsidRDefault="0076610C" w:rsidP="0076610C">
      <w:pPr>
        <w:pStyle w:val="PargrafodaLista"/>
        <w:numPr>
          <w:ilvl w:val="0"/>
          <w:numId w:val="9"/>
        </w:numPr>
        <w:ind w:right="839" w:hanging="11"/>
        <w:rPr>
          <w:rFonts w:ascii="Verdana" w:hAnsi="Verdana"/>
          <w:iCs/>
          <w:sz w:val="20"/>
          <w:szCs w:val="20"/>
        </w:rPr>
      </w:pPr>
      <w:r>
        <w:rPr>
          <w:rFonts w:ascii="Verdana" w:hAnsi="Verdana"/>
          <w:iCs/>
          <w:sz w:val="20"/>
          <w:szCs w:val="20"/>
        </w:rPr>
        <w:t>Para acessar a área de arquivo das validações dos GT’s, clicar no menu a esquerda da tela “Prestação de Contas de Fornecedores”</w:t>
      </w:r>
    </w:p>
    <w:p w14:paraId="145210B8" w14:textId="77777777" w:rsidR="0076610C" w:rsidRPr="00CC42ED" w:rsidRDefault="0076610C" w:rsidP="0076610C">
      <w:pPr>
        <w:pStyle w:val="PargrafodaLista"/>
        <w:ind w:right="839"/>
        <w:rPr>
          <w:rFonts w:ascii="Verdana" w:hAnsi="Verdana"/>
          <w:iCs/>
          <w:sz w:val="20"/>
          <w:szCs w:val="20"/>
        </w:rPr>
      </w:pPr>
      <w:r>
        <w:rPr>
          <w:rFonts w:ascii="Verdana" w:hAnsi="Verdana" w:cs="Verdana"/>
          <w:bCs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ECAF95" wp14:editId="5118D80C">
                <wp:simplePos x="0" y="0"/>
                <wp:positionH relativeFrom="column">
                  <wp:posOffset>561975</wp:posOffset>
                </wp:positionH>
                <wp:positionV relativeFrom="paragraph">
                  <wp:posOffset>2132330</wp:posOffset>
                </wp:positionV>
                <wp:extent cx="581025" cy="200025"/>
                <wp:effectExtent l="0" t="0" r="28575" b="2857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719AAA1F" id="Retângulo 12" o:spid="_x0000_s1026" style="position:absolute;margin-left:44.25pt;margin-top:167.9pt;width:45.75pt;height:1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" filled="f" strokecolor="red" strokeweight="2pt"/>
            </w:pict>
          </mc:Fallback>
        </mc:AlternateContent>
      </w:r>
      <w:r>
        <w:rPr>
          <w:rFonts w:ascii="Verdana" w:hAnsi="Verdana" w:cs="Verdana"/>
          <w:bCs/>
          <w:noProof/>
          <w:sz w:val="20"/>
          <w:szCs w:val="20"/>
          <w:lang w:eastAsia="pt-BR"/>
        </w:rPr>
        <w:drawing>
          <wp:inline distT="0" distB="0" distL="0" distR="0" wp14:anchorId="412513EF" wp14:editId="467A8DEB">
            <wp:extent cx="5743575" cy="2630316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632" cy="2634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82FB9" w14:textId="77777777" w:rsidR="0076610C" w:rsidRDefault="0076610C" w:rsidP="0076610C">
      <w:pPr>
        <w:pStyle w:val="PargrafodaLista"/>
        <w:spacing w:line="240" w:lineRule="auto"/>
        <w:ind w:right="839"/>
        <w:rPr>
          <w:rFonts w:ascii="Verdana" w:hAnsi="Verdana"/>
          <w:iCs/>
          <w:sz w:val="20"/>
          <w:szCs w:val="20"/>
        </w:rPr>
      </w:pPr>
    </w:p>
    <w:p w14:paraId="712B8D9E" w14:textId="77777777" w:rsidR="0076610C" w:rsidRDefault="0076610C" w:rsidP="0076610C">
      <w:pPr>
        <w:pStyle w:val="PargrafodaLista"/>
        <w:numPr>
          <w:ilvl w:val="0"/>
          <w:numId w:val="9"/>
        </w:numPr>
        <w:autoSpaceDE w:val="0"/>
        <w:autoSpaceDN w:val="0"/>
        <w:adjustRightInd w:val="0"/>
        <w:ind w:right="686" w:hanging="11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O sistema irá direciona-lo para uma biblioteca onde estão arquivadas todas as validações dos GT’s separadas por fornecedor e por contrato.</w:t>
      </w:r>
    </w:p>
    <w:p w14:paraId="2EE4D631" w14:textId="77777777" w:rsidR="0076610C" w:rsidRDefault="0076610C" w:rsidP="0076610C">
      <w:pPr>
        <w:pStyle w:val="PargrafodaLista"/>
        <w:numPr>
          <w:ilvl w:val="0"/>
          <w:numId w:val="9"/>
        </w:numPr>
        <w:autoSpaceDE w:val="0"/>
        <w:autoSpaceDN w:val="0"/>
        <w:adjustRightInd w:val="0"/>
        <w:ind w:right="686" w:hanging="11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 xml:space="preserve">Para anexar a última validação recebida, clicar no ícone “novo documento” e </w:t>
      </w:r>
      <w:r>
        <w:t>uma caixa se abrirá para procurar documento.</w:t>
      </w:r>
    </w:p>
    <w:p w14:paraId="1BF9EFF1" w14:textId="77777777" w:rsidR="0076610C" w:rsidRDefault="0076610C" w:rsidP="0076610C">
      <w:pPr>
        <w:autoSpaceDE w:val="0"/>
        <w:autoSpaceDN w:val="0"/>
        <w:adjustRightInd w:val="0"/>
        <w:ind w:left="709" w:right="839"/>
        <w:rPr>
          <w:rFonts w:ascii="Verdana" w:eastAsia="Calibri" w:hAnsi="Verdana" w:cs="Verdana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A33EE5" wp14:editId="1FB0BED2">
                <wp:simplePos x="0" y="0"/>
                <wp:positionH relativeFrom="column">
                  <wp:posOffset>1171575</wp:posOffset>
                </wp:positionH>
                <wp:positionV relativeFrom="paragraph">
                  <wp:posOffset>523875</wp:posOffset>
                </wp:positionV>
                <wp:extent cx="762000" cy="180975"/>
                <wp:effectExtent l="0" t="0" r="19050" b="2857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4DE89884" id="Retângulo 14" o:spid="_x0000_s1026" style="position:absolute;margin-left:92.25pt;margin-top:41.25pt;width:60pt;height:14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A9539C8" wp14:editId="29D6900A">
            <wp:extent cx="5715000" cy="2420371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2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B7BB" w14:textId="77777777" w:rsidR="0076610C" w:rsidRPr="00B926FF" w:rsidRDefault="0076610C" w:rsidP="0076610C">
      <w:pPr>
        <w:autoSpaceDE w:val="0"/>
        <w:autoSpaceDN w:val="0"/>
        <w:adjustRightInd w:val="0"/>
        <w:ind w:left="709" w:right="839"/>
        <w:rPr>
          <w:rFonts w:ascii="Verdana" w:eastAsia="Calibri" w:hAnsi="Verdana" w:cs="Verdana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609611" wp14:editId="3F69DA20">
                <wp:simplePos x="0" y="0"/>
                <wp:positionH relativeFrom="column">
                  <wp:posOffset>4038600</wp:posOffset>
                </wp:positionH>
                <wp:positionV relativeFrom="paragraph">
                  <wp:posOffset>933450</wp:posOffset>
                </wp:positionV>
                <wp:extent cx="323850" cy="123825"/>
                <wp:effectExtent l="0" t="0" r="19050" b="2857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6E5E0103" id="Retângulo 18" o:spid="_x0000_s1026" style="position:absolute;margin-left:318pt;margin-top:73.5pt;width:25.5pt;height:9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AE1D032" wp14:editId="23FCEE73">
            <wp:extent cx="5715000" cy="2440418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6941" cy="244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7035" w14:textId="77777777" w:rsidR="0076610C" w:rsidRDefault="0076610C" w:rsidP="0076610C">
      <w:pPr>
        <w:pStyle w:val="PargrafodaLista"/>
        <w:numPr>
          <w:ilvl w:val="0"/>
          <w:numId w:val="12"/>
        </w:numPr>
        <w:tabs>
          <w:tab w:val="left" w:pos="1418"/>
        </w:tabs>
        <w:autoSpaceDE w:val="0"/>
        <w:autoSpaceDN w:val="0"/>
        <w:adjustRightInd w:val="0"/>
        <w:ind w:right="686" w:hanging="11"/>
      </w:pPr>
      <w:r>
        <w:t>Clicando em “Procurar” uma caixa se abrirá para localizar o documento desejado. Após selecionar o documento clicar em “Abrir” e depois em “OK”.</w:t>
      </w:r>
    </w:p>
    <w:p w14:paraId="66A44A9D" w14:textId="77777777" w:rsidR="0076610C" w:rsidRDefault="0076610C" w:rsidP="0076610C">
      <w:pPr>
        <w:pStyle w:val="PargrafodaLista"/>
        <w:spacing w:line="240" w:lineRule="auto"/>
        <w:ind w:right="839"/>
        <w:rPr>
          <w:rFonts w:ascii="Verdana" w:hAnsi="Verdana"/>
          <w:iCs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5474EA" wp14:editId="78160541">
                <wp:simplePos x="0" y="0"/>
                <wp:positionH relativeFrom="column">
                  <wp:posOffset>2333625</wp:posOffset>
                </wp:positionH>
                <wp:positionV relativeFrom="paragraph">
                  <wp:posOffset>1850390</wp:posOffset>
                </wp:positionV>
                <wp:extent cx="381000" cy="180975"/>
                <wp:effectExtent l="0" t="0" r="19050" b="2857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561F081" id="Retângulo 20" o:spid="_x0000_s1026" style="position:absolute;margin-left:183.75pt;margin-top:145.7pt;width:30pt;height:1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D47D0E" wp14:editId="15CE7867">
                <wp:simplePos x="0" y="0"/>
                <wp:positionH relativeFrom="column">
                  <wp:posOffset>5000625</wp:posOffset>
                </wp:positionH>
                <wp:positionV relativeFrom="paragraph">
                  <wp:posOffset>930911</wp:posOffset>
                </wp:positionV>
                <wp:extent cx="266700" cy="171450"/>
                <wp:effectExtent l="0" t="0" r="19050" b="1905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B03DDE0" id="Retângulo 19" o:spid="_x0000_s1026" style="position:absolute;margin-left:393.75pt;margin-top:73.3pt;width:21pt;height:1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CEDB3B4" wp14:editId="3613C148">
            <wp:extent cx="5715777" cy="23812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6664" cy="238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4D10" w14:textId="77777777" w:rsidR="0076610C" w:rsidRPr="00586193" w:rsidRDefault="0076610C" w:rsidP="0076610C">
      <w:pPr>
        <w:pStyle w:val="PargrafodaLista"/>
        <w:spacing w:line="240" w:lineRule="auto"/>
        <w:ind w:right="839"/>
        <w:rPr>
          <w:rFonts w:ascii="Verdana" w:hAnsi="Verdana"/>
          <w:iCs/>
          <w:sz w:val="20"/>
          <w:szCs w:val="20"/>
        </w:rPr>
      </w:pPr>
    </w:p>
    <w:p w14:paraId="76CC4B75" w14:textId="77777777" w:rsidR="0076610C" w:rsidRDefault="0076610C" w:rsidP="0076610C">
      <w:pPr>
        <w:pStyle w:val="PargrafodaLista"/>
        <w:numPr>
          <w:ilvl w:val="0"/>
          <w:numId w:val="12"/>
        </w:numPr>
        <w:autoSpaceDE w:val="0"/>
        <w:autoSpaceDN w:val="0"/>
        <w:adjustRightInd w:val="0"/>
        <w:ind w:right="839" w:hanging="11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Após clicar em “OK”, uma nova caixa se abrirá para preenchimento dos dados do contrato, que fará a correspondência deste e-mail com os demais e-mails referentes às validações de SLA dos meses anteriores.</w:t>
      </w:r>
    </w:p>
    <w:p w14:paraId="1677AFE2" w14:textId="77777777" w:rsidR="0076610C" w:rsidRDefault="0076610C" w:rsidP="0076610C">
      <w:pPr>
        <w:pStyle w:val="PargrafodaLista"/>
        <w:autoSpaceDE w:val="0"/>
        <w:autoSpaceDN w:val="0"/>
        <w:adjustRightInd w:val="0"/>
        <w:ind w:right="839"/>
        <w:rPr>
          <w:rFonts w:ascii="Verdana" w:eastAsia="Calibri" w:hAnsi="Verdana" w:cs="Verdana"/>
          <w:sz w:val="20"/>
          <w:szCs w:val="20"/>
        </w:rPr>
      </w:pPr>
      <w:r>
        <w:rPr>
          <w:noProof/>
          <w:lang w:eastAsia="pt-BR"/>
        </w:rPr>
        <w:lastRenderedPageBreak/>
        <w:drawing>
          <wp:inline distT="0" distB="0" distL="0" distR="0" wp14:anchorId="2EEAA62C" wp14:editId="7AF5B69B">
            <wp:extent cx="5738144" cy="242887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7362" cy="243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25A1" w14:textId="77777777" w:rsidR="0076610C" w:rsidRDefault="0076610C" w:rsidP="0076610C">
      <w:pPr>
        <w:pStyle w:val="PargrafodaLista"/>
        <w:autoSpaceDE w:val="0"/>
        <w:autoSpaceDN w:val="0"/>
        <w:adjustRightInd w:val="0"/>
        <w:ind w:right="839"/>
        <w:rPr>
          <w:rFonts w:ascii="Verdana" w:eastAsia="Calibri" w:hAnsi="Verdana" w:cs="Verdana"/>
          <w:sz w:val="20"/>
          <w:szCs w:val="20"/>
        </w:rPr>
      </w:pPr>
    </w:p>
    <w:p w14:paraId="75E751A0" w14:textId="77777777" w:rsidR="0076610C" w:rsidRPr="00B615B1" w:rsidRDefault="0076610C" w:rsidP="0076610C">
      <w:pPr>
        <w:pStyle w:val="PargrafodaLista"/>
        <w:ind w:left="1418" w:right="839" w:hanging="709"/>
        <w:rPr>
          <w:rFonts w:ascii="Verdana" w:hAnsi="Verdana"/>
          <w:sz w:val="20"/>
          <w:szCs w:val="20"/>
        </w:rPr>
      </w:pPr>
      <w:r w:rsidRPr="00B615B1">
        <w:rPr>
          <w:rFonts w:ascii="Verdana" w:eastAsia="Calibri" w:hAnsi="Verdana" w:cs="Verdana"/>
          <w:sz w:val="20"/>
          <w:szCs w:val="20"/>
        </w:rPr>
        <w:t xml:space="preserve">Nome: </w:t>
      </w:r>
      <w:r w:rsidRPr="00B615B1">
        <w:rPr>
          <w:rFonts w:ascii="Verdana" w:hAnsi="Verdana"/>
          <w:sz w:val="20"/>
          <w:szCs w:val="20"/>
        </w:rPr>
        <w:t>Para e-mail de OK do GT</w:t>
      </w:r>
      <w:r>
        <w:rPr>
          <w:rFonts w:ascii="Verdana" w:hAnsi="Verdana"/>
          <w:sz w:val="20"/>
          <w:szCs w:val="20"/>
        </w:rPr>
        <w:t>,</w:t>
      </w:r>
      <w:r w:rsidRPr="00B615B1">
        <w:rPr>
          <w:rFonts w:ascii="Verdana" w:hAnsi="Verdana"/>
          <w:sz w:val="20"/>
          <w:szCs w:val="20"/>
        </w:rPr>
        <w:t xml:space="preserve"> utilizar a nomenclatura padrão XXX.XXX(Nº da SLC)_mm.aaaa_Nome do GT</w:t>
      </w:r>
    </w:p>
    <w:p w14:paraId="4633538C" w14:textId="77777777" w:rsidR="0076610C" w:rsidRPr="00B615B1" w:rsidRDefault="0076610C" w:rsidP="0076610C">
      <w:pPr>
        <w:pStyle w:val="PargrafodaLista"/>
        <w:ind w:left="1418" w:right="839" w:hanging="709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</w:t>
      </w:r>
      <w:r w:rsidRPr="00B615B1">
        <w:rPr>
          <w:rFonts w:ascii="Verdana" w:hAnsi="Verdana"/>
          <w:sz w:val="20"/>
          <w:szCs w:val="20"/>
        </w:rPr>
        <w:t>Para Planilha de Indicadores, SLA, Penalidades, etc.</w:t>
      </w:r>
      <w:r>
        <w:rPr>
          <w:rFonts w:ascii="Verdana" w:hAnsi="Verdana"/>
          <w:sz w:val="20"/>
          <w:szCs w:val="20"/>
        </w:rPr>
        <w:t>,</w:t>
      </w:r>
      <w:r w:rsidRPr="00B615B1">
        <w:rPr>
          <w:rFonts w:ascii="Verdana" w:hAnsi="Verdana"/>
          <w:sz w:val="20"/>
          <w:szCs w:val="20"/>
        </w:rPr>
        <w:t xml:space="preserve"> utilizar a nomenclatura padrão XXX.XXX(Nº da SLC)_mm.aaaa_Relatório de Indicadores</w:t>
      </w:r>
    </w:p>
    <w:p w14:paraId="3A18F568" w14:textId="77777777" w:rsidR="0076610C" w:rsidRDefault="0076610C" w:rsidP="0076610C">
      <w:pPr>
        <w:pStyle w:val="PargrafodaLista"/>
        <w:rPr>
          <w:sz w:val="20"/>
          <w:szCs w:val="20"/>
        </w:rPr>
      </w:pPr>
    </w:p>
    <w:p w14:paraId="6A8B5E8F" w14:textId="77777777" w:rsidR="0076610C" w:rsidRDefault="0076610C" w:rsidP="0076610C">
      <w:pPr>
        <w:pStyle w:val="PargrafodaLista"/>
        <w:rPr>
          <w:rFonts w:ascii="Verdana" w:eastAsia="Calibri" w:hAnsi="Verdana" w:cs="Verdana"/>
          <w:sz w:val="20"/>
          <w:szCs w:val="20"/>
        </w:rPr>
      </w:pPr>
      <w:r w:rsidRPr="00B615B1">
        <w:rPr>
          <w:rFonts w:ascii="Verdana" w:eastAsia="Calibri" w:hAnsi="Verdana" w:cs="Verdana"/>
          <w:sz w:val="20"/>
          <w:szCs w:val="20"/>
        </w:rPr>
        <w:t>Fornecedor:</w:t>
      </w:r>
      <w:r>
        <w:rPr>
          <w:rFonts w:ascii="Verdana" w:eastAsia="Calibri" w:hAnsi="Verdana" w:cs="Verdana"/>
          <w:sz w:val="20"/>
          <w:szCs w:val="20"/>
        </w:rPr>
        <w:t xml:space="preserve"> Selecionar o fornecedor através da lista suspensa</w:t>
      </w:r>
    </w:p>
    <w:p w14:paraId="7FB79499" w14:textId="77777777" w:rsidR="0076610C" w:rsidRDefault="0076610C" w:rsidP="0076610C">
      <w:pPr>
        <w:pStyle w:val="PargrafodaLista"/>
        <w:tabs>
          <w:tab w:val="left" w:pos="1418"/>
          <w:tab w:val="left" w:pos="9781"/>
        </w:tabs>
        <w:rPr>
          <w:sz w:val="20"/>
          <w:szCs w:val="20"/>
        </w:rPr>
      </w:pPr>
      <w:r>
        <w:rPr>
          <w:noProof/>
          <w:sz w:val="20"/>
          <w:szCs w:val="20"/>
          <w:lang w:eastAsia="pt-BR"/>
        </w:rPr>
        <w:drawing>
          <wp:inline distT="0" distB="0" distL="0" distR="0" wp14:anchorId="3F6B433B" wp14:editId="10FF1011">
            <wp:extent cx="5741965" cy="256222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582" cy="25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CAD10" w14:textId="77777777" w:rsidR="0076610C" w:rsidRPr="00B615B1" w:rsidRDefault="0076610C" w:rsidP="0076610C">
      <w:pPr>
        <w:pStyle w:val="PargrafodaLista"/>
        <w:tabs>
          <w:tab w:val="left" w:pos="1418"/>
          <w:tab w:val="left" w:pos="9781"/>
        </w:tabs>
        <w:rPr>
          <w:sz w:val="20"/>
          <w:szCs w:val="20"/>
        </w:rPr>
      </w:pPr>
    </w:p>
    <w:p w14:paraId="071825D8" w14:textId="77777777" w:rsidR="0076610C" w:rsidRDefault="0076610C" w:rsidP="0076610C">
      <w:pPr>
        <w:pStyle w:val="PargrafodaLista"/>
        <w:autoSpaceDE w:val="0"/>
        <w:autoSpaceDN w:val="0"/>
        <w:adjustRightInd w:val="0"/>
        <w:ind w:left="709" w:right="839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Mês: Selecionar o mês de competência da validação do serviço prestado na lista suspensa</w:t>
      </w:r>
    </w:p>
    <w:p w14:paraId="44707994" w14:textId="77777777" w:rsidR="0076610C" w:rsidRDefault="0076610C" w:rsidP="0076610C">
      <w:pPr>
        <w:pStyle w:val="PargrafodaLista"/>
        <w:autoSpaceDE w:val="0"/>
        <w:autoSpaceDN w:val="0"/>
        <w:adjustRightInd w:val="0"/>
        <w:ind w:left="709" w:right="839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noProof/>
          <w:sz w:val="20"/>
          <w:szCs w:val="20"/>
          <w:lang w:eastAsia="pt-BR"/>
        </w:rPr>
        <w:drawing>
          <wp:inline distT="0" distB="0" distL="0" distR="0" wp14:anchorId="241829A7" wp14:editId="4E02BE77">
            <wp:extent cx="5753100" cy="2169601"/>
            <wp:effectExtent l="0" t="0" r="0" b="254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158" cy="21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4FFC1" w14:textId="77777777" w:rsidR="0076610C" w:rsidRPr="00E1450C" w:rsidRDefault="0076610C" w:rsidP="0076610C">
      <w:pPr>
        <w:pStyle w:val="PargrafodaLista"/>
        <w:autoSpaceDE w:val="0"/>
        <w:autoSpaceDN w:val="0"/>
        <w:adjustRightInd w:val="0"/>
        <w:ind w:left="709" w:right="839"/>
        <w:rPr>
          <w:rFonts w:ascii="Verdana" w:eastAsia="Calibri" w:hAnsi="Verdana" w:cs="Verdana"/>
          <w:sz w:val="20"/>
          <w:szCs w:val="20"/>
        </w:rPr>
      </w:pPr>
    </w:p>
    <w:p w14:paraId="3704528D" w14:textId="77777777" w:rsidR="0076610C" w:rsidRDefault="0076610C" w:rsidP="0076610C">
      <w:pPr>
        <w:pStyle w:val="PargrafodaLista"/>
        <w:autoSpaceDE w:val="0"/>
        <w:autoSpaceDN w:val="0"/>
        <w:adjustRightInd w:val="0"/>
        <w:ind w:left="709" w:right="839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Tipo de Documento: Escolher entre as opções De Acordo GT/ Book de Indicadores / OS na lista suspensa</w:t>
      </w:r>
    </w:p>
    <w:p w14:paraId="3BDFB0FB" w14:textId="77777777" w:rsidR="0076610C" w:rsidRDefault="0076610C" w:rsidP="0076610C">
      <w:pPr>
        <w:pStyle w:val="PargrafodaLista"/>
        <w:autoSpaceDE w:val="0"/>
        <w:autoSpaceDN w:val="0"/>
        <w:adjustRightInd w:val="0"/>
        <w:ind w:left="709" w:right="839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noProof/>
          <w:sz w:val="20"/>
          <w:szCs w:val="20"/>
          <w:lang w:eastAsia="pt-BR"/>
        </w:rPr>
        <w:lastRenderedPageBreak/>
        <w:drawing>
          <wp:inline distT="0" distB="0" distL="0" distR="0" wp14:anchorId="5A51AA0E" wp14:editId="09F5B83A">
            <wp:extent cx="5772150" cy="2168633"/>
            <wp:effectExtent l="0" t="0" r="0" b="317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204" cy="216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56B26" w14:textId="77777777" w:rsidR="0076610C" w:rsidRDefault="0076610C" w:rsidP="0076610C">
      <w:pPr>
        <w:pStyle w:val="PargrafodaLista"/>
        <w:autoSpaceDE w:val="0"/>
        <w:autoSpaceDN w:val="0"/>
        <w:adjustRightInd w:val="0"/>
        <w:ind w:left="709" w:right="839"/>
        <w:rPr>
          <w:rFonts w:ascii="Verdana" w:eastAsia="Calibri" w:hAnsi="Verdana" w:cs="Verdana"/>
          <w:sz w:val="20"/>
          <w:szCs w:val="20"/>
        </w:rPr>
      </w:pPr>
    </w:p>
    <w:p w14:paraId="723C3BBC" w14:textId="77777777" w:rsidR="0076610C" w:rsidRDefault="0076610C" w:rsidP="0076610C">
      <w:pPr>
        <w:pStyle w:val="PargrafodaLista"/>
        <w:autoSpaceDE w:val="0"/>
        <w:autoSpaceDN w:val="0"/>
        <w:adjustRightInd w:val="0"/>
        <w:ind w:left="709" w:right="839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Título: Para  este campo podemos repetir a nomenclatura utilizada no campo “Nome”</w:t>
      </w:r>
    </w:p>
    <w:p w14:paraId="0BCC9E93" w14:textId="77777777" w:rsidR="0076610C" w:rsidRDefault="0076610C" w:rsidP="0076610C">
      <w:pPr>
        <w:pStyle w:val="PargrafodaLista"/>
        <w:autoSpaceDE w:val="0"/>
        <w:autoSpaceDN w:val="0"/>
        <w:adjustRightInd w:val="0"/>
        <w:ind w:left="709" w:right="839"/>
        <w:rPr>
          <w:rFonts w:ascii="Verdana" w:eastAsia="Calibri" w:hAnsi="Verdana" w:cs="Verdana"/>
          <w:sz w:val="20"/>
          <w:szCs w:val="20"/>
        </w:rPr>
      </w:pPr>
    </w:p>
    <w:p w14:paraId="43EC29DF" w14:textId="77777777" w:rsidR="0076610C" w:rsidRDefault="0076610C" w:rsidP="0076610C">
      <w:pPr>
        <w:pStyle w:val="PargrafodaLista"/>
        <w:autoSpaceDE w:val="0"/>
        <w:autoSpaceDN w:val="0"/>
        <w:adjustRightInd w:val="0"/>
        <w:ind w:left="709" w:right="839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Ano: Selecionar o ano de competência da validação do serviço prestado na lista suspensa</w:t>
      </w:r>
    </w:p>
    <w:p w14:paraId="560F19E4" w14:textId="77777777" w:rsidR="0076610C" w:rsidRDefault="0076610C" w:rsidP="0076610C">
      <w:pPr>
        <w:pStyle w:val="PargrafodaLista"/>
        <w:autoSpaceDE w:val="0"/>
        <w:autoSpaceDN w:val="0"/>
        <w:adjustRightInd w:val="0"/>
        <w:ind w:left="709" w:right="839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noProof/>
          <w:sz w:val="20"/>
          <w:szCs w:val="20"/>
          <w:lang w:eastAsia="pt-BR"/>
        </w:rPr>
        <w:drawing>
          <wp:inline distT="0" distB="0" distL="0" distR="0" wp14:anchorId="32A93415" wp14:editId="203FC726">
            <wp:extent cx="5772150" cy="2253343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253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11D6B" w14:textId="77777777" w:rsidR="0076610C" w:rsidRDefault="0076610C" w:rsidP="0076610C">
      <w:pPr>
        <w:pStyle w:val="PargrafodaLista"/>
        <w:spacing w:line="240" w:lineRule="auto"/>
        <w:ind w:right="839"/>
        <w:rPr>
          <w:rFonts w:ascii="Verdana" w:hAnsi="Verdana"/>
          <w:iCs/>
          <w:sz w:val="20"/>
          <w:szCs w:val="20"/>
        </w:rPr>
      </w:pPr>
    </w:p>
    <w:p w14:paraId="54B24053" w14:textId="77777777" w:rsidR="0076610C" w:rsidRDefault="0076610C" w:rsidP="0076610C">
      <w:pPr>
        <w:pStyle w:val="PargrafodaLista"/>
        <w:numPr>
          <w:ilvl w:val="0"/>
          <w:numId w:val="12"/>
        </w:numPr>
        <w:spacing w:line="240" w:lineRule="auto"/>
        <w:ind w:right="839" w:hanging="11"/>
        <w:rPr>
          <w:rFonts w:ascii="Verdana" w:hAnsi="Verdana"/>
          <w:iCs/>
          <w:sz w:val="20"/>
          <w:szCs w:val="20"/>
        </w:rPr>
      </w:pPr>
      <w:r>
        <w:rPr>
          <w:rFonts w:ascii="Verdana" w:hAnsi="Verdana"/>
          <w:iCs/>
          <w:sz w:val="20"/>
          <w:szCs w:val="20"/>
        </w:rPr>
        <w:t>Após preencher todos os campos necessários, clicar em “Salvar” para concluir o processo e arquivar o e-mail desejado.</w:t>
      </w:r>
    </w:p>
    <w:p w14:paraId="555AA1AB" w14:textId="77777777" w:rsidR="0076610C" w:rsidRPr="00ED44E2" w:rsidRDefault="0076610C" w:rsidP="0076610C">
      <w:pPr>
        <w:spacing w:line="240" w:lineRule="auto"/>
        <w:ind w:left="709" w:right="839"/>
        <w:rPr>
          <w:rFonts w:ascii="Verdana" w:hAnsi="Verdana"/>
          <w:iCs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C7B527" wp14:editId="0D7D636D">
                <wp:simplePos x="0" y="0"/>
                <wp:positionH relativeFrom="column">
                  <wp:posOffset>3762375</wp:posOffset>
                </wp:positionH>
                <wp:positionV relativeFrom="paragraph">
                  <wp:posOffset>1753870</wp:posOffset>
                </wp:positionV>
                <wp:extent cx="304800" cy="142875"/>
                <wp:effectExtent l="0" t="0" r="19050" b="2857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05E14058" id="Retângulo 29" o:spid="_x0000_s1026" style="position:absolute;margin-left:296.25pt;margin-top:138.1pt;width:24pt;height:11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E5C004D" wp14:editId="4A844A30">
            <wp:extent cx="5743575" cy="244677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44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FE15" w14:textId="77777777" w:rsidR="0076610C" w:rsidRDefault="0076610C" w:rsidP="0076610C">
      <w:pPr>
        <w:pStyle w:val="PargrafodaLista"/>
        <w:numPr>
          <w:ilvl w:val="0"/>
          <w:numId w:val="12"/>
        </w:numPr>
        <w:tabs>
          <w:tab w:val="num" w:pos="720"/>
          <w:tab w:val="left" w:pos="1276"/>
        </w:tabs>
        <w:ind w:right="839" w:hanging="11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O e-mail ficará arquivado com a indicação do nome que quem fez a inclusão no Sharepoint</w:t>
      </w:r>
    </w:p>
    <w:p w14:paraId="3B3820C1" w14:textId="77777777" w:rsidR="0076610C" w:rsidRDefault="0076610C" w:rsidP="0076610C">
      <w:pPr>
        <w:tabs>
          <w:tab w:val="num" w:pos="709"/>
          <w:tab w:val="left" w:pos="9781"/>
        </w:tabs>
        <w:ind w:right="839" w:firstLine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1EE077" wp14:editId="4B960494">
                <wp:simplePos x="0" y="0"/>
                <wp:positionH relativeFrom="column">
                  <wp:posOffset>1371600</wp:posOffset>
                </wp:positionH>
                <wp:positionV relativeFrom="paragraph">
                  <wp:posOffset>1905000</wp:posOffset>
                </wp:positionV>
                <wp:extent cx="1781175" cy="104775"/>
                <wp:effectExtent l="0" t="0" r="28575" b="2857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10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22A0AE5A" id="Retângulo 30" o:spid="_x0000_s1026" style="position:absolute;margin-left:108pt;margin-top:150pt;width:140.25pt;height:8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53A8951" wp14:editId="41B2C350">
            <wp:extent cx="5743575" cy="2409078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40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5DA2" w14:textId="77777777" w:rsidR="0076610C" w:rsidRPr="00ED44E2" w:rsidRDefault="0076610C" w:rsidP="0076610C">
      <w:pPr>
        <w:tabs>
          <w:tab w:val="num" w:pos="709"/>
          <w:tab w:val="left" w:pos="9781"/>
        </w:tabs>
        <w:ind w:right="839" w:firstLine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A0E01AA" w14:textId="77777777" w:rsidR="0076610C" w:rsidRPr="00820617" w:rsidRDefault="0076610C" w:rsidP="0076610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820617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0662D3AB" w14:textId="77777777" w:rsidR="0076610C" w:rsidRDefault="0076610C" w:rsidP="0076610C">
      <w:pPr>
        <w:pStyle w:val="PargrafodaLista"/>
        <w:spacing w:after="0"/>
        <w:ind w:left="709" w:right="83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Validação</w:t>
      </w:r>
      <w:r w:rsidRPr="00E678C0">
        <w:rPr>
          <w:rFonts w:ascii="Verdana" w:hAnsi="Verdana" w:cs="Arial"/>
          <w:snapToGrid w:val="0"/>
          <w:sz w:val="20"/>
          <w:szCs w:val="20"/>
        </w:rPr>
        <w:t xml:space="preserve"> </w:t>
      </w:r>
      <w:r>
        <w:rPr>
          <w:rFonts w:ascii="Verdana" w:hAnsi="Verdana" w:cs="Arial"/>
          <w:snapToGrid w:val="0"/>
          <w:sz w:val="20"/>
          <w:szCs w:val="20"/>
        </w:rPr>
        <w:t>d</w:t>
      </w:r>
      <w:r w:rsidRPr="00E678C0">
        <w:rPr>
          <w:rFonts w:ascii="Verdana" w:hAnsi="Verdana" w:cs="Arial"/>
          <w:snapToGrid w:val="0"/>
          <w:sz w:val="20"/>
          <w:szCs w:val="20"/>
        </w:rPr>
        <w:t xml:space="preserve">o desempenho do serviço realizado pelo Fornecedor </w:t>
      </w:r>
      <w:r>
        <w:rPr>
          <w:rFonts w:ascii="Verdana" w:hAnsi="Verdana" w:cs="Arial"/>
          <w:snapToGrid w:val="0"/>
          <w:sz w:val="20"/>
          <w:szCs w:val="20"/>
        </w:rPr>
        <w:t xml:space="preserve">/ Parceiro </w:t>
      </w:r>
      <w:r w:rsidRPr="00E678C0">
        <w:rPr>
          <w:rFonts w:ascii="Verdana" w:hAnsi="Verdana" w:cs="Arial"/>
          <w:snapToGrid w:val="0"/>
          <w:sz w:val="20"/>
          <w:szCs w:val="20"/>
        </w:rPr>
        <w:t xml:space="preserve">de TD para efetuar o pagamento da Nota Fiscal. </w:t>
      </w:r>
    </w:p>
    <w:p w14:paraId="185EF2CF" w14:textId="77777777" w:rsidR="0076610C" w:rsidRPr="00820617" w:rsidRDefault="0076610C" w:rsidP="0076610C">
      <w:pPr>
        <w:tabs>
          <w:tab w:val="num" w:pos="720"/>
        </w:tabs>
        <w:spacing w:after="0"/>
        <w:ind w:left="709" w:right="83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D959EB5" w14:textId="77777777" w:rsidR="0076610C" w:rsidRPr="00820617" w:rsidRDefault="0076610C" w:rsidP="0076610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3FF63F60" w14:textId="77777777" w:rsidR="0076610C" w:rsidRPr="00B67A92" w:rsidRDefault="0076610C" w:rsidP="0076610C">
      <w:pPr>
        <w:spacing w:after="0"/>
        <w:ind w:left="708" w:firstLine="1"/>
        <w:jc w:val="both"/>
        <w:rPr>
          <w:rFonts w:ascii="Verdana" w:hAnsi="Verdana" w:cs="Arial"/>
          <w:snapToGrid w:val="0"/>
          <w:sz w:val="20"/>
          <w:szCs w:val="20"/>
        </w:rPr>
      </w:pPr>
      <w:r w:rsidRPr="00B67A92">
        <w:rPr>
          <w:rFonts w:ascii="Verdana" w:hAnsi="Verdana" w:cs="Arial"/>
          <w:snapToGrid w:val="0"/>
          <w:sz w:val="20"/>
          <w:szCs w:val="20"/>
        </w:rPr>
        <w:t>E</w:t>
      </w:r>
      <w:r>
        <w:rPr>
          <w:rFonts w:ascii="Verdana" w:hAnsi="Verdana" w:cs="Arial"/>
          <w:snapToGrid w:val="0"/>
          <w:sz w:val="20"/>
          <w:szCs w:val="20"/>
        </w:rPr>
        <w:t>-</w:t>
      </w:r>
      <w:r w:rsidRPr="00B67A92">
        <w:rPr>
          <w:rFonts w:ascii="Verdana" w:hAnsi="Verdana" w:cs="Arial"/>
          <w:snapToGrid w:val="0"/>
          <w:sz w:val="20"/>
          <w:szCs w:val="20"/>
        </w:rPr>
        <w:t>mail de Validação de Desempenho de Serviço</w:t>
      </w:r>
    </w:p>
    <w:p w14:paraId="64EA1380" w14:textId="77777777" w:rsidR="0076610C" w:rsidRPr="00820617" w:rsidRDefault="0076610C" w:rsidP="0076610C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2FAF63D" w14:textId="77777777" w:rsidR="0076610C" w:rsidRPr="00820617" w:rsidRDefault="0076610C" w:rsidP="0076610C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70C52260" w14:textId="77777777" w:rsidR="0076610C" w:rsidRPr="00820617" w:rsidRDefault="0076610C" w:rsidP="0076610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820617">
        <w:rPr>
          <w:rFonts w:ascii="Verdana" w:hAnsi="Verdana" w:cs="Verdana"/>
          <w:b/>
          <w:bCs/>
          <w:sz w:val="20"/>
          <w:szCs w:val="20"/>
        </w:rPr>
        <w:t>. ANEXOS</w:t>
      </w:r>
    </w:p>
    <w:p w14:paraId="55C4C120" w14:textId="77777777" w:rsidR="0076610C" w:rsidRDefault="0076610C" w:rsidP="0076610C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object w:dxaOrig="1551" w:dyaOrig="1004" w14:anchorId="7D283B9B">
          <v:shape id="_x0000_i1026" type="#_x0000_t75" style="width:77.25pt;height:50.25pt" o:ole="">
            <v:imagedata r:id="rId31" o:title=""/>
          </v:shape>
          <o:OLEObject Type="Embed" ProgID="Word.Document.12" ShapeID="_x0000_i1026" DrawAspect="Icon" ObjectID="_1495382805" r:id="rId32">
            <o:FieldCodes>\s</o:FieldCodes>
          </o:OLEObject>
        </w:object>
      </w:r>
      <w:r>
        <w:rPr>
          <w:rFonts w:ascii="Verdana" w:hAnsi="Verdana" w:cs="Arial"/>
          <w:snapToGrid w:val="0"/>
          <w:sz w:val="20"/>
          <w:szCs w:val="20"/>
        </w:rPr>
        <w:t xml:space="preserve">             </w:t>
      </w:r>
      <w:r>
        <w:rPr>
          <w:rFonts w:ascii="Verdana" w:hAnsi="Verdana" w:cs="Arial"/>
          <w:snapToGrid w:val="0"/>
          <w:sz w:val="20"/>
          <w:szCs w:val="20"/>
        </w:rPr>
        <w:object w:dxaOrig="1551" w:dyaOrig="1004" w14:anchorId="0B83A9D0">
          <v:shape id="_x0000_i1027" type="#_x0000_t75" style="width:77.25pt;height:50.25pt" o:ole="">
            <v:imagedata r:id="rId33" o:title=""/>
          </v:shape>
          <o:OLEObject Type="Embed" ProgID="Word.Document.12" ShapeID="_x0000_i1027" DrawAspect="Icon" ObjectID="_1495382806" r:id="rId34">
            <o:FieldCodes>\s</o:FieldCodes>
          </o:OLEObject>
        </w:object>
      </w:r>
    </w:p>
    <w:p w14:paraId="7831C9F4" w14:textId="77777777" w:rsidR="0076610C" w:rsidRDefault="0076610C" w:rsidP="0076610C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291D93F9" w14:textId="77777777" w:rsidR="0076610C" w:rsidRDefault="0076610C" w:rsidP="0076610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6EC27485" w14:textId="77777777" w:rsidR="0076610C" w:rsidRDefault="0076610C" w:rsidP="0076610C">
      <w:pPr>
        <w:autoSpaceDE w:val="0"/>
        <w:autoSpaceDN w:val="0"/>
        <w:adjustRightInd w:val="0"/>
        <w:spacing w:after="0"/>
        <w:ind w:firstLine="709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>10. REGISTROS</w:t>
      </w:r>
    </w:p>
    <w:tbl>
      <w:tblPr>
        <w:tblStyle w:val="Tabelacomgrade"/>
        <w:tblW w:w="113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1559"/>
        <w:gridCol w:w="993"/>
        <w:gridCol w:w="1559"/>
        <w:gridCol w:w="1843"/>
        <w:gridCol w:w="1310"/>
        <w:gridCol w:w="1454"/>
        <w:gridCol w:w="1454"/>
      </w:tblGrid>
      <w:tr w:rsidR="0076610C" w14:paraId="29A8700B" w14:textId="77777777" w:rsidTr="00321A1F">
        <w:trPr>
          <w:trHeight w:val="328"/>
        </w:trPr>
        <w:tc>
          <w:tcPr>
            <w:tcW w:w="1135" w:type="dxa"/>
            <w:shd w:val="clear" w:color="auto" w:fill="FDE9D9" w:themeFill="accent6" w:themeFillTint="33"/>
            <w:vAlign w:val="center"/>
          </w:tcPr>
          <w:p w14:paraId="34FD13F2" w14:textId="77777777" w:rsidR="0076610C" w:rsidRPr="005959D4" w:rsidRDefault="0076610C" w:rsidP="00321A1F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Nome do registro</w:t>
            </w:r>
          </w:p>
        </w:tc>
        <w:tc>
          <w:tcPr>
            <w:tcW w:w="1559" w:type="dxa"/>
            <w:shd w:val="clear" w:color="auto" w:fill="FDE9D9" w:themeFill="accent6" w:themeFillTint="33"/>
            <w:vAlign w:val="center"/>
          </w:tcPr>
          <w:p w14:paraId="6BF2E7AE" w14:textId="77777777" w:rsidR="0076610C" w:rsidRPr="005959D4" w:rsidRDefault="0076610C" w:rsidP="00321A1F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60AEE3F6" w14:textId="77777777" w:rsidR="0076610C" w:rsidRPr="005959D4" w:rsidRDefault="0076610C" w:rsidP="00321A1F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Subprocesso</w:t>
            </w:r>
          </w:p>
        </w:tc>
        <w:tc>
          <w:tcPr>
            <w:tcW w:w="993" w:type="dxa"/>
            <w:shd w:val="clear" w:color="auto" w:fill="FDE9D9" w:themeFill="accent6" w:themeFillTint="33"/>
            <w:vAlign w:val="center"/>
          </w:tcPr>
          <w:p w14:paraId="306C47FC" w14:textId="77777777" w:rsidR="0076610C" w:rsidRPr="005959D4" w:rsidRDefault="0076610C" w:rsidP="00321A1F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559" w:type="dxa"/>
            <w:shd w:val="clear" w:color="auto" w:fill="FDE9D9" w:themeFill="accent6" w:themeFillTint="33"/>
            <w:vAlign w:val="center"/>
          </w:tcPr>
          <w:p w14:paraId="45124C70" w14:textId="77777777" w:rsidR="0076610C" w:rsidRDefault="0076610C" w:rsidP="00321A1F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>Local e</w:t>
            </w:r>
          </w:p>
          <w:p w14:paraId="6A0B3FDF" w14:textId="77777777" w:rsidR="0076610C" w:rsidRPr="005959D4" w:rsidRDefault="0076610C" w:rsidP="00321A1F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Forma de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Armazenamento</w:t>
            </w:r>
          </w:p>
        </w:tc>
        <w:tc>
          <w:tcPr>
            <w:tcW w:w="1843" w:type="dxa"/>
            <w:shd w:val="clear" w:color="auto" w:fill="FDE9D9" w:themeFill="accent6" w:themeFillTint="33"/>
            <w:vAlign w:val="center"/>
          </w:tcPr>
          <w:p w14:paraId="4C9E5063" w14:textId="77777777" w:rsidR="0076610C" w:rsidRPr="005959D4" w:rsidRDefault="0076610C" w:rsidP="00321A1F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310" w:type="dxa"/>
            <w:shd w:val="clear" w:color="auto" w:fill="FDE9D9" w:themeFill="accent6" w:themeFillTint="33"/>
            <w:vAlign w:val="center"/>
          </w:tcPr>
          <w:p w14:paraId="707EC1E6" w14:textId="77777777" w:rsidR="0076610C" w:rsidRPr="005959D4" w:rsidRDefault="0076610C" w:rsidP="00321A1F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Tempo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de Retenção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49E18FE3" w14:textId="77777777" w:rsidR="0076610C" w:rsidRPr="005959D4" w:rsidRDefault="0076610C" w:rsidP="00321A1F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Proteção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6D59D0B4" w14:textId="77777777" w:rsidR="0076610C" w:rsidRPr="005959D4" w:rsidRDefault="0076610C" w:rsidP="00321A1F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76610C" w14:paraId="62A94DE1" w14:textId="77777777" w:rsidTr="00321A1F">
        <w:trPr>
          <w:trHeight w:val="998"/>
        </w:trPr>
        <w:tc>
          <w:tcPr>
            <w:tcW w:w="1135" w:type="dxa"/>
          </w:tcPr>
          <w:p w14:paraId="3DDF2A24" w14:textId="77777777" w:rsidR="0076610C" w:rsidRPr="000C40C2" w:rsidRDefault="0076610C" w:rsidP="00321A1F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 xml:space="preserve">E-mail do GT com </w:t>
            </w:r>
            <w:r w:rsidRPr="00BD33D3">
              <w:rPr>
                <w:rFonts w:ascii="Verdana" w:hAnsi="Verdana"/>
                <w:sz w:val="14"/>
                <w:szCs w:val="20"/>
              </w:rPr>
              <w:t>Validação do Desempenho do serviço</w:t>
            </w:r>
          </w:p>
        </w:tc>
        <w:tc>
          <w:tcPr>
            <w:tcW w:w="1559" w:type="dxa"/>
          </w:tcPr>
          <w:p w14:paraId="3560803E" w14:textId="77777777" w:rsidR="0076610C" w:rsidRPr="00AB0E7D" w:rsidRDefault="0076610C" w:rsidP="00321A1F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GTD.08.003 Acompanhamento da Performance</w:t>
            </w:r>
          </w:p>
        </w:tc>
        <w:tc>
          <w:tcPr>
            <w:tcW w:w="993" w:type="dxa"/>
          </w:tcPr>
          <w:p w14:paraId="5224AA35" w14:textId="77777777" w:rsidR="0076610C" w:rsidRPr="00AB0E7D" w:rsidRDefault="0076610C" w:rsidP="00321A1F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Governança de TD</w:t>
            </w:r>
          </w:p>
        </w:tc>
        <w:tc>
          <w:tcPr>
            <w:tcW w:w="1559" w:type="dxa"/>
          </w:tcPr>
          <w:p w14:paraId="63A28B5E" w14:textId="77777777" w:rsidR="0076610C" w:rsidRDefault="0076610C" w:rsidP="00321A1F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>Natura Lapa (E-Business Park)</w:t>
            </w:r>
          </w:p>
          <w:p w14:paraId="6DC9865D" w14:textId="77777777" w:rsidR="0076610C" w:rsidRDefault="0076610C" w:rsidP="00321A1F">
            <w:pPr>
              <w:jc w:val="center"/>
              <w:rPr>
                <w:rFonts w:ascii="Verdana" w:hAnsi="Verdana"/>
                <w:sz w:val="14"/>
                <w:szCs w:val="16"/>
              </w:rPr>
            </w:pPr>
          </w:p>
          <w:p w14:paraId="6734893B" w14:textId="77777777" w:rsidR="0076610C" w:rsidRPr="000C40C2" w:rsidRDefault="0076610C" w:rsidP="00321A1F">
            <w:pPr>
              <w:jc w:val="center"/>
              <w:rPr>
                <w:rFonts w:ascii="Verdana" w:hAnsi="Verdana"/>
                <w:sz w:val="14"/>
                <w:szCs w:val="16"/>
              </w:rPr>
            </w:pPr>
            <w:r w:rsidRPr="005959D4">
              <w:rPr>
                <w:rFonts w:ascii="Verdana" w:hAnsi="Verdana"/>
                <w:sz w:val="14"/>
                <w:szCs w:val="16"/>
              </w:rPr>
              <w:t>Eletrônico</w:t>
            </w:r>
          </w:p>
        </w:tc>
        <w:tc>
          <w:tcPr>
            <w:tcW w:w="1843" w:type="dxa"/>
          </w:tcPr>
          <w:p w14:paraId="6581888E" w14:textId="77777777" w:rsidR="0076610C" w:rsidRPr="00ED44E2" w:rsidRDefault="0076610C" w:rsidP="00321A1F">
            <w:pPr>
              <w:jc w:val="center"/>
              <w:rPr>
                <w:rFonts w:ascii="Verdana" w:hAnsi="Verdana"/>
                <w:sz w:val="14"/>
                <w:szCs w:val="20"/>
              </w:rPr>
            </w:pPr>
            <w:r w:rsidRPr="00ED44E2">
              <w:rPr>
                <w:rFonts w:ascii="Verdana" w:hAnsi="Verdana"/>
                <w:sz w:val="14"/>
                <w:szCs w:val="20"/>
              </w:rPr>
              <w:t>http://equipes.natura.net/vptd/governanca/Contratos/_layouts/15/start.aspx#/Prestao%20de%20Contas%20de%20Fornecedores/Forms/AllItems.aspx</w:t>
            </w:r>
          </w:p>
        </w:tc>
        <w:tc>
          <w:tcPr>
            <w:tcW w:w="1310" w:type="dxa"/>
          </w:tcPr>
          <w:p w14:paraId="35608D8C" w14:textId="77777777" w:rsidR="0076610C" w:rsidRPr="005959D4" w:rsidRDefault="0076610C" w:rsidP="00321A1F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 w:cs="Tahoma"/>
                <w:bCs/>
                <w:sz w:val="14"/>
                <w:szCs w:val="16"/>
              </w:rPr>
              <w:t>Permanente</w:t>
            </w:r>
          </w:p>
        </w:tc>
        <w:tc>
          <w:tcPr>
            <w:tcW w:w="1454" w:type="dxa"/>
          </w:tcPr>
          <w:p w14:paraId="54230528" w14:textId="77777777" w:rsidR="0076610C" w:rsidRPr="005959D4" w:rsidRDefault="0076610C" w:rsidP="00321A1F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sz w:val="14"/>
                <w:szCs w:val="16"/>
              </w:rPr>
              <w:t>Backup</w:t>
            </w:r>
          </w:p>
        </w:tc>
        <w:tc>
          <w:tcPr>
            <w:tcW w:w="1454" w:type="dxa"/>
          </w:tcPr>
          <w:p w14:paraId="5E89AC71" w14:textId="77777777" w:rsidR="0076610C" w:rsidRPr="005959D4" w:rsidRDefault="0076610C" w:rsidP="00321A1F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M</w:t>
            </w:r>
            <w:r w:rsidRPr="005959D4">
              <w:rPr>
                <w:rFonts w:ascii="Verdana" w:hAnsi="Verdana" w:cs="Tahoma"/>
                <w:bCs/>
                <w:sz w:val="14"/>
                <w:szCs w:val="16"/>
              </w:rPr>
              <w:t>anter</w:t>
            </w:r>
          </w:p>
        </w:tc>
      </w:tr>
    </w:tbl>
    <w:p w14:paraId="141DA0FC" w14:textId="77777777" w:rsidR="0076610C" w:rsidRPr="006E5076" w:rsidRDefault="0076610C" w:rsidP="0076610C">
      <w:pPr>
        <w:autoSpaceDE w:val="0"/>
        <w:autoSpaceDN w:val="0"/>
        <w:adjustRightInd w:val="0"/>
        <w:spacing w:after="0"/>
        <w:ind w:firstLine="709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4FB59AC5" w14:textId="77777777" w:rsidR="0076610C" w:rsidRDefault="0076610C" w:rsidP="0076610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04FF4C64" w14:textId="77777777" w:rsidR="0076610C" w:rsidRDefault="0076610C" w:rsidP="0076610C">
      <w:pPr>
        <w:ind w:firstLine="459"/>
        <w:rPr>
          <w:sz w:val="20"/>
          <w:szCs w:val="20"/>
        </w:rPr>
      </w:pPr>
    </w:p>
    <w:p w14:paraId="51223D1E" w14:textId="77777777" w:rsidR="0076610C" w:rsidRDefault="0076610C" w:rsidP="0076610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25AC9610" w14:textId="77777777" w:rsidR="005A7098" w:rsidRDefault="005A7098" w:rsidP="0076610C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  <w:lang w:val="es-AR"/>
        </w:rPr>
      </w:pPr>
    </w:p>
    <w:sectPr w:rsidR="005A7098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A67D0"/>
    <w:multiLevelType w:val="hybridMultilevel"/>
    <w:tmpl w:val="E74E1A4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AA20A5B"/>
    <w:multiLevelType w:val="hybridMultilevel"/>
    <w:tmpl w:val="E41215A6"/>
    <w:lvl w:ilvl="0" w:tplc="04160017">
      <w:start w:val="1"/>
      <w:numFmt w:val="lowerLetter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425D237B"/>
    <w:multiLevelType w:val="hybridMultilevel"/>
    <w:tmpl w:val="A130550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A1549B7"/>
    <w:multiLevelType w:val="hybridMultilevel"/>
    <w:tmpl w:val="459490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484477"/>
    <w:multiLevelType w:val="hybridMultilevel"/>
    <w:tmpl w:val="BB2AED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E32910"/>
    <w:multiLevelType w:val="hybridMultilevel"/>
    <w:tmpl w:val="25E8C1E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568B6A3F"/>
    <w:multiLevelType w:val="hybridMultilevel"/>
    <w:tmpl w:val="74BA8638"/>
    <w:lvl w:ilvl="0" w:tplc="04160015">
      <w:start w:val="1"/>
      <w:numFmt w:val="upp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03101BF"/>
    <w:multiLevelType w:val="hybridMultilevel"/>
    <w:tmpl w:val="3DB4850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A54C15"/>
    <w:multiLevelType w:val="multilevel"/>
    <w:tmpl w:val="3BA491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622334BA"/>
    <w:multiLevelType w:val="hybridMultilevel"/>
    <w:tmpl w:val="3DB4850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7146D8"/>
    <w:multiLevelType w:val="hybridMultilevel"/>
    <w:tmpl w:val="447258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DE27A2"/>
    <w:multiLevelType w:val="hybridMultilevel"/>
    <w:tmpl w:val="B814649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66CC5FBB"/>
    <w:multiLevelType w:val="hybridMultilevel"/>
    <w:tmpl w:val="98C431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C90D39"/>
    <w:multiLevelType w:val="hybridMultilevel"/>
    <w:tmpl w:val="05222A9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786C22A0"/>
    <w:multiLevelType w:val="multilevel"/>
    <w:tmpl w:val="3BA491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3"/>
  </w:num>
  <w:num w:numId="5">
    <w:abstractNumId w:val="3"/>
  </w:num>
  <w:num w:numId="6">
    <w:abstractNumId w:val="6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12"/>
  </w:num>
  <w:num w:numId="13">
    <w:abstractNumId w:val="8"/>
  </w:num>
  <w:num w:numId="14">
    <w:abstractNumId w:val="1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5ED"/>
    <w:rsid w:val="00006013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4C735B"/>
    <w:rsid w:val="0050061A"/>
    <w:rsid w:val="00531AE3"/>
    <w:rsid w:val="00584E6B"/>
    <w:rsid w:val="00594804"/>
    <w:rsid w:val="005A7098"/>
    <w:rsid w:val="005F65ED"/>
    <w:rsid w:val="006108C4"/>
    <w:rsid w:val="0072262B"/>
    <w:rsid w:val="00735BFE"/>
    <w:rsid w:val="0076610C"/>
    <w:rsid w:val="0079715E"/>
    <w:rsid w:val="00891023"/>
    <w:rsid w:val="008A7D0A"/>
    <w:rsid w:val="00951778"/>
    <w:rsid w:val="009E798C"/>
    <w:rsid w:val="00AB1A9E"/>
    <w:rsid w:val="00B6729D"/>
    <w:rsid w:val="00B67A92"/>
    <w:rsid w:val="00B76CD8"/>
    <w:rsid w:val="00B80D2F"/>
    <w:rsid w:val="00BD33D3"/>
    <w:rsid w:val="00C0527C"/>
    <w:rsid w:val="00C77D8A"/>
    <w:rsid w:val="00CC5C81"/>
    <w:rsid w:val="00CE79A2"/>
    <w:rsid w:val="00CF5749"/>
    <w:rsid w:val="00D84142"/>
    <w:rsid w:val="00DC7745"/>
    <w:rsid w:val="00E411DC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E5D78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5F65E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F65E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5F65E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F65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94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package" Target="embeddings/Documento_do_Microsoft_Word2.docx"/><Relationship Id="rId7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oleObject" Target="embeddings/oleObject1.bin"/><Relationship Id="rId25" Type="http://schemas.openxmlformats.org/officeDocument/2006/relationships/image" Target="media/image15.png"/><Relationship Id="rId33" Type="http://schemas.openxmlformats.org/officeDocument/2006/relationships/image" Target="media/image22.emf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package" Target="embeddings/Documento_do_Microsoft_Word1.docx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em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Instru&#231;&#227;o%20de%20Trabalho/Port_Modelo_I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BDC01412BA34DCF9D9B15053EF080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F979BD1-45B5-4F43-A05E-1CC95B6FEBCB}"/>
      </w:docPartPr>
      <w:docPartBody>
        <w:p w:rsidR="00CC3748" w:rsidRDefault="00CC3748">
          <w:pPr>
            <w:pStyle w:val="8BDC01412BA34DCF9D9B15053EF080A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CEB20EB80ADF4D7F9884DA3967BF08A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C8CAD95-94B3-40DE-9196-7CF00351AAEC}"/>
      </w:docPartPr>
      <w:docPartBody>
        <w:p w:rsidR="00CC3748" w:rsidRDefault="00CC3748">
          <w:pPr>
            <w:pStyle w:val="CEB20EB80ADF4D7F9884DA3967BF08AA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6B80EB741FD84D98BC08BD9592EF18C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4EC5B7-28D8-4DE2-932E-DFE00A445689}"/>
      </w:docPartPr>
      <w:docPartBody>
        <w:p w:rsidR="00CC3748" w:rsidRDefault="00CC3748">
          <w:pPr>
            <w:pStyle w:val="6B80EB741FD84D98BC08BD9592EF18C3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ADD01C6CB5964956B6C641662C6836C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BA8EE7-7271-4009-BF15-618582E576BD}"/>
      </w:docPartPr>
      <w:docPartBody>
        <w:p w:rsidR="00CC3748" w:rsidRDefault="00CC3748">
          <w:pPr>
            <w:pStyle w:val="ADD01C6CB5964956B6C641662C6836C8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748"/>
    <w:rsid w:val="00CC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8BDC01412BA34DCF9D9B15053EF080AF">
    <w:name w:val="8BDC01412BA34DCF9D9B15053EF080AF"/>
  </w:style>
  <w:style w:type="paragraph" w:customStyle="1" w:styleId="CEB20EB80ADF4D7F9884DA3967BF08AA">
    <w:name w:val="CEB20EB80ADF4D7F9884DA3967BF08AA"/>
  </w:style>
  <w:style w:type="paragraph" w:customStyle="1" w:styleId="6B80EB741FD84D98BC08BD9592EF18C3">
    <w:name w:val="6B80EB741FD84D98BC08BD9592EF18C3"/>
  </w:style>
  <w:style w:type="paragraph" w:customStyle="1" w:styleId="ADD01C6CB5964956B6C641662C6836C8">
    <w:name w:val="ADD01C6CB5964956B6C641662C6836C8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8BDC01412BA34DCF9D9B15053EF080AF">
    <w:name w:val="8BDC01412BA34DCF9D9B15053EF080AF"/>
  </w:style>
  <w:style w:type="paragraph" w:customStyle="1" w:styleId="CEB20EB80ADF4D7F9884DA3967BF08AA">
    <w:name w:val="CEB20EB80ADF4D7F9884DA3967BF08AA"/>
  </w:style>
  <w:style w:type="paragraph" w:customStyle="1" w:styleId="6B80EB741FD84D98BC08BD9592EF18C3">
    <w:name w:val="6B80EB741FD84D98BC08BD9592EF18C3"/>
  </w:style>
  <w:style w:type="paragraph" w:customStyle="1" w:styleId="ADD01C6CB5964956B6C641662C6836C8">
    <w:name w:val="ADD01C6CB5964956B6C641662C6836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MARISTELA ELIAS</DisplayName>
        <AccountId>6836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NATURABR\br92711</DisplayName>
        <AccountId>4644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MARISTELA ELIAS</DisplayName>
        <AccountId>6836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IT-2057</C_x00f3_digo>
    <Site xmlns="f26919fd-1615-4d88-839c-06ef217dfe47">Brasil</Site>
    <Data_x0020_de_x0020_Vencimento xmlns="f26919fd-1615-4d88-839c-06ef217dfe47">2016-12-17T13:19:49+00:00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2014-12-17T13:19:49+00:00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9ABFB9-1482-4093-82CD-91B84F4223BD}">
  <ds:schemaRefs>
    <ds:schemaRef ds:uri="http://www.w3.org/XML/1998/namespace"/>
    <ds:schemaRef ds:uri="http://schemas.microsoft.com/office/infopath/2007/PartnerControls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terms/"/>
    <ds:schemaRef ds:uri="f26919fd-1615-4d88-839c-06ef217dfe47"/>
    <ds:schemaRef ds:uri="http://schemas.openxmlformats.org/package/2006/metadata/core-properties"/>
    <ds:schemaRef ds:uri="121446a2-a8cc-47de-862f-9881eb6a8671"/>
  </ds:schemaRefs>
</ds:datastoreItem>
</file>

<file path=customXml/itemProps3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69DCD183-9AAE-4C60-808B-45B3BBC508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Port_Modelo_IT.dotx</Template>
  <TotalTime>0</TotalTime>
  <Pages>10</Pages>
  <Words>1090</Words>
  <Characters>5891</Characters>
  <Application>Microsoft Office Word</Application>
  <DocSecurity>4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Liberar Serviço</vt:lpstr>
      <vt:lpstr/>
    </vt:vector>
  </TitlesOfParts>
  <Company>Natura</Company>
  <LinksUpToDate>false</LinksUpToDate>
  <CharactersWithSpaces>6968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Liberar Serviço</dc:title>
  <dc:creator>BR92644</dc:creator>
  <cp:lastModifiedBy>mvmarque</cp:lastModifiedBy>
  <cp:revision>2</cp:revision>
  <dcterms:created xsi:type="dcterms:W3CDTF">2015-06-09T22:20:00Z</dcterms:created>
  <dcterms:modified xsi:type="dcterms:W3CDTF">2015-06-09T22:20:00Z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17/12/2014 11:19:49: Revisaõ de IT</vt:lpwstr>
  </property>
  <property fmtid="{D5CDD505-2E9C-101B-9397-08002B2CF9AE}" pid="7" name="WorkflowChangePath">
    <vt:lpwstr>b81220e9-78b4-4273-b219-e30eb124979f,2;b81220e9-78b4-4273-b219-e30eb124979f,7;b81220e9-78b4-4273-b219-e30eb124979f,13;b81220e9-78b4-4273-b219-e30eb124979f,16;b81220e9-78b4-4273-b219-e30eb124979f,21;b81220e9-78b4-4273-b219-e30eb124979f,23;b81220e9-78b4-427</vt:lpwstr>
  </property>
</Properties>
</file>