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9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462496" w:rsidRPr="0050061A" w14:paraId="16A636C4" w14:textId="77777777" w:rsidTr="00B6729D">
        <w:tc>
          <w:tcPr>
            <w:tcW w:w="2410" w:type="dxa"/>
          </w:tcPr>
          <w:p w14:paraId="5A6A0583" w14:textId="77777777" w:rsidR="00462496" w:rsidRPr="00323062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ms Rmn" w:hAnsi="Tms Rmn"/>
                <w:sz w:val="24"/>
                <w:szCs w:val="24"/>
                <w:lang w:val="es-AR"/>
              </w:rPr>
            </w:pPr>
            <w:bookmarkStart w:id="0" w:name="_GoBack"/>
            <w:bookmarkEnd w:id="0"/>
            <w:r w:rsidRPr="00323062">
              <w:rPr>
                <w:rFonts w:ascii="Tms Rmn" w:hAnsi="Tms Rm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737B9061" wp14:editId="665EDF6F">
                  <wp:extent cx="1095375" cy="923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30625D10" w14:textId="77777777" w:rsidR="00531AE3" w:rsidRPr="0023394D" w:rsidRDefault="00F21EFF" w:rsidP="00531AE3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Instrução de Trabalho</w:t>
            </w:r>
          </w:p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alias w:val="Título"/>
              <w:tag w:val=""/>
              <w:id w:val="-749577289"/>
              <w:placeholder>
                <w:docPart w:val="0217D967CD4448DCAC67E6EF92F420E5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48990CEC" w14:textId="77777777" w:rsidR="00462496" w:rsidRPr="00F774AB" w:rsidRDefault="00F774AB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Validar a Necessidade de Renovação</w:t>
                </w:r>
              </w:p>
            </w:sdtContent>
          </w:sdt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xtCopiaCont"/>
              <w:tag w:val="txtCopiaCont"/>
              <w:id w:val="-344320285"/>
              <w:placeholder>
                <w:docPart w:val="788FD9BDBF3D4179AE5242493386B3A2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txtCopiaCont[1]" w:storeItemID="{609ABFB9-1482-4093-82CD-91B84F4223BD}"/>
              <w:text/>
            </w:sdtPr>
            <w:sdtEndPr/>
            <w:sdtContent>
              <w:p w14:paraId="329198F8" w14:textId="77777777" w:rsidR="00462496" w:rsidRPr="00323062" w:rsidRDefault="00531AE3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  <w:lang w:val="es-AR"/>
                  </w:rPr>
                </w:pPr>
                <w:r w:rsidRPr="00531AE3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Cópia NÃO Controlada</w:t>
                </w:r>
              </w:p>
            </w:sdtContent>
          </w:sdt>
        </w:tc>
      </w:tr>
    </w:tbl>
    <w:p w14:paraId="018FBA6C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uto"/>
        <w:ind w:right="-23"/>
        <w:rPr>
          <w:rFonts w:ascii="Tahoma" w:hAnsi="Tahoma" w:cs="Tahoma"/>
          <w:b/>
          <w:bCs/>
          <w:color w:val="000000"/>
          <w:sz w:val="24"/>
          <w:szCs w:val="24"/>
          <w:lang w:val="es-AR"/>
        </w:rPr>
      </w:pPr>
    </w:p>
    <w:p w14:paraId="01EF8413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  <w:lang w:val="es-AR"/>
        </w:rPr>
      </w:pPr>
    </w:p>
    <w:p w14:paraId="5CAA8147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  <w:lang w:val="es-AR"/>
        </w:rPr>
      </w:pPr>
    </w:p>
    <w:tbl>
      <w:tblPr>
        <w:tblW w:w="10490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90"/>
      </w:tblGrid>
      <w:tr w:rsidR="00462496" w:rsidRPr="0050061A" w14:paraId="52E011E7" w14:textId="77777777" w:rsidTr="00B6729D">
        <w:tc>
          <w:tcPr>
            <w:tcW w:w="10490" w:type="dxa"/>
            <w:shd w:val="clear" w:color="auto" w:fill="B2B2B2"/>
          </w:tcPr>
          <w:p w14:paraId="142E64DC" w14:textId="77777777" w:rsidR="00462496" w:rsidRPr="00323062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</w:pPr>
          </w:p>
        </w:tc>
      </w:tr>
      <w:tr w:rsidR="00462496" w:rsidRPr="00323062" w14:paraId="384C8CF4" w14:textId="77777777" w:rsidTr="00B6729D">
        <w:tc>
          <w:tcPr>
            <w:tcW w:w="10490" w:type="dxa"/>
          </w:tcPr>
          <w:p w14:paraId="791BBDC8" w14:textId="2EC89E76" w:rsidR="00462496" w:rsidRPr="00323062" w:rsidRDefault="00B904F2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</w:pP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Código"/>
                <w:tag w:val="C_x00f3_digo"/>
                <w:id w:val="-1018539998"/>
                <w:placeholder>
                  <w:docPart w:val="8F49319CC7FB4EB9941BE003D808A2AA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609ABFB9-1482-4093-82CD-91B84F4223BD}"/>
                <w:text/>
              </w:sdtPr>
              <w:sdtEndPr/>
              <w:sdtContent>
                <w:r w:rsidR="00DF7092"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IT-2859</w:t>
                </w:r>
              </w:sdtContent>
            </w:sdt>
            <w:r w:rsidR="00462496" w:rsidRPr="00323062"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  <w:t>/REV.</w:t>
            </w: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Versão Aprovada"/>
                <w:tag w:val="approvedVersion"/>
                <w:id w:val="169227765"/>
                <w:placeholder>
                  <w:docPart w:val="F1ED83B43A334BA8AEBB00FE3C420B33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609ABFB9-1482-4093-82CD-91B84F4223BD}"/>
                <w:text/>
              </w:sdtPr>
              <w:sdtEndPr/>
              <w:sdtContent>
                <w:r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1.0</w:t>
                </w:r>
              </w:sdtContent>
            </w:sdt>
          </w:p>
        </w:tc>
      </w:tr>
      <w:tr w:rsidR="00462496" w:rsidRPr="00323062" w14:paraId="7DE5A71C" w14:textId="77777777" w:rsidTr="00B6729D">
        <w:tc>
          <w:tcPr>
            <w:tcW w:w="10490" w:type="dxa"/>
            <w:shd w:val="clear" w:color="auto" w:fill="B2B2B2"/>
          </w:tcPr>
          <w:p w14:paraId="6BC84AAC" w14:textId="77777777" w:rsidR="00462496" w:rsidRPr="00323062" w:rsidRDefault="00462496" w:rsidP="00B6729D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</w:pPr>
            <w:r w:rsidRPr="00323062"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tab/>
            </w:r>
          </w:p>
        </w:tc>
      </w:tr>
    </w:tbl>
    <w:p w14:paraId="6E48DC79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rPr>
          <w:rFonts w:ascii="Tms Rmn" w:hAnsi="Tms Rmn"/>
          <w:sz w:val="24"/>
          <w:szCs w:val="24"/>
          <w:lang w:val="es-AR"/>
        </w:rPr>
      </w:pPr>
    </w:p>
    <w:p w14:paraId="7C3EFF2C" w14:textId="77777777" w:rsidR="005A7098" w:rsidRDefault="005A7098" w:rsidP="001E0D9E">
      <w:pPr>
        <w:autoSpaceDE w:val="0"/>
        <w:autoSpaceDN w:val="0"/>
        <w:adjustRightInd w:val="0"/>
        <w:spacing w:after="0" w:line="240" w:lineRule="atLeast"/>
        <w:ind w:left="459"/>
        <w:rPr>
          <w:rFonts w:ascii="Verdana" w:hAnsi="Verdana" w:cs="Verdana"/>
          <w:b/>
          <w:bCs/>
          <w:sz w:val="20"/>
          <w:szCs w:val="20"/>
          <w:lang w:val="es-AR"/>
        </w:rPr>
      </w:pPr>
    </w:p>
    <w:p w14:paraId="17D02682" w14:textId="77777777" w:rsidR="00F774AB" w:rsidRPr="00AB0E7D" w:rsidRDefault="00F774AB" w:rsidP="00F774AB">
      <w:pPr>
        <w:autoSpaceDE w:val="0"/>
        <w:autoSpaceDN w:val="0"/>
        <w:adjustRightInd w:val="0"/>
        <w:spacing w:after="0"/>
        <w:ind w:left="709" w:right="709"/>
        <w:rPr>
          <w:rFonts w:ascii="Verdana" w:hAnsi="Verdana" w:cs="Verdana"/>
          <w:b/>
          <w:bCs/>
          <w:sz w:val="20"/>
          <w:szCs w:val="20"/>
        </w:rPr>
      </w:pPr>
      <w:r w:rsidRPr="00AB0E7D">
        <w:rPr>
          <w:rFonts w:ascii="Verdana" w:hAnsi="Verdana" w:cs="Verdana"/>
          <w:b/>
          <w:bCs/>
          <w:sz w:val="20"/>
          <w:szCs w:val="20"/>
        </w:rPr>
        <w:t>1. REFERÊNCIA</w:t>
      </w:r>
    </w:p>
    <w:p w14:paraId="276215E1" w14:textId="77777777" w:rsidR="00F774AB" w:rsidRPr="00180155" w:rsidRDefault="00F774AB" w:rsidP="00F774AB">
      <w:pPr>
        <w:spacing w:after="0"/>
        <w:ind w:left="709" w:right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GTD-08.002 Estabelecimento de Parcerias </w:t>
      </w:r>
    </w:p>
    <w:p w14:paraId="78EE2B9B" w14:textId="77777777" w:rsidR="00F774AB" w:rsidRPr="00AB0E7D" w:rsidRDefault="00F774AB" w:rsidP="00F774AB">
      <w:pPr>
        <w:spacing w:after="0"/>
        <w:ind w:left="709" w:right="709"/>
        <w:jc w:val="both"/>
        <w:rPr>
          <w:rFonts w:ascii="Verdana" w:hAnsi="Verdana" w:cs="Arial"/>
          <w:snapToGrid w:val="0"/>
          <w:sz w:val="20"/>
          <w:szCs w:val="20"/>
        </w:rPr>
      </w:pPr>
      <w:r w:rsidRPr="00AB0E7D">
        <w:rPr>
          <w:rFonts w:ascii="Verdana" w:hAnsi="Verdana" w:cs="Arial"/>
          <w:snapToGrid w:val="0"/>
          <w:sz w:val="20"/>
          <w:szCs w:val="20"/>
        </w:rPr>
        <w:t xml:space="preserve">&lt;códigos dos documentos </w:t>
      </w:r>
      <w:r w:rsidRPr="008468E3">
        <w:rPr>
          <w:rFonts w:ascii="Verdana" w:hAnsi="Verdana" w:cs="Arial"/>
          <w:snapToGrid w:val="0"/>
          <w:sz w:val="20"/>
          <w:szCs w:val="20"/>
        </w:rPr>
        <w:t>correspondentes em outro</w:t>
      </w:r>
      <w:r>
        <w:rPr>
          <w:rFonts w:ascii="Verdana" w:hAnsi="Verdana" w:cs="Arial"/>
          <w:snapToGrid w:val="0"/>
          <w:sz w:val="20"/>
          <w:szCs w:val="20"/>
        </w:rPr>
        <w:t>s</w:t>
      </w:r>
      <w:r w:rsidRPr="00AB0E7D">
        <w:rPr>
          <w:rFonts w:ascii="Verdana" w:hAnsi="Verdana" w:cs="Arial"/>
          <w:snapToGrid w:val="0"/>
          <w:sz w:val="20"/>
          <w:szCs w:val="20"/>
        </w:rPr>
        <w:t xml:space="preserve"> idiomas&gt;</w:t>
      </w:r>
    </w:p>
    <w:p w14:paraId="640BD577" w14:textId="77777777" w:rsidR="00F774AB" w:rsidRPr="00AB0E7D" w:rsidRDefault="00F774AB" w:rsidP="00F774AB">
      <w:pPr>
        <w:autoSpaceDE w:val="0"/>
        <w:autoSpaceDN w:val="0"/>
        <w:adjustRightInd w:val="0"/>
        <w:spacing w:after="0"/>
        <w:ind w:left="709" w:right="709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35090F52" w14:textId="77777777" w:rsidR="00F774AB" w:rsidRPr="00903252" w:rsidRDefault="00F774AB" w:rsidP="00F774AB">
      <w:pPr>
        <w:autoSpaceDE w:val="0"/>
        <w:autoSpaceDN w:val="0"/>
        <w:adjustRightInd w:val="0"/>
        <w:spacing w:after="0"/>
        <w:ind w:left="709" w:right="709"/>
        <w:rPr>
          <w:rFonts w:ascii="Verdana" w:hAnsi="Verdana" w:cs="Verdana"/>
          <w:b/>
          <w:bCs/>
          <w:color w:val="000000"/>
          <w:sz w:val="20"/>
          <w:szCs w:val="20"/>
        </w:rPr>
      </w:pPr>
      <w:r>
        <w:rPr>
          <w:rFonts w:ascii="Verdana" w:hAnsi="Verdana" w:cs="Verdana"/>
          <w:b/>
          <w:bCs/>
          <w:color w:val="000000"/>
          <w:sz w:val="20"/>
          <w:szCs w:val="20"/>
        </w:rPr>
        <w:t>2</w:t>
      </w:r>
      <w:r w:rsidRPr="00903252">
        <w:rPr>
          <w:rFonts w:ascii="Verdana" w:hAnsi="Verdana" w:cs="Verdana"/>
          <w:b/>
          <w:bCs/>
          <w:color w:val="000000"/>
          <w:sz w:val="20"/>
          <w:szCs w:val="20"/>
        </w:rPr>
        <w:t>. OBJETIVO</w:t>
      </w:r>
    </w:p>
    <w:p w14:paraId="379D9581" w14:textId="77777777" w:rsidR="00F774AB" w:rsidRDefault="00F774AB" w:rsidP="00F774AB">
      <w:pPr>
        <w:spacing w:after="0"/>
        <w:ind w:left="709" w:right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O objetivo é monitorar o vencimento do contrato para avaliar se a contratação atual requer uma renovação de contrato. </w:t>
      </w:r>
    </w:p>
    <w:p w14:paraId="337D521A" w14:textId="77777777" w:rsidR="00F774AB" w:rsidRPr="00820617" w:rsidRDefault="00F774AB" w:rsidP="00F774AB">
      <w:pPr>
        <w:tabs>
          <w:tab w:val="num" w:pos="284"/>
        </w:tabs>
        <w:spacing w:after="0"/>
        <w:ind w:left="709" w:right="709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9C379EC" w14:textId="77777777" w:rsidR="00F774AB" w:rsidRPr="00820617" w:rsidRDefault="00F774AB" w:rsidP="00F774AB">
      <w:pPr>
        <w:autoSpaceDE w:val="0"/>
        <w:autoSpaceDN w:val="0"/>
        <w:adjustRightInd w:val="0"/>
        <w:spacing w:after="0"/>
        <w:ind w:left="709" w:right="70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3</w:t>
      </w:r>
      <w:r w:rsidRPr="00820617">
        <w:rPr>
          <w:rFonts w:ascii="Verdana" w:hAnsi="Verdana" w:cs="Verdana"/>
          <w:b/>
          <w:bCs/>
          <w:sz w:val="20"/>
          <w:szCs w:val="20"/>
        </w:rPr>
        <w:t>. SEGURANÇA</w:t>
      </w:r>
    </w:p>
    <w:p w14:paraId="0B2941B5" w14:textId="77777777" w:rsidR="00F774AB" w:rsidRDefault="00F774AB" w:rsidP="00F774AB">
      <w:pPr>
        <w:autoSpaceDE w:val="0"/>
        <w:autoSpaceDN w:val="0"/>
        <w:adjustRightInd w:val="0"/>
        <w:spacing w:after="0"/>
        <w:ind w:left="709" w:right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N/A</w:t>
      </w:r>
    </w:p>
    <w:p w14:paraId="48CA709B" w14:textId="77777777" w:rsidR="00F774AB" w:rsidRPr="00820617" w:rsidRDefault="00F774AB" w:rsidP="00F774AB">
      <w:pPr>
        <w:tabs>
          <w:tab w:val="num" w:pos="284"/>
          <w:tab w:val="left" w:pos="3090"/>
        </w:tabs>
        <w:spacing w:after="0"/>
        <w:ind w:left="709" w:right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ab/>
      </w:r>
    </w:p>
    <w:p w14:paraId="194EB876" w14:textId="77777777" w:rsidR="00F774AB" w:rsidRPr="00820617" w:rsidRDefault="00F774AB" w:rsidP="00F774AB">
      <w:pPr>
        <w:autoSpaceDE w:val="0"/>
        <w:autoSpaceDN w:val="0"/>
        <w:adjustRightInd w:val="0"/>
        <w:spacing w:after="0"/>
        <w:ind w:left="709" w:right="70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4</w:t>
      </w:r>
      <w:r w:rsidRPr="00820617">
        <w:rPr>
          <w:rFonts w:ascii="Verdana" w:hAnsi="Verdana" w:cs="Verdana"/>
          <w:b/>
          <w:bCs/>
          <w:sz w:val="20"/>
          <w:szCs w:val="20"/>
        </w:rPr>
        <w:t xml:space="preserve">. </w:t>
      </w:r>
      <w:r>
        <w:rPr>
          <w:rFonts w:ascii="Verdana" w:hAnsi="Verdana" w:cs="Verdana"/>
          <w:b/>
          <w:bCs/>
          <w:sz w:val="20"/>
          <w:szCs w:val="20"/>
        </w:rPr>
        <w:t>RECURSOS</w:t>
      </w:r>
      <w:r w:rsidRPr="00820617">
        <w:rPr>
          <w:rFonts w:ascii="Verdana" w:hAnsi="Verdana" w:cs="Verdana"/>
          <w:b/>
          <w:bCs/>
          <w:sz w:val="20"/>
          <w:szCs w:val="20"/>
        </w:rPr>
        <w:t xml:space="preserve"> NECESSÁRIOS</w:t>
      </w:r>
    </w:p>
    <w:p w14:paraId="7C074BA6" w14:textId="77777777" w:rsidR="00F774AB" w:rsidRDefault="00F774AB" w:rsidP="00F774AB">
      <w:pPr>
        <w:tabs>
          <w:tab w:val="num" w:pos="284"/>
        </w:tabs>
        <w:spacing w:after="0"/>
        <w:ind w:left="709" w:righ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- Catalogo de Contratos </w:t>
      </w:r>
    </w:p>
    <w:p w14:paraId="3EEE15C4" w14:textId="77777777" w:rsidR="00F774AB" w:rsidRDefault="00B904F2" w:rsidP="00F774AB">
      <w:pPr>
        <w:tabs>
          <w:tab w:val="num" w:pos="284"/>
        </w:tabs>
        <w:spacing w:after="0"/>
        <w:ind w:left="709" w:right="709"/>
        <w:rPr>
          <w:rStyle w:val="Hyperlink"/>
          <w:rFonts w:ascii="Verdana" w:hAnsi="Verdana"/>
          <w:color w:val="auto"/>
          <w:sz w:val="20"/>
          <w:szCs w:val="20"/>
          <w:u w:val="none"/>
        </w:rPr>
      </w:pPr>
      <w:hyperlink r:id="rId11" w:history="1">
        <w:r w:rsidR="00F774AB" w:rsidRPr="00522B81">
          <w:rPr>
            <w:rStyle w:val="Hyperlink"/>
            <w:rFonts w:ascii="Verdana" w:hAnsi="Verdana"/>
            <w:color w:val="auto"/>
            <w:sz w:val="20"/>
            <w:szCs w:val="20"/>
            <w:u w:val="none"/>
          </w:rPr>
          <w:t>http://equipes.natura.net/vptd/governanca/Contratos/SitePages/Página%20Inicial.aspx</w:t>
        </w:r>
      </w:hyperlink>
    </w:p>
    <w:p w14:paraId="4EC5E0C9" w14:textId="77777777" w:rsidR="00F774AB" w:rsidRPr="00820617" w:rsidRDefault="00F774AB" w:rsidP="00F774AB">
      <w:pPr>
        <w:tabs>
          <w:tab w:val="num" w:pos="284"/>
        </w:tabs>
        <w:spacing w:after="0"/>
        <w:ind w:left="709" w:right="709"/>
        <w:rPr>
          <w:rFonts w:ascii="Verdana" w:hAnsi="Verdana" w:cs="Arial"/>
          <w:snapToGrid w:val="0"/>
          <w:sz w:val="20"/>
          <w:szCs w:val="20"/>
        </w:rPr>
      </w:pPr>
      <w:r w:rsidRPr="00F248DC">
        <w:rPr>
          <w:rFonts w:ascii="Verdana" w:hAnsi="Verdana" w:cs="Arial"/>
          <w:snapToGrid w:val="0"/>
          <w:sz w:val="20"/>
          <w:szCs w:val="20"/>
        </w:rPr>
        <w:t xml:space="preserve"> </w:t>
      </w:r>
      <w:r w:rsidRPr="00820617">
        <w:rPr>
          <w:rFonts w:ascii="Verdana" w:hAnsi="Verdana" w:cs="Arial"/>
          <w:snapToGrid w:val="0"/>
          <w:sz w:val="20"/>
          <w:szCs w:val="20"/>
        </w:rPr>
        <w:tab/>
      </w:r>
    </w:p>
    <w:p w14:paraId="184D5E08" w14:textId="77777777" w:rsidR="00F774AB" w:rsidRPr="00820617" w:rsidRDefault="00F774AB" w:rsidP="00F774AB">
      <w:pPr>
        <w:tabs>
          <w:tab w:val="num" w:pos="284"/>
        </w:tabs>
        <w:spacing w:after="0"/>
        <w:ind w:left="709" w:right="70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5</w:t>
      </w:r>
      <w:r w:rsidRPr="00820617">
        <w:rPr>
          <w:rFonts w:ascii="Verdana" w:hAnsi="Verdana" w:cs="Verdana"/>
          <w:b/>
          <w:bCs/>
          <w:sz w:val="20"/>
          <w:szCs w:val="20"/>
        </w:rPr>
        <w:t>. DEFINIÇÕES</w:t>
      </w:r>
    </w:p>
    <w:p w14:paraId="6B1D18AB" w14:textId="77777777" w:rsidR="00F774AB" w:rsidRDefault="00F774AB" w:rsidP="00F774AB">
      <w:pPr>
        <w:spacing w:after="0"/>
        <w:ind w:left="709" w:righ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GT = Gestor Técnico </w:t>
      </w:r>
    </w:p>
    <w:p w14:paraId="56484810" w14:textId="77777777" w:rsidR="00F774AB" w:rsidRDefault="00F774AB" w:rsidP="00F774AB">
      <w:pPr>
        <w:spacing w:after="0"/>
        <w:ind w:left="709" w:righ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SLC = Solicitação de Contratação</w:t>
      </w:r>
    </w:p>
    <w:p w14:paraId="2E01760A" w14:textId="77777777" w:rsidR="00F774AB" w:rsidRPr="00820617" w:rsidRDefault="00F774AB" w:rsidP="00F774AB">
      <w:pPr>
        <w:spacing w:after="0"/>
        <w:ind w:left="709" w:right="709"/>
        <w:rPr>
          <w:rFonts w:ascii="Verdana" w:hAnsi="Verdana" w:cs="Verdana"/>
          <w:b/>
          <w:bCs/>
          <w:sz w:val="20"/>
          <w:szCs w:val="20"/>
        </w:rPr>
      </w:pPr>
    </w:p>
    <w:p w14:paraId="091A2A83" w14:textId="77777777" w:rsidR="00F774AB" w:rsidRDefault="00F774AB" w:rsidP="00F774AB">
      <w:pPr>
        <w:spacing w:after="0"/>
        <w:ind w:left="709" w:right="70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6</w:t>
      </w:r>
      <w:r w:rsidRPr="00820617">
        <w:rPr>
          <w:rFonts w:ascii="Verdana" w:hAnsi="Verdana" w:cs="Verdana"/>
          <w:b/>
          <w:bCs/>
          <w:sz w:val="20"/>
          <w:szCs w:val="20"/>
        </w:rPr>
        <w:t>. DESCRIÇÃO</w:t>
      </w:r>
    </w:p>
    <w:p w14:paraId="4BDDA500" w14:textId="77777777" w:rsidR="00F774AB" w:rsidRDefault="00F774AB" w:rsidP="00F774AB">
      <w:pPr>
        <w:spacing w:after="0"/>
        <w:ind w:left="709" w:right="709"/>
        <w:rPr>
          <w:rFonts w:ascii="Verdana" w:hAnsi="Verdana" w:cs="Verdana"/>
          <w:b/>
          <w:bCs/>
          <w:sz w:val="20"/>
          <w:szCs w:val="20"/>
        </w:rPr>
      </w:pPr>
    </w:p>
    <w:p w14:paraId="110FE0CC" w14:textId="77777777" w:rsidR="00F774AB" w:rsidRDefault="00F774AB" w:rsidP="00F774AB">
      <w:pPr>
        <w:pStyle w:val="PargrafodaLista"/>
        <w:numPr>
          <w:ilvl w:val="1"/>
          <w:numId w:val="1"/>
        </w:numPr>
        <w:ind w:left="1134" w:right="709" w:hanging="431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Para monitorar o vencimento dos contratos é necessário acessar o Catalogo de contratos de TD. </w:t>
      </w:r>
    </w:p>
    <w:p w14:paraId="292FA5E3" w14:textId="77777777" w:rsidR="00F774AB" w:rsidRDefault="00F774AB" w:rsidP="00F774AB">
      <w:pPr>
        <w:pStyle w:val="PargrafodaLista"/>
        <w:ind w:left="1134" w:right="709"/>
        <w:rPr>
          <w:rFonts w:ascii="Verdana" w:hAnsi="Verdana"/>
          <w:sz w:val="20"/>
          <w:szCs w:val="20"/>
        </w:rPr>
      </w:pPr>
    </w:p>
    <w:p w14:paraId="23FBBCA6" w14:textId="77777777" w:rsidR="00F774AB" w:rsidRPr="00A66E39" w:rsidRDefault="00F774AB" w:rsidP="00F774AB">
      <w:pPr>
        <w:pStyle w:val="PargrafodaLista"/>
        <w:ind w:left="709" w:right="709"/>
        <w:rPr>
          <w:rStyle w:val="Hyperlink"/>
          <w:rFonts w:ascii="Verdana" w:hAnsi="Verdana"/>
          <w:color w:val="auto"/>
          <w:sz w:val="20"/>
          <w:szCs w:val="20"/>
          <w:u w:val="none"/>
        </w:rPr>
      </w:pPr>
      <w:r>
        <w:rPr>
          <w:noProof/>
          <w:lang w:eastAsia="pt-BR"/>
        </w:rPr>
        <w:drawing>
          <wp:inline distT="0" distB="0" distL="0" distR="0" wp14:anchorId="60AE8B73" wp14:editId="2328AAB9">
            <wp:extent cx="5772150" cy="2501685"/>
            <wp:effectExtent l="0" t="0" r="0" b="0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41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0F537" w14:textId="77777777" w:rsidR="00F774AB" w:rsidRPr="00494B7F" w:rsidRDefault="00F774AB" w:rsidP="00F774AB">
      <w:pPr>
        <w:pStyle w:val="PargrafodaLista"/>
        <w:ind w:left="709" w:right="709"/>
        <w:rPr>
          <w:rFonts w:ascii="Verdana" w:hAnsi="Verdana"/>
          <w:sz w:val="20"/>
          <w:szCs w:val="20"/>
        </w:rPr>
      </w:pPr>
    </w:p>
    <w:p w14:paraId="6D4BE857" w14:textId="77777777" w:rsidR="00F774AB" w:rsidRDefault="00F774AB" w:rsidP="00F774AB">
      <w:pPr>
        <w:ind w:left="709" w:right="709"/>
      </w:pPr>
    </w:p>
    <w:p w14:paraId="141D35A3" w14:textId="77777777" w:rsidR="00F774AB" w:rsidRDefault="00F774AB" w:rsidP="00F774AB">
      <w:pPr>
        <w:pStyle w:val="PargrafodaLista"/>
        <w:numPr>
          <w:ilvl w:val="1"/>
          <w:numId w:val="1"/>
        </w:numPr>
        <w:ind w:left="1168" w:right="709" w:hanging="431"/>
      </w:pPr>
      <w:r>
        <w:lastRenderedPageBreak/>
        <w:t>Acessar o catálogo de contratos, clicando no menu a esquerda da tela “Catálogo de Contratos – Operação”</w:t>
      </w:r>
    </w:p>
    <w:p w14:paraId="3F9F7493" w14:textId="77777777" w:rsidR="00F774AB" w:rsidRDefault="00F774AB" w:rsidP="00F774AB">
      <w:pPr>
        <w:ind w:left="709" w:right="709"/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A2A3CEB" wp14:editId="716FE8AC">
                <wp:simplePos x="0" y="0"/>
                <wp:positionH relativeFrom="column">
                  <wp:posOffset>542925</wp:posOffset>
                </wp:positionH>
                <wp:positionV relativeFrom="paragraph">
                  <wp:posOffset>826135</wp:posOffset>
                </wp:positionV>
                <wp:extent cx="723900" cy="257175"/>
                <wp:effectExtent l="0" t="0" r="19050" b="28575"/>
                <wp:wrapNone/>
                <wp:docPr id="16" name="Retâ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2571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16" o:spid="_x0000_s1026" style="position:absolute;margin-left:42.75pt;margin-top:65.05pt;width:57pt;height:20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" filled="f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6D3DFE80" wp14:editId="7E59639D">
            <wp:extent cx="5745224" cy="2143125"/>
            <wp:effectExtent l="0" t="0" r="8255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224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7F461" w14:textId="77777777" w:rsidR="00F774AB" w:rsidRDefault="00F774AB" w:rsidP="00F774AB">
      <w:pPr>
        <w:ind w:left="709" w:right="709"/>
        <w:jc w:val="both"/>
      </w:pPr>
    </w:p>
    <w:p w14:paraId="5A772A4B" w14:textId="77777777" w:rsidR="00F774AB" w:rsidRPr="00A66E39" w:rsidRDefault="00F774AB" w:rsidP="00F774AB">
      <w:pPr>
        <w:pStyle w:val="PargrafodaLista"/>
        <w:numPr>
          <w:ilvl w:val="1"/>
          <w:numId w:val="1"/>
        </w:numPr>
        <w:ind w:left="1565" w:right="709" w:hanging="431"/>
        <w:mirrorIndents/>
        <w:jc w:val="both"/>
      </w:pPr>
      <w:r>
        <w:rPr>
          <w:rFonts w:ascii="Verdana" w:hAnsi="Verdana"/>
          <w:sz w:val="20"/>
          <w:szCs w:val="20"/>
        </w:rPr>
        <w:t>Ao acessar o catálogo, aplicar o filtro no menu superior “C</w:t>
      </w:r>
      <w:r w:rsidRPr="00522B81">
        <w:rPr>
          <w:rFonts w:ascii="Verdana" w:hAnsi="Verdana"/>
          <w:sz w:val="20"/>
          <w:szCs w:val="20"/>
        </w:rPr>
        <w:t xml:space="preserve">ontratos </w:t>
      </w:r>
      <w:r>
        <w:rPr>
          <w:rFonts w:ascii="Verdana" w:hAnsi="Verdana"/>
          <w:sz w:val="20"/>
          <w:szCs w:val="20"/>
        </w:rPr>
        <w:t>a vencer 90 dias”, para avaliar os contratos que possivelmente serão renovados.</w:t>
      </w:r>
    </w:p>
    <w:p w14:paraId="289E5F28" w14:textId="77777777" w:rsidR="00F774AB" w:rsidRPr="00522B81" w:rsidRDefault="00F774AB" w:rsidP="00F774AB">
      <w:pPr>
        <w:pStyle w:val="PargrafodaLista"/>
        <w:ind w:left="709" w:right="709"/>
        <w:mirrorIndents/>
      </w:pPr>
    </w:p>
    <w:p w14:paraId="5EB54830" w14:textId="77777777" w:rsidR="00F774AB" w:rsidRDefault="00F774AB" w:rsidP="00F774AB">
      <w:pPr>
        <w:pStyle w:val="PargrafodaLista"/>
        <w:ind w:left="709" w:right="709"/>
        <w:mirrorIndents/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4F8CA0" wp14:editId="74D2A313">
                <wp:simplePos x="0" y="0"/>
                <wp:positionH relativeFrom="column">
                  <wp:posOffset>1733550</wp:posOffset>
                </wp:positionH>
                <wp:positionV relativeFrom="paragraph">
                  <wp:posOffset>742950</wp:posOffset>
                </wp:positionV>
                <wp:extent cx="809625" cy="238125"/>
                <wp:effectExtent l="0" t="0" r="28575" b="28575"/>
                <wp:wrapNone/>
                <wp:docPr id="9" name="Retâ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2381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9" o:spid="_x0000_s1026" style="position:absolute;margin-left:136.5pt;margin-top:58.5pt;width:63.75pt;height:1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" filled="f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4FC6FEA5" wp14:editId="2023EBC4">
            <wp:extent cx="5743575" cy="2438400"/>
            <wp:effectExtent l="0" t="0" r="952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3566" cy="2446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F3E4A" w14:textId="77777777" w:rsidR="00F774AB" w:rsidRDefault="00F774AB" w:rsidP="00F774AB">
      <w:pPr>
        <w:pStyle w:val="PargrafodaLista"/>
        <w:ind w:left="709" w:right="709"/>
        <w:mirrorIndents/>
      </w:pPr>
    </w:p>
    <w:p w14:paraId="57258974" w14:textId="77777777" w:rsidR="00F774AB" w:rsidRDefault="00F774AB" w:rsidP="00F774AB">
      <w:pPr>
        <w:pStyle w:val="PargrafodaLista"/>
        <w:numPr>
          <w:ilvl w:val="1"/>
          <w:numId w:val="1"/>
        </w:numPr>
        <w:autoSpaceDE w:val="0"/>
        <w:autoSpaceDN w:val="0"/>
        <w:adjustRightInd w:val="0"/>
        <w:ind w:left="709" w:right="709" w:hanging="431"/>
        <w:mirrorIndents/>
        <w:rPr>
          <w:rFonts w:ascii="Verdana" w:eastAsia="Calibri" w:hAnsi="Verdana" w:cs="Verdana"/>
          <w:sz w:val="20"/>
          <w:szCs w:val="20"/>
        </w:rPr>
      </w:pPr>
      <w:r>
        <w:rPr>
          <w:rFonts w:ascii="Verdana" w:eastAsia="Calibri" w:hAnsi="Verdana" w:cs="Verdana"/>
          <w:sz w:val="20"/>
          <w:szCs w:val="20"/>
        </w:rPr>
        <w:t>Após o filtro, teremos acesso aos contratos com todos os status da ferramenta:</w:t>
      </w:r>
    </w:p>
    <w:p w14:paraId="5617089F" w14:textId="77777777" w:rsidR="00F774AB" w:rsidRDefault="00F774AB" w:rsidP="00F774AB">
      <w:pPr>
        <w:pStyle w:val="PargrafodaLista"/>
        <w:autoSpaceDE w:val="0"/>
        <w:autoSpaceDN w:val="0"/>
        <w:adjustRightInd w:val="0"/>
        <w:ind w:left="709" w:right="709"/>
        <w:mirrorIndents/>
        <w:rPr>
          <w:rFonts w:ascii="Verdana" w:eastAsia="Calibri" w:hAnsi="Verdana" w:cs="Verdana"/>
          <w:sz w:val="20"/>
          <w:szCs w:val="20"/>
        </w:rPr>
      </w:pPr>
    </w:p>
    <w:p w14:paraId="4CB2A1AA" w14:textId="77777777" w:rsidR="00F774AB" w:rsidRPr="001A3A5A" w:rsidRDefault="00F774AB" w:rsidP="00F774AB">
      <w:pPr>
        <w:pStyle w:val="PargrafodaLista"/>
        <w:autoSpaceDE w:val="0"/>
        <w:autoSpaceDN w:val="0"/>
        <w:adjustRightInd w:val="0"/>
        <w:ind w:left="709" w:right="709"/>
        <w:mirrorIndents/>
        <w:jc w:val="both"/>
        <w:rPr>
          <w:rFonts w:ascii="Verdana" w:eastAsia="Calibri" w:hAnsi="Verdana" w:cs="Verdana"/>
          <w:sz w:val="20"/>
          <w:szCs w:val="20"/>
        </w:rPr>
      </w:pPr>
      <w:r w:rsidRPr="001A3A5A">
        <w:rPr>
          <w:rFonts w:ascii="Verdana" w:eastAsia="Calibri" w:hAnsi="Verdana" w:cs="Verdana"/>
          <w:sz w:val="20"/>
          <w:szCs w:val="20"/>
        </w:rPr>
        <w:t>Ativo-Regular</w:t>
      </w:r>
    </w:p>
    <w:p w14:paraId="7BF0D1CB" w14:textId="77777777" w:rsidR="00F774AB" w:rsidRDefault="00F774AB" w:rsidP="00F774AB">
      <w:pPr>
        <w:pStyle w:val="PargrafodaLista"/>
        <w:autoSpaceDE w:val="0"/>
        <w:autoSpaceDN w:val="0"/>
        <w:adjustRightInd w:val="0"/>
        <w:ind w:left="709" w:right="709"/>
        <w:mirrorIndents/>
        <w:jc w:val="both"/>
        <w:rPr>
          <w:rFonts w:ascii="Verdana" w:eastAsia="Calibri" w:hAnsi="Verdana" w:cs="Verdana"/>
          <w:sz w:val="20"/>
          <w:szCs w:val="20"/>
        </w:rPr>
      </w:pPr>
      <w:r w:rsidRPr="001A3A5A">
        <w:rPr>
          <w:rFonts w:ascii="Verdana" w:eastAsia="Calibri" w:hAnsi="Verdana" w:cs="Verdana"/>
          <w:sz w:val="20"/>
          <w:szCs w:val="20"/>
        </w:rPr>
        <w:t>Ativo-Vencido</w:t>
      </w:r>
    </w:p>
    <w:p w14:paraId="60AD4D2F" w14:textId="77777777" w:rsidR="00F774AB" w:rsidRDefault="00F774AB" w:rsidP="00F774AB">
      <w:pPr>
        <w:pStyle w:val="PargrafodaLista"/>
        <w:autoSpaceDE w:val="0"/>
        <w:autoSpaceDN w:val="0"/>
        <w:adjustRightInd w:val="0"/>
        <w:ind w:left="709" w:right="709"/>
        <w:mirrorIndents/>
        <w:jc w:val="both"/>
        <w:rPr>
          <w:rFonts w:ascii="Verdana" w:eastAsia="Calibri" w:hAnsi="Verdana" w:cs="Verdana"/>
          <w:sz w:val="20"/>
          <w:szCs w:val="20"/>
        </w:rPr>
      </w:pPr>
      <w:r>
        <w:rPr>
          <w:rFonts w:ascii="Verdana" w:eastAsia="Calibri" w:hAnsi="Verdana" w:cs="Verdana"/>
          <w:sz w:val="20"/>
          <w:szCs w:val="20"/>
        </w:rPr>
        <w:t>Cancelado</w:t>
      </w:r>
    </w:p>
    <w:p w14:paraId="7376E866" w14:textId="77777777" w:rsidR="00F774AB" w:rsidRPr="001A3A5A" w:rsidRDefault="00F774AB" w:rsidP="00F774AB">
      <w:pPr>
        <w:pStyle w:val="PargrafodaLista"/>
        <w:autoSpaceDE w:val="0"/>
        <w:autoSpaceDN w:val="0"/>
        <w:adjustRightInd w:val="0"/>
        <w:ind w:left="709" w:right="709"/>
        <w:mirrorIndents/>
        <w:jc w:val="both"/>
        <w:rPr>
          <w:rFonts w:ascii="Verdana" w:eastAsia="Calibri" w:hAnsi="Verdana" w:cs="Verdana"/>
          <w:sz w:val="20"/>
          <w:szCs w:val="20"/>
        </w:rPr>
      </w:pPr>
      <w:r w:rsidRPr="001A3A5A">
        <w:rPr>
          <w:rFonts w:ascii="Verdana" w:eastAsia="Calibri" w:hAnsi="Verdana" w:cs="Verdana"/>
          <w:sz w:val="20"/>
          <w:szCs w:val="20"/>
        </w:rPr>
        <w:t>Encerrado</w:t>
      </w:r>
    </w:p>
    <w:p w14:paraId="33BE9993" w14:textId="77777777" w:rsidR="00F774AB" w:rsidRDefault="00F774AB" w:rsidP="00F774AB">
      <w:pPr>
        <w:pStyle w:val="PargrafodaLista"/>
        <w:autoSpaceDE w:val="0"/>
        <w:autoSpaceDN w:val="0"/>
        <w:adjustRightInd w:val="0"/>
        <w:ind w:left="709" w:right="709"/>
        <w:mirrorIndents/>
        <w:jc w:val="both"/>
        <w:rPr>
          <w:rFonts w:ascii="Verdana" w:eastAsia="Calibri" w:hAnsi="Verdana" w:cs="Verdana"/>
          <w:sz w:val="20"/>
          <w:szCs w:val="20"/>
        </w:rPr>
      </w:pPr>
      <w:r w:rsidRPr="001A3A5A">
        <w:rPr>
          <w:rFonts w:ascii="Verdana" w:eastAsia="Calibri" w:hAnsi="Verdana" w:cs="Verdana"/>
          <w:sz w:val="20"/>
          <w:szCs w:val="20"/>
        </w:rPr>
        <w:t>Rescindido</w:t>
      </w:r>
    </w:p>
    <w:p w14:paraId="32167472" w14:textId="77777777" w:rsidR="00F774AB" w:rsidRDefault="00F774AB" w:rsidP="00F774AB">
      <w:pPr>
        <w:pStyle w:val="PargrafodaLista"/>
        <w:autoSpaceDE w:val="0"/>
        <w:autoSpaceDN w:val="0"/>
        <w:adjustRightInd w:val="0"/>
        <w:ind w:left="709" w:right="709"/>
        <w:mirrorIndents/>
        <w:jc w:val="both"/>
        <w:rPr>
          <w:rFonts w:ascii="Verdana" w:eastAsia="Calibri" w:hAnsi="Verdana" w:cs="Verdana"/>
          <w:sz w:val="20"/>
          <w:szCs w:val="20"/>
        </w:rPr>
      </w:pPr>
      <w:r>
        <w:rPr>
          <w:rFonts w:ascii="Verdana" w:eastAsia="Calibri" w:hAnsi="Verdana" w:cs="Verdana"/>
          <w:sz w:val="20"/>
          <w:szCs w:val="20"/>
        </w:rPr>
        <w:t>Resilição</w:t>
      </w:r>
    </w:p>
    <w:p w14:paraId="227DFD4D" w14:textId="77777777" w:rsidR="00F774AB" w:rsidRDefault="00F774AB" w:rsidP="00F774AB">
      <w:pPr>
        <w:pStyle w:val="PargrafodaLista"/>
        <w:autoSpaceDE w:val="0"/>
        <w:autoSpaceDN w:val="0"/>
        <w:adjustRightInd w:val="0"/>
        <w:ind w:left="709" w:right="709"/>
        <w:mirrorIndents/>
        <w:jc w:val="both"/>
        <w:rPr>
          <w:rFonts w:ascii="Verdana" w:eastAsia="Calibri" w:hAnsi="Verdana" w:cs="Verdana"/>
          <w:sz w:val="20"/>
          <w:szCs w:val="20"/>
        </w:rPr>
      </w:pPr>
      <w:r>
        <w:rPr>
          <w:rFonts w:ascii="Verdana" w:eastAsia="Calibri" w:hAnsi="Verdana" w:cs="Verdana"/>
          <w:sz w:val="20"/>
          <w:szCs w:val="20"/>
        </w:rPr>
        <w:t>Transicionado</w:t>
      </w:r>
    </w:p>
    <w:p w14:paraId="566B3C2D" w14:textId="77777777" w:rsidR="00F774AB" w:rsidRDefault="00F774AB" w:rsidP="00F774AB">
      <w:pPr>
        <w:pStyle w:val="PargrafodaLista"/>
        <w:autoSpaceDE w:val="0"/>
        <w:autoSpaceDN w:val="0"/>
        <w:adjustRightInd w:val="0"/>
        <w:ind w:left="709" w:right="709"/>
        <w:mirrorIndents/>
        <w:jc w:val="both"/>
        <w:rPr>
          <w:rFonts w:ascii="Verdana" w:eastAsia="Calibri" w:hAnsi="Verdana" w:cs="Verdana"/>
          <w:sz w:val="20"/>
          <w:szCs w:val="20"/>
        </w:rPr>
      </w:pPr>
    </w:p>
    <w:p w14:paraId="6AF075F1" w14:textId="77777777" w:rsidR="00F774AB" w:rsidRDefault="00F774AB" w:rsidP="00F774AB">
      <w:pPr>
        <w:pStyle w:val="PargrafodaLista"/>
        <w:autoSpaceDE w:val="0"/>
        <w:autoSpaceDN w:val="0"/>
        <w:adjustRightInd w:val="0"/>
        <w:ind w:left="709" w:right="709"/>
        <w:mirrorIndents/>
        <w:jc w:val="both"/>
        <w:rPr>
          <w:rFonts w:ascii="Verdana" w:eastAsia="Calibri" w:hAnsi="Verdana" w:cs="Verdana"/>
          <w:sz w:val="20"/>
          <w:szCs w:val="20"/>
        </w:rPr>
      </w:pPr>
      <w:r>
        <w:rPr>
          <w:rFonts w:ascii="Verdana" w:eastAsia="Calibri" w:hAnsi="Verdana" w:cs="Verdana"/>
          <w:sz w:val="20"/>
          <w:szCs w:val="20"/>
        </w:rPr>
        <w:t xml:space="preserve">Porém para avaliar os contratos que serão renovados, faz necessário manter o filtro para os seguintes status: </w:t>
      </w:r>
      <w:r w:rsidRPr="004D3E2C">
        <w:rPr>
          <w:rFonts w:ascii="Verdana" w:eastAsia="Calibri" w:hAnsi="Verdana" w:cs="Verdana"/>
          <w:b/>
          <w:sz w:val="20"/>
          <w:szCs w:val="20"/>
        </w:rPr>
        <w:t>Ativo-Vencido e Ativo-Regular</w:t>
      </w:r>
      <w:r w:rsidRPr="00872FB8">
        <w:rPr>
          <w:rFonts w:ascii="Verdana" w:eastAsia="Calibri" w:hAnsi="Verdana" w:cs="Verdana"/>
          <w:sz w:val="20"/>
          <w:szCs w:val="20"/>
        </w:rPr>
        <w:t xml:space="preserve">. </w:t>
      </w:r>
    </w:p>
    <w:p w14:paraId="25E99876" w14:textId="77777777" w:rsidR="00F774AB" w:rsidRDefault="00F774AB" w:rsidP="00F774AB">
      <w:pPr>
        <w:autoSpaceDE w:val="0"/>
        <w:autoSpaceDN w:val="0"/>
        <w:adjustRightInd w:val="0"/>
        <w:ind w:left="709" w:right="709"/>
        <w:mirrorIndents/>
        <w:jc w:val="right"/>
      </w:pPr>
      <w:r>
        <w:rPr>
          <w:noProof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D18804B" wp14:editId="4FFE78AA">
                <wp:simplePos x="0" y="0"/>
                <wp:positionH relativeFrom="column">
                  <wp:posOffset>2752725</wp:posOffset>
                </wp:positionH>
                <wp:positionV relativeFrom="paragraph">
                  <wp:posOffset>1628775</wp:posOffset>
                </wp:positionV>
                <wp:extent cx="790575" cy="304800"/>
                <wp:effectExtent l="0" t="0" r="28575" b="19050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304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4" o:spid="_x0000_s1026" style="position:absolute;margin-left:216.75pt;margin-top:128.25pt;width:62.25pt;height:2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" filled="f" strokecolor="red" strokeweight="2pt"/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67ED2B" wp14:editId="5E027B89">
                <wp:simplePos x="0" y="0"/>
                <wp:positionH relativeFrom="column">
                  <wp:posOffset>3238500</wp:posOffset>
                </wp:positionH>
                <wp:positionV relativeFrom="paragraph">
                  <wp:posOffset>981075</wp:posOffset>
                </wp:positionV>
                <wp:extent cx="371475" cy="161925"/>
                <wp:effectExtent l="0" t="0" r="28575" b="28575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1619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3" o:spid="_x0000_s1026" style="position:absolute;margin-left:255pt;margin-top:77.25pt;width:29.25pt;height:12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" filled="f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204A2CC9" wp14:editId="58A4D1B7">
            <wp:extent cx="5705475" cy="2505075"/>
            <wp:effectExtent l="0" t="0" r="9525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07413" cy="2505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AAEBA" w14:textId="77777777" w:rsidR="00F774AB" w:rsidRDefault="00F774AB" w:rsidP="00F774AB">
      <w:pPr>
        <w:autoSpaceDE w:val="0"/>
        <w:autoSpaceDN w:val="0"/>
        <w:adjustRightInd w:val="0"/>
        <w:ind w:left="709" w:right="709"/>
        <w:mirrorIndents/>
        <w:jc w:val="both"/>
      </w:pPr>
    </w:p>
    <w:p w14:paraId="1C5DD077" w14:textId="77777777" w:rsidR="00F774AB" w:rsidRDefault="00F774AB" w:rsidP="00F774AB">
      <w:pPr>
        <w:pStyle w:val="PargrafodaLista"/>
        <w:numPr>
          <w:ilvl w:val="1"/>
          <w:numId w:val="1"/>
        </w:numPr>
        <w:autoSpaceDE w:val="0"/>
        <w:autoSpaceDN w:val="0"/>
        <w:adjustRightInd w:val="0"/>
        <w:ind w:left="1168" w:right="709" w:hanging="431"/>
        <w:mirrorIndents/>
      </w:pPr>
      <w:r>
        <w:rPr>
          <w:rFonts w:ascii="Verdana" w:eastAsia="Calibri" w:hAnsi="Verdana" w:cs="Verdana"/>
          <w:sz w:val="20"/>
          <w:szCs w:val="20"/>
        </w:rPr>
        <w:t xml:space="preserve">Após seleção dos contratos a serem renovados, checar o nome do responsável técnico para enviar um e-mail questionando a renovação do contrato. </w:t>
      </w:r>
    </w:p>
    <w:p w14:paraId="5613363A" w14:textId="77777777" w:rsidR="00F774AB" w:rsidRDefault="00F774AB" w:rsidP="00F774AB">
      <w:pPr>
        <w:autoSpaceDE w:val="0"/>
        <w:autoSpaceDN w:val="0"/>
        <w:adjustRightInd w:val="0"/>
        <w:ind w:left="709" w:right="709"/>
        <w:mirrorIndents/>
        <w:jc w:val="both"/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0E4A3F" wp14:editId="2D433AE3">
                <wp:simplePos x="0" y="0"/>
                <wp:positionH relativeFrom="column">
                  <wp:posOffset>4629150</wp:posOffset>
                </wp:positionH>
                <wp:positionV relativeFrom="paragraph">
                  <wp:posOffset>942975</wp:posOffset>
                </wp:positionV>
                <wp:extent cx="876300" cy="1485900"/>
                <wp:effectExtent l="0" t="0" r="19050" b="19050"/>
                <wp:wrapNone/>
                <wp:docPr id="12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1485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12" o:spid="_x0000_s1026" style="position:absolute;margin-left:364.5pt;margin-top:74.25pt;width:69pt;height:11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" filled="f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0736F4CE" wp14:editId="625A2A3F">
            <wp:extent cx="5743575" cy="2579664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49112" cy="258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43679" w14:textId="77777777" w:rsidR="00F774AB" w:rsidRDefault="00F774AB" w:rsidP="00F774AB">
      <w:pPr>
        <w:autoSpaceDE w:val="0"/>
        <w:autoSpaceDN w:val="0"/>
        <w:adjustRightInd w:val="0"/>
        <w:ind w:left="709" w:right="709"/>
        <w:mirrorIndents/>
        <w:jc w:val="both"/>
      </w:pPr>
    </w:p>
    <w:p w14:paraId="347A8CE9" w14:textId="77777777" w:rsidR="00F774AB" w:rsidRPr="00A66E39" w:rsidRDefault="00F774AB" w:rsidP="00F774AB">
      <w:pPr>
        <w:pStyle w:val="PargrafodaLista"/>
        <w:numPr>
          <w:ilvl w:val="1"/>
          <w:numId w:val="1"/>
        </w:numPr>
        <w:tabs>
          <w:tab w:val="left" w:pos="709"/>
        </w:tabs>
        <w:autoSpaceDE w:val="0"/>
        <w:autoSpaceDN w:val="0"/>
        <w:adjustRightInd w:val="0"/>
        <w:ind w:left="1168" w:right="709" w:hanging="431"/>
        <w:mirrorIndents/>
      </w:pPr>
      <w:r w:rsidRPr="001A3A5A">
        <w:rPr>
          <w:rFonts w:ascii="Verdana" w:eastAsia="Calibri" w:hAnsi="Verdana" w:cs="Verdana"/>
          <w:sz w:val="20"/>
          <w:szCs w:val="20"/>
        </w:rPr>
        <w:t>Comunicar o GT</w:t>
      </w:r>
      <w:r>
        <w:rPr>
          <w:rFonts w:ascii="Verdana" w:eastAsia="Calibri" w:hAnsi="Verdana" w:cs="Verdana"/>
          <w:sz w:val="20"/>
          <w:szCs w:val="20"/>
        </w:rPr>
        <w:t>,</w:t>
      </w:r>
      <w:r w:rsidRPr="001A3A5A">
        <w:rPr>
          <w:rFonts w:ascii="Verdana" w:eastAsia="Calibri" w:hAnsi="Verdana" w:cs="Verdana"/>
          <w:sz w:val="20"/>
          <w:szCs w:val="20"/>
        </w:rPr>
        <w:t xml:space="preserve"> </w:t>
      </w:r>
      <w:r>
        <w:rPr>
          <w:rFonts w:ascii="Verdana" w:eastAsia="Calibri" w:hAnsi="Verdana" w:cs="Verdana"/>
          <w:sz w:val="20"/>
          <w:szCs w:val="20"/>
        </w:rPr>
        <w:t xml:space="preserve">através de um </w:t>
      </w:r>
      <w:r w:rsidRPr="001A3A5A">
        <w:rPr>
          <w:rFonts w:ascii="Verdana" w:eastAsia="Calibri" w:hAnsi="Verdana" w:cs="Verdana"/>
          <w:sz w:val="20"/>
          <w:szCs w:val="20"/>
        </w:rPr>
        <w:t>e</w:t>
      </w:r>
      <w:r>
        <w:rPr>
          <w:rFonts w:ascii="Verdana" w:eastAsia="Calibri" w:hAnsi="Verdana" w:cs="Verdana"/>
          <w:sz w:val="20"/>
          <w:szCs w:val="20"/>
        </w:rPr>
        <w:t>-</w:t>
      </w:r>
      <w:r w:rsidRPr="001A3A5A">
        <w:rPr>
          <w:rFonts w:ascii="Verdana" w:eastAsia="Calibri" w:hAnsi="Verdana" w:cs="Verdana"/>
          <w:sz w:val="20"/>
          <w:szCs w:val="20"/>
        </w:rPr>
        <w:t>mail</w:t>
      </w:r>
      <w:r>
        <w:rPr>
          <w:rFonts w:ascii="Verdana" w:eastAsia="Calibri" w:hAnsi="Verdana" w:cs="Verdana"/>
          <w:sz w:val="20"/>
          <w:szCs w:val="20"/>
        </w:rPr>
        <w:t xml:space="preserve"> padrão,</w:t>
      </w:r>
      <w:r w:rsidRPr="001A3A5A">
        <w:rPr>
          <w:rFonts w:ascii="Verdana" w:eastAsia="Calibri" w:hAnsi="Verdana" w:cs="Verdana"/>
          <w:sz w:val="20"/>
          <w:szCs w:val="20"/>
        </w:rPr>
        <w:t xml:space="preserve"> quanto à renovação do contrato.</w:t>
      </w:r>
    </w:p>
    <w:p w14:paraId="5C7C8F06" w14:textId="77777777" w:rsidR="00F774AB" w:rsidRPr="00335DB8" w:rsidRDefault="00F774AB" w:rsidP="00F774AB">
      <w:pPr>
        <w:pStyle w:val="PargrafodaLista"/>
        <w:autoSpaceDE w:val="0"/>
        <w:autoSpaceDN w:val="0"/>
        <w:adjustRightInd w:val="0"/>
        <w:ind w:left="737" w:right="709"/>
        <w:mirrorIndents/>
      </w:pPr>
    </w:p>
    <w:p w14:paraId="3187C4DA" w14:textId="77777777" w:rsidR="00F774AB" w:rsidRPr="00DF7092" w:rsidRDefault="00F774AB" w:rsidP="00F774AB">
      <w:pPr>
        <w:ind w:left="737" w:right="709"/>
        <w:rPr>
          <w:rFonts w:ascii="Verdana" w:hAnsi="Verdana"/>
          <w:sz w:val="20"/>
          <w:szCs w:val="20"/>
        </w:rPr>
      </w:pPr>
      <w:r w:rsidRPr="00DF7092">
        <w:rPr>
          <w:rFonts w:ascii="Verdana" w:hAnsi="Verdana"/>
          <w:sz w:val="20"/>
          <w:szCs w:val="20"/>
        </w:rPr>
        <w:t>Assunto: Renovação (Nome do Serviço) – (Nome do Fornecedor Atual) – Vencimento __/__/____</w:t>
      </w:r>
    </w:p>
    <w:p w14:paraId="4097B9B5" w14:textId="77777777" w:rsidR="00F774AB" w:rsidRPr="00DF7092" w:rsidRDefault="00F774AB" w:rsidP="00F774AB">
      <w:pPr>
        <w:ind w:left="737" w:right="709"/>
        <w:rPr>
          <w:rFonts w:ascii="Verdana" w:hAnsi="Verdana"/>
          <w:sz w:val="20"/>
          <w:szCs w:val="20"/>
        </w:rPr>
      </w:pPr>
      <w:r w:rsidRPr="00DF7092">
        <w:rPr>
          <w:rFonts w:ascii="Verdana" w:hAnsi="Verdana"/>
          <w:sz w:val="20"/>
          <w:szCs w:val="20"/>
        </w:rPr>
        <w:t>Caro Gestor Técnico,</w:t>
      </w:r>
    </w:p>
    <w:p w14:paraId="17BC3EC8" w14:textId="77777777" w:rsidR="00F774AB" w:rsidRPr="00DF7092" w:rsidRDefault="00F774AB" w:rsidP="00F774AB">
      <w:pPr>
        <w:ind w:left="737" w:right="709"/>
        <w:rPr>
          <w:rFonts w:ascii="Verdana" w:hAnsi="Verdana"/>
          <w:sz w:val="20"/>
          <w:szCs w:val="20"/>
        </w:rPr>
      </w:pPr>
      <w:r w:rsidRPr="00DF7092">
        <w:rPr>
          <w:rFonts w:ascii="Verdana" w:hAnsi="Verdana"/>
          <w:sz w:val="20"/>
          <w:szCs w:val="20"/>
        </w:rPr>
        <w:t>O contrato com o fornecedor xxx possui a data de término em dd/mm/aaaa</w:t>
      </w:r>
    </w:p>
    <w:p w14:paraId="2BC132F5" w14:textId="77777777" w:rsidR="00F774AB" w:rsidRPr="00DF7092" w:rsidRDefault="00F774AB" w:rsidP="00F774AB">
      <w:pPr>
        <w:pStyle w:val="PargrafodaLista"/>
        <w:numPr>
          <w:ilvl w:val="0"/>
          <w:numId w:val="4"/>
        </w:numPr>
        <w:spacing w:after="0" w:line="240" w:lineRule="auto"/>
        <w:ind w:left="1021" w:right="709" w:hanging="284"/>
        <w:contextualSpacing w:val="0"/>
        <w:rPr>
          <w:rFonts w:ascii="Verdana" w:hAnsi="Verdana"/>
          <w:sz w:val="20"/>
          <w:szCs w:val="20"/>
        </w:rPr>
      </w:pPr>
      <w:r w:rsidRPr="00DF7092">
        <w:rPr>
          <w:rFonts w:ascii="Verdana" w:hAnsi="Verdana"/>
          <w:sz w:val="20"/>
          <w:szCs w:val="20"/>
        </w:rPr>
        <w:t>Escopo Resumido: Manutenção Software ER/Studio Enterprise</w:t>
      </w:r>
    </w:p>
    <w:p w14:paraId="2DCCB29A" w14:textId="77777777" w:rsidR="00F774AB" w:rsidRPr="00DF7092" w:rsidRDefault="00F774AB" w:rsidP="00F774AB">
      <w:pPr>
        <w:pStyle w:val="PargrafodaLista"/>
        <w:numPr>
          <w:ilvl w:val="0"/>
          <w:numId w:val="4"/>
        </w:numPr>
        <w:spacing w:after="0" w:line="240" w:lineRule="auto"/>
        <w:ind w:left="1021" w:right="709" w:hanging="284"/>
        <w:contextualSpacing w:val="0"/>
        <w:rPr>
          <w:rFonts w:ascii="Verdana" w:hAnsi="Verdana"/>
          <w:sz w:val="20"/>
          <w:szCs w:val="20"/>
        </w:rPr>
      </w:pPr>
      <w:r w:rsidRPr="00DF7092">
        <w:rPr>
          <w:rFonts w:ascii="Verdana" w:hAnsi="Verdana"/>
          <w:sz w:val="20"/>
          <w:szCs w:val="20"/>
        </w:rPr>
        <w:t>Valor Anual Atual: R$ 22.766,02</w:t>
      </w:r>
    </w:p>
    <w:p w14:paraId="20EC905E" w14:textId="77777777" w:rsidR="00F774AB" w:rsidRPr="00DF7092" w:rsidRDefault="00F774AB" w:rsidP="00F774AB">
      <w:pPr>
        <w:tabs>
          <w:tab w:val="left" w:pos="709"/>
        </w:tabs>
        <w:ind w:left="709" w:right="709"/>
        <w:rPr>
          <w:rFonts w:ascii="Verdana" w:hAnsi="Verdana"/>
          <w:sz w:val="20"/>
          <w:szCs w:val="20"/>
        </w:rPr>
      </w:pPr>
    </w:p>
    <w:p w14:paraId="2E6B387F" w14:textId="77777777" w:rsidR="00F774AB" w:rsidRPr="00DF7092" w:rsidRDefault="00F774AB" w:rsidP="00F774AB">
      <w:pPr>
        <w:pStyle w:val="PargrafodaLista"/>
        <w:numPr>
          <w:ilvl w:val="0"/>
          <w:numId w:val="5"/>
        </w:numPr>
        <w:spacing w:after="0" w:line="240" w:lineRule="auto"/>
        <w:ind w:left="1021" w:right="709"/>
        <w:contextualSpacing w:val="0"/>
        <w:rPr>
          <w:rFonts w:ascii="Verdana" w:hAnsi="Verdana"/>
          <w:sz w:val="20"/>
          <w:szCs w:val="20"/>
        </w:rPr>
      </w:pPr>
      <w:r w:rsidRPr="00DF7092">
        <w:rPr>
          <w:rFonts w:ascii="Verdana" w:hAnsi="Verdana"/>
          <w:sz w:val="20"/>
          <w:szCs w:val="20"/>
        </w:rPr>
        <w:t>O serviço será mantido?</w:t>
      </w:r>
    </w:p>
    <w:p w14:paraId="62632B83" w14:textId="77777777" w:rsidR="00F774AB" w:rsidRPr="00DF7092" w:rsidRDefault="00F774AB" w:rsidP="00F774AB">
      <w:pPr>
        <w:spacing w:line="240" w:lineRule="auto"/>
        <w:ind w:left="1021" w:right="709"/>
        <w:rPr>
          <w:rFonts w:ascii="Verdana" w:hAnsi="Verdana"/>
          <w:sz w:val="20"/>
          <w:szCs w:val="20"/>
        </w:rPr>
      </w:pPr>
      <w:r w:rsidRPr="00DF7092">
        <w:rPr>
          <w:rFonts w:ascii="Verdana" w:hAnsi="Verdana"/>
          <w:sz w:val="20"/>
          <w:szCs w:val="20"/>
        </w:rPr>
        <w:t>(   ) Sim*</w:t>
      </w:r>
    </w:p>
    <w:p w14:paraId="11893675" w14:textId="304A0505" w:rsidR="00F774AB" w:rsidRPr="00DF7092" w:rsidRDefault="00DF7092" w:rsidP="00F774AB">
      <w:pPr>
        <w:spacing w:line="240" w:lineRule="auto"/>
        <w:ind w:left="737" w:right="709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    </w:t>
      </w:r>
      <w:r w:rsidR="00F774AB" w:rsidRPr="00DF7092">
        <w:rPr>
          <w:rFonts w:ascii="Verdana" w:hAnsi="Verdana"/>
          <w:sz w:val="20"/>
          <w:szCs w:val="20"/>
        </w:rPr>
        <w:t>(   ) Não **</w:t>
      </w:r>
    </w:p>
    <w:p w14:paraId="57FACF44" w14:textId="77777777" w:rsidR="00F774AB" w:rsidRPr="00DF7092" w:rsidRDefault="00F774AB" w:rsidP="00F774AB">
      <w:pPr>
        <w:ind w:left="737" w:right="709"/>
        <w:rPr>
          <w:rFonts w:ascii="Verdana" w:hAnsi="Verdana"/>
          <w:sz w:val="20"/>
          <w:szCs w:val="20"/>
        </w:rPr>
      </w:pPr>
      <w:r w:rsidRPr="00DF7092">
        <w:rPr>
          <w:rFonts w:ascii="Verdana" w:hAnsi="Verdana"/>
          <w:sz w:val="20"/>
          <w:szCs w:val="20"/>
        </w:rPr>
        <w:lastRenderedPageBreak/>
        <w:t>* Caso a opção escolhida seja sim, favor inscrever-se para aprovação no CAD enviando um e-mail para apoiocontratos@natura.net.</w:t>
      </w:r>
    </w:p>
    <w:p w14:paraId="4BEE3659" w14:textId="77777777" w:rsidR="00F774AB" w:rsidRPr="00DF7092" w:rsidRDefault="00F774AB" w:rsidP="00F774AB">
      <w:pPr>
        <w:ind w:left="737" w:right="709"/>
        <w:rPr>
          <w:rFonts w:ascii="Verdana" w:hAnsi="Verdana"/>
          <w:sz w:val="20"/>
          <w:szCs w:val="20"/>
        </w:rPr>
      </w:pPr>
      <w:r w:rsidRPr="00DF7092">
        <w:rPr>
          <w:rFonts w:ascii="Verdana" w:hAnsi="Verdana"/>
          <w:sz w:val="20"/>
          <w:szCs w:val="20"/>
        </w:rPr>
        <w:t>** Caso a opção escolhida seja não, favor justificar:</w:t>
      </w:r>
    </w:p>
    <w:p w14:paraId="0CA7DB96" w14:textId="77777777" w:rsidR="00F774AB" w:rsidRPr="00DF7092" w:rsidRDefault="00F774AB" w:rsidP="00F774AB">
      <w:pPr>
        <w:pStyle w:val="PargrafodaLista"/>
        <w:numPr>
          <w:ilvl w:val="0"/>
          <w:numId w:val="6"/>
        </w:numPr>
        <w:spacing w:after="0" w:line="240" w:lineRule="auto"/>
        <w:ind w:left="1021" w:right="709"/>
        <w:contextualSpacing w:val="0"/>
        <w:rPr>
          <w:rFonts w:ascii="Verdana" w:hAnsi="Verdana"/>
          <w:sz w:val="20"/>
          <w:szCs w:val="20"/>
        </w:rPr>
      </w:pPr>
      <w:r w:rsidRPr="00DF7092">
        <w:rPr>
          <w:rFonts w:ascii="Verdana" w:hAnsi="Verdana"/>
          <w:sz w:val="20"/>
          <w:szCs w:val="20"/>
        </w:rPr>
        <w:t xml:space="preserve">Justificativa: </w:t>
      </w:r>
    </w:p>
    <w:p w14:paraId="1E9FC882" w14:textId="77777777" w:rsidR="00F774AB" w:rsidRPr="00DF7092" w:rsidRDefault="00F774AB" w:rsidP="00F774AB">
      <w:pPr>
        <w:pStyle w:val="PargrafodaLista"/>
        <w:ind w:left="1021" w:right="709"/>
        <w:rPr>
          <w:rFonts w:ascii="Verdana" w:hAnsi="Verdana"/>
          <w:sz w:val="20"/>
          <w:szCs w:val="20"/>
        </w:rPr>
      </w:pPr>
    </w:p>
    <w:p w14:paraId="72DBF3D9" w14:textId="77777777" w:rsidR="00F774AB" w:rsidRPr="00DF7092" w:rsidRDefault="00F774AB" w:rsidP="00F774AB">
      <w:pPr>
        <w:pStyle w:val="PargrafodaLista"/>
        <w:numPr>
          <w:ilvl w:val="0"/>
          <w:numId w:val="5"/>
        </w:numPr>
        <w:spacing w:after="0" w:line="240" w:lineRule="auto"/>
        <w:ind w:left="1021" w:right="709"/>
        <w:contextualSpacing w:val="0"/>
        <w:rPr>
          <w:rFonts w:ascii="Verdana" w:hAnsi="Verdana"/>
          <w:sz w:val="20"/>
          <w:szCs w:val="20"/>
        </w:rPr>
      </w:pPr>
      <w:r w:rsidRPr="00DF7092">
        <w:rPr>
          <w:rFonts w:ascii="Verdana" w:hAnsi="Verdana"/>
          <w:sz w:val="20"/>
          <w:szCs w:val="20"/>
        </w:rPr>
        <w:t>O escopo do contrato atual será mantido?</w:t>
      </w:r>
    </w:p>
    <w:p w14:paraId="7B26B6C0" w14:textId="77777777" w:rsidR="00F774AB" w:rsidRPr="00DF7092" w:rsidRDefault="00F774AB" w:rsidP="00F774AB">
      <w:pPr>
        <w:spacing w:line="240" w:lineRule="auto"/>
        <w:ind w:left="737" w:right="709"/>
        <w:rPr>
          <w:rFonts w:ascii="Verdana" w:hAnsi="Verdana"/>
          <w:sz w:val="20"/>
          <w:szCs w:val="20"/>
        </w:rPr>
      </w:pPr>
      <w:r w:rsidRPr="00DF7092">
        <w:rPr>
          <w:rFonts w:ascii="Verdana" w:hAnsi="Verdana"/>
          <w:sz w:val="20"/>
          <w:szCs w:val="20"/>
        </w:rPr>
        <w:t>     (   ) Sim</w:t>
      </w:r>
    </w:p>
    <w:p w14:paraId="173DEBBF" w14:textId="77777777" w:rsidR="00F774AB" w:rsidRPr="00DF7092" w:rsidRDefault="00F774AB" w:rsidP="00F774AB">
      <w:pPr>
        <w:spacing w:line="240" w:lineRule="auto"/>
        <w:ind w:left="737" w:right="709"/>
        <w:rPr>
          <w:rFonts w:ascii="Verdana" w:hAnsi="Verdana"/>
          <w:sz w:val="20"/>
          <w:szCs w:val="20"/>
        </w:rPr>
      </w:pPr>
      <w:r w:rsidRPr="00DF7092">
        <w:rPr>
          <w:rFonts w:ascii="Verdana" w:hAnsi="Verdana"/>
          <w:sz w:val="20"/>
          <w:szCs w:val="20"/>
        </w:rPr>
        <w:t>     (   ) Não ***</w:t>
      </w:r>
    </w:p>
    <w:p w14:paraId="3D89CBF0" w14:textId="77777777" w:rsidR="00F774AB" w:rsidRPr="00DF7092" w:rsidRDefault="00F774AB" w:rsidP="00F774AB">
      <w:pPr>
        <w:spacing w:line="240" w:lineRule="auto"/>
        <w:ind w:left="737" w:right="709"/>
        <w:rPr>
          <w:rFonts w:ascii="Verdana" w:hAnsi="Verdana"/>
          <w:sz w:val="20"/>
          <w:szCs w:val="20"/>
        </w:rPr>
      </w:pPr>
      <w:r w:rsidRPr="00DF7092">
        <w:rPr>
          <w:rFonts w:ascii="Verdana" w:hAnsi="Verdana"/>
          <w:sz w:val="20"/>
          <w:szCs w:val="20"/>
        </w:rPr>
        <w:t>     (   ) N/A</w:t>
      </w:r>
    </w:p>
    <w:p w14:paraId="6A618FF3" w14:textId="77777777" w:rsidR="00F774AB" w:rsidRPr="00DF7092" w:rsidRDefault="00F774AB" w:rsidP="00F774AB">
      <w:pPr>
        <w:ind w:left="737" w:right="709"/>
        <w:rPr>
          <w:rFonts w:ascii="Verdana" w:hAnsi="Verdana"/>
          <w:sz w:val="20"/>
          <w:szCs w:val="20"/>
        </w:rPr>
      </w:pPr>
      <w:r w:rsidRPr="00DF7092">
        <w:rPr>
          <w:rFonts w:ascii="Verdana" w:hAnsi="Verdana"/>
          <w:sz w:val="20"/>
          <w:szCs w:val="20"/>
        </w:rPr>
        <w:t>*** Caso a opção escolhida seja não, favor justificar:</w:t>
      </w:r>
    </w:p>
    <w:p w14:paraId="3BDC4E58" w14:textId="77777777" w:rsidR="00F774AB" w:rsidRPr="00DF7092" w:rsidRDefault="00F774AB" w:rsidP="00F774AB">
      <w:pPr>
        <w:pStyle w:val="PargrafodaLista"/>
        <w:numPr>
          <w:ilvl w:val="0"/>
          <w:numId w:val="6"/>
        </w:numPr>
        <w:spacing w:after="0" w:line="240" w:lineRule="auto"/>
        <w:ind w:left="1021" w:right="709"/>
        <w:contextualSpacing w:val="0"/>
        <w:rPr>
          <w:rFonts w:ascii="Verdana" w:hAnsi="Verdana"/>
          <w:sz w:val="20"/>
          <w:szCs w:val="20"/>
        </w:rPr>
      </w:pPr>
      <w:r w:rsidRPr="00DF7092">
        <w:rPr>
          <w:rFonts w:ascii="Verdana" w:hAnsi="Verdana"/>
          <w:sz w:val="20"/>
          <w:szCs w:val="20"/>
        </w:rPr>
        <w:t xml:space="preserve">Justificativa: </w:t>
      </w:r>
    </w:p>
    <w:p w14:paraId="0DB6637C" w14:textId="77777777" w:rsidR="00F774AB" w:rsidRPr="00DF7092" w:rsidRDefault="00F774AB" w:rsidP="00F774AB">
      <w:pPr>
        <w:ind w:left="1021" w:right="709"/>
        <w:rPr>
          <w:rFonts w:ascii="Verdana" w:hAnsi="Verdana"/>
          <w:sz w:val="20"/>
          <w:szCs w:val="20"/>
        </w:rPr>
      </w:pPr>
    </w:p>
    <w:p w14:paraId="29133389" w14:textId="77777777" w:rsidR="00F774AB" w:rsidRPr="00DF7092" w:rsidRDefault="00F774AB" w:rsidP="00F774AB">
      <w:pPr>
        <w:pStyle w:val="PargrafodaLista"/>
        <w:numPr>
          <w:ilvl w:val="0"/>
          <w:numId w:val="5"/>
        </w:numPr>
        <w:spacing w:after="0" w:line="240" w:lineRule="auto"/>
        <w:ind w:left="1021" w:right="709"/>
        <w:contextualSpacing w:val="0"/>
        <w:rPr>
          <w:rFonts w:ascii="Verdana" w:hAnsi="Verdana"/>
          <w:sz w:val="20"/>
          <w:szCs w:val="20"/>
        </w:rPr>
      </w:pPr>
      <w:r w:rsidRPr="00DF7092">
        <w:rPr>
          <w:rFonts w:ascii="Verdana" w:hAnsi="Verdana"/>
          <w:sz w:val="20"/>
          <w:szCs w:val="20"/>
        </w:rPr>
        <w:t>O fornecedor do contrato atual será mantido?</w:t>
      </w:r>
    </w:p>
    <w:p w14:paraId="60ACDE0B" w14:textId="77777777" w:rsidR="00F774AB" w:rsidRPr="00DF7092" w:rsidRDefault="00F774AB" w:rsidP="00F774AB">
      <w:pPr>
        <w:pStyle w:val="PargrafodaLista"/>
        <w:ind w:left="1021" w:right="709"/>
        <w:rPr>
          <w:rFonts w:ascii="Verdana" w:hAnsi="Verdana"/>
          <w:sz w:val="20"/>
          <w:szCs w:val="20"/>
        </w:rPr>
      </w:pPr>
      <w:r w:rsidRPr="00DF7092">
        <w:rPr>
          <w:rFonts w:ascii="Verdana" w:hAnsi="Verdana"/>
          <w:sz w:val="20"/>
          <w:szCs w:val="20"/>
        </w:rPr>
        <w:t>(   ) Sim</w:t>
      </w:r>
    </w:p>
    <w:p w14:paraId="62CF2C94" w14:textId="77777777" w:rsidR="00F774AB" w:rsidRPr="00DF7092" w:rsidRDefault="00F774AB" w:rsidP="00F774AB">
      <w:pPr>
        <w:pStyle w:val="PargrafodaLista"/>
        <w:ind w:left="1021" w:right="709"/>
        <w:rPr>
          <w:rFonts w:ascii="Verdana" w:hAnsi="Verdana"/>
          <w:sz w:val="20"/>
          <w:szCs w:val="20"/>
        </w:rPr>
      </w:pPr>
      <w:r w:rsidRPr="00DF7092">
        <w:rPr>
          <w:rFonts w:ascii="Verdana" w:hAnsi="Verdana"/>
          <w:sz w:val="20"/>
          <w:szCs w:val="20"/>
        </w:rPr>
        <w:t>(   ) Não ****</w:t>
      </w:r>
    </w:p>
    <w:p w14:paraId="40EE08C6" w14:textId="77777777" w:rsidR="00F774AB" w:rsidRPr="00DF7092" w:rsidRDefault="00F774AB" w:rsidP="00F774AB">
      <w:pPr>
        <w:pStyle w:val="PargrafodaLista"/>
        <w:ind w:left="1021" w:right="709"/>
        <w:rPr>
          <w:rFonts w:ascii="Verdana" w:hAnsi="Verdana"/>
          <w:sz w:val="20"/>
          <w:szCs w:val="20"/>
        </w:rPr>
      </w:pPr>
      <w:r w:rsidRPr="00DF7092">
        <w:rPr>
          <w:rFonts w:ascii="Verdana" w:hAnsi="Verdana"/>
          <w:sz w:val="20"/>
          <w:szCs w:val="20"/>
        </w:rPr>
        <w:t>(   ) N/A</w:t>
      </w:r>
    </w:p>
    <w:p w14:paraId="06D37A10" w14:textId="77777777" w:rsidR="00F774AB" w:rsidRPr="00DF7092" w:rsidRDefault="00F774AB" w:rsidP="00F774AB">
      <w:pPr>
        <w:pStyle w:val="PargrafodaLista"/>
        <w:ind w:left="1021" w:right="709"/>
        <w:rPr>
          <w:rFonts w:ascii="Verdana" w:hAnsi="Verdana"/>
          <w:sz w:val="20"/>
          <w:szCs w:val="20"/>
        </w:rPr>
      </w:pPr>
    </w:p>
    <w:p w14:paraId="79FE5B07" w14:textId="77777777" w:rsidR="00F774AB" w:rsidRPr="00DF7092" w:rsidRDefault="00F774AB" w:rsidP="00F774AB">
      <w:pPr>
        <w:pStyle w:val="PargrafodaLista"/>
        <w:ind w:left="709" w:right="709"/>
        <w:rPr>
          <w:rFonts w:ascii="Verdana" w:hAnsi="Verdana"/>
          <w:sz w:val="20"/>
          <w:szCs w:val="20"/>
        </w:rPr>
      </w:pPr>
      <w:r w:rsidRPr="00DF7092">
        <w:rPr>
          <w:rFonts w:ascii="Verdana" w:hAnsi="Verdana"/>
          <w:sz w:val="20"/>
          <w:szCs w:val="20"/>
        </w:rPr>
        <w:t>* * * * Caso a opção escolhida seja não, favor justificar:</w:t>
      </w:r>
    </w:p>
    <w:p w14:paraId="2DF7039F" w14:textId="77777777" w:rsidR="00F774AB" w:rsidRPr="00DF7092" w:rsidRDefault="00F774AB" w:rsidP="00F774AB">
      <w:pPr>
        <w:pStyle w:val="PargrafodaLista"/>
        <w:ind w:left="1021" w:right="709"/>
        <w:rPr>
          <w:rFonts w:ascii="Verdana" w:hAnsi="Verdana"/>
          <w:sz w:val="20"/>
          <w:szCs w:val="20"/>
        </w:rPr>
      </w:pPr>
    </w:p>
    <w:p w14:paraId="7852A9C6" w14:textId="77777777" w:rsidR="00F774AB" w:rsidRPr="00DF7092" w:rsidRDefault="00F774AB" w:rsidP="00F774AB">
      <w:pPr>
        <w:pStyle w:val="PargrafodaLista"/>
        <w:numPr>
          <w:ilvl w:val="0"/>
          <w:numId w:val="6"/>
        </w:numPr>
        <w:spacing w:after="0" w:line="240" w:lineRule="auto"/>
        <w:ind w:left="1021" w:right="709"/>
        <w:contextualSpacing w:val="0"/>
        <w:rPr>
          <w:rFonts w:ascii="Verdana" w:hAnsi="Verdana"/>
          <w:sz w:val="20"/>
          <w:szCs w:val="20"/>
        </w:rPr>
      </w:pPr>
      <w:r w:rsidRPr="00DF7092">
        <w:rPr>
          <w:rFonts w:ascii="Verdana" w:hAnsi="Verdana"/>
          <w:sz w:val="20"/>
          <w:szCs w:val="20"/>
        </w:rPr>
        <w:t xml:space="preserve">Justificativa: </w:t>
      </w:r>
    </w:p>
    <w:p w14:paraId="164807EB" w14:textId="77777777" w:rsidR="00F774AB" w:rsidRPr="00DF7092" w:rsidRDefault="00F774AB" w:rsidP="00F774AB">
      <w:pPr>
        <w:ind w:left="1021" w:right="709"/>
        <w:rPr>
          <w:rFonts w:ascii="Verdana" w:hAnsi="Verdana"/>
          <w:sz w:val="20"/>
          <w:szCs w:val="20"/>
        </w:rPr>
      </w:pPr>
    </w:p>
    <w:p w14:paraId="646486EE" w14:textId="77777777" w:rsidR="00F774AB" w:rsidRPr="00DF7092" w:rsidRDefault="00F774AB" w:rsidP="00F774AB">
      <w:pPr>
        <w:pStyle w:val="PargrafodaLista"/>
        <w:numPr>
          <w:ilvl w:val="0"/>
          <w:numId w:val="6"/>
        </w:numPr>
        <w:spacing w:after="0" w:line="240" w:lineRule="auto"/>
        <w:ind w:left="1021" w:right="709"/>
        <w:contextualSpacing w:val="0"/>
        <w:rPr>
          <w:rFonts w:ascii="Verdana" w:hAnsi="Verdana"/>
          <w:sz w:val="20"/>
          <w:szCs w:val="20"/>
        </w:rPr>
      </w:pPr>
      <w:r w:rsidRPr="00DF7092">
        <w:rPr>
          <w:rFonts w:ascii="Verdana" w:hAnsi="Verdana"/>
          <w:sz w:val="20"/>
          <w:szCs w:val="20"/>
        </w:rPr>
        <w:t>Informar lista com 03 proponentes para substituição.</w:t>
      </w:r>
    </w:p>
    <w:p w14:paraId="7F993A04" w14:textId="77777777" w:rsidR="00F774AB" w:rsidRPr="00DF7092" w:rsidRDefault="00F774AB" w:rsidP="00F774AB">
      <w:pPr>
        <w:ind w:left="1021" w:right="709"/>
        <w:rPr>
          <w:rFonts w:ascii="Verdana" w:hAnsi="Verdana"/>
          <w:sz w:val="20"/>
          <w:szCs w:val="20"/>
        </w:rPr>
      </w:pPr>
    </w:p>
    <w:p w14:paraId="34539853" w14:textId="77777777" w:rsidR="00F774AB" w:rsidRPr="00DF7092" w:rsidRDefault="00F774AB" w:rsidP="00F774AB">
      <w:pPr>
        <w:pStyle w:val="PargrafodaLista"/>
        <w:numPr>
          <w:ilvl w:val="0"/>
          <w:numId w:val="5"/>
        </w:numPr>
        <w:spacing w:after="0" w:line="240" w:lineRule="auto"/>
        <w:ind w:left="1021" w:right="709"/>
        <w:contextualSpacing w:val="0"/>
        <w:rPr>
          <w:rFonts w:ascii="Verdana" w:hAnsi="Verdana"/>
          <w:sz w:val="20"/>
          <w:szCs w:val="20"/>
        </w:rPr>
      </w:pPr>
      <w:r w:rsidRPr="00DF7092">
        <w:rPr>
          <w:rFonts w:ascii="Verdana" w:hAnsi="Verdana"/>
          <w:sz w:val="20"/>
          <w:szCs w:val="20"/>
        </w:rPr>
        <w:t>Informar o prazo de vigência para renovação.</w:t>
      </w:r>
    </w:p>
    <w:p w14:paraId="06077F26" w14:textId="77777777" w:rsidR="00F774AB" w:rsidRPr="00DF7092" w:rsidRDefault="00F774AB" w:rsidP="00F774AB">
      <w:pPr>
        <w:pStyle w:val="PargrafodaLista"/>
        <w:ind w:left="1021" w:right="709"/>
        <w:rPr>
          <w:rFonts w:ascii="Verdana" w:hAnsi="Verdana"/>
          <w:sz w:val="20"/>
          <w:szCs w:val="20"/>
        </w:rPr>
      </w:pPr>
      <w:r w:rsidRPr="00DF7092">
        <w:rPr>
          <w:rFonts w:ascii="Verdana" w:hAnsi="Verdana"/>
          <w:sz w:val="20"/>
          <w:szCs w:val="20"/>
        </w:rPr>
        <w:t>(   ) 12 meses</w:t>
      </w:r>
    </w:p>
    <w:p w14:paraId="68A583DC" w14:textId="77777777" w:rsidR="00F774AB" w:rsidRPr="00DF7092" w:rsidRDefault="00F774AB" w:rsidP="00F774AB">
      <w:pPr>
        <w:pStyle w:val="PargrafodaLista"/>
        <w:ind w:left="1021" w:right="709"/>
        <w:rPr>
          <w:rFonts w:ascii="Verdana" w:hAnsi="Verdana"/>
          <w:sz w:val="20"/>
          <w:szCs w:val="20"/>
        </w:rPr>
      </w:pPr>
      <w:r w:rsidRPr="00DF7092">
        <w:rPr>
          <w:rFonts w:ascii="Verdana" w:hAnsi="Verdana"/>
          <w:sz w:val="20"/>
          <w:szCs w:val="20"/>
        </w:rPr>
        <w:t>(   ) 24 meses</w:t>
      </w:r>
    </w:p>
    <w:p w14:paraId="30C06B76" w14:textId="77777777" w:rsidR="00F774AB" w:rsidRPr="00DF7092" w:rsidRDefault="00F774AB" w:rsidP="00F774AB">
      <w:pPr>
        <w:pStyle w:val="PargrafodaLista"/>
        <w:ind w:left="1021" w:right="709"/>
        <w:rPr>
          <w:rFonts w:ascii="Verdana" w:hAnsi="Verdana"/>
          <w:sz w:val="20"/>
          <w:szCs w:val="20"/>
        </w:rPr>
      </w:pPr>
      <w:r w:rsidRPr="00DF7092">
        <w:rPr>
          <w:rFonts w:ascii="Verdana" w:hAnsi="Verdana"/>
          <w:sz w:val="20"/>
          <w:szCs w:val="20"/>
        </w:rPr>
        <w:t>(   ) 36 meses</w:t>
      </w:r>
    </w:p>
    <w:p w14:paraId="60E74DDB" w14:textId="77777777" w:rsidR="00F774AB" w:rsidRPr="00DF7092" w:rsidRDefault="00F774AB" w:rsidP="00F774AB">
      <w:pPr>
        <w:pStyle w:val="PargrafodaLista"/>
        <w:ind w:left="1021" w:right="709"/>
        <w:rPr>
          <w:rFonts w:ascii="Verdana" w:hAnsi="Verdana"/>
          <w:sz w:val="20"/>
          <w:szCs w:val="20"/>
        </w:rPr>
      </w:pPr>
      <w:r w:rsidRPr="00DF7092">
        <w:rPr>
          <w:rFonts w:ascii="Verdana" w:hAnsi="Verdana"/>
          <w:sz w:val="20"/>
          <w:szCs w:val="20"/>
        </w:rPr>
        <w:t>(   ) Outros:</w:t>
      </w:r>
      <w:r w:rsidRPr="00DF7092">
        <w:rPr>
          <w:rFonts w:ascii="Verdana" w:hAnsi="Verdana"/>
          <w:sz w:val="20"/>
          <w:szCs w:val="20"/>
        </w:rPr>
        <w:softHyphen/>
      </w:r>
      <w:r w:rsidRPr="00DF7092">
        <w:rPr>
          <w:rFonts w:ascii="Verdana" w:hAnsi="Verdana"/>
          <w:sz w:val="20"/>
          <w:szCs w:val="20"/>
        </w:rPr>
        <w:softHyphen/>
      </w:r>
      <w:r w:rsidRPr="00DF7092">
        <w:rPr>
          <w:rFonts w:ascii="Verdana" w:hAnsi="Verdana"/>
          <w:sz w:val="20"/>
          <w:szCs w:val="20"/>
        </w:rPr>
        <w:softHyphen/>
      </w:r>
      <w:r w:rsidRPr="00DF7092">
        <w:rPr>
          <w:rFonts w:ascii="Verdana" w:hAnsi="Verdana"/>
          <w:sz w:val="20"/>
          <w:szCs w:val="20"/>
        </w:rPr>
        <w:softHyphen/>
      </w:r>
      <w:r w:rsidRPr="00DF7092">
        <w:rPr>
          <w:rFonts w:ascii="Verdana" w:hAnsi="Verdana"/>
          <w:sz w:val="20"/>
          <w:szCs w:val="20"/>
        </w:rPr>
        <w:softHyphen/>
      </w:r>
      <w:r w:rsidRPr="00DF7092">
        <w:rPr>
          <w:rFonts w:ascii="Verdana" w:hAnsi="Verdana"/>
          <w:sz w:val="20"/>
          <w:szCs w:val="20"/>
        </w:rPr>
        <w:softHyphen/>
      </w:r>
      <w:r w:rsidRPr="00DF7092">
        <w:rPr>
          <w:rFonts w:ascii="Verdana" w:hAnsi="Verdana"/>
          <w:sz w:val="20"/>
          <w:szCs w:val="20"/>
        </w:rPr>
        <w:softHyphen/>
      </w:r>
      <w:r w:rsidRPr="00DF7092">
        <w:rPr>
          <w:rFonts w:ascii="Verdana" w:hAnsi="Verdana"/>
          <w:sz w:val="20"/>
          <w:szCs w:val="20"/>
        </w:rPr>
        <w:softHyphen/>
      </w:r>
      <w:r w:rsidRPr="00DF7092">
        <w:rPr>
          <w:rFonts w:ascii="Verdana" w:hAnsi="Verdana"/>
          <w:sz w:val="20"/>
          <w:szCs w:val="20"/>
        </w:rPr>
        <w:softHyphen/>
      </w:r>
      <w:r w:rsidRPr="00DF7092">
        <w:rPr>
          <w:rFonts w:ascii="Verdana" w:hAnsi="Verdana"/>
          <w:sz w:val="20"/>
          <w:szCs w:val="20"/>
        </w:rPr>
        <w:softHyphen/>
      </w:r>
      <w:r w:rsidRPr="00DF7092">
        <w:rPr>
          <w:rFonts w:ascii="Verdana" w:hAnsi="Verdana"/>
          <w:sz w:val="20"/>
          <w:szCs w:val="20"/>
        </w:rPr>
        <w:softHyphen/>
      </w:r>
      <w:r w:rsidRPr="00DF7092">
        <w:rPr>
          <w:rFonts w:ascii="Verdana" w:hAnsi="Verdana"/>
          <w:sz w:val="20"/>
          <w:szCs w:val="20"/>
        </w:rPr>
        <w:softHyphen/>
      </w:r>
      <w:r w:rsidRPr="00DF7092">
        <w:rPr>
          <w:rFonts w:ascii="Verdana" w:hAnsi="Verdana"/>
          <w:sz w:val="20"/>
          <w:szCs w:val="20"/>
        </w:rPr>
        <w:softHyphen/>
      </w:r>
      <w:r w:rsidRPr="00DF7092">
        <w:rPr>
          <w:rFonts w:ascii="Verdana" w:hAnsi="Verdana"/>
          <w:sz w:val="20"/>
          <w:szCs w:val="20"/>
        </w:rPr>
        <w:softHyphen/>
      </w:r>
      <w:r w:rsidRPr="00DF7092">
        <w:rPr>
          <w:rFonts w:ascii="Verdana" w:hAnsi="Verdana"/>
          <w:sz w:val="20"/>
          <w:szCs w:val="20"/>
        </w:rPr>
        <w:softHyphen/>
      </w:r>
      <w:r w:rsidRPr="00DF7092">
        <w:rPr>
          <w:rFonts w:ascii="Verdana" w:hAnsi="Verdana"/>
          <w:sz w:val="20"/>
          <w:szCs w:val="20"/>
        </w:rPr>
        <w:softHyphen/>
      </w:r>
      <w:r w:rsidRPr="00DF7092">
        <w:rPr>
          <w:rFonts w:ascii="Verdana" w:hAnsi="Verdana"/>
          <w:sz w:val="20"/>
          <w:szCs w:val="20"/>
        </w:rPr>
        <w:softHyphen/>
      </w:r>
      <w:r w:rsidRPr="00DF7092">
        <w:rPr>
          <w:rFonts w:ascii="Verdana" w:hAnsi="Verdana"/>
          <w:sz w:val="20"/>
          <w:szCs w:val="20"/>
        </w:rPr>
        <w:softHyphen/>
      </w:r>
      <w:r w:rsidRPr="00DF7092">
        <w:rPr>
          <w:rFonts w:ascii="Verdana" w:hAnsi="Verdana"/>
          <w:sz w:val="20"/>
          <w:szCs w:val="20"/>
        </w:rPr>
        <w:softHyphen/>
      </w:r>
      <w:r w:rsidRPr="00DF7092">
        <w:rPr>
          <w:rFonts w:ascii="Verdana" w:hAnsi="Verdana"/>
          <w:sz w:val="20"/>
          <w:szCs w:val="20"/>
        </w:rPr>
        <w:softHyphen/>
      </w:r>
      <w:r w:rsidRPr="00DF7092">
        <w:rPr>
          <w:rFonts w:ascii="Verdana" w:hAnsi="Verdana"/>
          <w:sz w:val="20"/>
          <w:szCs w:val="20"/>
        </w:rPr>
        <w:softHyphen/>
      </w:r>
      <w:r w:rsidRPr="00DF7092">
        <w:rPr>
          <w:rFonts w:ascii="Verdana" w:hAnsi="Verdana"/>
          <w:sz w:val="20"/>
          <w:szCs w:val="20"/>
        </w:rPr>
        <w:softHyphen/>
      </w:r>
      <w:r w:rsidRPr="00DF7092">
        <w:rPr>
          <w:rFonts w:ascii="Verdana" w:hAnsi="Verdana"/>
          <w:sz w:val="20"/>
          <w:szCs w:val="20"/>
        </w:rPr>
        <w:softHyphen/>
      </w:r>
      <w:r w:rsidRPr="00DF7092">
        <w:rPr>
          <w:rFonts w:ascii="Verdana" w:hAnsi="Verdana"/>
          <w:sz w:val="20"/>
          <w:szCs w:val="20"/>
        </w:rPr>
        <w:softHyphen/>
      </w:r>
      <w:r w:rsidRPr="00DF7092">
        <w:rPr>
          <w:rFonts w:ascii="Verdana" w:hAnsi="Verdana"/>
          <w:sz w:val="20"/>
          <w:szCs w:val="20"/>
        </w:rPr>
        <w:softHyphen/>
      </w:r>
      <w:r w:rsidRPr="00DF7092">
        <w:rPr>
          <w:rFonts w:ascii="Verdana" w:hAnsi="Verdana"/>
          <w:sz w:val="20"/>
          <w:szCs w:val="20"/>
        </w:rPr>
        <w:softHyphen/>
      </w:r>
      <w:r w:rsidRPr="00DF7092">
        <w:rPr>
          <w:rFonts w:ascii="Verdana" w:hAnsi="Verdana"/>
          <w:sz w:val="20"/>
          <w:szCs w:val="20"/>
        </w:rPr>
        <w:softHyphen/>
      </w:r>
      <w:r w:rsidRPr="00DF7092">
        <w:rPr>
          <w:rFonts w:ascii="Verdana" w:hAnsi="Verdana"/>
          <w:sz w:val="20"/>
          <w:szCs w:val="20"/>
        </w:rPr>
        <w:softHyphen/>
      </w:r>
      <w:r w:rsidRPr="00DF7092">
        <w:rPr>
          <w:rFonts w:ascii="Verdana" w:hAnsi="Verdana"/>
          <w:sz w:val="20"/>
          <w:szCs w:val="20"/>
        </w:rPr>
        <w:softHyphen/>
      </w:r>
      <w:r w:rsidRPr="00DF7092">
        <w:rPr>
          <w:rFonts w:ascii="Verdana" w:hAnsi="Verdana"/>
          <w:sz w:val="20"/>
          <w:szCs w:val="20"/>
        </w:rPr>
        <w:softHyphen/>
      </w:r>
      <w:r w:rsidRPr="00DF7092">
        <w:rPr>
          <w:rFonts w:ascii="Verdana" w:hAnsi="Verdana"/>
          <w:sz w:val="20"/>
          <w:szCs w:val="20"/>
        </w:rPr>
        <w:softHyphen/>
        <w:t>______________________________</w:t>
      </w:r>
    </w:p>
    <w:p w14:paraId="24A2A90C" w14:textId="77777777" w:rsidR="00F774AB" w:rsidRPr="00DF7092" w:rsidRDefault="00F774AB" w:rsidP="00F774AB">
      <w:pPr>
        <w:pStyle w:val="PargrafodaLista"/>
        <w:ind w:left="709" w:right="709"/>
        <w:rPr>
          <w:rFonts w:ascii="Verdana" w:hAnsi="Verdana"/>
          <w:sz w:val="20"/>
          <w:szCs w:val="20"/>
        </w:rPr>
      </w:pPr>
    </w:p>
    <w:p w14:paraId="0F3BE6B6" w14:textId="77777777" w:rsidR="00F774AB" w:rsidRPr="00DF7092" w:rsidRDefault="00F774AB" w:rsidP="00F774AB">
      <w:pPr>
        <w:ind w:left="737" w:right="709"/>
        <w:rPr>
          <w:rFonts w:ascii="Verdana" w:hAnsi="Verdana"/>
          <w:iCs/>
          <w:sz w:val="20"/>
          <w:szCs w:val="20"/>
        </w:rPr>
      </w:pPr>
      <w:r w:rsidRPr="00DF7092">
        <w:rPr>
          <w:rFonts w:ascii="Verdana" w:hAnsi="Verdana"/>
          <w:iCs/>
          <w:sz w:val="20"/>
          <w:szCs w:val="20"/>
        </w:rPr>
        <w:t>Atenciosamente,</w:t>
      </w:r>
    </w:p>
    <w:p w14:paraId="080E942F" w14:textId="77777777" w:rsidR="00F774AB" w:rsidRPr="00DF7092" w:rsidRDefault="00F774AB" w:rsidP="00F774AB">
      <w:pPr>
        <w:ind w:left="737" w:right="709"/>
        <w:rPr>
          <w:rFonts w:ascii="Verdana" w:hAnsi="Verdana"/>
          <w:iCs/>
          <w:sz w:val="20"/>
          <w:szCs w:val="20"/>
        </w:rPr>
      </w:pPr>
      <w:r w:rsidRPr="00DF7092">
        <w:rPr>
          <w:rFonts w:ascii="Verdana" w:hAnsi="Verdana"/>
          <w:iCs/>
          <w:sz w:val="20"/>
          <w:szCs w:val="20"/>
        </w:rPr>
        <w:t>Time de Gestão de Contratos e Licenças</w:t>
      </w:r>
    </w:p>
    <w:p w14:paraId="32578E2A" w14:textId="77777777" w:rsidR="00F774AB" w:rsidRPr="00DF7092" w:rsidRDefault="00F774AB" w:rsidP="00F774AB">
      <w:pPr>
        <w:ind w:left="737" w:right="709"/>
        <w:rPr>
          <w:rFonts w:ascii="Verdana" w:hAnsi="Verdana"/>
          <w:iCs/>
          <w:sz w:val="20"/>
          <w:szCs w:val="20"/>
        </w:rPr>
      </w:pPr>
      <w:r w:rsidRPr="00DF7092">
        <w:rPr>
          <w:rFonts w:ascii="Verdana" w:hAnsi="Verdana"/>
          <w:iCs/>
          <w:sz w:val="20"/>
          <w:szCs w:val="20"/>
        </w:rPr>
        <w:t>VP – Tecnologia Digital</w:t>
      </w:r>
    </w:p>
    <w:p w14:paraId="63F5B8D9" w14:textId="77777777" w:rsidR="00F774AB" w:rsidRDefault="00F774AB" w:rsidP="00F774AB">
      <w:pPr>
        <w:ind w:left="737" w:right="709"/>
        <w:rPr>
          <w:rFonts w:ascii="Book Antiqua" w:hAnsi="Book Antiqua"/>
          <w:b/>
        </w:rPr>
      </w:pPr>
    </w:p>
    <w:p w14:paraId="64C143A2" w14:textId="77777777" w:rsidR="00F774AB" w:rsidRDefault="00F774AB" w:rsidP="00F774AB">
      <w:pPr>
        <w:pStyle w:val="PargrafodaLista"/>
        <w:numPr>
          <w:ilvl w:val="0"/>
          <w:numId w:val="8"/>
        </w:numPr>
        <w:tabs>
          <w:tab w:val="num" w:pos="1134"/>
          <w:tab w:val="left" w:pos="9923"/>
        </w:tabs>
        <w:ind w:left="1134" w:right="709" w:hanging="425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Para salvar o documento no Sharepoint, é necessário primeiramente salvar o documento na Área de Trabalho e depois acessar o catalogo de contratos:</w:t>
      </w:r>
    </w:p>
    <w:p w14:paraId="654C7FC8" w14:textId="77777777" w:rsidR="00F774AB" w:rsidRDefault="00F774AB" w:rsidP="00F774AB">
      <w:pPr>
        <w:autoSpaceDE w:val="0"/>
        <w:autoSpaceDN w:val="0"/>
        <w:adjustRightInd w:val="0"/>
        <w:ind w:left="709" w:right="709"/>
        <w:jc w:val="both"/>
      </w:pPr>
      <w:r>
        <w:object w:dxaOrig="4320" w:dyaOrig="2986" w14:anchorId="3813A18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.5pt;height:312pt" o:ole="">
            <v:imagedata r:id="rId17" o:title=""/>
          </v:shape>
          <o:OLEObject Type="Embed" ProgID="PBrush" ShapeID="_x0000_i1025" DrawAspect="Content" ObjectID="_1495382582" r:id="rId18"/>
        </w:object>
      </w:r>
    </w:p>
    <w:p w14:paraId="42CF0501" w14:textId="77777777" w:rsidR="00F774AB" w:rsidRDefault="00F774AB" w:rsidP="00F774AB">
      <w:pPr>
        <w:autoSpaceDE w:val="0"/>
        <w:autoSpaceDN w:val="0"/>
        <w:adjustRightInd w:val="0"/>
        <w:ind w:left="709" w:right="709"/>
        <w:jc w:val="both"/>
      </w:pPr>
    </w:p>
    <w:p w14:paraId="1AFFE00A" w14:textId="77777777" w:rsidR="00F774AB" w:rsidRDefault="00F774AB" w:rsidP="00F774AB">
      <w:pPr>
        <w:pStyle w:val="PargrafodaLista"/>
        <w:numPr>
          <w:ilvl w:val="1"/>
          <w:numId w:val="1"/>
        </w:numPr>
        <w:tabs>
          <w:tab w:val="left" w:pos="709"/>
        </w:tabs>
        <w:ind w:left="1168" w:right="709" w:hanging="431"/>
      </w:pPr>
      <w:r>
        <w:t>Acessar os documentos dos contratos, clicando no menu a esquerda da tela “Documentos de Contratos”</w:t>
      </w:r>
    </w:p>
    <w:p w14:paraId="6542AFF4" w14:textId="77777777" w:rsidR="00F774AB" w:rsidRDefault="00F774AB" w:rsidP="00F774AB">
      <w:pPr>
        <w:autoSpaceDE w:val="0"/>
        <w:autoSpaceDN w:val="0"/>
        <w:adjustRightInd w:val="0"/>
        <w:ind w:left="709" w:right="709"/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29A94A" wp14:editId="2D505A85">
                <wp:simplePos x="0" y="0"/>
                <wp:positionH relativeFrom="column">
                  <wp:posOffset>447675</wp:posOffset>
                </wp:positionH>
                <wp:positionV relativeFrom="paragraph">
                  <wp:posOffset>1226820</wp:posOffset>
                </wp:positionV>
                <wp:extent cx="762000" cy="238125"/>
                <wp:effectExtent l="0" t="0" r="19050" b="28575"/>
                <wp:wrapNone/>
                <wp:docPr id="10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2381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10" o:spid="_x0000_s1026" style="position:absolute;margin-left:35.25pt;margin-top:96.6pt;width:60pt;height:18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" filled="f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7EAD6399" wp14:editId="5CD2E921">
            <wp:extent cx="5745224" cy="2143125"/>
            <wp:effectExtent l="0" t="0" r="8255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224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5190E" w14:textId="77777777" w:rsidR="00F774AB" w:rsidRDefault="00F774AB" w:rsidP="00F774AB">
      <w:pPr>
        <w:autoSpaceDE w:val="0"/>
        <w:autoSpaceDN w:val="0"/>
        <w:adjustRightInd w:val="0"/>
        <w:ind w:left="709" w:right="709"/>
      </w:pPr>
    </w:p>
    <w:p w14:paraId="237EF9C4" w14:textId="77777777" w:rsidR="00F774AB" w:rsidRDefault="00F774AB" w:rsidP="00F774AB">
      <w:pPr>
        <w:pStyle w:val="PargrafodaLista"/>
        <w:numPr>
          <w:ilvl w:val="1"/>
          <w:numId w:val="3"/>
        </w:numPr>
        <w:autoSpaceDE w:val="0"/>
        <w:autoSpaceDN w:val="0"/>
        <w:adjustRightInd w:val="0"/>
        <w:ind w:left="1168" w:right="709" w:hanging="431"/>
        <w:rPr>
          <w:rFonts w:ascii="Verdana" w:eastAsia="Calibri" w:hAnsi="Verdana" w:cs="Verdana"/>
          <w:sz w:val="20"/>
          <w:szCs w:val="20"/>
        </w:rPr>
      </w:pPr>
      <w:r>
        <w:rPr>
          <w:rFonts w:ascii="Verdana" w:eastAsia="Calibri" w:hAnsi="Verdana" w:cs="Verdana"/>
          <w:sz w:val="20"/>
          <w:szCs w:val="20"/>
        </w:rPr>
        <w:t>Aplicar um filtro pelo nome do fornecedor.</w:t>
      </w:r>
    </w:p>
    <w:p w14:paraId="59409936" w14:textId="77777777" w:rsidR="00F774AB" w:rsidRDefault="00F774AB" w:rsidP="00F774AB">
      <w:pPr>
        <w:autoSpaceDE w:val="0"/>
        <w:autoSpaceDN w:val="0"/>
        <w:adjustRightInd w:val="0"/>
        <w:ind w:left="709" w:right="709"/>
      </w:pPr>
      <w:r>
        <w:rPr>
          <w:noProof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2467D44" wp14:editId="05407139">
                <wp:simplePos x="0" y="0"/>
                <wp:positionH relativeFrom="column">
                  <wp:posOffset>4362450</wp:posOffset>
                </wp:positionH>
                <wp:positionV relativeFrom="paragraph">
                  <wp:posOffset>1541780</wp:posOffset>
                </wp:positionV>
                <wp:extent cx="1057275" cy="219075"/>
                <wp:effectExtent l="0" t="0" r="28575" b="28575"/>
                <wp:wrapNone/>
                <wp:docPr id="18" name="Retâ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219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18" o:spid="_x0000_s1026" style="position:absolute;margin-left:343.5pt;margin-top:121.4pt;width:83.25pt;height:17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" filled="f" strokecolor="red" strokeweight="2pt"/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444512E" wp14:editId="1BEB1167">
                <wp:simplePos x="0" y="0"/>
                <wp:positionH relativeFrom="column">
                  <wp:posOffset>4972050</wp:posOffset>
                </wp:positionH>
                <wp:positionV relativeFrom="paragraph">
                  <wp:posOffset>503555</wp:posOffset>
                </wp:positionV>
                <wp:extent cx="552450" cy="190500"/>
                <wp:effectExtent l="0" t="0" r="19050" b="19050"/>
                <wp:wrapNone/>
                <wp:docPr id="17" name="Retâ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190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17" o:spid="_x0000_s1026" style="position:absolute;margin-left:391.5pt;margin-top:39.65pt;width:43.5pt;height:1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" filled="f" strokecolor="red" strokeweight="2pt"/>
            </w:pict>
          </mc:Fallback>
        </mc:AlternateContent>
      </w:r>
      <w:r>
        <w:object w:dxaOrig="15840" w:dyaOrig="8190" w14:anchorId="24075F08">
          <v:shape id="_x0000_i1026" type="#_x0000_t75" style="width:446.25pt;height:243pt" o:ole="">
            <v:imagedata r:id="rId19" o:title=""/>
          </v:shape>
          <o:OLEObject Type="Embed" ProgID="PBrush" ShapeID="_x0000_i1026" DrawAspect="Content" ObjectID="_1495382583" r:id="rId20"/>
        </w:object>
      </w:r>
    </w:p>
    <w:p w14:paraId="1E42919F" w14:textId="77777777" w:rsidR="00F774AB" w:rsidRDefault="00F774AB" w:rsidP="00F774AB">
      <w:pPr>
        <w:autoSpaceDE w:val="0"/>
        <w:autoSpaceDN w:val="0"/>
        <w:adjustRightInd w:val="0"/>
        <w:ind w:left="737" w:right="709"/>
      </w:pPr>
    </w:p>
    <w:p w14:paraId="7AD954E7" w14:textId="77777777" w:rsidR="00F774AB" w:rsidRDefault="00F774AB" w:rsidP="00F774AB">
      <w:pPr>
        <w:pStyle w:val="PargrafodaLista"/>
        <w:numPr>
          <w:ilvl w:val="1"/>
          <w:numId w:val="3"/>
        </w:numPr>
        <w:tabs>
          <w:tab w:val="left" w:pos="709"/>
        </w:tabs>
        <w:autoSpaceDE w:val="0"/>
        <w:autoSpaceDN w:val="0"/>
        <w:adjustRightInd w:val="0"/>
        <w:ind w:left="1168" w:right="709" w:hanging="431"/>
        <w:rPr>
          <w:rFonts w:ascii="Verdana" w:eastAsia="Calibri" w:hAnsi="Verdana" w:cs="Verdana"/>
          <w:sz w:val="20"/>
          <w:szCs w:val="20"/>
        </w:rPr>
      </w:pPr>
      <w:r>
        <w:rPr>
          <w:rFonts w:ascii="Verdana" w:eastAsia="Calibri" w:hAnsi="Verdana" w:cs="Verdana"/>
          <w:sz w:val="20"/>
          <w:szCs w:val="20"/>
        </w:rPr>
        <w:t>Aplicar um filtro pelo número da SLC.</w:t>
      </w:r>
    </w:p>
    <w:p w14:paraId="7E9B2171" w14:textId="77777777" w:rsidR="00F774AB" w:rsidRDefault="00F774AB" w:rsidP="00F774AB">
      <w:pPr>
        <w:tabs>
          <w:tab w:val="left" w:pos="9781"/>
        </w:tabs>
        <w:autoSpaceDE w:val="0"/>
        <w:autoSpaceDN w:val="0"/>
        <w:adjustRightInd w:val="0"/>
        <w:ind w:left="709" w:right="709"/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9D57BBD" wp14:editId="1DF8E697">
                <wp:simplePos x="0" y="0"/>
                <wp:positionH relativeFrom="column">
                  <wp:posOffset>4743450</wp:posOffset>
                </wp:positionH>
                <wp:positionV relativeFrom="paragraph">
                  <wp:posOffset>1295400</wp:posOffset>
                </wp:positionV>
                <wp:extent cx="771525" cy="190500"/>
                <wp:effectExtent l="0" t="0" r="28575" b="19050"/>
                <wp:wrapNone/>
                <wp:docPr id="20" name="Retâ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190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20" o:spid="_x0000_s1026" style="position:absolute;margin-left:373.5pt;margin-top:102pt;width:60.75pt;height:1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" filled="f" strokecolor="red" strokeweight="2pt"/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0B2FC07" wp14:editId="1D7B9C32">
                <wp:simplePos x="0" y="0"/>
                <wp:positionH relativeFrom="column">
                  <wp:posOffset>5219700</wp:posOffset>
                </wp:positionH>
                <wp:positionV relativeFrom="paragraph">
                  <wp:posOffset>647700</wp:posOffset>
                </wp:positionV>
                <wp:extent cx="295275" cy="142875"/>
                <wp:effectExtent l="0" t="0" r="28575" b="28575"/>
                <wp:wrapNone/>
                <wp:docPr id="19" name="Retâ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1428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19" o:spid="_x0000_s1026" style="position:absolute;margin-left:411pt;margin-top:51pt;width:23.25pt;height:11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" filled="f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2A23E330" wp14:editId="3DCF64AE">
            <wp:extent cx="5724525" cy="2409143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147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EF240" w14:textId="77777777" w:rsidR="00F774AB" w:rsidRDefault="00F774AB" w:rsidP="00F774AB">
      <w:pPr>
        <w:autoSpaceDE w:val="0"/>
        <w:autoSpaceDN w:val="0"/>
        <w:adjustRightInd w:val="0"/>
        <w:ind w:left="709" w:right="709"/>
      </w:pPr>
    </w:p>
    <w:p w14:paraId="75804103" w14:textId="77777777" w:rsidR="00F774AB" w:rsidRDefault="00F774AB" w:rsidP="00F774AB">
      <w:pPr>
        <w:pStyle w:val="PargrafodaLista"/>
        <w:numPr>
          <w:ilvl w:val="0"/>
          <w:numId w:val="7"/>
        </w:numPr>
        <w:tabs>
          <w:tab w:val="num" w:pos="1134"/>
          <w:tab w:val="left" w:pos="9923"/>
        </w:tabs>
        <w:autoSpaceDE w:val="0"/>
        <w:autoSpaceDN w:val="0"/>
        <w:adjustRightInd w:val="0"/>
        <w:ind w:left="1134" w:right="709" w:hanging="425"/>
      </w:pPr>
      <w:r>
        <w:t>Aplicar um Filtro em “Versão do Documento”, selecionando o critério de organização utilizando a opção “Maior no inicio”, para verificar o número do ultimo documento carregado.</w:t>
      </w:r>
    </w:p>
    <w:p w14:paraId="544B0008" w14:textId="77777777" w:rsidR="00F774AB" w:rsidRDefault="00F774AB" w:rsidP="00F774AB">
      <w:pPr>
        <w:pStyle w:val="PargrafodaLista"/>
        <w:numPr>
          <w:ilvl w:val="0"/>
          <w:numId w:val="7"/>
        </w:numPr>
        <w:tabs>
          <w:tab w:val="num" w:pos="1134"/>
          <w:tab w:val="left" w:pos="9923"/>
        </w:tabs>
        <w:autoSpaceDE w:val="0"/>
        <w:autoSpaceDN w:val="0"/>
        <w:adjustRightInd w:val="0"/>
        <w:ind w:left="1134" w:right="709" w:hanging="425"/>
      </w:pPr>
      <w:r>
        <w:t xml:space="preserve">Por ex.: Se este foi o 5º documento salvo, o e-mail do GT será o 6º documento a ser salvo. Esta numeração deverá ser utilizada no campo “Versão do Documento”.  </w:t>
      </w:r>
    </w:p>
    <w:p w14:paraId="5C4D1B21" w14:textId="77777777" w:rsidR="00F774AB" w:rsidRDefault="00F774AB" w:rsidP="00F774AB">
      <w:pPr>
        <w:autoSpaceDE w:val="0"/>
        <w:autoSpaceDN w:val="0"/>
        <w:adjustRightInd w:val="0"/>
        <w:ind w:left="709" w:right="709"/>
      </w:pPr>
    </w:p>
    <w:p w14:paraId="1516B43B" w14:textId="77777777" w:rsidR="00F774AB" w:rsidRDefault="00F774AB" w:rsidP="00F774AB">
      <w:pPr>
        <w:autoSpaceDE w:val="0"/>
        <w:autoSpaceDN w:val="0"/>
        <w:adjustRightInd w:val="0"/>
        <w:ind w:left="709" w:right="709"/>
      </w:pPr>
      <w:r>
        <w:rPr>
          <w:noProof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856428C" wp14:editId="0043DED0">
                <wp:simplePos x="0" y="0"/>
                <wp:positionH relativeFrom="column">
                  <wp:posOffset>2019300</wp:posOffset>
                </wp:positionH>
                <wp:positionV relativeFrom="paragraph">
                  <wp:posOffset>817880</wp:posOffset>
                </wp:positionV>
                <wp:extent cx="647700" cy="152400"/>
                <wp:effectExtent l="0" t="0" r="19050" b="19050"/>
                <wp:wrapNone/>
                <wp:docPr id="24" name="Retâ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24" o:spid="_x0000_s1026" style="position:absolute;margin-left:159pt;margin-top:64.4pt;width:51pt;height:1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" filled="f" strokecolor="red" strokeweight="2pt"/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6C77EE5" wp14:editId="6E5BECE9">
                <wp:simplePos x="0" y="0"/>
                <wp:positionH relativeFrom="column">
                  <wp:posOffset>2524125</wp:posOffset>
                </wp:positionH>
                <wp:positionV relativeFrom="paragraph">
                  <wp:posOffset>570230</wp:posOffset>
                </wp:positionV>
                <wp:extent cx="552450" cy="161925"/>
                <wp:effectExtent l="0" t="0" r="19050" b="28575"/>
                <wp:wrapNone/>
                <wp:docPr id="23" name="Retâ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1619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23" o:spid="_x0000_s1026" style="position:absolute;margin-left:198.75pt;margin-top:44.9pt;width:43.5pt;height:12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" filled="f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579C8713" wp14:editId="2AF6DB6A">
            <wp:extent cx="5705475" cy="2283925"/>
            <wp:effectExtent l="0" t="0" r="0" b="254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07412" cy="2284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CFCD9" w14:textId="77777777" w:rsidR="00F774AB" w:rsidRDefault="00F774AB" w:rsidP="00F774AB">
      <w:pPr>
        <w:pStyle w:val="PargrafodaLista"/>
        <w:numPr>
          <w:ilvl w:val="1"/>
          <w:numId w:val="3"/>
        </w:numPr>
        <w:autoSpaceDE w:val="0"/>
        <w:autoSpaceDN w:val="0"/>
        <w:adjustRightInd w:val="0"/>
        <w:ind w:left="1168" w:right="709" w:hanging="431"/>
        <w:rPr>
          <w:rFonts w:ascii="Verdana" w:eastAsia="Calibri" w:hAnsi="Verdana" w:cs="Verdana"/>
          <w:sz w:val="20"/>
          <w:szCs w:val="20"/>
        </w:rPr>
      </w:pPr>
      <w:r>
        <w:rPr>
          <w:rFonts w:ascii="Verdana" w:eastAsia="Calibri" w:hAnsi="Verdana" w:cs="Verdana"/>
          <w:sz w:val="20"/>
          <w:szCs w:val="20"/>
        </w:rPr>
        <w:t>Carregar e-mail de reposta do GT quanto a renovação, clicando no menu “Arquivos” da Barra de Menus do Sharepoint</w:t>
      </w:r>
    </w:p>
    <w:p w14:paraId="444CDA43" w14:textId="77777777" w:rsidR="00F774AB" w:rsidRDefault="00F774AB" w:rsidP="00F774AB">
      <w:pPr>
        <w:autoSpaceDE w:val="0"/>
        <w:autoSpaceDN w:val="0"/>
        <w:adjustRightInd w:val="0"/>
        <w:ind w:left="709" w:right="709"/>
        <w:rPr>
          <w:rFonts w:ascii="Verdana" w:eastAsia="Calibri" w:hAnsi="Verdana" w:cs="Verdana"/>
          <w:sz w:val="20"/>
          <w:szCs w:val="20"/>
        </w:rPr>
      </w:pPr>
      <w:r>
        <w:rPr>
          <w:rFonts w:ascii="Verdana" w:eastAsia="Calibri" w:hAnsi="Verdana" w:cs="Verdana"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B4C407B" wp14:editId="175299C2">
                <wp:simplePos x="0" y="0"/>
                <wp:positionH relativeFrom="column">
                  <wp:posOffset>742950</wp:posOffset>
                </wp:positionH>
                <wp:positionV relativeFrom="paragraph">
                  <wp:posOffset>14605</wp:posOffset>
                </wp:positionV>
                <wp:extent cx="390525" cy="247650"/>
                <wp:effectExtent l="0" t="0" r="28575" b="19050"/>
                <wp:wrapNone/>
                <wp:docPr id="32" name="Retâ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" cy="247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32" o:spid="_x0000_s1026" style="position:absolute;margin-left:58.5pt;margin-top:1.15pt;width:30.75pt;height:19.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" filled="f" strokecolor="red" strokeweight="2pt"/>
            </w:pict>
          </mc:Fallback>
        </mc:AlternateContent>
      </w:r>
      <w:r>
        <w:rPr>
          <w:rFonts w:ascii="Verdana" w:eastAsia="Calibri" w:hAnsi="Verdana" w:cs="Verdana"/>
          <w:noProof/>
          <w:sz w:val="20"/>
          <w:szCs w:val="20"/>
          <w:lang w:eastAsia="pt-BR"/>
        </w:rPr>
        <w:drawing>
          <wp:inline distT="0" distB="0" distL="0" distR="0" wp14:anchorId="56E1709B" wp14:editId="21A9CEF1">
            <wp:extent cx="5705475" cy="2447894"/>
            <wp:effectExtent l="0" t="0" r="0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2447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E167A" w14:textId="77777777" w:rsidR="00F774AB" w:rsidRDefault="00F774AB" w:rsidP="00F774AB">
      <w:pPr>
        <w:autoSpaceDE w:val="0"/>
        <w:autoSpaceDN w:val="0"/>
        <w:adjustRightInd w:val="0"/>
        <w:ind w:left="709" w:right="709"/>
        <w:rPr>
          <w:rFonts w:ascii="Verdana" w:eastAsia="Calibri" w:hAnsi="Verdana" w:cs="Verdana"/>
          <w:sz w:val="20"/>
          <w:szCs w:val="20"/>
        </w:rPr>
      </w:pPr>
    </w:p>
    <w:p w14:paraId="5B9133DD" w14:textId="77777777" w:rsidR="00F774AB" w:rsidRPr="008D4DDE" w:rsidRDefault="00F774AB" w:rsidP="00F774AB">
      <w:pPr>
        <w:pStyle w:val="PargrafodaLista"/>
        <w:numPr>
          <w:ilvl w:val="0"/>
          <w:numId w:val="7"/>
        </w:numPr>
        <w:autoSpaceDE w:val="0"/>
        <w:autoSpaceDN w:val="0"/>
        <w:adjustRightInd w:val="0"/>
        <w:ind w:left="1094" w:right="709" w:hanging="357"/>
        <w:rPr>
          <w:rFonts w:ascii="Verdana" w:eastAsia="Calibri" w:hAnsi="Verdana" w:cs="Verdana"/>
          <w:sz w:val="20"/>
          <w:szCs w:val="20"/>
        </w:rPr>
      </w:pPr>
      <w:r>
        <w:rPr>
          <w:rFonts w:ascii="Verdana" w:eastAsia="Calibri" w:hAnsi="Verdana" w:cs="Verdana"/>
          <w:sz w:val="20"/>
          <w:szCs w:val="20"/>
        </w:rPr>
        <w:t>Clicando em “Arquivos” na Barra de Menus, visualizar o menu “Carregar Documento” na Barra de Ferramentas</w:t>
      </w:r>
    </w:p>
    <w:p w14:paraId="6C7F948D" w14:textId="77777777" w:rsidR="00F774AB" w:rsidRPr="00355379" w:rsidRDefault="00F774AB" w:rsidP="00F774AB">
      <w:pPr>
        <w:autoSpaceDE w:val="0"/>
        <w:autoSpaceDN w:val="0"/>
        <w:adjustRightInd w:val="0"/>
        <w:ind w:left="709" w:right="709"/>
        <w:rPr>
          <w:rFonts w:ascii="Verdana" w:eastAsia="Calibri" w:hAnsi="Verdana" w:cs="Verdana"/>
          <w:sz w:val="20"/>
          <w:szCs w:val="20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A74A4DB" wp14:editId="37E52CF7">
                <wp:simplePos x="0" y="0"/>
                <wp:positionH relativeFrom="column">
                  <wp:posOffset>742950</wp:posOffset>
                </wp:positionH>
                <wp:positionV relativeFrom="paragraph">
                  <wp:posOffset>156210</wp:posOffset>
                </wp:positionV>
                <wp:extent cx="295275" cy="323850"/>
                <wp:effectExtent l="0" t="0" r="28575" b="19050"/>
                <wp:wrapNone/>
                <wp:docPr id="34" name="Retâ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323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34" o:spid="_x0000_s1026" style="position:absolute;margin-left:58.5pt;margin-top:12.3pt;width:23.25pt;height:25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" filled="f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6DFADD8A" wp14:editId="4C11E0DB">
            <wp:extent cx="5705475" cy="2349785"/>
            <wp:effectExtent l="0" t="0" r="0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08212" cy="2350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2DB4F" w14:textId="77777777" w:rsidR="00F774AB" w:rsidRPr="00355379" w:rsidRDefault="00F774AB" w:rsidP="00F774AB">
      <w:pPr>
        <w:autoSpaceDE w:val="0"/>
        <w:autoSpaceDN w:val="0"/>
        <w:adjustRightInd w:val="0"/>
        <w:ind w:left="709" w:right="709"/>
        <w:rPr>
          <w:rFonts w:ascii="Verdana" w:eastAsia="Calibri" w:hAnsi="Verdana" w:cs="Verdana"/>
          <w:sz w:val="20"/>
          <w:szCs w:val="20"/>
        </w:rPr>
      </w:pPr>
    </w:p>
    <w:p w14:paraId="525449BA" w14:textId="77777777" w:rsidR="00F774AB" w:rsidRDefault="00F774AB" w:rsidP="00F774AB">
      <w:pPr>
        <w:pStyle w:val="PargrafodaLista"/>
        <w:numPr>
          <w:ilvl w:val="0"/>
          <w:numId w:val="7"/>
        </w:numPr>
        <w:autoSpaceDE w:val="0"/>
        <w:autoSpaceDN w:val="0"/>
        <w:adjustRightInd w:val="0"/>
        <w:ind w:left="1094" w:right="709" w:hanging="357"/>
      </w:pPr>
      <w:r>
        <w:t xml:space="preserve">Clicando em “Carregar Documento”, uma caixa se abrirá para procurar o e-mail do GT que foi salvo. </w:t>
      </w:r>
    </w:p>
    <w:p w14:paraId="069D514C" w14:textId="77777777" w:rsidR="00F774AB" w:rsidRDefault="00F774AB" w:rsidP="00F774AB">
      <w:pPr>
        <w:autoSpaceDE w:val="0"/>
        <w:autoSpaceDN w:val="0"/>
        <w:adjustRightInd w:val="0"/>
        <w:ind w:left="709" w:right="709"/>
      </w:pPr>
    </w:p>
    <w:p w14:paraId="5C44733A" w14:textId="77777777" w:rsidR="00F774AB" w:rsidRDefault="00F774AB" w:rsidP="00F774AB">
      <w:pPr>
        <w:autoSpaceDE w:val="0"/>
        <w:autoSpaceDN w:val="0"/>
        <w:adjustRightInd w:val="0"/>
        <w:ind w:left="709" w:right="709"/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4EC16C9" wp14:editId="50330611">
                <wp:simplePos x="0" y="0"/>
                <wp:positionH relativeFrom="column">
                  <wp:posOffset>4705350</wp:posOffset>
                </wp:positionH>
                <wp:positionV relativeFrom="paragraph">
                  <wp:posOffset>769620</wp:posOffset>
                </wp:positionV>
                <wp:extent cx="466725" cy="152400"/>
                <wp:effectExtent l="0" t="0" r="28575" b="19050"/>
                <wp:wrapNone/>
                <wp:docPr id="35" name="Retângul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25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35" o:spid="_x0000_s1026" style="position:absolute;margin-left:370.5pt;margin-top:60.6pt;width:36.75pt;height:1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" filled="f" strokecolor="red" strokeweight="2pt"/>
            </w:pict>
          </mc:Fallback>
        </mc:AlternateContent>
      </w:r>
      <w:r>
        <w:object w:dxaOrig="17460" w:dyaOrig="7095" w14:anchorId="507CAD57">
          <v:shape id="_x0000_i1027" type="#_x0000_t75" style="width:453pt;height:186pt" o:ole="">
            <v:imagedata r:id="rId25" o:title=""/>
          </v:shape>
          <o:OLEObject Type="Embed" ProgID="PBrush" ShapeID="_x0000_i1027" DrawAspect="Content" ObjectID="_1495382584" r:id="rId26"/>
        </w:object>
      </w:r>
    </w:p>
    <w:p w14:paraId="49054EC3" w14:textId="77777777" w:rsidR="00F774AB" w:rsidRDefault="00F774AB" w:rsidP="00F774AB">
      <w:pPr>
        <w:pStyle w:val="PargrafodaLista"/>
        <w:numPr>
          <w:ilvl w:val="0"/>
          <w:numId w:val="7"/>
        </w:numPr>
        <w:autoSpaceDE w:val="0"/>
        <w:autoSpaceDN w:val="0"/>
        <w:adjustRightInd w:val="0"/>
        <w:ind w:left="1094" w:right="709" w:hanging="357"/>
      </w:pPr>
      <w:r>
        <w:t>Clicando em “Procurar” uma caixa se abrirá para localizar o documento desejado. Após selecionar o documento clicar em “Abrir” e depois em “OK.</w:t>
      </w:r>
    </w:p>
    <w:p w14:paraId="6BAB6EBF" w14:textId="77777777" w:rsidR="00F774AB" w:rsidRDefault="00F774AB" w:rsidP="00F774AB">
      <w:pPr>
        <w:autoSpaceDE w:val="0"/>
        <w:autoSpaceDN w:val="0"/>
        <w:adjustRightInd w:val="0"/>
        <w:ind w:left="709" w:right="709"/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12C369" wp14:editId="1CDF8710">
                <wp:simplePos x="0" y="0"/>
                <wp:positionH relativeFrom="column">
                  <wp:posOffset>2495550</wp:posOffset>
                </wp:positionH>
                <wp:positionV relativeFrom="paragraph">
                  <wp:posOffset>2174875</wp:posOffset>
                </wp:positionV>
                <wp:extent cx="428625" cy="190500"/>
                <wp:effectExtent l="0" t="0" r="28575" b="19050"/>
                <wp:wrapNone/>
                <wp:docPr id="37" name="Retângul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190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37" o:spid="_x0000_s1026" style="position:absolute;margin-left:196.5pt;margin-top:171.25pt;width:33.75pt;height:1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" filled="f" strokecolor="red" strokeweight="2pt"/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64D2437" wp14:editId="18731CB0">
                <wp:simplePos x="0" y="0"/>
                <wp:positionH relativeFrom="column">
                  <wp:posOffset>5238750</wp:posOffset>
                </wp:positionH>
                <wp:positionV relativeFrom="paragraph">
                  <wp:posOffset>1422400</wp:posOffset>
                </wp:positionV>
                <wp:extent cx="295275" cy="161925"/>
                <wp:effectExtent l="0" t="0" r="28575" b="28575"/>
                <wp:wrapNone/>
                <wp:docPr id="38" name="Retâ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1619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38" o:spid="_x0000_s1026" style="position:absolute;margin-left:412.5pt;margin-top:112pt;width:23.25pt;height:12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" filled="f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13204316" wp14:editId="57BA70D7">
            <wp:extent cx="5734050" cy="2475174"/>
            <wp:effectExtent l="0" t="0" r="0" b="1905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46363" cy="2480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48269" w14:textId="77777777" w:rsidR="00F774AB" w:rsidRDefault="00F774AB" w:rsidP="00F774AB">
      <w:pPr>
        <w:pStyle w:val="PargrafodaLista"/>
        <w:numPr>
          <w:ilvl w:val="1"/>
          <w:numId w:val="3"/>
        </w:numPr>
        <w:tabs>
          <w:tab w:val="left" w:pos="709"/>
        </w:tabs>
        <w:autoSpaceDE w:val="0"/>
        <w:autoSpaceDN w:val="0"/>
        <w:adjustRightInd w:val="0"/>
        <w:ind w:left="1168" w:right="709" w:hanging="431"/>
        <w:rPr>
          <w:rFonts w:ascii="Verdana" w:eastAsia="Calibri" w:hAnsi="Verdana" w:cs="Verdana"/>
          <w:sz w:val="20"/>
          <w:szCs w:val="20"/>
        </w:rPr>
      </w:pPr>
      <w:r>
        <w:rPr>
          <w:rFonts w:ascii="Verdana" w:eastAsia="Calibri" w:hAnsi="Verdana" w:cs="Verdana"/>
          <w:sz w:val="20"/>
          <w:szCs w:val="20"/>
        </w:rPr>
        <w:t>Após clicar em “OK”, uma nova caixa se abrirá para preenchimento dos dados do contrato, que fará a correspondência do e-mail do GT com os demais documentos referentes a este contrato.</w:t>
      </w:r>
    </w:p>
    <w:p w14:paraId="4FCBB4B6" w14:textId="77777777" w:rsidR="00F774AB" w:rsidRDefault="00F774AB" w:rsidP="00F774AB">
      <w:pPr>
        <w:tabs>
          <w:tab w:val="num" w:pos="720"/>
        </w:tabs>
        <w:ind w:left="709" w:right="709"/>
      </w:pPr>
      <w:r>
        <w:rPr>
          <w:noProof/>
          <w:lang w:eastAsia="pt-BR"/>
        </w:rPr>
        <w:drawing>
          <wp:inline distT="0" distB="0" distL="0" distR="0" wp14:anchorId="2687DDBF" wp14:editId="4552A29B">
            <wp:extent cx="5748689" cy="2486025"/>
            <wp:effectExtent l="0" t="0" r="4445" b="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50641" cy="248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0774B" w14:textId="77777777" w:rsidR="00F774AB" w:rsidRDefault="00F774AB" w:rsidP="00F774AB">
      <w:pPr>
        <w:tabs>
          <w:tab w:val="num" w:pos="720"/>
        </w:tabs>
        <w:ind w:left="709" w:right="709"/>
        <w:jc w:val="both"/>
      </w:pPr>
      <w:r>
        <w:lastRenderedPageBreak/>
        <w:t>Nome: Nome do Arquivo (Carregado automaticamente conforme nome do arquivo que foi carregado)</w:t>
      </w:r>
    </w:p>
    <w:p w14:paraId="424D5588" w14:textId="77777777" w:rsidR="00F774AB" w:rsidRDefault="00F774AB" w:rsidP="00F774AB">
      <w:pPr>
        <w:tabs>
          <w:tab w:val="num" w:pos="720"/>
        </w:tabs>
        <w:ind w:left="709" w:right="709"/>
        <w:jc w:val="both"/>
      </w:pPr>
      <w:r>
        <w:t>Título: Utilizar o mesmo nome do Arquivo</w:t>
      </w:r>
    </w:p>
    <w:p w14:paraId="2BD721B7" w14:textId="77777777" w:rsidR="00F774AB" w:rsidRDefault="00F774AB" w:rsidP="00F774AB">
      <w:pPr>
        <w:tabs>
          <w:tab w:val="num" w:pos="720"/>
        </w:tabs>
        <w:ind w:left="709" w:right="709"/>
        <w:jc w:val="both"/>
      </w:pPr>
      <w:r>
        <w:t>Fornecedor:  Inserir o nome do fornecedor exatamente conforme descrito no menu “Documentos de Contratos” (existe diferenciação entre caracteres maiúsculos e minúsculos e espaços entre letras e palavras)</w:t>
      </w:r>
    </w:p>
    <w:p w14:paraId="7735451D" w14:textId="77777777" w:rsidR="00F774AB" w:rsidRDefault="00F774AB" w:rsidP="00F774AB">
      <w:pPr>
        <w:tabs>
          <w:tab w:val="num" w:pos="720"/>
        </w:tabs>
        <w:ind w:left="709" w:right="709"/>
        <w:jc w:val="both"/>
      </w:pPr>
      <w:r>
        <w:t>SLC :  Inserir o número da SLC exatamente conforme descrito no menu “Documentos de Contratos” (existe diferenciação de numerações com ou sem ponto e de espaços entre os números)</w:t>
      </w:r>
    </w:p>
    <w:p w14:paraId="51A96F5B" w14:textId="77777777" w:rsidR="00F774AB" w:rsidRDefault="00F774AB" w:rsidP="00F774AB">
      <w:pPr>
        <w:tabs>
          <w:tab w:val="num" w:pos="720"/>
        </w:tabs>
        <w:ind w:left="709" w:right="709"/>
        <w:jc w:val="both"/>
      </w:pPr>
      <w:r>
        <w:t xml:space="preserve"> Escopo Resumido: :  Inserir o tipo de serviço exatamente conforme descrito no menu “Documentos de Contratos” (existe diferenciação entre caracteres maiúsculos e minúsculos e espaços entre letras e palavras)</w:t>
      </w:r>
    </w:p>
    <w:p w14:paraId="6C21DFC8" w14:textId="77777777" w:rsidR="00F774AB" w:rsidRDefault="00F774AB" w:rsidP="00F774AB">
      <w:pPr>
        <w:tabs>
          <w:tab w:val="num" w:pos="720"/>
        </w:tabs>
        <w:ind w:left="709" w:right="709"/>
        <w:jc w:val="both"/>
      </w:pPr>
      <w:r>
        <w:t xml:space="preserve"> Tipo de Documento: Diferenciar tipo de documento (Contrato / Aditivo / Proposta Comercial /                     Proposta Técnica / Planilha / E-mail)</w:t>
      </w:r>
    </w:p>
    <w:p w14:paraId="6A92E0CF" w14:textId="77777777" w:rsidR="00F774AB" w:rsidRDefault="00F774AB" w:rsidP="00F774AB">
      <w:pPr>
        <w:tabs>
          <w:tab w:val="num" w:pos="720"/>
        </w:tabs>
        <w:ind w:left="709" w:right="709"/>
        <w:jc w:val="both"/>
      </w:pPr>
      <w:r>
        <w:t>CF: Fornecedor: Selecionar o nome do fornecedor através do menu suspenso e clicar em “Salvar”</w:t>
      </w:r>
    </w:p>
    <w:p w14:paraId="1FC7476F" w14:textId="77777777" w:rsidR="00F774AB" w:rsidRDefault="00F774AB" w:rsidP="00F774AB">
      <w:pPr>
        <w:tabs>
          <w:tab w:val="num" w:pos="720"/>
        </w:tabs>
        <w:ind w:left="709" w:right="709"/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E34F352" wp14:editId="2067508E">
                <wp:simplePos x="0" y="0"/>
                <wp:positionH relativeFrom="column">
                  <wp:posOffset>3933825</wp:posOffset>
                </wp:positionH>
                <wp:positionV relativeFrom="paragraph">
                  <wp:posOffset>2427605</wp:posOffset>
                </wp:positionV>
                <wp:extent cx="342900" cy="171450"/>
                <wp:effectExtent l="0" t="0" r="19050" b="19050"/>
                <wp:wrapNone/>
                <wp:docPr id="47" name="Retângul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171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47" o:spid="_x0000_s1026" style="position:absolute;margin-left:309.75pt;margin-top:191.15pt;width:27pt;height:13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" filled="f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368A212B" wp14:editId="6C273055">
            <wp:extent cx="5753100" cy="2798710"/>
            <wp:effectExtent l="0" t="0" r="0" b="1905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471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C25D2" w14:textId="77777777" w:rsidR="00F774AB" w:rsidRDefault="00F774AB" w:rsidP="00F774AB">
      <w:pPr>
        <w:tabs>
          <w:tab w:val="num" w:pos="720"/>
        </w:tabs>
        <w:ind w:left="709" w:right="709"/>
      </w:pPr>
      <w:r>
        <w:t>Versão do Documento: Verificar a numeração do último documento carregado e inserir o número sucessivo.</w:t>
      </w:r>
    </w:p>
    <w:p w14:paraId="5C13C17A" w14:textId="77777777" w:rsidR="00F774AB" w:rsidRDefault="00F774AB" w:rsidP="00F774AB">
      <w:pPr>
        <w:tabs>
          <w:tab w:val="num" w:pos="720"/>
          <w:tab w:val="left" w:pos="9639"/>
        </w:tabs>
        <w:ind w:left="709" w:right="709"/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676122F" wp14:editId="6AA45EBA">
                <wp:simplePos x="0" y="0"/>
                <wp:positionH relativeFrom="column">
                  <wp:posOffset>2409825</wp:posOffset>
                </wp:positionH>
                <wp:positionV relativeFrom="paragraph">
                  <wp:posOffset>904875</wp:posOffset>
                </wp:positionV>
                <wp:extent cx="647700" cy="276225"/>
                <wp:effectExtent l="0" t="0" r="19050" b="28575"/>
                <wp:wrapNone/>
                <wp:docPr id="41" name="Retângul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2762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41" o:spid="_x0000_s1026" style="position:absolute;margin-left:189.75pt;margin-top:71.25pt;width:51pt;height:21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" filled="f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3ED2F49D" wp14:editId="3DFF0C38">
            <wp:extent cx="5753100" cy="2387686"/>
            <wp:effectExtent l="0" t="0" r="0" b="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55054" cy="2388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25D80" w14:textId="77777777" w:rsidR="00F774AB" w:rsidRPr="009916A1" w:rsidRDefault="00F774AB" w:rsidP="00F774AB">
      <w:pPr>
        <w:pStyle w:val="PargrafodaLista"/>
        <w:numPr>
          <w:ilvl w:val="0"/>
          <w:numId w:val="7"/>
        </w:numPr>
        <w:tabs>
          <w:tab w:val="num" w:pos="720"/>
        </w:tabs>
        <w:ind w:left="1094" w:right="709" w:hanging="357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lastRenderedPageBreak/>
        <w:t>O documento carregado será identificado com um asterisco verde ao lado no nome do arquivo, representado que é um novo documento.</w:t>
      </w:r>
    </w:p>
    <w:p w14:paraId="78FA0530" w14:textId="77777777" w:rsidR="00F774AB" w:rsidRDefault="00F774AB" w:rsidP="00F774AB">
      <w:pPr>
        <w:tabs>
          <w:tab w:val="num" w:pos="720"/>
        </w:tabs>
        <w:ind w:left="709" w:right="709"/>
        <w:rPr>
          <w:rFonts w:ascii="Verdana" w:hAnsi="Verdana" w:cs="Arial"/>
          <w:snapToGrid w:val="0"/>
          <w:sz w:val="20"/>
          <w:szCs w:val="20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C848A5F" wp14:editId="03BD4A0A">
                <wp:simplePos x="0" y="0"/>
                <wp:positionH relativeFrom="column">
                  <wp:posOffset>1247775</wp:posOffset>
                </wp:positionH>
                <wp:positionV relativeFrom="paragraph">
                  <wp:posOffset>791210</wp:posOffset>
                </wp:positionV>
                <wp:extent cx="4686300" cy="400050"/>
                <wp:effectExtent l="0" t="0" r="19050" b="19050"/>
                <wp:wrapNone/>
                <wp:docPr id="45" name="Retângul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6300" cy="4000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45" o:spid="_x0000_s1026" style="position:absolute;margin-left:98.25pt;margin-top:62.3pt;width:369pt;height:31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" filled="f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0FCE07ED" wp14:editId="6E12BB9A">
            <wp:extent cx="5743575" cy="2369436"/>
            <wp:effectExtent l="0" t="0" r="0" b="0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45525" cy="2370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5EEDC" w14:textId="77777777" w:rsidR="00F774AB" w:rsidRDefault="00F774AB" w:rsidP="00F774AB">
      <w:pPr>
        <w:tabs>
          <w:tab w:val="num" w:pos="720"/>
        </w:tabs>
        <w:ind w:left="709" w:right="709"/>
        <w:rPr>
          <w:rFonts w:ascii="Verdana" w:hAnsi="Verdana" w:cs="Arial"/>
          <w:snapToGrid w:val="0"/>
          <w:sz w:val="20"/>
          <w:szCs w:val="20"/>
        </w:rPr>
      </w:pPr>
    </w:p>
    <w:p w14:paraId="3AC94178" w14:textId="77777777" w:rsidR="00F774AB" w:rsidRDefault="00F774AB" w:rsidP="00F774AB">
      <w:pPr>
        <w:tabs>
          <w:tab w:val="num" w:pos="720"/>
        </w:tabs>
        <w:ind w:left="709" w:righ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Responsável: Governança de TD</w:t>
      </w:r>
    </w:p>
    <w:p w14:paraId="55E16060" w14:textId="77777777" w:rsidR="00F774AB" w:rsidRPr="00820617" w:rsidRDefault="00F774AB" w:rsidP="00F774AB">
      <w:pPr>
        <w:tabs>
          <w:tab w:val="num" w:pos="720"/>
        </w:tabs>
        <w:ind w:left="709" w:right="709"/>
        <w:rPr>
          <w:rFonts w:ascii="Verdana" w:hAnsi="Verdana" w:cs="Arial"/>
          <w:snapToGrid w:val="0"/>
          <w:sz w:val="20"/>
          <w:szCs w:val="20"/>
        </w:rPr>
      </w:pPr>
    </w:p>
    <w:p w14:paraId="423B1D2A" w14:textId="77777777" w:rsidR="00F774AB" w:rsidRPr="00820617" w:rsidRDefault="00F774AB" w:rsidP="00F774AB">
      <w:pPr>
        <w:spacing w:after="0"/>
        <w:ind w:right="709" w:firstLine="709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7</w:t>
      </w:r>
      <w:r w:rsidRPr="00820617">
        <w:rPr>
          <w:rFonts w:ascii="Verdana" w:hAnsi="Verdana" w:cs="Verdana"/>
          <w:b/>
          <w:bCs/>
          <w:sz w:val="20"/>
          <w:szCs w:val="20"/>
        </w:rPr>
        <w:t>. RESULTADO ESPERADO</w:t>
      </w:r>
    </w:p>
    <w:p w14:paraId="70DAA960" w14:textId="77777777" w:rsidR="00F774AB" w:rsidRPr="00F248DC" w:rsidRDefault="00F774AB" w:rsidP="00F774AB">
      <w:pPr>
        <w:tabs>
          <w:tab w:val="num" w:pos="284"/>
        </w:tabs>
        <w:spacing w:after="0"/>
        <w:ind w:left="709" w:righ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Obter a resposta do GT quando a renovação contratual.</w:t>
      </w:r>
    </w:p>
    <w:p w14:paraId="0FA0AEE8" w14:textId="77777777" w:rsidR="00F774AB" w:rsidRPr="00820617" w:rsidRDefault="00F774AB" w:rsidP="00F774AB">
      <w:pPr>
        <w:tabs>
          <w:tab w:val="num" w:pos="720"/>
        </w:tabs>
        <w:spacing w:after="0"/>
        <w:ind w:left="567" w:right="709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2262A478" w14:textId="77777777" w:rsidR="00F774AB" w:rsidRPr="00820617" w:rsidRDefault="00F774AB" w:rsidP="00F774AB">
      <w:pPr>
        <w:tabs>
          <w:tab w:val="num" w:pos="720"/>
        </w:tabs>
        <w:spacing w:after="0"/>
        <w:ind w:left="567" w:right="709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3D4C4D2F" w14:textId="77777777" w:rsidR="00F774AB" w:rsidRPr="00820617" w:rsidRDefault="00F774AB" w:rsidP="00F774AB">
      <w:pPr>
        <w:spacing w:after="0"/>
        <w:ind w:right="709" w:firstLine="708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8</w:t>
      </w:r>
      <w:r w:rsidRPr="00820617">
        <w:rPr>
          <w:rFonts w:ascii="Verdana" w:hAnsi="Verdana" w:cs="Verdana"/>
          <w:b/>
          <w:bCs/>
          <w:sz w:val="20"/>
          <w:szCs w:val="20"/>
        </w:rPr>
        <w:t xml:space="preserve">. </w:t>
      </w:r>
      <w:r>
        <w:rPr>
          <w:rFonts w:ascii="Verdana" w:hAnsi="Verdana" w:cs="Verdana"/>
          <w:b/>
          <w:bCs/>
          <w:sz w:val="20"/>
          <w:szCs w:val="20"/>
        </w:rPr>
        <w:t>DOCUMENTOS DE REFERÊNCIA</w:t>
      </w:r>
    </w:p>
    <w:p w14:paraId="3339E9C1" w14:textId="77777777" w:rsidR="00F774AB" w:rsidRPr="00820617" w:rsidRDefault="00F774AB" w:rsidP="00F774AB">
      <w:pPr>
        <w:spacing w:after="0"/>
        <w:ind w:right="709" w:firstLine="459"/>
        <w:jc w:val="both"/>
        <w:rPr>
          <w:rFonts w:ascii="Verdana" w:hAnsi="Verdana" w:cs="Arial"/>
          <w:snapToGrid w:val="0"/>
          <w:sz w:val="20"/>
          <w:szCs w:val="20"/>
        </w:rPr>
      </w:pPr>
      <w:r w:rsidRPr="00820617">
        <w:rPr>
          <w:rFonts w:ascii="Verdana" w:hAnsi="Verdana" w:cs="Arial"/>
          <w:snapToGrid w:val="0"/>
          <w:sz w:val="20"/>
          <w:szCs w:val="20"/>
        </w:rPr>
        <w:tab/>
      </w:r>
      <w:r>
        <w:rPr>
          <w:rFonts w:ascii="Verdana" w:hAnsi="Verdana" w:cs="Arial"/>
          <w:snapToGrid w:val="0"/>
          <w:sz w:val="20"/>
          <w:szCs w:val="20"/>
        </w:rPr>
        <w:t>E-mail Padrão para Renovação de Contratos</w:t>
      </w:r>
    </w:p>
    <w:p w14:paraId="4FC9573F" w14:textId="77777777" w:rsidR="00F774AB" w:rsidRPr="00820617" w:rsidRDefault="00F774AB" w:rsidP="00F774AB">
      <w:pPr>
        <w:spacing w:after="0"/>
        <w:ind w:left="567" w:right="709"/>
        <w:jc w:val="both"/>
        <w:rPr>
          <w:rFonts w:ascii="Verdana" w:hAnsi="Verdana" w:cs="Arial"/>
          <w:sz w:val="20"/>
          <w:szCs w:val="20"/>
        </w:rPr>
      </w:pPr>
    </w:p>
    <w:p w14:paraId="7A24E652" w14:textId="77777777" w:rsidR="00F774AB" w:rsidRPr="00820617" w:rsidRDefault="00F774AB" w:rsidP="00F774AB">
      <w:pPr>
        <w:spacing w:after="0"/>
        <w:ind w:right="709" w:firstLine="708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9</w:t>
      </w:r>
      <w:r w:rsidRPr="00820617">
        <w:rPr>
          <w:rFonts w:ascii="Verdana" w:hAnsi="Verdana" w:cs="Verdana"/>
          <w:b/>
          <w:bCs/>
          <w:sz w:val="20"/>
          <w:szCs w:val="20"/>
        </w:rPr>
        <w:t>. ANEXOS</w:t>
      </w:r>
    </w:p>
    <w:p w14:paraId="74A4E134" w14:textId="77777777" w:rsidR="00F774AB" w:rsidRDefault="00F774AB" w:rsidP="00F774AB">
      <w:pPr>
        <w:autoSpaceDE w:val="0"/>
        <w:autoSpaceDN w:val="0"/>
        <w:adjustRightInd w:val="0"/>
        <w:spacing w:after="0"/>
        <w:ind w:left="567" w:right="709"/>
        <w:jc w:val="both"/>
        <w:rPr>
          <w:rFonts w:ascii="Tahoma" w:hAnsi="Tahoma" w:cs="Tahoma"/>
          <w:b/>
          <w:bCs/>
          <w:sz w:val="18"/>
          <w:szCs w:val="18"/>
        </w:rPr>
      </w:pPr>
      <w:r>
        <w:rPr>
          <w:rFonts w:ascii="Tahoma" w:hAnsi="Tahoma" w:cs="Tahoma"/>
          <w:b/>
          <w:bCs/>
          <w:sz w:val="18"/>
          <w:szCs w:val="18"/>
        </w:rPr>
        <w:object w:dxaOrig="1551" w:dyaOrig="1004" w14:anchorId="5FB3FF1A">
          <v:shape id="_x0000_i1028" type="#_x0000_t75" style="width:77.25pt;height:50.25pt" o:ole="">
            <v:imagedata r:id="rId32" o:title=""/>
          </v:shape>
          <o:OLEObject Type="Embed" ProgID="Word.Document.12" ShapeID="_x0000_i1028" DrawAspect="Icon" ObjectID="_1495382585" r:id="rId33">
            <o:FieldCodes>\s</o:FieldCodes>
          </o:OLEObject>
        </w:object>
      </w:r>
    </w:p>
    <w:p w14:paraId="74608D2F" w14:textId="77777777" w:rsidR="00F774AB" w:rsidRDefault="00F774AB" w:rsidP="00F774AB">
      <w:pPr>
        <w:autoSpaceDE w:val="0"/>
        <w:autoSpaceDN w:val="0"/>
        <w:adjustRightInd w:val="0"/>
        <w:spacing w:after="0"/>
        <w:ind w:left="567" w:right="709"/>
        <w:jc w:val="both"/>
        <w:rPr>
          <w:rFonts w:ascii="Tahoma" w:hAnsi="Tahoma" w:cs="Tahoma"/>
          <w:b/>
          <w:bCs/>
          <w:sz w:val="18"/>
          <w:szCs w:val="18"/>
        </w:rPr>
      </w:pPr>
    </w:p>
    <w:p w14:paraId="371549AC" w14:textId="77777777" w:rsidR="00F774AB" w:rsidRPr="006E5076" w:rsidRDefault="00F774AB" w:rsidP="00F774AB">
      <w:pPr>
        <w:autoSpaceDE w:val="0"/>
        <w:autoSpaceDN w:val="0"/>
        <w:adjustRightInd w:val="0"/>
        <w:spacing w:after="0"/>
        <w:ind w:left="567" w:right="709"/>
        <w:jc w:val="both"/>
        <w:rPr>
          <w:rFonts w:ascii="Verdana" w:hAnsi="Verdana" w:cs="Tahoma"/>
          <w:b/>
          <w:bCs/>
          <w:sz w:val="20"/>
          <w:szCs w:val="20"/>
        </w:rPr>
      </w:pPr>
      <w:r w:rsidRPr="006E5076">
        <w:rPr>
          <w:rFonts w:ascii="Verdana" w:hAnsi="Verdana" w:cs="Tahoma"/>
          <w:b/>
          <w:bCs/>
          <w:sz w:val="20"/>
          <w:szCs w:val="20"/>
        </w:rPr>
        <w:tab/>
        <w:t>10. REGISTROS</w:t>
      </w:r>
    </w:p>
    <w:p w14:paraId="46B8203A" w14:textId="77777777" w:rsidR="00F774AB" w:rsidRPr="00601EEF" w:rsidRDefault="00F774AB" w:rsidP="00F774AB">
      <w:pPr>
        <w:autoSpaceDE w:val="0"/>
        <w:autoSpaceDN w:val="0"/>
        <w:adjustRightInd w:val="0"/>
        <w:spacing w:after="0"/>
        <w:ind w:left="709" w:right="709"/>
        <w:jc w:val="both"/>
        <w:rPr>
          <w:rFonts w:ascii="Verdana" w:hAnsi="Verdana" w:cs="Tahoma"/>
          <w:b/>
          <w:bCs/>
          <w:sz w:val="20"/>
          <w:szCs w:val="20"/>
        </w:rPr>
      </w:pPr>
    </w:p>
    <w:p w14:paraId="20B93B9F" w14:textId="77777777" w:rsidR="00F774AB" w:rsidRDefault="00F774AB" w:rsidP="00F774AB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18"/>
          <w:szCs w:val="18"/>
        </w:rPr>
      </w:pPr>
    </w:p>
    <w:tbl>
      <w:tblPr>
        <w:tblStyle w:val="Tabelacomgrade"/>
        <w:tblW w:w="113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993"/>
        <w:gridCol w:w="1418"/>
        <w:gridCol w:w="1134"/>
        <w:gridCol w:w="1843"/>
        <w:gridCol w:w="2409"/>
        <w:gridCol w:w="1276"/>
        <w:gridCol w:w="1134"/>
        <w:gridCol w:w="1100"/>
      </w:tblGrid>
      <w:tr w:rsidR="00F774AB" w14:paraId="7A0EA7FA" w14:textId="77777777" w:rsidTr="00BD7E80">
        <w:trPr>
          <w:trHeight w:val="328"/>
        </w:trPr>
        <w:tc>
          <w:tcPr>
            <w:tcW w:w="993" w:type="dxa"/>
            <w:shd w:val="clear" w:color="auto" w:fill="FDE9D9" w:themeFill="accent6" w:themeFillTint="33"/>
            <w:vAlign w:val="center"/>
          </w:tcPr>
          <w:p w14:paraId="7D310179" w14:textId="77777777" w:rsidR="00F774AB" w:rsidRPr="005959D4" w:rsidRDefault="00F774AB" w:rsidP="00BD7E80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Nome do registro</w:t>
            </w:r>
          </w:p>
        </w:tc>
        <w:tc>
          <w:tcPr>
            <w:tcW w:w="1418" w:type="dxa"/>
            <w:shd w:val="clear" w:color="auto" w:fill="FDE9D9" w:themeFill="accent6" w:themeFillTint="33"/>
            <w:vAlign w:val="center"/>
          </w:tcPr>
          <w:p w14:paraId="5C12806F" w14:textId="77777777" w:rsidR="00F774AB" w:rsidRPr="005959D4" w:rsidRDefault="00F774AB" w:rsidP="00BD7E80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Processo/</w:t>
            </w:r>
          </w:p>
          <w:p w14:paraId="4CD5F75E" w14:textId="77777777" w:rsidR="00F774AB" w:rsidRPr="005959D4" w:rsidRDefault="00F774AB" w:rsidP="00BD7E80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Subprocesso</w:t>
            </w:r>
          </w:p>
        </w:tc>
        <w:tc>
          <w:tcPr>
            <w:tcW w:w="1134" w:type="dxa"/>
            <w:shd w:val="clear" w:color="auto" w:fill="FDE9D9" w:themeFill="accent6" w:themeFillTint="33"/>
            <w:vAlign w:val="center"/>
          </w:tcPr>
          <w:p w14:paraId="477FB135" w14:textId="77777777" w:rsidR="00F774AB" w:rsidRPr="005959D4" w:rsidRDefault="00F774AB" w:rsidP="00BD7E80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Área</w:t>
            </w:r>
          </w:p>
        </w:tc>
        <w:tc>
          <w:tcPr>
            <w:tcW w:w="1843" w:type="dxa"/>
            <w:shd w:val="clear" w:color="auto" w:fill="FDE9D9" w:themeFill="accent6" w:themeFillTint="33"/>
            <w:vAlign w:val="center"/>
          </w:tcPr>
          <w:p w14:paraId="08BE12DA" w14:textId="77777777" w:rsidR="00F774AB" w:rsidRDefault="00F774AB" w:rsidP="00BD7E80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>
              <w:rPr>
                <w:rFonts w:ascii="Verdana" w:hAnsi="Verdana"/>
                <w:b/>
                <w:sz w:val="14"/>
                <w:szCs w:val="20"/>
              </w:rPr>
              <w:t>Local e</w:t>
            </w:r>
          </w:p>
          <w:p w14:paraId="7EE5EB71" w14:textId="77777777" w:rsidR="00F774AB" w:rsidRPr="005959D4" w:rsidRDefault="00F774AB" w:rsidP="00BD7E80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>
              <w:rPr>
                <w:rFonts w:ascii="Verdana" w:hAnsi="Verdana"/>
                <w:b/>
                <w:sz w:val="14"/>
                <w:szCs w:val="20"/>
              </w:rPr>
              <w:t xml:space="preserve">Forma de </w:t>
            </w:r>
            <w:r w:rsidRPr="005959D4">
              <w:rPr>
                <w:rFonts w:ascii="Verdana" w:hAnsi="Verdana"/>
                <w:b/>
                <w:sz w:val="14"/>
                <w:szCs w:val="20"/>
              </w:rPr>
              <w:t>Armazenamento</w:t>
            </w:r>
          </w:p>
        </w:tc>
        <w:tc>
          <w:tcPr>
            <w:tcW w:w="2409" w:type="dxa"/>
            <w:shd w:val="clear" w:color="auto" w:fill="FDE9D9" w:themeFill="accent6" w:themeFillTint="33"/>
            <w:vAlign w:val="center"/>
          </w:tcPr>
          <w:p w14:paraId="55863B5F" w14:textId="77777777" w:rsidR="00F774AB" w:rsidRPr="005959D4" w:rsidRDefault="00F774AB" w:rsidP="00BD7E80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Rastreabilidade</w:t>
            </w:r>
          </w:p>
        </w:tc>
        <w:tc>
          <w:tcPr>
            <w:tcW w:w="1276" w:type="dxa"/>
            <w:shd w:val="clear" w:color="auto" w:fill="FDE9D9" w:themeFill="accent6" w:themeFillTint="33"/>
            <w:vAlign w:val="center"/>
          </w:tcPr>
          <w:p w14:paraId="19A085F4" w14:textId="77777777" w:rsidR="00F774AB" w:rsidRPr="005959D4" w:rsidRDefault="00F774AB" w:rsidP="00BD7E80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>
              <w:rPr>
                <w:rFonts w:ascii="Verdana" w:hAnsi="Verdana"/>
                <w:b/>
                <w:sz w:val="14"/>
                <w:szCs w:val="20"/>
              </w:rPr>
              <w:t xml:space="preserve">Tempo </w:t>
            </w:r>
            <w:r w:rsidRPr="005959D4">
              <w:rPr>
                <w:rFonts w:ascii="Verdana" w:hAnsi="Verdana"/>
                <w:b/>
                <w:sz w:val="14"/>
                <w:szCs w:val="20"/>
              </w:rPr>
              <w:t>de Retenção</w:t>
            </w:r>
          </w:p>
        </w:tc>
        <w:tc>
          <w:tcPr>
            <w:tcW w:w="1134" w:type="dxa"/>
            <w:shd w:val="clear" w:color="auto" w:fill="FDE9D9" w:themeFill="accent6" w:themeFillTint="33"/>
            <w:vAlign w:val="center"/>
          </w:tcPr>
          <w:p w14:paraId="3E3F9E55" w14:textId="77777777" w:rsidR="00F774AB" w:rsidRPr="005959D4" w:rsidRDefault="00F774AB" w:rsidP="00BD7E80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Proteção</w:t>
            </w:r>
          </w:p>
        </w:tc>
        <w:tc>
          <w:tcPr>
            <w:tcW w:w="1100" w:type="dxa"/>
            <w:shd w:val="clear" w:color="auto" w:fill="FDE9D9" w:themeFill="accent6" w:themeFillTint="33"/>
            <w:vAlign w:val="center"/>
          </w:tcPr>
          <w:p w14:paraId="29AA01AA" w14:textId="77777777" w:rsidR="00F774AB" w:rsidRPr="005959D4" w:rsidRDefault="00F774AB" w:rsidP="00BD7E80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Disposição</w:t>
            </w:r>
          </w:p>
        </w:tc>
      </w:tr>
      <w:tr w:rsidR="00F774AB" w14:paraId="1B5F2905" w14:textId="77777777" w:rsidTr="00BD7E80">
        <w:trPr>
          <w:trHeight w:val="707"/>
        </w:trPr>
        <w:tc>
          <w:tcPr>
            <w:tcW w:w="993" w:type="dxa"/>
          </w:tcPr>
          <w:p w14:paraId="1F4F1E21" w14:textId="77777777" w:rsidR="00F774AB" w:rsidRDefault="00F774AB" w:rsidP="00BD7E80">
            <w:pPr>
              <w:jc w:val="center"/>
              <w:rPr>
                <w:rFonts w:ascii="Verdana" w:hAnsi="Verdana"/>
                <w:sz w:val="14"/>
                <w:szCs w:val="20"/>
              </w:rPr>
            </w:pPr>
            <w:r>
              <w:rPr>
                <w:rFonts w:ascii="Verdana" w:hAnsi="Verdana"/>
                <w:sz w:val="14"/>
                <w:szCs w:val="20"/>
              </w:rPr>
              <w:t>E-mail para renovação do contrato com de acordo do GT</w:t>
            </w:r>
          </w:p>
          <w:p w14:paraId="394398A7" w14:textId="77777777" w:rsidR="00F774AB" w:rsidRPr="000C40C2" w:rsidRDefault="00F774AB" w:rsidP="00BD7E80">
            <w:pPr>
              <w:jc w:val="center"/>
              <w:rPr>
                <w:rFonts w:ascii="Verdana" w:hAnsi="Verdana"/>
                <w:sz w:val="14"/>
                <w:szCs w:val="20"/>
              </w:rPr>
            </w:pPr>
          </w:p>
        </w:tc>
        <w:tc>
          <w:tcPr>
            <w:tcW w:w="1418" w:type="dxa"/>
          </w:tcPr>
          <w:p w14:paraId="71440F23" w14:textId="77777777" w:rsidR="00F774AB" w:rsidRPr="00AB0E7D" w:rsidRDefault="00F774AB" w:rsidP="00BD7E80">
            <w:pPr>
              <w:jc w:val="center"/>
              <w:rPr>
                <w:rFonts w:ascii="Verdana" w:hAnsi="Verdana"/>
                <w:sz w:val="14"/>
                <w:szCs w:val="20"/>
              </w:rPr>
            </w:pPr>
            <w:r>
              <w:rPr>
                <w:rFonts w:ascii="Verdana" w:hAnsi="Verdana"/>
                <w:sz w:val="14"/>
                <w:szCs w:val="20"/>
              </w:rPr>
              <w:t>GTD.08.002 Estabelecimento de Parcerias</w:t>
            </w:r>
          </w:p>
        </w:tc>
        <w:tc>
          <w:tcPr>
            <w:tcW w:w="1134" w:type="dxa"/>
          </w:tcPr>
          <w:p w14:paraId="5B05B510" w14:textId="77777777" w:rsidR="00F774AB" w:rsidRPr="00AB0E7D" w:rsidRDefault="00F774AB" w:rsidP="00BD7E80">
            <w:pPr>
              <w:jc w:val="center"/>
              <w:rPr>
                <w:rFonts w:ascii="Verdana" w:hAnsi="Verdana"/>
                <w:sz w:val="14"/>
                <w:szCs w:val="20"/>
              </w:rPr>
            </w:pPr>
            <w:r>
              <w:rPr>
                <w:rFonts w:ascii="Verdana" w:hAnsi="Verdana"/>
                <w:sz w:val="14"/>
                <w:szCs w:val="20"/>
              </w:rPr>
              <w:t>Governança de TD</w:t>
            </w:r>
          </w:p>
        </w:tc>
        <w:tc>
          <w:tcPr>
            <w:tcW w:w="1843" w:type="dxa"/>
          </w:tcPr>
          <w:p w14:paraId="050010B1" w14:textId="77777777" w:rsidR="00F774AB" w:rsidRDefault="00F774AB" w:rsidP="00BD7E80">
            <w:pPr>
              <w:jc w:val="center"/>
              <w:rPr>
                <w:rFonts w:ascii="Verdana" w:hAnsi="Verdana"/>
                <w:sz w:val="14"/>
                <w:szCs w:val="16"/>
              </w:rPr>
            </w:pPr>
            <w:r>
              <w:rPr>
                <w:rFonts w:ascii="Verdana" w:hAnsi="Verdana"/>
                <w:sz w:val="14"/>
                <w:szCs w:val="16"/>
              </w:rPr>
              <w:t>Natura Lapa (E-business Park)</w:t>
            </w:r>
          </w:p>
          <w:p w14:paraId="6E8CFCA9" w14:textId="77777777" w:rsidR="00F774AB" w:rsidRDefault="00F774AB" w:rsidP="00BD7E80">
            <w:pPr>
              <w:jc w:val="center"/>
              <w:rPr>
                <w:rFonts w:ascii="Verdana" w:hAnsi="Verdana"/>
                <w:sz w:val="14"/>
                <w:szCs w:val="16"/>
              </w:rPr>
            </w:pPr>
          </w:p>
          <w:p w14:paraId="31C5DF99" w14:textId="77777777" w:rsidR="00F774AB" w:rsidRPr="000C40C2" w:rsidRDefault="00F774AB" w:rsidP="00BD7E80">
            <w:pPr>
              <w:jc w:val="center"/>
              <w:rPr>
                <w:rFonts w:ascii="Verdana" w:hAnsi="Verdana"/>
                <w:sz w:val="14"/>
                <w:szCs w:val="16"/>
              </w:rPr>
            </w:pPr>
            <w:r>
              <w:rPr>
                <w:rFonts w:ascii="Verdana" w:hAnsi="Verdana"/>
                <w:sz w:val="14"/>
                <w:szCs w:val="16"/>
              </w:rPr>
              <w:t xml:space="preserve"> </w:t>
            </w:r>
            <w:r w:rsidRPr="005959D4">
              <w:rPr>
                <w:rFonts w:ascii="Verdana" w:hAnsi="Verdana"/>
                <w:sz w:val="14"/>
                <w:szCs w:val="16"/>
              </w:rPr>
              <w:t xml:space="preserve">Eletrônico </w:t>
            </w:r>
          </w:p>
        </w:tc>
        <w:tc>
          <w:tcPr>
            <w:tcW w:w="2409" w:type="dxa"/>
          </w:tcPr>
          <w:p w14:paraId="0F1FC255" w14:textId="77777777" w:rsidR="00F774AB" w:rsidRPr="00A7755C" w:rsidRDefault="00F774AB" w:rsidP="00BD7E80">
            <w:pPr>
              <w:jc w:val="center"/>
              <w:rPr>
                <w:rFonts w:ascii="Verdana" w:hAnsi="Verdana" w:cs="Tahoma"/>
                <w:bCs/>
                <w:sz w:val="14"/>
                <w:szCs w:val="16"/>
              </w:rPr>
            </w:pPr>
            <w:r w:rsidRPr="007B6EC0">
              <w:rPr>
                <w:rFonts w:ascii="Verdana" w:hAnsi="Verdana" w:cs="Tahoma"/>
                <w:bCs/>
                <w:sz w:val="14"/>
                <w:szCs w:val="16"/>
              </w:rPr>
              <w:t>http://equipes.natura.net/vptd/governanca/Contratos/SitePages/Página%20Inicial.aspx</w:t>
            </w:r>
          </w:p>
        </w:tc>
        <w:tc>
          <w:tcPr>
            <w:tcW w:w="1276" w:type="dxa"/>
          </w:tcPr>
          <w:p w14:paraId="506EF0DF" w14:textId="77777777" w:rsidR="00F774AB" w:rsidRPr="005959D4" w:rsidRDefault="00F774AB" w:rsidP="00BD7E80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>
              <w:rPr>
                <w:rFonts w:ascii="Verdana" w:hAnsi="Verdana" w:cs="Tahoma"/>
                <w:bCs/>
                <w:sz w:val="14"/>
                <w:szCs w:val="16"/>
              </w:rPr>
              <w:t>Permanente</w:t>
            </w:r>
          </w:p>
        </w:tc>
        <w:tc>
          <w:tcPr>
            <w:tcW w:w="1134" w:type="dxa"/>
          </w:tcPr>
          <w:p w14:paraId="4B1B8B7B" w14:textId="77777777" w:rsidR="00F774AB" w:rsidRPr="005959D4" w:rsidRDefault="00F774AB" w:rsidP="00BD7E80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>
              <w:rPr>
                <w:rFonts w:ascii="Verdana" w:hAnsi="Verdana"/>
                <w:sz w:val="14"/>
                <w:szCs w:val="16"/>
              </w:rPr>
              <w:t>Back-up</w:t>
            </w:r>
          </w:p>
        </w:tc>
        <w:tc>
          <w:tcPr>
            <w:tcW w:w="1100" w:type="dxa"/>
          </w:tcPr>
          <w:p w14:paraId="7AC2B9CF" w14:textId="77777777" w:rsidR="00F774AB" w:rsidRPr="005959D4" w:rsidRDefault="00F774AB" w:rsidP="00BD7E80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>
              <w:rPr>
                <w:rFonts w:ascii="Verdana" w:hAnsi="Verdana" w:cs="Tahoma"/>
                <w:bCs/>
                <w:sz w:val="14"/>
                <w:szCs w:val="16"/>
              </w:rPr>
              <w:t>Manter</w:t>
            </w:r>
          </w:p>
        </w:tc>
      </w:tr>
    </w:tbl>
    <w:p w14:paraId="2CB5712B" w14:textId="77777777" w:rsidR="00F774AB" w:rsidRPr="00DB0077" w:rsidRDefault="00F774AB" w:rsidP="00F774AB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16"/>
          <w:szCs w:val="16"/>
        </w:rPr>
      </w:pPr>
    </w:p>
    <w:p w14:paraId="47C35BFB" w14:textId="77777777" w:rsidR="00F774AB" w:rsidRDefault="00F774AB" w:rsidP="00F774AB">
      <w:pPr>
        <w:autoSpaceDE w:val="0"/>
        <w:autoSpaceDN w:val="0"/>
        <w:adjustRightInd w:val="0"/>
        <w:spacing w:after="0" w:line="240" w:lineRule="atLeast"/>
        <w:ind w:left="459"/>
        <w:rPr>
          <w:rFonts w:ascii="Verdana" w:hAnsi="Verdana"/>
          <w:sz w:val="20"/>
          <w:szCs w:val="20"/>
        </w:rPr>
      </w:pPr>
    </w:p>
    <w:p w14:paraId="2CAC9276" w14:textId="77777777" w:rsidR="00531AE3" w:rsidRDefault="00531AE3" w:rsidP="00F774AB">
      <w:pPr>
        <w:autoSpaceDE w:val="0"/>
        <w:autoSpaceDN w:val="0"/>
        <w:adjustRightInd w:val="0"/>
        <w:spacing w:after="0" w:line="240" w:lineRule="atLeast"/>
        <w:ind w:left="459"/>
        <w:rPr>
          <w:rFonts w:ascii="Verdana" w:hAnsi="Verdana"/>
          <w:sz w:val="20"/>
          <w:szCs w:val="20"/>
        </w:rPr>
      </w:pPr>
    </w:p>
    <w:sectPr w:rsidR="00531AE3" w:rsidSect="00B6729D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F46EDE"/>
    <w:multiLevelType w:val="hybridMultilevel"/>
    <w:tmpl w:val="18D29A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503BE4"/>
    <w:multiLevelType w:val="hybridMultilevel"/>
    <w:tmpl w:val="90C206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8E2C07"/>
    <w:multiLevelType w:val="multilevel"/>
    <w:tmpl w:val="139E0088"/>
    <w:numStyleLink w:val="Estilo1"/>
  </w:abstractNum>
  <w:abstractNum w:abstractNumId="3">
    <w:nsid w:val="3AA75BE7"/>
    <w:multiLevelType w:val="multilevel"/>
    <w:tmpl w:val="139E0088"/>
    <w:styleLink w:val="Estilo1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F9C12ED"/>
    <w:multiLevelType w:val="hybridMultilevel"/>
    <w:tmpl w:val="55C282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E915B09"/>
    <w:multiLevelType w:val="hybridMultilevel"/>
    <w:tmpl w:val="A73429AA"/>
    <w:lvl w:ilvl="0" w:tplc="04160019">
      <w:start w:val="1"/>
      <w:numFmt w:val="lowerLetter"/>
      <w:lvlText w:val="%1."/>
      <w:lvlJc w:val="left"/>
      <w:pPr>
        <w:ind w:left="1440" w:hanging="360"/>
      </w:pPr>
    </w:lvl>
    <w:lvl w:ilvl="1" w:tplc="04160019">
      <w:start w:val="1"/>
      <w:numFmt w:val="lowerLetter"/>
      <w:lvlText w:val="%2."/>
      <w:lvlJc w:val="left"/>
      <w:pPr>
        <w:ind w:left="2160" w:hanging="360"/>
      </w:pPr>
    </w:lvl>
    <w:lvl w:ilvl="2" w:tplc="0416001B">
      <w:start w:val="1"/>
      <w:numFmt w:val="lowerRoman"/>
      <w:lvlText w:val="%3."/>
      <w:lvlJc w:val="right"/>
      <w:pPr>
        <w:ind w:left="2880" w:hanging="180"/>
      </w:pPr>
    </w:lvl>
    <w:lvl w:ilvl="3" w:tplc="0416000F">
      <w:start w:val="1"/>
      <w:numFmt w:val="decimal"/>
      <w:lvlText w:val="%4."/>
      <w:lvlJc w:val="left"/>
      <w:pPr>
        <w:ind w:left="3600" w:hanging="360"/>
      </w:pPr>
    </w:lvl>
    <w:lvl w:ilvl="4" w:tplc="04160019">
      <w:start w:val="1"/>
      <w:numFmt w:val="lowerLetter"/>
      <w:lvlText w:val="%5."/>
      <w:lvlJc w:val="left"/>
      <w:pPr>
        <w:ind w:left="4320" w:hanging="360"/>
      </w:pPr>
    </w:lvl>
    <w:lvl w:ilvl="5" w:tplc="0416001B">
      <w:start w:val="1"/>
      <w:numFmt w:val="lowerRoman"/>
      <w:lvlText w:val="%6."/>
      <w:lvlJc w:val="right"/>
      <w:pPr>
        <w:ind w:left="5040" w:hanging="180"/>
      </w:pPr>
    </w:lvl>
    <w:lvl w:ilvl="6" w:tplc="0416000F">
      <w:start w:val="1"/>
      <w:numFmt w:val="decimal"/>
      <w:lvlText w:val="%7."/>
      <w:lvlJc w:val="left"/>
      <w:pPr>
        <w:ind w:left="5760" w:hanging="360"/>
      </w:pPr>
    </w:lvl>
    <w:lvl w:ilvl="7" w:tplc="04160019">
      <w:start w:val="1"/>
      <w:numFmt w:val="lowerLetter"/>
      <w:lvlText w:val="%8."/>
      <w:lvlJc w:val="left"/>
      <w:pPr>
        <w:ind w:left="6480" w:hanging="360"/>
      </w:pPr>
    </w:lvl>
    <w:lvl w:ilvl="8" w:tplc="0416001B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61A54C15"/>
    <w:multiLevelType w:val="multilevel"/>
    <w:tmpl w:val="3BA491C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>
    <w:nsid w:val="786C22A0"/>
    <w:multiLevelType w:val="multilevel"/>
    <w:tmpl w:val="3BA491C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7"/>
  </w:num>
  <w:num w:numId="2">
    <w:abstractNumId w:val="3"/>
  </w:num>
  <w:num w:numId="3">
    <w:abstractNumId w:val="6"/>
  </w:num>
  <w:num w:numId="4">
    <w:abstractNumId w:val="0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74AB"/>
    <w:rsid w:val="00021815"/>
    <w:rsid w:val="00027AE9"/>
    <w:rsid w:val="0004619A"/>
    <w:rsid w:val="001003A3"/>
    <w:rsid w:val="00187BA8"/>
    <w:rsid w:val="001E0D9E"/>
    <w:rsid w:val="00247191"/>
    <w:rsid w:val="00275350"/>
    <w:rsid w:val="002D3E01"/>
    <w:rsid w:val="002D5EF8"/>
    <w:rsid w:val="002E4459"/>
    <w:rsid w:val="00323062"/>
    <w:rsid w:val="00342643"/>
    <w:rsid w:val="00380331"/>
    <w:rsid w:val="003D248F"/>
    <w:rsid w:val="00440AD7"/>
    <w:rsid w:val="00462496"/>
    <w:rsid w:val="0050061A"/>
    <w:rsid w:val="00531AE3"/>
    <w:rsid w:val="00584E6B"/>
    <w:rsid w:val="00594804"/>
    <w:rsid w:val="005A7098"/>
    <w:rsid w:val="006108C4"/>
    <w:rsid w:val="0072262B"/>
    <w:rsid w:val="0079715E"/>
    <w:rsid w:val="00891023"/>
    <w:rsid w:val="008A7D0A"/>
    <w:rsid w:val="00951778"/>
    <w:rsid w:val="009E798C"/>
    <w:rsid w:val="00AB1A9E"/>
    <w:rsid w:val="00B6729D"/>
    <w:rsid w:val="00B76CD8"/>
    <w:rsid w:val="00B904F2"/>
    <w:rsid w:val="00C0527C"/>
    <w:rsid w:val="00C77D8A"/>
    <w:rsid w:val="00CC5C81"/>
    <w:rsid w:val="00CE79A2"/>
    <w:rsid w:val="00D84142"/>
    <w:rsid w:val="00DF7092"/>
    <w:rsid w:val="00E411DC"/>
    <w:rsid w:val="00F21EFF"/>
    <w:rsid w:val="00F77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35009D7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F774AB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F774AB"/>
    <w:rPr>
      <w:color w:val="0000FF" w:themeColor="hyperlink"/>
      <w:u w:val="single"/>
    </w:rPr>
  </w:style>
  <w:style w:type="numbering" w:customStyle="1" w:styleId="Estilo1">
    <w:name w:val="Estilo1"/>
    <w:uiPriority w:val="99"/>
    <w:rsid w:val="00F774AB"/>
    <w:pPr>
      <w:numPr>
        <w:numId w:val="2"/>
      </w:numPr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F774AB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F774AB"/>
    <w:rPr>
      <w:color w:val="0000FF" w:themeColor="hyperlink"/>
      <w:u w:val="single"/>
    </w:rPr>
  </w:style>
  <w:style w:type="numbering" w:customStyle="1" w:styleId="Estilo1">
    <w:name w:val="Estilo1"/>
    <w:uiPriority w:val="99"/>
    <w:rsid w:val="00F774AB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44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0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34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90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39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5F5F5"/>
                                    <w:left w:val="single" w:sz="6" w:space="0" w:color="F5F5F5"/>
                                    <w:bottom w:val="single" w:sz="6" w:space="0" w:color="F5F5F5"/>
                                    <w:right w:val="single" w:sz="6" w:space="0" w:color="F5F5F5"/>
                                  </w:divBdr>
                                  <w:divsChild>
                                    <w:div w:id="2130541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2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2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3.png"/><Relationship Id="rId18" Type="http://schemas.openxmlformats.org/officeDocument/2006/relationships/oleObject" Target="embeddings/oleObject1.bin"/><Relationship Id="rId26" Type="http://schemas.openxmlformats.org/officeDocument/2006/relationships/oleObject" Target="embeddings/oleObject3.bin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34" Type="http://schemas.openxmlformats.org/officeDocument/2006/relationships/fontTable" Target="fontTable.xml"/><Relationship Id="rId7" Type="http://schemas.microsoft.com/office/2007/relationships/stylesWithEffects" Target="stylesWithEffect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3.png"/><Relationship Id="rId33" Type="http://schemas.openxmlformats.org/officeDocument/2006/relationships/package" Target="embeddings/Documento_do_Microsoft_Word1.docx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oleObject" Target="embeddings/oleObject2.bin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equipes.natura.net/vptd/governanca/Contratos/SitePages/P&#225;gina%20Inicial.aspx" TargetMode="External"/><Relationship Id="rId24" Type="http://schemas.openxmlformats.org/officeDocument/2006/relationships/image" Target="media/image12.png"/><Relationship Id="rId32" Type="http://schemas.openxmlformats.org/officeDocument/2006/relationships/image" Target="media/image19.emf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1.png"/><Relationship Id="rId28" Type="http://schemas.openxmlformats.org/officeDocument/2006/relationships/image" Target="media/image15.png"/><Relationship Id="rId36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8.png"/><Relationship Id="rId31" Type="http://schemas.openxmlformats.org/officeDocument/2006/relationships/image" Target="media/image1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4.png"/><Relationship Id="rId22" Type="http://schemas.openxmlformats.org/officeDocument/2006/relationships/image" Target="media/image10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Users\mvmarque\AppData\Local\Microsoft\Windows\Temporary%20Internet%20Files\Content.MSO\E24E6775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0217D967CD4448DCAC67E6EF92F420E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7A33C79-0974-4138-9BDC-3E167CD57281}"/>
      </w:docPartPr>
      <w:docPartBody>
        <w:p w14:paraId="7C326043" w14:textId="77777777" w:rsidR="00A32FF0" w:rsidRDefault="00A32FF0">
          <w:pPr>
            <w:pStyle w:val="0217D967CD4448DCAC67E6EF92F420E5"/>
          </w:pPr>
          <w:r w:rsidRPr="00D846BF">
            <w:rPr>
              <w:rStyle w:val="TextodoEspaoReservado"/>
            </w:rPr>
            <w:t>[Título]</w:t>
          </w:r>
        </w:p>
      </w:docPartBody>
    </w:docPart>
    <w:docPart>
      <w:docPartPr>
        <w:name w:val="788FD9BDBF3D4179AE5242493386B3A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37296F4-11AC-4B1D-986A-F9112FD88FA5}"/>
      </w:docPartPr>
      <w:docPartBody>
        <w:p w14:paraId="7C326044" w14:textId="77777777" w:rsidR="00A32FF0" w:rsidRDefault="00A32FF0">
          <w:pPr>
            <w:pStyle w:val="788FD9BDBF3D4179AE5242493386B3A2"/>
          </w:pPr>
          <w:r w:rsidRPr="00D846BF">
            <w:rPr>
              <w:rStyle w:val="TextodoEspaoReservado"/>
            </w:rPr>
            <w:t>[txtCopiaCont]</w:t>
          </w:r>
        </w:p>
      </w:docPartBody>
    </w:docPart>
    <w:docPart>
      <w:docPartPr>
        <w:name w:val="8F49319CC7FB4EB9941BE003D808A2A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5DC2492-9CA7-4C0D-BABA-CA1CA132AC17}"/>
      </w:docPartPr>
      <w:docPartBody>
        <w:p w14:paraId="7C326045" w14:textId="77777777" w:rsidR="00A32FF0" w:rsidRDefault="00A32FF0">
          <w:pPr>
            <w:pStyle w:val="8F49319CC7FB4EB9941BE003D808A2AA"/>
          </w:pPr>
          <w:r w:rsidRPr="00D846BF">
            <w:rPr>
              <w:rStyle w:val="TextodoEspaoReservado"/>
            </w:rPr>
            <w:t>[Código]</w:t>
          </w:r>
        </w:p>
      </w:docPartBody>
    </w:docPart>
    <w:docPart>
      <w:docPartPr>
        <w:name w:val="F1ED83B43A334BA8AEBB00FE3C420B3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AA9EAEB-CDD5-4AC1-A024-9C715F362369}"/>
      </w:docPartPr>
      <w:docPartBody>
        <w:p w14:paraId="7C326046" w14:textId="77777777" w:rsidR="00A32FF0" w:rsidRDefault="00A32FF0">
          <w:pPr>
            <w:pStyle w:val="F1ED83B43A334BA8AEBB00FE3C420B33"/>
          </w:pPr>
          <w:r w:rsidRPr="00D846BF">
            <w:rPr>
              <w:rStyle w:val="TextodoEspaoReservado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2FF0"/>
    <w:rsid w:val="00A32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326043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0217D967CD4448DCAC67E6EF92F420E5">
    <w:name w:val="0217D967CD4448DCAC67E6EF92F420E5"/>
  </w:style>
  <w:style w:type="paragraph" w:customStyle="1" w:styleId="788FD9BDBF3D4179AE5242493386B3A2">
    <w:name w:val="788FD9BDBF3D4179AE5242493386B3A2"/>
  </w:style>
  <w:style w:type="paragraph" w:customStyle="1" w:styleId="8F49319CC7FB4EB9941BE003D808A2AA">
    <w:name w:val="8F49319CC7FB4EB9941BE003D808A2AA"/>
  </w:style>
  <w:style w:type="paragraph" w:customStyle="1" w:styleId="F1ED83B43A334BA8AEBB00FE3C420B33">
    <w:name w:val="F1ED83B43A334BA8AEBB00FE3C420B33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0217D967CD4448DCAC67E6EF92F420E5">
    <w:name w:val="0217D967CD4448DCAC67E6EF92F420E5"/>
  </w:style>
  <w:style w:type="paragraph" w:customStyle="1" w:styleId="788FD9BDBF3D4179AE5242493386B3A2">
    <w:name w:val="788FD9BDBF3D4179AE5242493386B3A2"/>
  </w:style>
  <w:style w:type="paragraph" w:customStyle="1" w:styleId="8F49319CC7FB4EB9941BE003D808A2AA">
    <w:name w:val="8F49319CC7FB4EB9941BE003D808A2AA"/>
  </w:style>
  <w:style w:type="paragraph" w:customStyle="1" w:styleId="F1ED83B43A334BA8AEBB00FE3C420B33">
    <w:name w:val="F1ED83B43A334BA8AEBB00FE3C420B3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customXsn xmlns="http://schemas.microsoft.com/office/2006/metadata/customXsn">
  <xsnLocation>http://apps.natura.net/naturadoc/Documentos/Forms/Descarte de Resíduos/95fdf25932c6df6customXsn.xsn</xsnLocation>
  <cached>False</cached>
  <openByDefault>False</openByDefault>
  <xsnScope>http://apps.natura.net/naturadoc/Documentos</xsnScope>
</customXsn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deia_x0020_de_x0020_ProcessosTaxHTField0 xmlns="121446a2-a8cc-47de-862f-9881eb6a8671">
      <Terms xmlns="http://schemas.microsoft.com/office/infopath/2007/PartnerControls">
        <TermInfo xmlns="http://schemas.microsoft.com/office/infopath/2007/PartnerControls">
          <TermName>Tecnologia da Informação</TermName>
          <TermId>e761c9a5-143c-49d1-974f-aa9ad7e562d7</TermId>
        </TermInfo>
      </Terms>
    </Cadeia_x0020_de_x0020_ProcessosTaxHTField0>
    <Emitente xmlns="f26919fd-1615-4d88-839c-06ef217dfe47">
      <UserInfo>
        <DisplayName>MARISTELA ELIAS</DisplayName>
        <AccountId>6836</AccountId>
        <AccountType/>
      </UserInfo>
    </Emitente>
    <Usu_x00e1_rios_x0020_Confidenciais xmlns="f26919fd-1615-4d88-839c-06ef217dfe47">
      <UserInfo>
        <DisplayName/>
        <AccountId xsi:nil="true"/>
        <AccountType/>
      </UserInfo>
    </Usu_x00e1_rios_x0020_Confidenciais>
    <Motivo_x0020_Obsoleto xmlns="f26919fd-1615-4d88-839c-06ef217dfe47" xsi:nil="true"/>
    <Tipo_x0020_de_x0020_Documento xmlns="f26919fd-1615-4d88-839c-06ef217dfe47">4</Tipo_x0020_de_x0020_Documento>
    <Aprovadores xmlns="f26919fd-1615-4d88-839c-06ef217dfe47">
      <UserInfo>
        <DisplayName>HENRIQUE GHERARDI JUNIOR</DisplayName>
        <AccountId>4644</AccountId>
        <AccountType/>
      </UserInfo>
    </Aprovadores>
    <approvedVersion xmlns="f26919fd-1615-4d88-839c-06ef217dfe47">1.0</approvedVersion>
    <Data_x0020_Obsoleto xmlns="f26919fd-1615-4d88-839c-06ef217dfe47" xsi:nil="true"/>
    <_x00c1_rea xmlns="f26919fd-1615-4d88-839c-06ef217dfe47">406</_x00c1_rea>
    <Registro xmlns="f26919fd-1615-4d88-839c-06ef217dfe47" xsi:nil="true"/>
    <Pastas_x0020_de_x0020_Distribui_x00e7__x00e3_o xmlns="f26919fd-1615-4d88-839c-06ef217dfe47">
      <Value>8</Value>
    </Pastas_x0020_de_x0020_Distribui_x00e7__x00e3_o>
    <Digitador xmlns="f26919fd-1615-4d88-839c-06ef217dfe47">
      <UserInfo>
        <DisplayName/>
        <AccountId xsi:nil="true"/>
        <AccountType/>
      </UserInfo>
    </Digitador>
    <Revisor xmlns="f26919fd-1615-4d88-839c-06ef217dfe47">
      <UserInfo>
        <DisplayName>DANIELE COSTA GARCIA</DisplayName>
        <AccountId>3645</AccountId>
        <AccountType/>
      </UserInfo>
    </Revisor>
    <tipoFluxoAprovador xmlns="f26919fd-1615-4d88-839c-06ef217dfe47">Sequencial</tipoFluxoAprovador>
    <prazoAprovacao xmlns="f26919fd-1615-4d88-839c-06ef217dfe47">5</prazoAprovacao>
    <Migra_x00e7__x00e3_o xmlns="f26919fd-1615-4d88-839c-06ef217dfe47">1</Migra_x00e7__x00e3_o>
    <TaxCatchAll xmlns="121446a2-a8cc-47de-862f-9881eb6a8671">
      <Value>180</Value>
    </TaxCatchAll>
    <C_x00f3_digo xmlns="f26919fd-1615-4d88-839c-06ef217dfe47">IT-2859</C_x00f3_digo>
    <Site xmlns="f26919fd-1615-4d88-839c-06ef217dfe47">Brasil</Site>
    <Data_x0020_de_x0020_Vencimento xmlns="f26919fd-1615-4d88-839c-06ef217dfe47">2016-11-24T17:12:15+00:00</Data_x0020_de_x0020_Vencimento>
    <Status xmlns="f26919fd-1615-4d88-839c-06ef217dfe47">Publicado</Status>
    <Normas xmlns="f26919fd-1615-4d88-839c-06ef217dfe47">
      <Value>6</Value>
    </Normas>
    <inicioVigencia xmlns="f26919fd-1615-4d88-839c-06ef217dfe47" xsi:nil="true"/>
    <Comentaristas xmlns="f26919fd-1615-4d88-839c-06ef217dfe47">
      <UserInfo>
        <DisplayName/>
        <AccountId xsi:nil="true"/>
        <AccountType/>
      </UserInfo>
    </Comentaristas>
    <txtCopiaCont xmlns="f26919fd-1615-4d88-839c-06ef217dfe47">Cópia NÃO Controlada</txtCopiaCont>
    <prazoComentario xmlns="f26919fd-1615-4d88-839c-06ef217dfe47">5</prazoComentario>
    <prazoRevisor xmlns="f26919fd-1615-4d88-839c-06ef217dfe47">5</prazoRevisor>
    <dtImp xmlns="f26919fd-1615-4d88-839c-06ef217dfe47">2014-11-24T17:12:15+00:00</dtImp>
    <Confidencial xmlns="f26919fd-1615-4d88-839c-06ef217dfe47">false</Confidencial>
    <Tipo_x0020_de_x0020_Fluxo_x0020_Comentarista xmlns="f26919fd-1615-4d88-839c-06ef217dfe47">Sequencial</Tipo_x0020_de_x0020_Fluxo_x0020_Comentarista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Instrução de Trabalho" ma:contentTypeID="0x010100C1A715B2B6353A4A9CF33FBEFB8407E600A7C81DCF692B4A43ACE0DCF41D99D0C7" ma:contentTypeVersion="22" ma:contentTypeDescription="" ma:contentTypeScope="" ma:versionID="1985c24e2845c6457b46723dae29f435">
  <xsd:schema xmlns:xsd="http://www.w3.org/2001/XMLSchema" xmlns:xs="http://www.w3.org/2001/XMLSchema" xmlns:p="http://schemas.microsoft.com/office/2006/metadata/properties" xmlns:ns1="f26919fd-1615-4d88-839c-06ef217dfe47" xmlns:ns3="121446a2-a8cc-47de-862f-9881eb6a8671" targetNamespace="http://schemas.microsoft.com/office/2006/metadata/properties" ma:root="true" ma:fieldsID="c1ab362f239cb4deae7b8f98c7f4357b" ns1:_="" ns3:_="">
    <xsd:import namespace="f26919fd-1615-4d88-839c-06ef217dfe47"/>
    <xsd:import namespace="121446a2-a8cc-47de-862f-9881eb6a8671"/>
    <xsd:element name="properties">
      <xsd:complexType>
        <xsd:sequence>
          <xsd:element name="documentManagement">
            <xsd:complexType>
              <xsd:all>
                <xsd:element ref="ns1:C_x00f3_digo" minOccurs="0"/>
                <xsd:element ref="ns1:Site"/>
                <xsd:element ref="ns1:_x00c1_rea"/>
                <xsd:element ref="ns1:Tipo_x0020_de_x0020_Documento"/>
                <xsd:element ref="ns1:Confidencial" minOccurs="0"/>
                <xsd:element ref="ns1:inicioVigencia" minOccurs="0"/>
                <xsd:element ref="ns1:Normas" minOccurs="0"/>
                <xsd:element ref="ns1:Registro" minOccurs="0"/>
                <xsd:element ref="ns1:Pastas_x0020_de_x0020_Distribui_x00e7__x00e3_o" minOccurs="0"/>
                <xsd:element ref="ns1:Data_x0020_de_x0020_Vencimento" minOccurs="0"/>
                <xsd:element ref="ns1:Status" minOccurs="0"/>
                <xsd:element ref="ns1:Data_x0020_Obsoleto" minOccurs="0"/>
                <xsd:element ref="ns1:Motivo_x0020_Obsoleto" minOccurs="0"/>
                <xsd:element ref="ns1:Digitador" minOccurs="0"/>
                <xsd:element ref="ns1:Emitente"/>
                <xsd:element ref="ns1:Comentaristas" minOccurs="0"/>
                <xsd:element ref="ns1:Tipo_x0020_de_x0020_Fluxo_x0020_Comentarista"/>
                <xsd:element ref="ns1:prazoComentario"/>
                <xsd:element ref="ns1:Revisor"/>
                <xsd:element ref="ns1:prazoRevisor"/>
                <xsd:element ref="ns1:Aprovadores"/>
                <xsd:element ref="ns1:tipoFluxoAprovador"/>
                <xsd:element ref="ns1:prazoAprovacao"/>
                <xsd:element ref="ns1:txtCopiaCont" minOccurs="0"/>
                <xsd:element ref="ns1:approvedVersion" minOccurs="0"/>
                <xsd:element ref="ns1:dtImp" minOccurs="0"/>
                <xsd:element ref="ns1:Migra_x00e7__x00e3_o" minOccurs="0"/>
                <xsd:element ref="ns3:Cadeia_x0020_de_x0020_ProcessosTaxHTField0" minOccurs="0"/>
                <xsd:element ref="ns3:TaxCatchAll" minOccurs="0"/>
                <xsd:element ref="ns3:TaxCatchAllLabel" minOccurs="0"/>
                <xsd:element ref="ns1:Usu_x00e1_rios_x0020_Confidenciai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919fd-1615-4d88-839c-06ef217dfe47" elementFormDefault="qualified">
    <xsd:import namespace="http://schemas.microsoft.com/office/2006/documentManagement/types"/>
    <xsd:import namespace="http://schemas.microsoft.com/office/infopath/2007/PartnerControls"/>
    <xsd:element name="C_x00f3_digo" ma:index="0" nillable="true" ma:displayName="Código" ma:internalName="C_x00f3_digo" ma:readOnly="false">
      <xsd:simpleType>
        <xsd:restriction base="dms:Text">
          <xsd:maxLength value="20"/>
        </xsd:restriction>
      </xsd:simpleType>
    </xsd:element>
    <xsd:element name="Site" ma:index="1" ma:displayName="Site" ma:default="Brasil" ma:format="Dropdown" ma:internalName="Site">
      <xsd:simpleType>
        <xsd:restriction base="dms:Choice">
          <xsd:enumeration value="Brasil"/>
          <xsd:enumeration value="Corporativo"/>
          <xsd:enumeration value="Internacional"/>
          <xsd:enumeration value="Argentina"/>
          <xsd:enumeration value="Chile"/>
          <xsd:enumeration value="Colômbia"/>
          <xsd:enumeration value="México"/>
          <xsd:enumeration value="Peru"/>
          <xsd:enumeration value="França"/>
        </xsd:restriction>
      </xsd:simpleType>
    </xsd:element>
    <xsd:element name="_x00c1_rea" ma:index="4" ma:displayName="Área" ma:list="{49335032-3350-4c21-aa19-a5c0b33b1150}" ma:internalName="_x00c1_rea" ma:readOnly="false" ma:showField="Title">
      <xsd:simpleType>
        <xsd:restriction base="dms:Lookup"/>
      </xsd:simpleType>
    </xsd:element>
    <xsd:element name="Tipo_x0020_de_x0020_Documento" ma:index="5" ma:displayName="Tipo de Documento" ma:list="{9dcc2d9d-663a-4367-bb12-129e23802356}" ma:internalName="Tipo_x0020_de_x0020_Documento" ma:showField="Title">
      <xsd:simpleType>
        <xsd:restriction base="dms:Lookup"/>
      </xsd:simpleType>
    </xsd:element>
    <xsd:element name="Confidencial" ma:index="6" nillable="true" ma:displayName="Confidencial" ma:default="0" ma:internalName="Confidencial">
      <xsd:simpleType>
        <xsd:restriction base="dms:Boolean"/>
      </xsd:simpleType>
    </xsd:element>
    <xsd:element name="inicioVigencia" ma:index="7" nillable="true" ma:displayName="Início Vigência" ma:description="Informar apenas se o inicio de vigência deste documento for superior a data de aprovação" ma:format="DateOnly" ma:internalName="inicioVigencia">
      <xsd:simpleType>
        <xsd:restriction base="dms:DateTime"/>
      </xsd:simpleType>
    </xsd:element>
    <xsd:element name="Normas" ma:index="9" nillable="true" ma:displayName="Normas" ma:list="{7c8ab76e-af2f-4b2d-90a8-409f2da37b46}" ma:internalName="Normas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Registro" ma:index="10" nillable="true" ma:displayName="Registro" ma:internalName="Registro">
      <xsd:simpleType>
        <xsd:restriction base="dms:Note">
          <xsd:maxLength value="255"/>
        </xsd:restriction>
      </xsd:simpleType>
    </xsd:element>
    <xsd:element name="Pastas_x0020_de_x0020_Distribui_x00e7__x00e3_o" ma:index="11" nillable="true" ma:displayName="Pastas de Distribuição" ma:list="{6c03c074-0bb2-4ac0-9cc1-ba07e41f4f30}" ma:internalName="Pastas_x0020_de_x0020_Distribui_x00e7__x00e3_o" ma:readOnly="false" ma:showField="Title" ma:requiredMultiChoice="tru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ata_x0020_de_x0020_Vencimento" ma:index="12" nillable="true" ma:displayName="Data de Vencimento" ma:format="DateOnly" ma:hidden="true" ma:internalName="Data_x0020_de_x0020_Vencimento" ma:readOnly="false">
      <xsd:simpleType>
        <xsd:restriction base="dms:DateTime"/>
      </xsd:simpleType>
    </xsd:element>
    <xsd:element name="Status" ma:index="13" nillable="true" ma:displayName="Status" ma:default="Rascunho" ma:format="Dropdown" ma:indexed="true" ma:internalName="Status">
      <xsd:simpleType>
        <xsd:restriction base="dms:Choice">
          <xsd:enumeration value="Rascunho"/>
          <xsd:enumeration value="Cancelado"/>
          <xsd:enumeration value="Pendente"/>
          <xsd:enumeration value="Publicado"/>
        </xsd:restriction>
      </xsd:simpleType>
    </xsd:element>
    <xsd:element name="Data_x0020_Obsoleto" ma:index="14" nillable="true" ma:displayName="Data Cancelado" ma:format="DateOnly" ma:internalName="Data_x0020_Obsoleto">
      <xsd:simpleType>
        <xsd:restriction base="dms:DateTime"/>
      </xsd:simpleType>
    </xsd:element>
    <xsd:element name="Motivo_x0020_Obsoleto" ma:index="15" nillable="true" ma:displayName="Motivo Cancelado" ma:internalName="Motivo_x0020_Obsoleto">
      <xsd:simpleType>
        <xsd:restriction base="dms:Note">
          <xsd:maxLength value="255"/>
        </xsd:restriction>
      </xsd:simpleType>
    </xsd:element>
    <xsd:element name="Digitador" ma:index="16" nillable="true" ma:displayName="Digitador" ma:list="UserInfo" ma:SharePointGroup="0" ma:internalName="Digitad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mitente" ma:index="17" ma:displayName="Emitente" ma:description="Preencher com o seu próprio usuário." ma:list="UserInfo" ma:SharePointGroup="0" ma:internalName="Emitent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mentaristas" ma:index="18" nillable="true" ma:displayName="Comentaristas" ma:list="UserInfo" ma:SharePointGroup="0" ma:internalName="Comentarista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_x0020_de_x0020_Fluxo_x0020_Comentarista" ma:index="19" ma:displayName="Tipo de Fluxo Comentarista" ma:default="Sequencial" ma:format="Dropdown" ma:internalName="Tipo_x0020_de_x0020_Fluxo_x0020_Comentarista">
      <xsd:simpleType>
        <xsd:restriction base="dms:Choice">
          <xsd:enumeration value="Sequencial"/>
          <xsd:enumeration value="Paralelo"/>
        </xsd:restriction>
      </xsd:simpleType>
    </xsd:element>
    <xsd:element name="prazoComentario" ma:index="20" ma:displayName="Prazo Comentário (dias)" ma:default="5" ma:internalName="prazoComentario" ma:percentage="FALSE">
      <xsd:simpleType>
        <xsd:restriction base="dms:Number">
          <xsd:minInclusive value="1"/>
        </xsd:restriction>
      </xsd:simpleType>
    </xsd:element>
    <xsd:element name="Revisor" ma:index="21" ma:displayName="Revisor" ma:list="UserInfo" ma:SharePointGroup="20" ma:internalName="Reviso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azoRevisor" ma:index="22" ma:displayName="Prazo Revisão (dias)" ma:decimals="0" ma:default="5" ma:internalName="prazoRevisor" ma:percentage="FALSE">
      <xsd:simpleType>
        <xsd:restriction base="dms:Number">
          <xsd:minInclusive value="1"/>
        </xsd:restriction>
      </xsd:simpleType>
    </xsd:element>
    <xsd:element name="Aprovadores" ma:index="23" ma:displayName="Aprovadores" ma:list="UserInfo" ma:SharePointGroup="17" ma:internalName="Aprovadore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FluxoAprovador" ma:index="24" ma:displayName="Tipo de Fluxo Aprovador" ma:default="Sequencial" ma:format="Dropdown" ma:internalName="tipoFluxoAprovador">
      <xsd:simpleType>
        <xsd:restriction base="dms:Choice">
          <xsd:enumeration value="Sequencial"/>
          <xsd:enumeration value="Paralelo"/>
        </xsd:restriction>
      </xsd:simpleType>
    </xsd:element>
    <xsd:element name="prazoAprovacao" ma:index="25" ma:displayName="Prazo Aprovação (dias)" ma:decimals="0" ma:default="5" ma:internalName="prazoAprovacao" ma:percentage="FALSE">
      <xsd:simpleType>
        <xsd:restriction base="dms:Number">
          <xsd:minInclusive value="1"/>
        </xsd:restriction>
      </xsd:simpleType>
    </xsd:element>
    <xsd:element name="txtCopiaCont" ma:index="26" nillable="true" ma:displayName="txtCopiaCont" ma:default="Cópia NÃO Controlada" ma:internalName="txtCopiaCont">
      <xsd:simpleType>
        <xsd:restriction base="dms:Text">
          <xsd:maxLength value="255"/>
        </xsd:restriction>
      </xsd:simpleType>
    </xsd:element>
    <xsd:element name="approvedVersion" ma:index="27" nillable="true" ma:displayName="Versão Aprovada" ma:internalName="approvedVersion">
      <xsd:simpleType>
        <xsd:restriction base="dms:Text">
          <xsd:maxLength value="5"/>
        </xsd:restriction>
      </xsd:simpleType>
    </xsd:element>
    <xsd:element name="dtImp" ma:index="28" nillable="true" ma:displayName="Data de Implementação" ma:format="DateOnly" ma:internalName="dtImp">
      <xsd:simpleType>
        <xsd:restriction base="dms:DateTime"/>
      </xsd:simpleType>
    </xsd:element>
    <xsd:element name="Migra_x00e7__x00e3_o" ma:index="30" nillable="true" ma:displayName="Migração" ma:default="1" ma:hidden="true" ma:internalName="Migra_x00e7__x00e3_o" ma:readOnly="false">
      <xsd:simpleType>
        <xsd:restriction base="dms:Text">
          <xsd:maxLength value="255"/>
        </xsd:restriction>
      </xsd:simpleType>
    </xsd:element>
    <xsd:element name="Usu_x00e1_rios_x0020_Confidenciais" ma:index="40" nillable="true" ma:displayName="Usuários Confidenciais" ma:list="UserInfo" ma:SharePointGroup="0" ma:internalName="Usu_x00e1_rios_x0020_Confidenciai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1446a2-a8cc-47de-862f-9881eb6a8671" elementFormDefault="qualified">
    <xsd:import namespace="http://schemas.microsoft.com/office/2006/documentManagement/types"/>
    <xsd:import namespace="http://schemas.microsoft.com/office/infopath/2007/PartnerControls"/>
    <xsd:element name="Cadeia_x0020_de_x0020_ProcessosTaxHTField0" ma:index="32" ma:taxonomy="true" ma:internalName="Cadeia_x0020_de_x0020_ProcessosTaxHTField0" ma:taxonomyFieldName="Cadeia_x0020_de_x0020_Processos" ma:displayName="Cadeia de Processos" ma:indexed="true" ma:default="" ma:fieldId="{e52e572f-cac6-4744-96f7-b27ae201f28e}" ma:sspId="bbf40b23-ec55-4a72-bd13-8fd1472414cf" ma:termSetId="abcd1a25-31f4-4310-8ebf-7575a5eb425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33" nillable="true" ma:displayName="Taxonomy Catch All Column" ma:hidden="true" ma:list="{422f320b-efc6-48b8-91af-398415a81351}" ma:internalName="TaxCatchAll" ma:showField="CatchAllData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34" nillable="true" ma:displayName="Taxonomy Catch All Column1" ma:hidden="true" ma:list="{422f320b-efc6-48b8-91af-398415a81351}" ma:internalName="TaxCatchAllLabel" ma:readOnly="true" ma:showField="CatchAllDataLabel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5" ma:displayName="Tipo de Conteúdo"/>
        <xsd:element ref="dc:title" maxOccurs="1" ma:index="2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DECA0D6-F805-4496-BC88-FBFEB3339958}">
  <ds:schemaRefs>
    <ds:schemaRef ds:uri="http://schemas.microsoft.com/office/2006/metadata/customXsn"/>
  </ds:schemaRefs>
</ds:datastoreItem>
</file>

<file path=customXml/itemProps2.xml><?xml version="1.0" encoding="utf-8"?>
<ds:datastoreItem xmlns:ds="http://schemas.openxmlformats.org/officeDocument/2006/customXml" ds:itemID="{573EC824-0720-46CE-83AE-86BB2DCFF95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9ABFB9-1482-4093-82CD-91B84F4223BD}">
  <ds:schemaRefs>
    <ds:schemaRef ds:uri="http://purl.org/dc/terms/"/>
    <ds:schemaRef ds:uri="f26919fd-1615-4d88-839c-06ef217dfe47"/>
    <ds:schemaRef ds:uri="http://schemas.openxmlformats.org/package/2006/metadata/core-properties"/>
    <ds:schemaRef ds:uri="http://schemas.microsoft.com/office/2006/metadata/properties"/>
    <ds:schemaRef ds:uri="http://www.w3.org/XML/1998/namespace"/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121446a2-a8cc-47de-862f-9881eb6a8671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633A4AB2-21A9-4BF0-A047-1168928F52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6919fd-1615-4d88-839c-06ef217dfe47"/>
    <ds:schemaRef ds:uri="121446a2-a8cc-47de-862f-9881eb6a86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E24E6775.dotx</Template>
  <TotalTime>0</TotalTime>
  <Pages>10</Pages>
  <Words>936</Words>
  <Characters>5056</Characters>
  <Application>Microsoft Office Word</Application>
  <DocSecurity>4</DocSecurity>
  <Lines>42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Validar a Necessidade de Renovação</vt:lpstr>
      <vt:lpstr/>
    </vt:vector>
  </TitlesOfParts>
  <Company>Natura</Company>
  <LinksUpToDate>false</LinksUpToDate>
  <CharactersWithSpaces>5981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Validar a Necessidade de Renovação</dc:title>
  <dc:creator>br93815</dc:creator>
  <cp:lastModifiedBy>mvmarque</cp:lastModifiedBy>
  <cp:revision>2</cp:revision>
  <dcterms:created xsi:type="dcterms:W3CDTF">2015-06-09T22:16:00Z</dcterms:created>
  <dcterms:modified xsi:type="dcterms:W3CDTF">2015-06-09T22:16:00Z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0x010100C1A715B2B6353A4A9CF33FBEFB8407E600A7C81DCF692B4A43ACE0DCF41D99D0C7</vt:lpwstr>
  </property>
  <property fmtid="{D5CDD505-2E9C-101B-9397-08002B2CF9AE}" pid="3" name="Cadeia de Processos">
    <vt:lpwstr>180;#Tecnologia da Informação|e761c9a5-143c-49d1-974f-aa9ad7e562d7</vt:lpwstr>
  </property>
  <property fmtid="{D5CDD505-2E9C-101B-9397-08002B2CF9AE}" pid="4" name="Motivo da Revisão">
    <vt:lpwstr>24/11/2014 15:12:15: Revisão de IT</vt:lpwstr>
  </property>
  <property fmtid="{D5CDD505-2E9C-101B-9397-08002B2CF9AE}" pid="5" name="TaxKeyword">
    <vt:lpwstr/>
  </property>
  <property fmtid="{D5CDD505-2E9C-101B-9397-08002B2CF9AE}" pid="6" name="TaxKeywordTaxHTField">
    <vt:lpwstr/>
  </property>
  <property fmtid="{D5CDD505-2E9C-101B-9397-08002B2CF9AE}" pid="7" name="WorkflowChangePath">
    <vt:lpwstr>b81220e9-78b4-4273-b219-e30eb124979f,2;b81220e9-78b4-4273-b219-e30eb124979f,4;b81220e9-78b4-4273-b219-e30eb124979f,6;b81220e9-78b4-4273-b219-e30eb124979f,8;</vt:lpwstr>
  </property>
</Properties>
</file>