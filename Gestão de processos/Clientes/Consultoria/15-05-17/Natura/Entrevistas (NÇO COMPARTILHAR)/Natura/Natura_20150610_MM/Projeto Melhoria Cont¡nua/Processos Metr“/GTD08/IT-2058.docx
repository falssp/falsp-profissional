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71891BE" w14:textId="77777777" w:rsidTr="00B6729D">
        <w:tc>
          <w:tcPr>
            <w:tcW w:w="2410" w:type="dxa"/>
          </w:tcPr>
          <w:p w14:paraId="62FCD9B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AC3D12E" wp14:editId="453CC04D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938105A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29EC6076F9B430194C450E102F2C28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6D81740" w14:textId="3814BF86" w:rsidR="00462496" w:rsidRPr="004C20FB" w:rsidRDefault="001A75C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Criar Folha de Serviço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8D9E2A084D9A4534B25C3A4BCB4AAAE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B00C1D2" w14:textId="77777777" w:rsidR="00462496" w:rsidRPr="001A75C0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49C1AFD" w14:textId="77777777" w:rsidR="00462496" w:rsidRPr="001A75C0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3C42424" w14:textId="77777777" w:rsidR="00462496" w:rsidRPr="001A75C0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6AB56CF" w14:textId="77777777" w:rsidR="00462496" w:rsidRPr="001A75C0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932A8D9" w14:textId="77777777" w:rsidTr="00B6729D">
        <w:tc>
          <w:tcPr>
            <w:tcW w:w="10490" w:type="dxa"/>
            <w:shd w:val="clear" w:color="auto" w:fill="B2B2B2"/>
          </w:tcPr>
          <w:p w14:paraId="262E4C52" w14:textId="77777777" w:rsidR="00462496" w:rsidRPr="001A75C0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0A82087" w14:textId="77777777" w:rsidTr="00B6729D">
        <w:tc>
          <w:tcPr>
            <w:tcW w:w="10490" w:type="dxa"/>
          </w:tcPr>
          <w:p w14:paraId="07847C7B" w14:textId="6896DB59" w:rsidR="00462496" w:rsidRPr="00323062" w:rsidRDefault="00F62C8F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E7EDB8AE4F944A8CAC39EB77887E685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C6495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IT-2058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43EB5E14A174A3BB1F2611B0B310E7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5B7CC7F7" w14:textId="77777777" w:rsidTr="00B6729D">
        <w:tc>
          <w:tcPr>
            <w:tcW w:w="10490" w:type="dxa"/>
            <w:shd w:val="clear" w:color="auto" w:fill="B2B2B2"/>
          </w:tcPr>
          <w:p w14:paraId="4CF4841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D1030F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C3A1F62" w14:textId="77777777" w:rsidR="00FC0DE6" w:rsidRPr="00C155C6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 w:rsidRPr="00C155C6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CD2C94B" w14:textId="77777777" w:rsidR="00FC0DE6" w:rsidRPr="00180155" w:rsidRDefault="00FC0DE6" w:rsidP="00FC0DE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GTD-08.003 Acompanhamento de Performance </w:t>
      </w:r>
    </w:p>
    <w:p w14:paraId="7D812227" w14:textId="77777777" w:rsidR="00FC0DE6" w:rsidRPr="00C64959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C64959">
        <w:rPr>
          <w:rFonts w:ascii="Verdana" w:hAnsi="Verdana" w:cs="Verdana"/>
          <w:bCs/>
          <w:color w:val="000000"/>
          <w:sz w:val="20"/>
          <w:szCs w:val="20"/>
        </w:rPr>
        <w:t>&lt;códigos dos documentos correspondentes em outros idiomas&gt;</w:t>
      </w:r>
    </w:p>
    <w:p w14:paraId="5E081F30" w14:textId="77777777" w:rsidR="00FC0DE6" w:rsidRPr="00180155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8A1595D" w14:textId="77777777" w:rsidR="00FC0DE6" w:rsidRPr="00903252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60EE3853" w14:textId="77777777" w:rsidR="00FC0DE6" w:rsidRDefault="00FC0DE6" w:rsidP="00FC0DE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Descrever como criar a folha de serviço após validação do serviço pelo gestor técnico.</w:t>
      </w:r>
    </w:p>
    <w:p w14:paraId="2DF3A597" w14:textId="77777777" w:rsidR="00FC0DE6" w:rsidRPr="00820617" w:rsidRDefault="00FC0DE6" w:rsidP="00FC0DE6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2458BC" w14:textId="77777777" w:rsidR="00FC0DE6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 w:rsidRPr="00241617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486D1E0E" w14:textId="77777777" w:rsidR="00FC0DE6" w:rsidRPr="003B41B0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  <w:r w:rsidRPr="003B41B0">
        <w:rPr>
          <w:rFonts w:ascii="Verdana" w:hAnsi="Verdana" w:cs="Verdana"/>
          <w:bCs/>
          <w:sz w:val="20"/>
          <w:szCs w:val="20"/>
        </w:rPr>
        <w:t>N/A</w:t>
      </w:r>
    </w:p>
    <w:p w14:paraId="1D26DF5F" w14:textId="77777777" w:rsidR="00FC0DE6" w:rsidRPr="00241617" w:rsidRDefault="00FC0DE6" w:rsidP="00FC0D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5402A5" w14:textId="77777777" w:rsidR="00FC0DE6" w:rsidRPr="00241617" w:rsidRDefault="00FC0DE6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 w:rsidRPr="00241617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241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6CF66A8D" w14:textId="77777777" w:rsidR="00FC0DE6" w:rsidRDefault="00FC0DE6" w:rsidP="00FC0D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46291BE" w14:textId="77777777" w:rsidR="00FC0DE6" w:rsidRDefault="00FC0DE6" w:rsidP="00FC0D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Portal de Compras</w:t>
      </w:r>
    </w:p>
    <w:p w14:paraId="147DFCDE" w14:textId="77777777" w:rsidR="00FC0DE6" w:rsidRDefault="00FC0DE6" w:rsidP="00FC0D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3B41B0">
        <w:rPr>
          <w:rFonts w:ascii="Verdana" w:hAnsi="Verdana" w:cs="Arial"/>
          <w:snapToGrid w:val="0"/>
          <w:sz w:val="20"/>
          <w:szCs w:val="20"/>
        </w:rPr>
        <w:t>http://portalsig.natura.net:8103/irj/portal</w:t>
      </w:r>
    </w:p>
    <w:p w14:paraId="405A9821" w14:textId="77777777" w:rsidR="00FC0DE6" w:rsidRPr="00820617" w:rsidRDefault="00FC0DE6" w:rsidP="00FC0D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E8B0EC4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67C25ACE" w14:textId="77777777" w:rsidR="00FC0DE6" w:rsidRPr="004D35D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  <w:r w:rsidRPr="004D35D6">
        <w:rPr>
          <w:rFonts w:ascii="Verdana" w:hAnsi="Verdana" w:cs="Verdana"/>
          <w:bCs/>
          <w:sz w:val="20"/>
          <w:szCs w:val="20"/>
        </w:rPr>
        <w:t>N/A</w:t>
      </w:r>
    </w:p>
    <w:p w14:paraId="2622765E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323AC59" w14:textId="77777777" w:rsidR="00FC0DE6" w:rsidRDefault="00FC0DE6" w:rsidP="00FC0DE6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5A978EA6" w14:textId="77777777" w:rsidR="00FC0DE6" w:rsidRDefault="00FC0DE6" w:rsidP="00FC0DE6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348589D" w14:textId="77777777" w:rsidR="00FC0DE6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3B41B0">
        <w:rPr>
          <w:rFonts w:ascii="Verdana" w:hAnsi="Verdana" w:cs="Verdana"/>
          <w:bCs/>
          <w:sz w:val="20"/>
          <w:szCs w:val="20"/>
        </w:rPr>
        <w:t>Para criar a folha de serviço é necessário acessar o Portal de Compras</w:t>
      </w:r>
      <w:r>
        <w:rPr>
          <w:rFonts w:ascii="Verdana" w:hAnsi="Verdana" w:cs="Verdana"/>
          <w:bCs/>
          <w:sz w:val="20"/>
          <w:szCs w:val="20"/>
        </w:rPr>
        <w:t>.</w:t>
      </w:r>
    </w:p>
    <w:p w14:paraId="097C3E81" w14:textId="77777777" w:rsidR="00FC0DE6" w:rsidRPr="003B41B0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Na tela inicial, informar o login e senha de rede e depois clicar em “Logon” para acessar o Portal.</w:t>
      </w:r>
    </w:p>
    <w:p w14:paraId="7E768892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462323B" w14:textId="77777777" w:rsidR="00FC0DE6" w:rsidRDefault="00FC0DE6" w:rsidP="00FC0DE6">
      <w:pPr>
        <w:tabs>
          <w:tab w:val="num" w:pos="284"/>
          <w:tab w:val="left" w:pos="9639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FB963" wp14:editId="7647A8DC">
                <wp:simplePos x="0" y="0"/>
                <wp:positionH relativeFrom="column">
                  <wp:posOffset>1609725</wp:posOffset>
                </wp:positionH>
                <wp:positionV relativeFrom="paragraph">
                  <wp:posOffset>301625</wp:posOffset>
                </wp:positionV>
                <wp:extent cx="1200150" cy="485775"/>
                <wp:effectExtent l="0" t="0" r="19050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8" o:spid="_x0000_s1026" style="position:absolute;margin-left:126.75pt;margin-top:23.75pt;width:94.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625EBF9" wp14:editId="67DA6DDF">
            <wp:extent cx="5762625" cy="2565731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957" cy="25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CD09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61FB6AD" w14:textId="77777777" w:rsidR="00FC0DE6" w:rsidRPr="003B41B0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3B41B0">
        <w:rPr>
          <w:rFonts w:ascii="Verdana" w:hAnsi="Verdana" w:cs="Verdana"/>
          <w:bCs/>
          <w:sz w:val="20"/>
          <w:szCs w:val="20"/>
        </w:rPr>
        <w:t>O sistema irá d</w:t>
      </w:r>
      <w:r>
        <w:rPr>
          <w:rFonts w:ascii="Verdana" w:hAnsi="Verdana" w:cs="Verdana"/>
          <w:bCs/>
          <w:sz w:val="20"/>
          <w:szCs w:val="20"/>
        </w:rPr>
        <w:t>i</w:t>
      </w:r>
      <w:r w:rsidRPr="003B41B0">
        <w:rPr>
          <w:rFonts w:ascii="Verdana" w:hAnsi="Verdana" w:cs="Verdana"/>
          <w:bCs/>
          <w:sz w:val="20"/>
          <w:szCs w:val="20"/>
        </w:rPr>
        <w:t>recioná-lo</w:t>
      </w:r>
      <w:r>
        <w:rPr>
          <w:rFonts w:ascii="Verdana" w:hAnsi="Verdana" w:cs="Verdana"/>
          <w:bCs/>
          <w:sz w:val="20"/>
          <w:szCs w:val="20"/>
        </w:rPr>
        <w:t xml:space="preserve"> para a página de Princípios de Relacionamento. Nesta página, clicar em “Validação do Serviço”.</w:t>
      </w:r>
    </w:p>
    <w:p w14:paraId="09AFCD9D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86FAD71" w14:textId="77777777" w:rsidR="00FC0DE6" w:rsidRDefault="00FC0DE6" w:rsidP="00FC0DE6">
      <w:pPr>
        <w:tabs>
          <w:tab w:val="num" w:pos="284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5E99D" wp14:editId="7AD0118F">
                <wp:simplePos x="0" y="0"/>
                <wp:positionH relativeFrom="column">
                  <wp:posOffset>1047750</wp:posOffset>
                </wp:positionH>
                <wp:positionV relativeFrom="paragraph">
                  <wp:posOffset>307975</wp:posOffset>
                </wp:positionV>
                <wp:extent cx="523875" cy="161925"/>
                <wp:effectExtent l="0" t="0" r="28575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9" o:spid="_x0000_s1026" style="position:absolute;margin-left:82.5pt;margin-top:24.25pt;width:41.2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B3E9FE0" wp14:editId="4C8810D7">
            <wp:extent cx="5734050" cy="253743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89" cy="25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A4BD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685B496" w14:textId="77777777" w:rsidR="00FC0DE6" w:rsidRPr="003B41B0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3B41B0">
        <w:rPr>
          <w:rFonts w:ascii="Verdana" w:hAnsi="Verdana" w:cs="Verdana"/>
          <w:bCs/>
          <w:sz w:val="20"/>
          <w:szCs w:val="20"/>
        </w:rPr>
        <w:t xml:space="preserve">O </w:t>
      </w:r>
      <w:r>
        <w:rPr>
          <w:rFonts w:ascii="Verdana" w:hAnsi="Verdana" w:cs="Verdana"/>
          <w:bCs/>
          <w:sz w:val="20"/>
          <w:szCs w:val="20"/>
        </w:rPr>
        <w:t>solicitante será direcionado</w:t>
      </w:r>
      <w:r w:rsidRPr="003B41B0"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Verdana"/>
          <w:bCs/>
          <w:sz w:val="20"/>
          <w:szCs w:val="20"/>
        </w:rPr>
        <w:t>para a tela abaixo, na qual poderá localizar o pedido desejado, clicando no botão “Outro Pedido”.</w:t>
      </w:r>
    </w:p>
    <w:p w14:paraId="426DB4BC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5BB6CC3" w14:textId="77777777" w:rsidR="00FC0DE6" w:rsidRDefault="00FC0DE6" w:rsidP="00FC0DE6">
      <w:pPr>
        <w:tabs>
          <w:tab w:val="num" w:pos="284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AF85A" wp14:editId="29164BEB">
                <wp:simplePos x="0" y="0"/>
                <wp:positionH relativeFrom="column">
                  <wp:posOffset>3105150</wp:posOffset>
                </wp:positionH>
                <wp:positionV relativeFrom="paragraph">
                  <wp:posOffset>695960</wp:posOffset>
                </wp:positionV>
                <wp:extent cx="352425" cy="104775"/>
                <wp:effectExtent l="0" t="0" r="28575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0" o:spid="_x0000_s1026" style="position:absolute;margin-left:244.5pt;margin-top:54.8pt;width:27.7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76B4B30" wp14:editId="4A3061F4">
            <wp:extent cx="5750487" cy="2533650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487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2DDD" w14:textId="77777777" w:rsidR="00FC0DE6" w:rsidRDefault="00FC0DE6" w:rsidP="00FC0DE6">
      <w:pPr>
        <w:tabs>
          <w:tab w:val="num" w:pos="284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6143388" w14:textId="77777777" w:rsidR="00FC0DE6" w:rsidRPr="004F543B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4F543B">
        <w:rPr>
          <w:rFonts w:ascii="Verdana" w:hAnsi="Verdana" w:cs="Verdana"/>
          <w:bCs/>
          <w:sz w:val="20"/>
          <w:szCs w:val="20"/>
        </w:rPr>
        <w:t>Ao clicar neste botão, uma janela se abrirá para que seja preenchido o número do pedido</w:t>
      </w:r>
      <w:r>
        <w:rPr>
          <w:rFonts w:ascii="Verdana" w:hAnsi="Verdana" w:cs="Verdana"/>
          <w:bCs/>
          <w:sz w:val="20"/>
          <w:szCs w:val="20"/>
        </w:rPr>
        <w:t>. Após preencher o campo, clicar no símbolo de visto.</w:t>
      </w:r>
    </w:p>
    <w:p w14:paraId="70099D61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BE79331" w14:textId="77777777" w:rsidR="00FC0DE6" w:rsidRDefault="00FC0DE6" w:rsidP="00FC0DE6">
      <w:pPr>
        <w:tabs>
          <w:tab w:val="num" w:pos="284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2AAE99" wp14:editId="2978FF12">
                <wp:simplePos x="0" y="0"/>
                <wp:positionH relativeFrom="column">
                  <wp:posOffset>3619499</wp:posOffset>
                </wp:positionH>
                <wp:positionV relativeFrom="paragraph">
                  <wp:posOffset>1572260</wp:posOffset>
                </wp:positionV>
                <wp:extent cx="200025" cy="85725"/>
                <wp:effectExtent l="0" t="0" r="28575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857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1" o:spid="_x0000_s1026" style="position:absolute;margin-left:285pt;margin-top:123.8pt;width:15.75pt;height: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1DE2710" wp14:editId="628D5C43">
            <wp:extent cx="5753100" cy="2532197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504" cy="25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8981" w14:textId="77777777" w:rsidR="00FC0DE6" w:rsidRDefault="00FC0DE6" w:rsidP="00FC0DE6">
      <w:pPr>
        <w:tabs>
          <w:tab w:val="num" w:pos="284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D5F760" w14:textId="77777777" w:rsidR="00FC0DE6" w:rsidRPr="000F3545" w:rsidRDefault="00FC0DE6" w:rsidP="00FC0DE6">
      <w:pPr>
        <w:pStyle w:val="PargrafodaLista"/>
        <w:numPr>
          <w:ilvl w:val="0"/>
          <w:numId w:val="3"/>
        </w:numPr>
        <w:tabs>
          <w:tab w:val="left" w:pos="9781"/>
        </w:tabs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  <w:r w:rsidRPr="000F3545">
        <w:rPr>
          <w:rFonts w:ascii="Verdana" w:hAnsi="Verdana" w:cs="Verdana"/>
          <w:bCs/>
          <w:sz w:val="20"/>
          <w:szCs w:val="20"/>
        </w:rPr>
        <w:lastRenderedPageBreak/>
        <w:t>O sistema irá carregar as informações</w:t>
      </w:r>
      <w:r>
        <w:rPr>
          <w:rFonts w:ascii="Verdana" w:hAnsi="Verdana" w:cs="Verdana"/>
          <w:bCs/>
          <w:sz w:val="20"/>
          <w:szCs w:val="20"/>
        </w:rPr>
        <w:t xml:space="preserve"> do pedido desejado. Para criar a folha de serviço, clicar em “Criar folha de registro”.</w:t>
      </w:r>
    </w:p>
    <w:p w14:paraId="7A7FEBB9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8830DD9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9732B" wp14:editId="3F6429FD">
                <wp:simplePos x="0" y="0"/>
                <wp:positionH relativeFrom="column">
                  <wp:posOffset>3752850</wp:posOffset>
                </wp:positionH>
                <wp:positionV relativeFrom="paragraph">
                  <wp:posOffset>676910</wp:posOffset>
                </wp:positionV>
                <wp:extent cx="514350" cy="114300"/>
                <wp:effectExtent l="0" t="0" r="1905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2" o:spid="_x0000_s1026" style="position:absolute;margin-left:295.5pt;margin-top:53.3pt;width:40.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0ABA1EF" wp14:editId="53700B31">
            <wp:extent cx="5753100" cy="25387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211" cy="25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F833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45CA979" w14:textId="77777777" w:rsidR="00FC0DE6" w:rsidRPr="000F3545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Preencher o campo “Texto breve” com o tipo de serviço e o mês de competência do pagamento e clicar em “Sel. Serviço”.</w:t>
      </w:r>
    </w:p>
    <w:p w14:paraId="51DE64FE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BD53C8A" w14:textId="77777777" w:rsidR="00FC0DE6" w:rsidRDefault="00FC0DE6" w:rsidP="00FC0DE6">
      <w:pPr>
        <w:tabs>
          <w:tab w:val="num" w:pos="284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6A2794" wp14:editId="5F7D105C">
                <wp:simplePos x="0" y="0"/>
                <wp:positionH relativeFrom="column">
                  <wp:posOffset>3248025</wp:posOffset>
                </wp:positionH>
                <wp:positionV relativeFrom="paragraph">
                  <wp:posOffset>2160905</wp:posOffset>
                </wp:positionV>
                <wp:extent cx="571500" cy="161925"/>
                <wp:effectExtent l="0" t="0" r="19050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4" o:spid="_x0000_s1026" style="position:absolute;margin-left:255.75pt;margin-top:170.15pt;width:4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E99115" wp14:editId="2A6FAF8B">
                <wp:simplePos x="0" y="0"/>
                <wp:positionH relativeFrom="column">
                  <wp:posOffset>2362200</wp:posOffset>
                </wp:positionH>
                <wp:positionV relativeFrom="paragraph">
                  <wp:posOffset>960755</wp:posOffset>
                </wp:positionV>
                <wp:extent cx="1847850" cy="85725"/>
                <wp:effectExtent l="0" t="0" r="19050" b="285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3" o:spid="_x0000_s1026" style="position:absolute;margin-left:186pt;margin-top:75.65pt;width:145.5pt;height: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9AE23F7" wp14:editId="48A6849C">
            <wp:extent cx="5753100" cy="25198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509" cy="25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52ED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BFA0AF1" w14:textId="77777777" w:rsidR="00FC0DE6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6D3451">
        <w:rPr>
          <w:rFonts w:ascii="Verdana" w:hAnsi="Verdana" w:cs="Verdana"/>
          <w:bCs/>
          <w:sz w:val="20"/>
          <w:szCs w:val="20"/>
        </w:rPr>
        <w:t>Uma nova janela irá se abrir para seleção dos serviços, porém não há necessidade de preenchimento. Neste momento, apenas clicar no botão “Enter” do teclado.</w:t>
      </w:r>
    </w:p>
    <w:p w14:paraId="028285EA" w14:textId="77777777" w:rsidR="00FC0DE6" w:rsidRPr="006D3451" w:rsidRDefault="00FC0DE6" w:rsidP="00FC0DE6">
      <w:pPr>
        <w:pStyle w:val="PargrafodaLista"/>
        <w:tabs>
          <w:tab w:val="num" w:pos="284"/>
        </w:tabs>
        <w:spacing w:after="0"/>
        <w:ind w:left="142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6458049F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73A3242" wp14:editId="4EA6E2CB">
            <wp:extent cx="5753100" cy="2529594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74" cy="25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D2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E7AFCD7" w14:textId="77777777" w:rsidR="00FC0DE6" w:rsidRPr="006D3451" w:rsidRDefault="00FC0DE6" w:rsidP="00FC0DE6">
      <w:pPr>
        <w:pStyle w:val="PargrafodaLista"/>
        <w:numPr>
          <w:ilvl w:val="0"/>
          <w:numId w:val="3"/>
        </w:numPr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6D3451">
        <w:rPr>
          <w:rFonts w:ascii="Verdana" w:hAnsi="Verdana" w:cs="Verdana"/>
          <w:bCs/>
          <w:sz w:val="20"/>
          <w:szCs w:val="20"/>
        </w:rPr>
        <w:lastRenderedPageBreak/>
        <w:t>O sistema irá direcioná-lo para a tela em que faremos a validação do valor da folha de serviço. Se estiver de acordo com o valor, clicar no botão</w:t>
      </w:r>
      <w:r w:rsidRPr="009C4F2B">
        <w:rPr>
          <w:rFonts w:ascii="Verdana" w:hAnsi="Verdana" w:cs="Verdana"/>
          <w:bCs/>
          <w:sz w:val="20"/>
          <w:szCs w:val="20"/>
        </w:rPr>
        <w:t xml:space="preserve"> </w:t>
      </w:r>
      <w:r w:rsidRPr="006D3451">
        <w:rPr>
          <w:rFonts w:ascii="Verdana" w:hAnsi="Verdana" w:cs="Verdana"/>
          <w:bCs/>
          <w:sz w:val="20"/>
          <w:szCs w:val="20"/>
        </w:rPr>
        <w:t>“Serviços”.</w:t>
      </w:r>
    </w:p>
    <w:p w14:paraId="3F4281B2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75766F57" w14:textId="77777777" w:rsidR="00FC0DE6" w:rsidRPr="004D35D6" w:rsidRDefault="00FC0DE6" w:rsidP="00FC0DE6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577742" wp14:editId="7D87264B">
                <wp:simplePos x="0" y="0"/>
                <wp:positionH relativeFrom="column">
                  <wp:posOffset>3762375</wp:posOffset>
                </wp:positionH>
                <wp:positionV relativeFrom="paragraph">
                  <wp:posOffset>709295</wp:posOffset>
                </wp:positionV>
                <wp:extent cx="257175" cy="104775"/>
                <wp:effectExtent l="0" t="0" r="28575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" o:spid="_x0000_s1026" style="position:absolute;margin-left:296.25pt;margin-top:55.85pt;width:20.25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" filled="f" strokecolor="red" strokeweight="2pt"/>
            </w:pict>
          </mc:Fallback>
        </mc:AlternateContent>
      </w:r>
      <w:r w:rsidRPr="004D35D6">
        <w:rPr>
          <w:noProof/>
          <w:lang w:eastAsia="pt-BR"/>
        </w:rPr>
        <w:drawing>
          <wp:inline distT="0" distB="0" distL="0" distR="0" wp14:anchorId="44D50D3F" wp14:editId="3C6A096C">
            <wp:extent cx="5743575" cy="2524756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562" cy="2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491A" w14:textId="77777777" w:rsidR="00FC0DE6" w:rsidRPr="004D35D6" w:rsidRDefault="00FC0DE6" w:rsidP="00FC0DE6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48F344E2" w14:textId="77777777" w:rsidR="00FC0DE6" w:rsidRPr="004D35D6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4D35D6">
        <w:rPr>
          <w:rFonts w:ascii="Verdana" w:hAnsi="Verdana" w:cs="Verdana"/>
          <w:bCs/>
          <w:sz w:val="20"/>
          <w:szCs w:val="20"/>
        </w:rPr>
        <w:t>Ao clicar em “Serviços”, o solicitante será direcionado novamente para a tela inicial, onde já constará o número da folha de serviço.</w:t>
      </w:r>
    </w:p>
    <w:p w14:paraId="37A67528" w14:textId="77777777" w:rsidR="00FC0DE6" w:rsidRPr="004D35D6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4D35D6">
        <w:rPr>
          <w:rFonts w:ascii="Verdana" w:hAnsi="Verdana" w:cs="Verdana"/>
          <w:bCs/>
          <w:sz w:val="20"/>
          <w:szCs w:val="20"/>
        </w:rPr>
        <w:t>Para finalizar a criação, devemos clicar no botão “Gravar”.</w:t>
      </w:r>
    </w:p>
    <w:p w14:paraId="07E95E52" w14:textId="77777777" w:rsidR="00FC0DE6" w:rsidRPr="004D35D6" w:rsidRDefault="00FC0DE6" w:rsidP="00FC0DE6">
      <w:pPr>
        <w:pStyle w:val="PargrafodaLista"/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1ED41AA7" w14:textId="77777777" w:rsidR="00FC0DE6" w:rsidRPr="004D35D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  <w:r w:rsidRPr="004D35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F83E6A" wp14:editId="307F3B9B">
                <wp:simplePos x="0" y="0"/>
                <wp:positionH relativeFrom="column">
                  <wp:posOffset>1466850</wp:posOffset>
                </wp:positionH>
                <wp:positionV relativeFrom="paragraph">
                  <wp:posOffset>556895</wp:posOffset>
                </wp:positionV>
                <wp:extent cx="1866900" cy="133350"/>
                <wp:effectExtent l="0" t="0" r="19050" b="1905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9" o:spid="_x0000_s1026" style="position:absolute;margin-left:115.5pt;margin-top:43.85pt;width:147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" filled="f" strokecolor="red"/>
            </w:pict>
          </mc:Fallback>
        </mc:AlternateContent>
      </w:r>
      <w:r w:rsidRPr="004D35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E6DA5" wp14:editId="56611F98">
                <wp:simplePos x="0" y="0"/>
                <wp:positionH relativeFrom="column">
                  <wp:posOffset>2381249</wp:posOffset>
                </wp:positionH>
                <wp:positionV relativeFrom="paragraph">
                  <wp:posOffset>699770</wp:posOffset>
                </wp:positionV>
                <wp:extent cx="276225" cy="114300"/>
                <wp:effectExtent l="0" t="0" r="28575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7" o:spid="_x0000_s1026" style="position:absolute;margin-left:187.5pt;margin-top:55.1pt;width:21.75pt;height: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" filled="f" strokecolor="red" strokeweight="2pt"/>
            </w:pict>
          </mc:Fallback>
        </mc:AlternateContent>
      </w:r>
      <w:r w:rsidRPr="004D35D6">
        <w:rPr>
          <w:noProof/>
          <w:lang w:eastAsia="pt-BR"/>
        </w:rPr>
        <w:drawing>
          <wp:inline distT="0" distB="0" distL="0" distR="0" wp14:anchorId="6705DD16" wp14:editId="66FF9125">
            <wp:extent cx="5789142" cy="2533650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108" cy="25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283F" w14:textId="77777777" w:rsidR="00FC0DE6" w:rsidRPr="004D35D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</w:p>
    <w:p w14:paraId="4287DFD7" w14:textId="77777777" w:rsidR="00FC0DE6" w:rsidRPr="004D35D6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4D35D6">
        <w:rPr>
          <w:rFonts w:ascii="Verdana" w:hAnsi="Verdana" w:cs="Verdana"/>
          <w:bCs/>
          <w:sz w:val="20"/>
          <w:szCs w:val="20"/>
        </w:rPr>
        <w:t>Nos casos, em que desejar criar uma folha de serviço com valor diferente e menor do que o valor total do pedido</w:t>
      </w:r>
      <w:r>
        <w:rPr>
          <w:rFonts w:ascii="Verdana" w:hAnsi="Verdana" w:cs="Verdana"/>
          <w:bCs/>
          <w:sz w:val="20"/>
          <w:szCs w:val="20"/>
        </w:rPr>
        <w:t xml:space="preserve"> é</w:t>
      </w:r>
      <w:r w:rsidRPr="004D35D6">
        <w:rPr>
          <w:rFonts w:ascii="Verdana" w:hAnsi="Verdana" w:cs="Verdana"/>
          <w:bCs/>
          <w:sz w:val="20"/>
          <w:szCs w:val="20"/>
        </w:rPr>
        <w:t xml:space="preserve"> necessário alterar o valor no item quantidade para o valor desejado</w:t>
      </w:r>
      <w:r>
        <w:rPr>
          <w:rFonts w:ascii="Verdana" w:hAnsi="Verdana" w:cs="Verdana"/>
          <w:bCs/>
          <w:sz w:val="20"/>
          <w:szCs w:val="20"/>
        </w:rPr>
        <w:t>.</w:t>
      </w:r>
    </w:p>
    <w:p w14:paraId="71A3049B" w14:textId="77777777" w:rsidR="00FC0DE6" w:rsidRPr="004D35D6" w:rsidRDefault="00FC0DE6" w:rsidP="00FC0DE6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D35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7037D1" wp14:editId="6D1A4509">
                <wp:simplePos x="0" y="0"/>
                <wp:positionH relativeFrom="column">
                  <wp:posOffset>4419600</wp:posOffset>
                </wp:positionH>
                <wp:positionV relativeFrom="paragraph">
                  <wp:posOffset>1871980</wp:posOffset>
                </wp:positionV>
                <wp:extent cx="628650" cy="209550"/>
                <wp:effectExtent l="0" t="0" r="19050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2" o:spid="_x0000_s1026" style="position:absolute;margin-left:348pt;margin-top:147.4pt;width:49.5pt;height: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" filled="f" strokecolor="red" strokeweight="2pt"/>
            </w:pict>
          </mc:Fallback>
        </mc:AlternateContent>
      </w:r>
      <w:r w:rsidRPr="004D35D6">
        <w:rPr>
          <w:noProof/>
          <w:lang w:eastAsia="pt-BR"/>
        </w:rPr>
        <w:drawing>
          <wp:inline distT="0" distB="0" distL="0" distR="0" wp14:anchorId="23D74AB4" wp14:editId="1559AC8A">
            <wp:extent cx="5732743" cy="2505075"/>
            <wp:effectExtent l="0" t="0" r="190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3153" cy="25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B5C8" w14:textId="77777777" w:rsidR="00FC0DE6" w:rsidRPr="004D35D6" w:rsidRDefault="00FC0DE6" w:rsidP="00FC0DE6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7EE7CB7" w14:textId="77777777" w:rsidR="00FC0DE6" w:rsidRPr="004D35D6" w:rsidRDefault="00FC0DE6" w:rsidP="00FC0DE6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D35D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CF91C" wp14:editId="3A2D6BE2">
                <wp:simplePos x="0" y="0"/>
                <wp:positionH relativeFrom="column">
                  <wp:posOffset>4354830</wp:posOffset>
                </wp:positionH>
                <wp:positionV relativeFrom="paragraph">
                  <wp:posOffset>1873250</wp:posOffset>
                </wp:positionV>
                <wp:extent cx="628650" cy="209550"/>
                <wp:effectExtent l="0" t="0" r="19050" b="1905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3" o:spid="_x0000_s1026" style="position:absolute;margin-left:342.9pt;margin-top:147.5pt;width:49.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" filled="f" strokecolor="red" strokeweight="2pt"/>
            </w:pict>
          </mc:Fallback>
        </mc:AlternateContent>
      </w:r>
      <w:r w:rsidRPr="004D35D6">
        <w:rPr>
          <w:noProof/>
          <w:lang w:eastAsia="pt-BR"/>
        </w:rPr>
        <w:drawing>
          <wp:inline distT="0" distB="0" distL="0" distR="0" wp14:anchorId="7B90863A" wp14:editId="727A6A0F">
            <wp:extent cx="5716867" cy="249555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316" cy="249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6820" w14:textId="77777777" w:rsidR="00FC0DE6" w:rsidRPr="004D35D6" w:rsidRDefault="00FC0DE6" w:rsidP="00FC0DE6">
      <w:pPr>
        <w:pStyle w:val="PargrafodaLista"/>
        <w:numPr>
          <w:ilvl w:val="0"/>
          <w:numId w:val="3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4D35D6">
        <w:rPr>
          <w:rFonts w:ascii="Verdana" w:hAnsi="Verdana" w:cs="Verdana"/>
          <w:bCs/>
          <w:sz w:val="20"/>
          <w:szCs w:val="20"/>
        </w:rPr>
        <w:t>Para finalizar a criação, devemos clicar no botão “Gravar”.</w:t>
      </w:r>
    </w:p>
    <w:p w14:paraId="262E5FD4" w14:textId="77777777" w:rsidR="00FC0DE6" w:rsidRPr="00582AB3" w:rsidRDefault="00FC0DE6" w:rsidP="00FC0DE6">
      <w:pPr>
        <w:pStyle w:val="PargrafodaLista"/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5C1F1770" w14:textId="77777777" w:rsidR="00FC0DE6" w:rsidRDefault="00FC0DE6" w:rsidP="00FC0DE6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43BF8D" wp14:editId="0B18790A">
                <wp:simplePos x="0" y="0"/>
                <wp:positionH relativeFrom="column">
                  <wp:posOffset>1466850</wp:posOffset>
                </wp:positionH>
                <wp:positionV relativeFrom="paragraph">
                  <wp:posOffset>556895</wp:posOffset>
                </wp:positionV>
                <wp:extent cx="1866900" cy="133350"/>
                <wp:effectExtent l="0" t="0" r="19050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4" o:spid="_x0000_s1026" style="position:absolute;margin-left:115.5pt;margin-top:43.85pt;width:147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" filled="f" strokecolor="red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E82EED" wp14:editId="1A5D2014">
                <wp:simplePos x="0" y="0"/>
                <wp:positionH relativeFrom="column">
                  <wp:posOffset>2381249</wp:posOffset>
                </wp:positionH>
                <wp:positionV relativeFrom="paragraph">
                  <wp:posOffset>699770</wp:posOffset>
                </wp:positionV>
                <wp:extent cx="276225" cy="114300"/>
                <wp:effectExtent l="0" t="0" r="28575" b="1905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35" o:spid="_x0000_s1026" style="position:absolute;margin-left:187.5pt;margin-top:55.1pt;width:21.75pt;height: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1A45AEA" wp14:editId="1940669A">
            <wp:extent cx="5789142" cy="2533650"/>
            <wp:effectExtent l="0" t="0" r="254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108" cy="25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1235" w14:textId="77777777" w:rsidR="00FC0DE6" w:rsidRDefault="00FC0DE6" w:rsidP="00FC0DE6">
      <w:pPr>
        <w:tabs>
          <w:tab w:val="num" w:pos="284"/>
          <w:tab w:val="left" w:pos="9781"/>
          <w:tab w:val="left" w:pos="9923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F6E5205" w14:textId="77777777" w:rsidR="00FC0DE6" w:rsidRPr="00677CB9" w:rsidRDefault="00FC0DE6" w:rsidP="00FC0DE6">
      <w:pPr>
        <w:pStyle w:val="PargrafodaLista"/>
        <w:numPr>
          <w:ilvl w:val="0"/>
          <w:numId w:val="4"/>
        </w:numPr>
        <w:tabs>
          <w:tab w:val="left" w:pos="9781"/>
          <w:tab w:val="left" w:pos="9923"/>
        </w:tabs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677CB9">
        <w:rPr>
          <w:rFonts w:ascii="Verdana" w:hAnsi="Verdana" w:cs="Arial"/>
          <w:snapToGrid w:val="0"/>
          <w:sz w:val="20"/>
          <w:szCs w:val="20"/>
        </w:rPr>
        <w:t>Após a criação da Folha de Serviço, a área de Governança deverá enviar um e-mail padrão ao fornecedor para o mesmo faturar os serviços conforme dados informados.</w:t>
      </w:r>
    </w:p>
    <w:p w14:paraId="564D70B1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E91F33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snapToGrid w:val="0"/>
          <w:sz w:val="20"/>
          <w:szCs w:val="20"/>
        </w:rPr>
      </w:pPr>
      <w:r w:rsidRPr="00677CB9">
        <w:rPr>
          <w:rFonts w:ascii="Verdana" w:hAnsi="Verdana" w:cs="Arial"/>
          <w:snapToGrid w:val="0"/>
          <w:sz w:val="20"/>
          <w:szCs w:val="20"/>
        </w:rPr>
        <w:t xml:space="preserve">Assunto: Dados de Faturamento – (Nome do Fornecedor) - Competência mm/aaaa </w:t>
      </w:r>
    </w:p>
    <w:p w14:paraId="515ECCC1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CE1F13D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t xml:space="preserve">Prezados </w:t>
      </w:r>
      <w:r w:rsidRPr="00677CB9">
        <w:rPr>
          <w:rFonts w:ascii="Verdana" w:hAnsi="Verdana" w:cs="Arial"/>
          <w:snapToGrid w:val="0"/>
          <w:sz w:val="20"/>
          <w:szCs w:val="20"/>
        </w:rPr>
        <w:t>(Nome do Fornecedor)</w:t>
      </w:r>
      <w:r w:rsidRPr="00677CB9">
        <w:rPr>
          <w:rFonts w:ascii="Verdana" w:hAnsi="Verdana" w:cs="Arial"/>
          <w:bCs/>
          <w:snapToGrid w:val="0"/>
          <w:sz w:val="20"/>
          <w:szCs w:val="20"/>
        </w:rPr>
        <w:t>,</w:t>
      </w:r>
    </w:p>
    <w:p w14:paraId="42F084EE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</w:p>
    <w:p w14:paraId="20287B26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t>Bom dia! Tudo bom?</w:t>
      </w:r>
    </w:p>
    <w:p w14:paraId="4C092EBB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</w:p>
    <w:p w14:paraId="1752922E" w14:textId="77777777" w:rsidR="00FC0DE6" w:rsidRPr="002F4362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t>Envio abaixo os dados para faturamento.</w:t>
      </w:r>
    </w:p>
    <w:tbl>
      <w:tblPr>
        <w:tblW w:w="3974" w:type="dxa"/>
        <w:tblInd w:w="7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421"/>
        <w:gridCol w:w="1184"/>
      </w:tblGrid>
      <w:tr w:rsidR="00FC0DE6" w14:paraId="529ADDA2" w14:textId="77777777" w:rsidTr="00ED343A">
        <w:trPr>
          <w:trHeight w:val="233"/>
        </w:trPr>
        <w:tc>
          <w:tcPr>
            <w:tcW w:w="1369" w:type="dxa"/>
            <w:shd w:val="clear" w:color="auto" w:fill="E26B0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BEA4CF" w14:textId="77777777" w:rsidR="00FC0DE6" w:rsidRDefault="00FC0DE6" w:rsidP="00ED343A">
            <w:pPr>
              <w:jc w:val="center"/>
              <w:rPr>
                <w:rFonts w:ascii="Trebuchet MS" w:hAnsi="Trebuchet MS"/>
                <w:b/>
                <w:bCs/>
                <w:color w:val="FFFFFF"/>
                <w:sz w:val="16"/>
                <w:szCs w:val="16"/>
                <w:lang w:eastAsia="pt-BR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6"/>
                <w:szCs w:val="16"/>
                <w:lang w:eastAsia="pt-BR"/>
              </w:rPr>
              <w:t>No Pedido</w:t>
            </w:r>
          </w:p>
        </w:tc>
        <w:tc>
          <w:tcPr>
            <w:tcW w:w="1421" w:type="dxa"/>
            <w:shd w:val="clear" w:color="auto" w:fill="B1A0C7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DC57896" w14:textId="77777777" w:rsidR="00FC0DE6" w:rsidRDefault="00FC0DE6" w:rsidP="00ED343A">
            <w:pPr>
              <w:jc w:val="center"/>
              <w:rPr>
                <w:rFonts w:ascii="Trebuchet MS" w:hAnsi="Trebuchet MS"/>
                <w:b/>
                <w:bCs/>
                <w:color w:val="FFFFFF"/>
                <w:sz w:val="16"/>
                <w:szCs w:val="16"/>
                <w:lang w:eastAsia="pt-BR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6"/>
                <w:szCs w:val="16"/>
                <w:lang w:eastAsia="pt-BR"/>
              </w:rPr>
              <w:t>Folha de Serviço</w:t>
            </w:r>
          </w:p>
        </w:tc>
        <w:tc>
          <w:tcPr>
            <w:tcW w:w="1184" w:type="dxa"/>
            <w:shd w:val="clear" w:color="auto" w:fill="E26B0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BAFCEBB" w14:textId="77777777" w:rsidR="00FC0DE6" w:rsidRDefault="00FC0DE6" w:rsidP="00ED343A">
            <w:pPr>
              <w:jc w:val="center"/>
              <w:rPr>
                <w:rFonts w:ascii="Trebuchet MS" w:hAnsi="Trebuchet MS"/>
                <w:b/>
                <w:bCs/>
                <w:color w:val="FFFFFF"/>
                <w:sz w:val="16"/>
                <w:szCs w:val="16"/>
                <w:lang w:eastAsia="pt-BR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6"/>
                <w:szCs w:val="16"/>
                <w:lang w:eastAsia="pt-BR"/>
              </w:rPr>
              <w:t>Valor</w:t>
            </w:r>
          </w:p>
        </w:tc>
      </w:tr>
      <w:tr w:rsidR="00FC0DE6" w14:paraId="45113FDB" w14:textId="77777777" w:rsidTr="00ED343A">
        <w:trPr>
          <w:trHeight w:val="262"/>
        </w:trPr>
        <w:tc>
          <w:tcPr>
            <w:tcW w:w="136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3579E1" w14:textId="77777777" w:rsidR="00FC0DE6" w:rsidRDefault="00FC0DE6" w:rsidP="00ED343A">
            <w:pPr>
              <w:jc w:val="right"/>
              <w:rPr>
                <w:color w:val="000000"/>
                <w:sz w:val="20"/>
                <w:szCs w:val="20"/>
                <w:lang w:eastAsia="pt-BR"/>
              </w:rPr>
            </w:pPr>
            <w:r>
              <w:rPr>
                <w:color w:val="000000"/>
                <w:sz w:val="20"/>
                <w:szCs w:val="20"/>
                <w:lang w:eastAsia="pt-BR"/>
              </w:rPr>
              <w:t>4502218295</w:t>
            </w:r>
          </w:p>
        </w:tc>
        <w:tc>
          <w:tcPr>
            <w:tcW w:w="142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91610B" w14:textId="77777777" w:rsidR="00FC0DE6" w:rsidRDefault="00FC0DE6" w:rsidP="00ED343A">
            <w:pPr>
              <w:jc w:val="right"/>
              <w:rPr>
                <w:color w:val="000000"/>
                <w:sz w:val="20"/>
                <w:szCs w:val="20"/>
                <w:lang w:eastAsia="pt-BR"/>
              </w:rPr>
            </w:pPr>
            <w:r>
              <w:rPr>
                <w:color w:val="000000"/>
                <w:sz w:val="20"/>
                <w:szCs w:val="20"/>
                <w:lang w:eastAsia="pt-BR"/>
              </w:rPr>
              <w:t>1000669566</w:t>
            </w:r>
          </w:p>
        </w:tc>
        <w:tc>
          <w:tcPr>
            <w:tcW w:w="118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4448E3B" w14:textId="77777777" w:rsidR="00FC0DE6" w:rsidRDefault="00FC0DE6" w:rsidP="00ED343A">
            <w:pPr>
              <w:jc w:val="right"/>
              <w:rPr>
                <w:color w:val="000000"/>
                <w:sz w:val="20"/>
                <w:szCs w:val="20"/>
                <w:lang w:eastAsia="pt-BR"/>
              </w:rPr>
            </w:pPr>
            <w:r>
              <w:rPr>
                <w:color w:val="000000"/>
                <w:sz w:val="20"/>
                <w:szCs w:val="20"/>
                <w:lang w:eastAsia="pt-BR"/>
              </w:rPr>
              <w:t>10.480,00</w:t>
            </w:r>
          </w:p>
        </w:tc>
      </w:tr>
    </w:tbl>
    <w:p w14:paraId="41CB86E8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</w:p>
    <w:p w14:paraId="38033DA9" w14:textId="77777777" w:rsidR="00FC0DE6" w:rsidRPr="00677CB9" w:rsidRDefault="00FC0DE6" w:rsidP="00FC0DE6">
      <w:pPr>
        <w:pStyle w:val="PargrafodaLista"/>
        <w:ind w:left="709" w:right="686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t xml:space="preserve">NATURA COSMETICOS S/A - (Matriz) </w:t>
      </w:r>
      <w:r w:rsidRPr="00677CB9">
        <w:rPr>
          <w:rFonts w:ascii="Verdana" w:hAnsi="Verdana" w:cs="Arial"/>
          <w:bCs/>
          <w:snapToGrid w:val="0"/>
          <w:sz w:val="20"/>
          <w:szCs w:val="20"/>
        </w:rPr>
        <w:br/>
        <w:t xml:space="preserve">Av. Alexandre Colares, 1.188 - Vila Jaguará - São Paulo - SP CEP: 05106-0000 </w:t>
      </w:r>
      <w:r w:rsidRPr="00677CB9">
        <w:rPr>
          <w:rFonts w:ascii="Verdana" w:hAnsi="Verdana" w:cs="Arial"/>
          <w:bCs/>
          <w:snapToGrid w:val="0"/>
          <w:sz w:val="20"/>
          <w:szCs w:val="20"/>
        </w:rPr>
        <w:br/>
        <w:t xml:space="preserve">Inscrição Municipal: 47671505-5 </w:t>
      </w:r>
      <w:r w:rsidRPr="00677CB9">
        <w:rPr>
          <w:rFonts w:ascii="Verdana" w:hAnsi="Verdana" w:cs="Arial"/>
          <w:bCs/>
          <w:snapToGrid w:val="0"/>
          <w:sz w:val="20"/>
          <w:szCs w:val="20"/>
        </w:rPr>
        <w:br/>
        <w:t>C.N.P.J.: 71.673.990/0001-77 – I.E.: 142.484.958.110</w:t>
      </w:r>
    </w:p>
    <w:p w14:paraId="6F614BE4" w14:textId="77777777" w:rsidR="00FC0DE6" w:rsidRPr="00677CB9" w:rsidRDefault="00FC0DE6" w:rsidP="00FC0DE6">
      <w:pPr>
        <w:pStyle w:val="PargrafodaLista"/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</w:p>
    <w:p w14:paraId="02A95F52" w14:textId="77777777" w:rsidR="00FC0DE6" w:rsidRPr="00677CB9" w:rsidRDefault="00FC0DE6" w:rsidP="00FC0DE6">
      <w:pPr>
        <w:pStyle w:val="PargrafodaLista"/>
        <w:tabs>
          <w:tab w:val="left" w:pos="9923"/>
        </w:tabs>
        <w:ind w:left="709" w:right="686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lastRenderedPageBreak/>
        <w:t>Importante: Colocar na NF o número do pedido e folha de serviço e e-mail do solicitante caso contrário a NF será rejeitada.</w:t>
      </w:r>
    </w:p>
    <w:p w14:paraId="36BA7913" w14:textId="77777777" w:rsidR="00FC0DE6" w:rsidRPr="00677CB9" w:rsidRDefault="00FC0DE6" w:rsidP="00FC0DE6">
      <w:pPr>
        <w:pStyle w:val="PargrafodaLista"/>
        <w:tabs>
          <w:tab w:val="left" w:pos="9923"/>
        </w:tabs>
        <w:ind w:left="709" w:right="686"/>
        <w:jc w:val="both"/>
        <w:rPr>
          <w:rFonts w:ascii="Verdana" w:hAnsi="Verdana" w:cs="Arial"/>
          <w:bCs/>
          <w:snapToGrid w:val="0"/>
          <w:sz w:val="20"/>
          <w:szCs w:val="20"/>
        </w:rPr>
      </w:pPr>
    </w:p>
    <w:p w14:paraId="2AC38ECB" w14:textId="77777777" w:rsidR="00FC0DE6" w:rsidRPr="00677CB9" w:rsidRDefault="00FC0DE6" w:rsidP="00FC0DE6">
      <w:pPr>
        <w:pStyle w:val="PargrafodaLista"/>
        <w:tabs>
          <w:tab w:val="left" w:pos="9923"/>
        </w:tabs>
        <w:ind w:left="709" w:right="686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t>Seguir as regras de pagamento da empresa acima de 5 mil, faturar para 35 dias e abaixo de 5 mil, 15 dias</w:t>
      </w:r>
      <w:r w:rsidRPr="00677CB9">
        <w:rPr>
          <w:rFonts w:ascii="Verdana" w:hAnsi="Verdana" w:cs="Arial"/>
          <w:bCs/>
          <w:iCs/>
          <w:snapToGrid w:val="0"/>
          <w:sz w:val="20"/>
          <w:szCs w:val="20"/>
        </w:rPr>
        <w:t xml:space="preserve"> </w:t>
      </w:r>
      <w:r w:rsidRPr="00677CB9">
        <w:rPr>
          <w:rFonts w:ascii="Verdana" w:hAnsi="Verdana" w:cs="Arial"/>
          <w:bCs/>
          <w:snapToGrid w:val="0"/>
          <w:sz w:val="20"/>
          <w:szCs w:val="20"/>
        </w:rPr>
        <w:t>ou conforme formalizado em contrato.</w:t>
      </w:r>
    </w:p>
    <w:p w14:paraId="2B49D7C4" w14:textId="77777777" w:rsidR="00FC0DE6" w:rsidRPr="00677CB9" w:rsidRDefault="00FC0DE6" w:rsidP="00FC0DE6">
      <w:pPr>
        <w:pStyle w:val="PargrafodaLista"/>
        <w:tabs>
          <w:tab w:val="left" w:pos="9923"/>
        </w:tabs>
        <w:ind w:left="709" w:right="686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677CB9">
        <w:rPr>
          <w:rFonts w:ascii="Verdana" w:hAnsi="Verdana" w:cs="Arial"/>
          <w:bCs/>
          <w:snapToGrid w:val="0"/>
          <w:sz w:val="20"/>
          <w:szCs w:val="20"/>
        </w:rPr>
        <w:t xml:space="preserve">Favor encaminhar todas NF para o e-mail: </w:t>
      </w:r>
      <w:hyperlink r:id="rId22" w:history="1">
        <w:r w:rsidRPr="00677CB9">
          <w:rPr>
            <w:rStyle w:val="Hyperlink"/>
            <w:rFonts w:ascii="Verdana" w:hAnsi="Verdana" w:cs="Arial"/>
            <w:bCs/>
            <w:snapToGrid w:val="0"/>
            <w:color w:val="auto"/>
            <w:sz w:val="20"/>
            <w:szCs w:val="20"/>
          </w:rPr>
          <w:t>digitalizacaocsc@natura.net</w:t>
        </w:r>
      </w:hyperlink>
      <w:r w:rsidRPr="00677CB9">
        <w:rPr>
          <w:rFonts w:ascii="Verdana" w:hAnsi="Verdana" w:cs="Arial"/>
          <w:bCs/>
          <w:snapToGrid w:val="0"/>
          <w:sz w:val="20"/>
          <w:szCs w:val="20"/>
        </w:rPr>
        <w:t xml:space="preserve"> com cópia para XXXX (e-mail do GT e e-mail de governança) para acompanhar o lançamento das mesmas.</w:t>
      </w:r>
    </w:p>
    <w:p w14:paraId="4AE741C2" w14:textId="77777777" w:rsidR="00FC0DE6" w:rsidRPr="00677CB9" w:rsidRDefault="00FC0DE6" w:rsidP="00FC0DE6">
      <w:pPr>
        <w:pStyle w:val="PargrafodaLista"/>
        <w:tabs>
          <w:tab w:val="left" w:pos="9923"/>
        </w:tabs>
        <w:ind w:left="1069" w:right="686" w:hanging="360"/>
        <w:jc w:val="both"/>
        <w:rPr>
          <w:rFonts w:ascii="Verdana" w:hAnsi="Verdana" w:cs="Arial"/>
          <w:bCs/>
          <w:snapToGrid w:val="0"/>
          <w:sz w:val="20"/>
          <w:szCs w:val="20"/>
        </w:rPr>
      </w:pPr>
    </w:p>
    <w:p w14:paraId="24D29B3A" w14:textId="77777777" w:rsidR="00FC0DE6" w:rsidRPr="00677CB9" w:rsidRDefault="00FC0DE6" w:rsidP="00FC0DE6">
      <w:pPr>
        <w:pStyle w:val="PargrafodaLista"/>
        <w:tabs>
          <w:tab w:val="left" w:pos="9923"/>
        </w:tabs>
        <w:ind w:left="1069" w:right="686" w:hanging="360"/>
        <w:jc w:val="both"/>
        <w:rPr>
          <w:rFonts w:ascii="Verdana" w:hAnsi="Verdana" w:cs="Arial"/>
          <w:snapToGrid w:val="0"/>
          <w:sz w:val="20"/>
          <w:szCs w:val="20"/>
        </w:rPr>
      </w:pPr>
      <w:r w:rsidRPr="00677CB9">
        <w:rPr>
          <w:rFonts w:ascii="Verdana" w:hAnsi="Verdana" w:cs="Arial"/>
          <w:snapToGrid w:val="0"/>
          <w:sz w:val="20"/>
          <w:szCs w:val="20"/>
        </w:rPr>
        <w:t>Time de Governança</w:t>
      </w:r>
    </w:p>
    <w:p w14:paraId="3E99BB30" w14:textId="77777777" w:rsidR="00FC0DE6" w:rsidRPr="00677CB9" w:rsidRDefault="00FC0DE6" w:rsidP="00FC0DE6">
      <w:pPr>
        <w:pStyle w:val="PargrafodaLista"/>
        <w:tabs>
          <w:tab w:val="left" w:pos="9923"/>
        </w:tabs>
        <w:ind w:left="1069" w:right="686" w:hanging="360"/>
        <w:rPr>
          <w:rFonts w:ascii="Verdana" w:hAnsi="Verdana" w:cs="Arial"/>
          <w:snapToGrid w:val="0"/>
          <w:sz w:val="20"/>
          <w:szCs w:val="20"/>
        </w:rPr>
      </w:pPr>
    </w:p>
    <w:p w14:paraId="2AAF0657" w14:textId="77777777" w:rsidR="00FC0DE6" w:rsidRPr="00677CB9" w:rsidRDefault="00FC0DE6" w:rsidP="00FC0DE6">
      <w:pPr>
        <w:pStyle w:val="PargrafodaLista"/>
        <w:numPr>
          <w:ilvl w:val="0"/>
          <w:numId w:val="4"/>
        </w:numPr>
        <w:tabs>
          <w:tab w:val="left" w:pos="9923"/>
        </w:tabs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677CB9">
        <w:rPr>
          <w:rFonts w:ascii="Verdana" w:hAnsi="Verdana" w:cs="Arial"/>
          <w:snapToGrid w:val="0"/>
          <w:sz w:val="20"/>
          <w:szCs w:val="20"/>
        </w:rPr>
        <w:t>O fornecedor deverá enviar um e-mail para digitalizaçãocsc@natura.net com a NF para faturar os serviços dos quais foram validados.</w:t>
      </w:r>
    </w:p>
    <w:p w14:paraId="179312A5" w14:textId="77777777" w:rsidR="00FC0DE6" w:rsidRPr="00677CB9" w:rsidRDefault="00FC0DE6" w:rsidP="00FC0DE6">
      <w:pPr>
        <w:pStyle w:val="PargrafodaLista"/>
        <w:tabs>
          <w:tab w:val="left" w:pos="9923"/>
        </w:tabs>
        <w:ind w:left="1069" w:right="686" w:hanging="36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03F1205" w14:textId="77777777" w:rsidR="00FC0DE6" w:rsidRPr="002F4362" w:rsidRDefault="00FC0DE6" w:rsidP="00FC0DE6">
      <w:pPr>
        <w:pStyle w:val="PargrafodaLista"/>
        <w:numPr>
          <w:ilvl w:val="0"/>
          <w:numId w:val="4"/>
        </w:numPr>
        <w:tabs>
          <w:tab w:val="left" w:pos="9923"/>
        </w:tabs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677CB9">
        <w:rPr>
          <w:rFonts w:ascii="Verdana" w:hAnsi="Verdana" w:cs="Arial"/>
          <w:snapToGrid w:val="0"/>
          <w:sz w:val="20"/>
          <w:szCs w:val="20"/>
        </w:rPr>
        <w:t>Caso o fornecedor envie a NF incorreta, a mesma será rejeitada e o processo voltará através de um e-mail do Portal GED solicitando a regularização da NF.</w:t>
      </w:r>
    </w:p>
    <w:p w14:paraId="0EA307A3" w14:textId="77777777" w:rsidR="00FC0DE6" w:rsidRPr="00820617" w:rsidRDefault="00FC0DE6" w:rsidP="00FC0DE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F68A613" w14:textId="77777777" w:rsidR="00FC0DE6" w:rsidRPr="00820617" w:rsidRDefault="00FC0DE6" w:rsidP="00FC0DE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Liberação do pagamento através da folha de serviço criada.</w:t>
      </w:r>
    </w:p>
    <w:p w14:paraId="0CB7EF0B" w14:textId="77777777" w:rsidR="00FC0DE6" w:rsidRPr="00820617" w:rsidRDefault="00FC0DE6" w:rsidP="00FC0DE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5A3145" w14:textId="77777777" w:rsidR="00FC0DE6" w:rsidRPr="00820617" w:rsidRDefault="00FC0DE6" w:rsidP="00FC0DE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2A20E75B" w14:textId="77777777" w:rsidR="00FC0DE6" w:rsidRPr="00820617" w:rsidRDefault="00FC0DE6" w:rsidP="00FC0DE6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N/A.</w:t>
      </w:r>
    </w:p>
    <w:p w14:paraId="4B5845E1" w14:textId="77777777" w:rsidR="00FC0DE6" w:rsidRPr="00820617" w:rsidRDefault="00FC0DE6" w:rsidP="00FC0DE6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47DAEF2" w14:textId="77777777" w:rsidR="00FC0DE6" w:rsidRPr="00820617" w:rsidRDefault="00FC0DE6" w:rsidP="00FC0DE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34AD241A" w14:textId="77777777" w:rsidR="00FC0DE6" w:rsidRPr="00820617" w:rsidRDefault="00FC0DE6" w:rsidP="00FC0DE6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N/A.</w:t>
      </w:r>
    </w:p>
    <w:p w14:paraId="714EB709" w14:textId="77777777" w:rsidR="00FC0DE6" w:rsidRDefault="00FC0DE6" w:rsidP="00FC0DE6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3D0B9F2" w14:textId="77777777" w:rsidR="00FC0DE6" w:rsidRDefault="00FC0DE6" w:rsidP="00FC0DE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297A657D" w14:textId="77777777" w:rsidR="00FC0DE6" w:rsidRDefault="00FC0DE6" w:rsidP="00FC0DE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W w:w="11302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1364"/>
        <w:gridCol w:w="1090"/>
        <w:gridCol w:w="1636"/>
        <w:gridCol w:w="1636"/>
        <w:gridCol w:w="1772"/>
        <w:gridCol w:w="1090"/>
        <w:gridCol w:w="1759"/>
      </w:tblGrid>
      <w:tr w:rsidR="00FC0DE6" w14:paraId="6442D7B7" w14:textId="77777777" w:rsidTr="00ED343A">
        <w:trPr>
          <w:trHeight w:val="758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42787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Nome do registro</w:t>
            </w:r>
          </w:p>
        </w:tc>
        <w:tc>
          <w:tcPr>
            <w:tcW w:w="1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4BF1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Processo/ Subprocesso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75DF4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6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C27B8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Local e Forma de Armazenamento</w:t>
            </w:r>
          </w:p>
        </w:tc>
        <w:tc>
          <w:tcPr>
            <w:tcW w:w="16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C7BAA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Rastreabilidade</w:t>
            </w:r>
          </w:p>
        </w:tc>
        <w:tc>
          <w:tcPr>
            <w:tcW w:w="1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0D69D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Tempo de Retenção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630AC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Proteção</w:t>
            </w:r>
          </w:p>
        </w:tc>
        <w:tc>
          <w:tcPr>
            <w:tcW w:w="17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5FA5E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421E6">
              <w:rPr>
                <w:rFonts w:ascii="Verdana" w:hAnsi="Verdana"/>
                <w:b/>
                <w:bCs/>
                <w:sz w:val="16"/>
                <w:szCs w:val="16"/>
              </w:rPr>
              <w:t>Disposição</w:t>
            </w:r>
          </w:p>
        </w:tc>
      </w:tr>
      <w:tr w:rsidR="00FC0DE6" w:rsidRPr="00142901" w14:paraId="6A7B6304" w14:textId="77777777" w:rsidTr="00ED343A">
        <w:trPr>
          <w:trHeight w:val="972"/>
        </w:trPr>
        <w:tc>
          <w:tcPr>
            <w:tcW w:w="9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A7326" w14:textId="77777777" w:rsidR="00FC0DE6" w:rsidRPr="00D421E6" w:rsidRDefault="00FC0DE6" w:rsidP="00ED343A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D421E6">
              <w:rPr>
                <w:rFonts w:ascii="Verdana" w:hAnsi="Verdana"/>
                <w:sz w:val="14"/>
                <w:szCs w:val="20"/>
              </w:rPr>
              <w:t xml:space="preserve">Folha de Serviço </w:t>
            </w:r>
            <w:r>
              <w:rPr>
                <w:rFonts w:ascii="Verdana" w:hAnsi="Verdana"/>
                <w:sz w:val="14"/>
                <w:szCs w:val="20"/>
              </w:rPr>
              <w:t>1000xxxxxx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079AE" w14:textId="77777777" w:rsidR="00FC0DE6" w:rsidRPr="00D421E6" w:rsidRDefault="00FC0DE6" w:rsidP="00ED343A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D421E6">
              <w:rPr>
                <w:rFonts w:ascii="Verdana" w:hAnsi="Verdana"/>
                <w:sz w:val="14"/>
                <w:szCs w:val="20"/>
              </w:rPr>
              <w:t>GTD.08.003 Acompanhamento da Performance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8F23C" w14:textId="77777777" w:rsidR="00FC0DE6" w:rsidRPr="00D421E6" w:rsidRDefault="00FC0DE6" w:rsidP="00ED343A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D421E6"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1C289" w14:textId="77777777" w:rsidR="00FC0DE6" w:rsidRPr="00D421E6" w:rsidRDefault="00FC0DE6" w:rsidP="00ED343A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D421E6"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5710DA55" w14:textId="77777777" w:rsidR="00FC0DE6" w:rsidRPr="00D421E6" w:rsidRDefault="00FC0DE6" w:rsidP="00ED343A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D421E6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4E38B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4"/>
                <w:szCs w:val="20"/>
              </w:rPr>
            </w:pPr>
            <w:r w:rsidRPr="00777558">
              <w:rPr>
                <w:rFonts w:ascii="Verdana" w:hAnsi="Verdana"/>
                <w:sz w:val="14"/>
                <w:szCs w:val="20"/>
              </w:rPr>
              <w:t>http://portalsig.natura.net:8103/irj/portal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A1E38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4"/>
                <w:szCs w:val="20"/>
              </w:rPr>
            </w:pPr>
            <w:r w:rsidRPr="00D421E6">
              <w:rPr>
                <w:rFonts w:ascii="Verdana" w:hAnsi="Verdana"/>
                <w:sz w:val="14"/>
                <w:szCs w:val="20"/>
              </w:rPr>
              <w:t>Permanente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61233" w14:textId="77777777" w:rsidR="00FC0DE6" w:rsidRPr="00D421E6" w:rsidRDefault="00FC0DE6" w:rsidP="00ED343A">
            <w:pPr>
              <w:jc w:val="center"/>
              <w:rPr>
                <w:rFonts w:ascii="Verdana" w:hAnsi="Verdana"/>
                <w:bCs/>
                <w:sz w:val="14"/>
                <w:szCs w:val="20"/>
              </w:rPr>
            </w:pPr>
            <w:r w:rsidRPr="00D421E6">
              <w:rPr>
                <w:rFonts w:ascii="Verdana" w:hAnsi="Verdana"/>
                <w:bCs/>
                <w:sz w:val="14"/>
                <w:szCs w:val="20"/>
              </w:rPr>
              <w:t xml:space="preserve">Backup 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50FC8" w14:textId="77777777" w:rsidR="00FC0DE6" w:rsidRPr="00D421E6" w:rsidRDefault="00FC0DE6" w:rsidP="00ED343A">
            <w:pPr>
              <w:jc w:val="center"/>
              <w:rPr>
                <w:rFonts w:ascii="Verdana" w:hAnsi="Verdana"/>
                <w:b/>
                <w:bCs/>
                <w:sz w:val="14"/>
                <w:szCs w:val="20"/>
              </w:rPr>
            </w:pPr>
            <w:r w:rsidRPr="00D421E6">
              <w:rPr>
                <w:rFonts w:ascii="Verdana" w:hAnsi="Verdana"/>
                <w:sz w:val="14"/>
                <w:szCs w:val="20"/>
              </w:rPr>
              <w:t>Manter</w:t>
            </w:r>
          </w:p>
        </w:tc>
      </w:tr>
    </w:tbl>
    <w:p w14:paraId="1A9277EF" w14:textId="77777777" w:rsidR="00FC0DE6" w:rsidRDefault="00FC0DE6" w:rsidP="00FC0DE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00092B03" w14:textId="592EFCA1" w:rsidR="005A7098" w:rsidRDefault="005A7098" w:rsidP="00FC0DE6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31253"/>
    <w:multiLevelType w:val="hybridMultilevel"/>
    <w:tmpl w:val="481A979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4F484477"/>
    <w:multiLevelType w:val="hybridMultilevel"/>
    <w:tmpl w:val="BB2AED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32910"/>
    <w:multiLevelType w:val="hybridMultilevel"/>
    <w:tmpl w:val="25E8C1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A603597"/>
    <w:multiLevelType w:val="hybridMultilevel"/>
    <w:tmpl w:val="B32E6C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0FB"/>
    <w:rsid w:val="00021815"/>
    <w:rsid w:val="00027AE9"/>
    <w:rsid w:val="0004619A"/>
    <w:rsid w:val="001003A3"/>
    <w:rsid w:val="00142901"/>
    <w:rsid w:val="00187BA8"/>
    <w:rsid w:val="001A75C0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C20FB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AD3E19"/>
    <w:rsid w:val="00B6729D"/>
    <w:rsid w:val="00B76CD8"/>
    <w:rsid w:val="00C0527C"/>
    <w:rsid w:val="00C64959"/>
    <w:rsid w:val="00C77D8A"/>
    <w:rsid w:val="00CC5C81"/>
    <w:rsid w:val="00CE79A2"/>
    <w:rsid w:val="00D84142"/>
    <w:rsid w:val="00E411DC"/>
    <w:rsid w:val="00F21EFF"/>
    <w:rsid w:val="00F62C8F"/>
    <w:rsid w:val="00FC0DE6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88A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C20F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C0D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C20F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C0D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9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hyperlink" Target="mailto:digitalizacaocsc@natura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F37E3AE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29EC6076F9B430194C450E102F2C2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AD4E78-DD57-4CF8-9FD2-D034F965593C}"/>
      </w:docPartPr>
      <w:docPartBody>
        <w:p w14:paraId="3CEE73F5" w14:textId="77777777" w:rsidR="00E3079C" w:rsidRDefault="00E3079C">
          <w:pPr>
            <w:pStyle w:val="329EC6076F9B430194C450E102F2C28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8D9E2A084D9A4534B25C3A4BCB4AAA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0CA407-8A5A-4DC2-B05F-A4FD39AE511B}"/>
      </w:docPartPr>
      <w:docPartBody>
        <w:p w14:paraId="3CEE73F6" w14:textId="77777777" w:rsidR="00E3079C" w:rsidRDefault="00E3079C">
          <w:pPr>
            <w:pStyle w:val="8D9E2A084D9A4534B25C3A4BCB4AAAED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7EDB8AE4F944A8CAC39EB77887E68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73E14E-3415-43FC-A4EE-B71D6274505D}"/>
      </w:docPartPr>
      <w:docPartBody>
        <w:p w14:paraId="3CEE73F7" w14:textId="77777777" w:rsidR="00E3079C" w:rsidRDefault="00E3079C">
          <w:pPr>
            <w:pStyle w:val="E7EDB8AE4F944A8CAC39EB77887E685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43EB5E14A174A3BB1F2611B0B310E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F2339E-3C41-48FA-B700-956AFE5B0A7F}"/>
      </w:docPartPr>
      <w:docPartBody>
        <w:p w14:paraId="3CEE73F8" w14:textId="77777777" w:rsidR="00E3079C" w:rsidRDefault="00E3079C">
          <w:pPr>
            <w:pStyle w:val="543EB5E14A174A3BB1F2611B0B310E7F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79C"/>
    <w:rsid w:val="00E3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EE73F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29EC6076F9B430194C450E102F2C28C">
    <w:name w:val="329EC6076F9B430194C450E102F2C28C"/>
  </w:style>
  <w:style w:type="paragraph" w:customStyle="1" w:styleId="8D9E2A084D9A4534B25C3A4BCB4AAAED">
    <w:name w:val="8D9E2A084D9A4534B25C3A4BCB4AAAED"/>
  </w:style>
  <w:style w:type="paragraph" w:customStyle="1" w:styleId="E7EDB8AE4F944A8CAC39EB77887E6850">
    <w:name w:val="E7EDB8AE4F944A8CAC39EB77887E6850"/>
  </w:style>
  <w:style w:type="paragraph" w:customStyle="1" w:styleId="543EB5E14A174A3BB1F2611B0B310E7F">
    <w:name w:val="543EB5E14A174A3BB1F2611B0B310E7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29EC6076F9B430194C450E102F2C28C">
    <w:name w:val="329EC6076F9B430194C450E102F2C28C"/>
  </w:style>
  <w:style w:type="paragraph" w:customStyle="1" w:styleId="8D9E2A084D9A4534B25C3A4BCB4AAAED">
    <w:name w:val="8D9E2A084D9A4534B25C3A4BCB4AAAED"/>
  </w:style>
  <w:style w:type="paragraph" w:customStyle="1" w:styleId="E7EDB8AE4F944A8CAC39EB77887E6850">
    <w:name w:val="E7EDB8AE4F944A8CAC39EB77887E6850"/>
  </w:style>
  <w:style w:type="paragraph" w:customStyle="1" w:styleId="543EB5E14A174A3BB1F2611B0B310E7F">
    <w:name w:val="543EB5E14A174A3BB1F2611B0B310E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MARISTELA ELIAS</DisplayName>
        <AccountId>6836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IT-2058</C_x00f3_digo>
    <Site xmlns="f26919fd-1615-4d88-839c-06ef217dfe47">Brasil</Site>
    <Data_x0020_de_x0020_Vencimento xmlns="f26919fd-1615-4d88-839c-06ef217dfe47">2017-01-15T14:21:05+00:00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2015-01-15T14:21:05+00:00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121446a2-a8cc-47de-862f-9881eb6a8671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f26919fd-1615-4d88-839c-06ef217dfe47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C5356E11-8B05-440C-BB9B-F24D86290B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F37E3AEC.dotx</Template>
  <TotalTime>0</TotalTime>
  <Pages>6</Pages>
  <Words>617</Words>
  <Characters>3334</Characters>
  <Application>Microsoft Office Word</Application>
  <DocSecurity>4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Criar Folha de Serviço</vt:lpstr>
      <vt:lpstr/>
    </vt:vector>
  </TitlesOfParts>
  <Company>Natura</Company>
  <LinksUpToDate>false</LinksUpToDate>
  <CharactersWithSpaces>3944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Criar Folha de Serviço</dc:title>
  <dc:creator>BR92644</dc:creator>
  <cp:lastModifiedBy>mvmarque</cp:lastModifiedBy>
  <cp:revision>2</cp:revision>
  <dcterms:created xsi:type="dcterms:W3CDTF">2015-06-09T22:21:00Z</dcterms:created>
  <dcterms:modified xsi:type="dcterms:W3CDTF">2015-06-09T22:21:00Z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12:21:05: Revisão de IT</vt:lpwstr>
  </property>
  <property fmtid="{D5CDD505-2E9C-101B-9397-08002B2CF9AE}" pid="7" name="WorkflowChangePath">
    <vt:lpwstr>b81220e9-78b4-4273-b219-e30eb124979f,2;b81220e9-78b4-4273-b219-e30eb124979f,8;b81220e9-78b4-4273-b219-e30eb124979f,13;b81220e9-78b4-4273-b219-e30eb124979f,16;b81220e9-78b4-4273-b219-e30eb124979f,20;b81220e9-78b4-4273-b219-e30eb124979f,22;b81220e9-78b4-427</vt:lpwstr>
  </property>
</Properties>
</file>