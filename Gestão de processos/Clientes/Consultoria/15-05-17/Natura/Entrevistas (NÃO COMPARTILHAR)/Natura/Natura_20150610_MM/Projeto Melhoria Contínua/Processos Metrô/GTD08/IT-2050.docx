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4DBAE764" w14:textId="77777777" w:rsidTr="00B6729D">
        <w:tc>
          <w:tcPr>
            <w:tcW w:w="2410" w:type="dxa"/>
          </w:tcPr>
          <w:p w14:paraId="2D0944D5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bookmarkStart w:id="0" w:name="_GoBack"/>
            <w:bookmarkEnd w:id="0"/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753F26C8" wp14:editId="12BFAC7D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57A260B7" w14:textId="77777777" w:rsidR="00531AE3" w:rsidRPr="0023394D" w:rsidRDefault="00F21EFF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Instrução de Trabalho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ítulo"/>
              <w:tag w:val=""/>
              <w:id w:val="-749577289"/>
              <w:placeholder>
                <w:docPart w:val="827E6D1D47F147D4B88D7419215F5D38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0B65354F" w14:textId="3DB725AD" w:rsidR="00462496" w:rsidRPr="000F59B7" w:rsidRDefault="00E029C0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 w:rsidRPr="000E78D4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Realizar Alinhamento da Contratação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AEB014FCA05A413F9F68AB4B02E65BCB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44BACF99" w14:textId="77777777" w:rsidR="00462496" w:rsidRPr="00323062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  <w:lang w:val="es-AR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164BB3C2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p w14:paraId="713BD771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p w14:paraId="1FC4EC36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6F54787E" w14:textId="77777777" w:rsidTr="00B6729D">
        <w:tc>
          <w:tcPr>
            <w:tcW w:w="10490" w:type="dxa"/>
            <w:shd w:val="clear" w:color="auto" w:fill="B2B2B2"/>
          </w:tcPr>
          <w:p w14:paraId="60A6854B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</w:p>
        </w:tc>
      </w:tr>
      <w:tr w:rsidR="00462496" w:rsidRPr="00323062" w14:paraId="7C991A46" w14:textId="77777777" w:rsidTr="00B6729D">
        <w:tc>
          <w:tcPr>
            <w:tcW w:w="10490" w:type="dxa"/>
          </w:tcPr>
          <w:p w14:paraId="169F6958" w14:textId="139F9776" w:rsidR="00462496" w:rsidRPr="00323062" w:rsidRDefault="000E78D4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4ADE7CD0603740D4BD20A292D8AF7568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 w:rsidR="00C47881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IT-2050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6168A95F60EB413797B44D724FBB022E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2.0</w:t>
                </w:r>
              </w:sdtContent>
            </w:sdt>
          </w:p>
        </w:tc>
      </w:tr>
      <w:tr w:rsidR="00462496" w:rsidRPr="00323062" w14:paraId="31BCCA5C" w14:textId="77777777" w:rsidTr="00B6729D">
        <w:tc>
          <w:tcPr>
            <w:tcW w:w="10490" w:type="dxa"/>
            <w:shd w:val="clear" w:color="auto" w:fill="B2B2B2"/>
          </w:tcPr>
          <w:p w14:paraId="1891F04F" w14:textId="77777777" w:rsidR="00462496" w:rsidRPr="0032306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32AC0616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  <w:lang w:val="es-AR"/>
        </w:rPr>
      </w:pPr>
    </w:p>
    <w:p w14:paraId="0C724B98" w14:textId="77777777" w:rsidR="000F59B7" w:rsidRDefault="000F59B7" w:rsidP="000F59B7">
      <w:pPr>
        <w:autoSpaceDE w:val="0"/>
        <w:autoSpaceDN w:val="0"/>
        <w:adjustRightInd w:val="0"/>
        <w:spacing w:after="0" w:line="240" w:lineRule="atLeast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606AF5CE" w14:textId="77777777" w:rsidR="00F818AC" w:rsidRPr="00EC5187" w:rsidRDefault="00F818AC" w:rsidP="00F818AC">
      <w:pPr>
        <w:tabs>
          <w:tab w:val="left" w:pos="9781"/>
        </w:tabs>
        <w:autoSpaceDE w:val="0"/>
        <w:autoSpaceDN w:val="0"/>
        <w:adjustRightInd w:val="0"/>
        <w:spacing w:after="0"/>
        <w:ind w:left="993" w:right="686" w:hanging="284"/>
        <w:rPr>
          <w:rFonts w:ascii="Verdana" w:hAnsi="Verdana" w:cs="Verdana"/>
          <w:b/>
          <w:bCs/>
          <w:sz w:val="20"/>
          <w:szCs w:val="20"/>
        </w:rPr>
      </w:pPr>
      <w:r w:rsidRPr="00EC5187">
        <w:rPr>
          <w:rFonts w:ascii="Verdana" w:hAnsi="Verdana" w:cs="Verdana"/>
          <w:b/>
          <w:bCs/>
          <w:sz w:val="20"/>
          <w:szCs w:val="20"/>
        </w:rPr>
        <w:t>1. REFERÊNCIA</w:t>
      </w:r>
    </w:p>
    <w:p w14:paraId="0264D6C0" w14:textId="77777777" w:rsidR="00F818AC" w:rsidRPr="00180155" w:rsidRDefault="00F818AC" w:rsidP="00F818AC">
      <w:pPr>
        <w:tabs>
          <w:tab w:val="left" w:pos="9781"/>
        </w:tabs>
        <w:spacing w:after="0"/>
        <w:ind w:left="993" w:right="686" w:hanging="284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GTD-08.002 Estabelecimento de Parcerias </w:t>
      </w:r>
    </w:p>
    <w:p w14:paraId="718F4157" w14:textId="77777777" w:rsidR="00F818AC" w:rsidRDefault="00F818AC" w:rsidP="00F818AC">
      <w:pPr>
        <w:tabs>
          <w:tab w:val="left" w:pos="9781"/>
        </w:tabs>
        <w:autoSpaceDE w:val="0"/>
        <w:autoSpaceDN w:val="0"/>
        <w:adjustRightInd w:val="0"/>
        <w:spacing w:after="0"/>
        <w:ind w:left="993" w:right="686" w:hanging="284"/>
        <w:rPr>
          <w:rFonts w:ascii="Verdana" w:hAnsi="Verdana" w:cs="Verdana"/>
          <w:bCs/>
          <w:color w:val="000000"/>
          <w:sz w:val="20"/>
          <w:szCs w:val="20"/>
        </w:rPr>
      </w:pPr>
      <w:r w:rsidRPr="00C47881">
        <w:rPr>
          <w:rFonts w:ascii="Verdana" w:hAnsi="Verdana" w:cs="Verdana"/>
          <w:bCs/>
          <w:color w:val="000000"/>
          <w:sz w:val="20"/>
          <w:szCs w:val="20"/>
        </w:rPr>
        <w:t>&lt;códigos dos documentos correspondentes em outros idiomas&gt;</w:t>
      </w:r>
    </w:p>
    <w:p w14:paraId="1FCA8C4A" w14:textId="77777777" w:rsidR="00F818AC" w:rsidRPr="00C47881" w:rsidRDefault="00F818AC" w:rsidP="00F818AC">
      <w:pPr>
        <w:tabs>
          <w:tab w:val="left" w:pos="9781"/>
        </w:tabs>
        <w:autoSpaceDE w:val="0"/>
        <w:autoSpaceDN w:val="0"/>
        <w:adjustRightInd w:val="0"/>
        <w:spacing w:after="0"/>
        <w:ind w:left="993" w:right="686" w:hanging="284"/>
        <w:rPr>
          <w:rFonts w:ascii="Verdana" w:hAnsi="Verdana" w:cs="Verdana"/>
          <w:bCs/>
          <w:color w:val="000000"/>
          <w:sz w:val="20"/>
          <w:szCs w:val="20"/>
        </w:rPr>
      </w:pPr>
    </w:p>
    <w:p w14:paraId="3874A9A8" w14:textId="77777777" w:rsidR="00F818AC" w:rsidRPr="00903252" w:rsidRDefault="00F818AC" w:rsidP="00F818AC">
      <w:pPr>
        <w:tabs>
          <w:tab w:val="left" w:pos="9781"/>
        </w:tabs>
        <w:autoSpaceDE w:val="0"/>
        <w:autoSpaceDN w:val="0"/>
        <w:adjustRightInd w:val="0"/>
        <w:spacing w:after="0"/>
        <w:ind w:left="993" w:right="686" w:hanging="284"/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2</w:t>
      </w:r>
      <w:r w:rsidRPr="00903252">
        <w:rPr>
          <w:rFonts w:ascii="Verdana" w:hAnsi="Verdana" w:cs="Verdana"/>
          <w:b/>
          <w:bCs/>
          <w:color w:val="000000"/>
          <w:sz w:val="20"/>
          <w:szCs w:val="20"/>
        </w:rPr>
        <w:t>. OBJETIVO</w:t>
      </w:r>
    </w:p>
    <w:p w14:paraId="6E9D6367" w14:textId="77777777" w:rsidR="00F818AC" w:rsidRDefault="00F818AC" w:rsidP="00F818AC">
      <w:pPr>
        <w:tabs>
          <w:tab w:val="left" w:pos="9781"/>
        </w:tabs>
        <w:spacing w:after="0"/>
        <w:ind w:left="709" w:right="68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O objetivo é realizar uma reunião de alinhamento entre Governança e Gestor Técnico para diretrizes de contratação. </w:t>
      </w:r>
    </w:p>
    <w:p w14:paraId="26FB4A4D" w14:textId="77777777" w:rsidR="00F818AC" w:rsidRPr="00820617" w:rsidRDefault="00F818AC" w:rsidP="00F818AC">
      <w:pPr>
        <w:tabs>
          <w:tab w:val="num" w:pos="284"/>
          <w:tab w:val="left" w:pos="9781"/>
        </w:tabs>
        <w:spacing w:after="0"/>
        <w:ind w:left="993" w:right="686" w:hanging="284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15E2466" w14:textId="77777777" w:rsidR="00F818AC" w:rsidRPr="00820617" w:rsidRDefault="00F818AC" w:rsidP="00F818AC">
      <w:pPr>
        <w:tabs>
          <w:tab w:val="left" w:pos="9781"/>
        </w:tabs>
        <w:autoSpaceDE w:val="0"/>
        <w:autoSpaceDN w:val="0"/>
        <w:adjustRightInd w:val="0"/>
        <w:spacing w:after="0"/>
        <w:ind w:left="993" w:right="686" w:hanging="284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3</w:t>
      </w:r>
      <w:r w:rsidRPr="00820617">
        <w:rPr>
          <w:rFonts w:ascii="Verdana" w:hAnsi="Verdana" w:cs="Verdana"/>
          <w:b/>
          <w:bCs/>
          <w:sz w:val="20"/>
          <w:szCs w:val="20"/>
        </w:rPr>
        <w:t>. SEGURANÇA</w:t>
      </w:r>
    </w:p>
    <w:p w14:paraId="63A707E9" w14:textId="77777777" w:rsidR="00F818AC" w:rsidRDefault="00F818AC" w:rsidP="00F818AC">
      <w:pPr>
        <w:tabs>
          <w:tab w:val="left" w:pos="9781"/>
        </w:tabs>
        <w:autoSpaceDE w:val="0"/>
        <w:autoSpaceDN w:val="0"/>
        <w:adjustRightInd w:val="0"/>
        <w:spacing w:after="0"/>
        <w:ind w:left="993" w:right="686" w:hanging="284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N/A</w:t>
      </w:r>
    </w:p>
    <w:p w14:paraId="19E771F4" w14:textId="77777777" w:rsidR="00F818AC" w:rsidRPr="00A418C9" w:rsidRDefault="00F818AC" w:rsidP="00F818AC">
      <w:pPr>
        <w:tabs>
          <w:tab w:val="num" w:pos="284"/>
          <w:tab w:val="left" w:pos="9781"/>
        </w:tabs>
        <w:spacing w:after="0"/>
        <w:ind w:left="993" w:right="686" w:hanging="284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F0B5E3A" w14:textId="77777777" w:rsidR="00F818AC" w:rsidRPr="00A418C9" w:rsidRDefault="00F818AC" w:rsidP="00F818AC">
      <w:pPr>
        <w:tabs>
          <w:tab w:val="left" w:pos="9781"/>
        </w:tabs>
        <w:autoSpaceDE w:val="0"/>
        <w:autoSpaceDN w:val="0"/>
        <w:adjustRightInd w:val="0"/>
        <w:spacing w:after="0"/>
        <w:ind w:left="993" w:right="686" w:hanging="284"/>
        <w:rPr>
          <w:rFonts w:ascii="Verdana" w:hAnsi="Verdana" w:cs="Verdana"/>
          <w:b/>
          <w:bCs/>
          <w:sz w:val="20"/>
          <w:szCs w:val="20"/>
        </w:rPr>
      </w:pPr>
      <w:r w:rsidRPr="00A418C9">
        <w:rPr>
          <w:rFonts w:ascii="Verdana" w:hAnsi="Verdana" w:cs="Verdana"/>
          <w:b/>
          <w:bCs/>
          <w:sz w:val="20"/>
          <w:szCs w:val="20"/>
        </w:rPr>
        <w:t xml:space="preserve">4. </w:t>
      </w:r>
      <w:r>
        <w:rPr>
          <w:rFonts w:ascii="Verdana" w:hAnsi="Verdana" w:cs="Verdana"/>
          <w:b/>
          <w:bCs/>
          <w:sz w:val="20"/>
          <w:szCs w:val="20"/>
        </w:rPr>
        <w:t xml:space="preserve">RECURSOS </w:t>
      </w:r>
      <w:r w:rsidRPr="00A418C9">
        <w:rPr>
          <w:rFonts w:ascii="Verdana" w:hAnsi="Verdana" w:cs="Verdana"/>
          <w:b/>
          <w:bCs/>
          <w:sz w:val="20"/>
          <w:szCs w:val="20"/>
        </w:rPr>
        <w:t>NECESSÁRIOS</w:t>
      </w:r>
    </w:p>
    <w:p w14:paraId="522AC6F0" w14:textId="77777777" w:rsidR="00F818AC" w:rsidRDefault="00F818AC" w:rsidP="00F818AC">
      <w:pPr>
        <w:tabs>
          <w:tab w:val="num" w:pos="284"/>
          <w:tab w:val="left" w:pos="9781"/>
        </w:tabs>
        <w:spacing w:after="0"/>
        <w:ind w:left="993" w:right="686" w:hanging="284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Catálogo de Contratos</w:t>
      </w:r>
    </w:p>
    <w:p w14:paraId="4E1EC64B" w14:textId="77777777" w:rsidR="00F818AC" w:rsidRDefault="00F818AC" w:rsidP="00F818AC">
      <w:pPr>
        <w:tabs>
          <w:tab w:val="num" w:pos="284"/>
          <w:tab w:val="left" w:pos="9781"/>
        </w:tabs>
        <w:spacing w:after="0"/>
        <w:ind w:left="993" w:right="686" w:hanging="284"/>
        <w:rPr>
          <w:rFonts w:ascii="Verdana" w:hAnsi="Verdana" w:cs="Arial"/>
          <w:snapToGrid w:val="0"/>
          <w:sz w:val="20"/>
          <w:szCs w:val="20"/>
        </w:rPr>
      </w:pPr>
      <w:r w:rsidRPr="00343E98">
        <w:rPr>
          <w:rFonts w:ascii="Verdana" w:hAnsi="Verdana" w:cs="Arial"/>
          <w:snapToGrid w:val="0"/>
          <w:sz w:val="20"/>
          <w:szCs w:val="20"/>
        </w:rPr>
        <w:t>http://equipes.natura.net/vptd/governanca/Contratos/SitePages/Página%20Inicial.aspx</w:t>
      </w:r>
    </w:p>
    <w:p w14:paraId="0DAA14AC" w14:textId="77777777" w:rsidR="00F818AC" w:rsidRDefault="00F818AC" w:rsidP="00F818AC">
      <w:pPr>
        <w:tabs>
          <w:tab w:val="num" w:pos="284"/>
          <w:tab w:val="left" w:pos="9781"/>
        </w:tabs>
        <w:spacing w:after="0"/>
        <w:ind w:left="993" w:right="686" w:hanging="284"/>
        <w:rPr>
          <w:rFonts w:ascii="Verdana" w:hAnsi="Verdana" w:cs="Arial"/>
          <w:snapToGrid w:val="0"/>
          <w:sz w:val="20"/>
          <w:szCs w:val="20"/>
        </w:rPr>
      </w:pPr>
    </w:p>
    <w:p w14:paraId="50E7D3C3" w14:textId="77777777" w:rsidR="00F818AC" w:rsidRDefault="00F818AC" w:rsidP="00F818AC">
      <w:pPr>
        <w:tabs>
          <w:tab w:val="num" w:pos="284"/>
          <w:tab w:val="left" w:pos="9781"/>
        </w:tabs>
        <w:spacing w:after="0"/>
        <w:ind w:left="993" w:right="686" w:hanging="284"/>
        <w:rPr>
          <w:rFonts w:ascii="Verdana" w:hAnsi="Verdana" w:cs="Arial"/>
          <w:snapToGrid w:val="0"/>
          <w:sz w:val="20"/>
          <w:szCs w:val="20"/>
        </w:rPr>
      </w:pPr>
    </w:p>
    <w:p w14:paraId="68B3D267" w14:textId="77777777" w:rsidR="00F818AC" w:rsidRPr="00820617" w:rsidRDefault="00F818AC" w:rsidP="00F818AC">
      <w:pPr>
        <w:tabs>
          <w:tab w:val="num" w:pos="284"/>
          <w:tab w:val="left" w:pos="9781"/>
        </w:tabs>
        <w:spacing w:after="0"/>
        <w:ind w:left="993" w:right="686" w:hanging="284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5</w:t>
      </w:r>
      <w:r w:rsidRPr="00820617">
        <w:rPr>
          <w:rFonts w:ascii="Verdana" w:hAnsi="Verdana" w:cs="Verdana"/>
          <w:b/>
          <w:bCs/>
          <w:sz w:val="20"/>
          <w:szCs w:val="20"/>
        </w:rPr>
        <w:t>. DEFINIÇÕES</w:t>
      </w:r>
    </w:p>
    <w:p w14:paraId="559BAF34" w14:textId="77777777" w:rsidR="00F818AC" w:rsidRDefault="00F818AC" w:rsidP="00F818AC">
      <w:pPr>
        <w:tabs>
          <w:tab w:val="left" w:pos="9781"/>
        </w:tabs>
        <w:spacing w:after="0"/>
        <w:ind w:left="993" w:right="686" w:hanging="284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SLA = Sigla em Inglês para Acordo de Níveis de Serviço (ANS)</w:t>
      </w:r>
    </w:p>
    <w:p w14:paraId="509D4C69" w14:textId="77777777" w:rsidR="00F818AC" w:rsidRPr="00820617" w:rsidRDefault="00F818AC" w:rsidP="00F818AC">
      <w:pPr>
        <w:tabs>
          <w:tab w:val="left" w:pos="9781"/>
        </w:tabs>
        <w:spacing w:after="0"/>
        <w:ind w:left="993" w:right="686" w:hanging="284"/>
        <w:rPr>
          <w:rFonts w:ascii="Verdana" w:hAnsi="Verdana" w:cs="Verdana"/>
          <w:b/>
          <w:bCs/>
          <w:sz w:val="20"/>
          <w:szCs w:val="20"/>
        </w:rPr>
      </w:pPr>
    </w:p>
    <w:p w14:paraId="3D892EE9" w14:textId="77777777" w:rsidR="00F818AC" w:rsidRPr="00820617" w:rsidRDefault="00F818AC" w:rsidP="00F818AC">
      <w:pPr>
        <w:tabs>
          <w:tab w:val="left" w:pos="9781"/>
        </w:tabs>
        <w:spacing w:after="0"/>
        <w:ind w:left="993" w:right="686" w:hanging="284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6</w:t>
      </w:r>
      <w:r w:rsidRPr="00820617">
        <w:rPr>
          <w:rFonts w:ascii="Verdana" w:hAnsi="Verdana" w:cs="Verdana"/>
          <w:b/>
          <w:bCs/>
          <w:sz w:val="20"/>
          <w:szCs w:val="20"/>
        </w:rPr>
        <w:t>. DESCRIÇÃO</w:t>
      </w:r>
    </w:p>
    <w:p w14:paraId="52D98785" w14:textId="77777777" w:rsidR="00F818AC" w:rsidRDefault="00F818AC" w:rsidP="00F818AC">
      <w:pPr>
        <w:tabs>
          <w:tab w:val="num" w:pos="720"/>
          <w:tab w:val="left" w:pos="9781"/>
        </w:tabs>
        <w:ind w:left="993" w:right="686" w:hanging="284"/>
        <w:rPr>
          <w:rFonts w:ascii="Verdana" w:hAnsi="Verdana" w:cs="Arial"/>
          <w:snapToGrid w:val="0"/>
          <w:sz w:val="20"/>
          <w:szCs w:val="20"/>
        </w:rPr>
      </w:pPr>
    </w:p>
    <w:p w14:paraId="7E30E236" w14:textId="77777777" w:rsidR="00F818AC" w:rsidRPr="00343E98" w:rsidRDefault="00F818AC" w:rsidP="00F818AC">
      <w:pPr>
        <w:pStyle w:val="PargrafodaLista"/>
        <w:numPr>
          <w:ilvl w:val="0"/>
          <w:numId w:val="5"/>
        </w:numPr>
        <w:tabs>
          <w:tab w:val="num" w:pos="720"/>
          <w:tab w:val="left" w:pos="9781"/>
        </w:tabs>
        <w:ind w:left="993" w:right="686" w:hanging="284"/>
        <w:rPr>
          <w:rFonts w:ascii="Verdana" w:eastAsia="Verdana,Arial" w:hAnsi="Verdana" w:cs="Verdana,Arial"/>
          <w:snapToGrid w:val="0"/>
          <w:sz w:val="20"/>
          <w:szCs w:val="20"/>
        </w:rPr>
      </w:pPr>
      <w:r>
        <w:rPr>
          <w:rFonts w:ascii="Verdana" w:eastAsia="Verdana,Arial" w:hAnsi="Verdana" w:cs="Verdana,Arial"/>
          <w:snapToGrid w:val="0"/>
          <w:sz w:val="20"/>
          <w:szCs w:val="20"/>
        </w:rPr>
        <w:t>O solicitante identifica a necessidade de uma nova contratação, renovação ou aditivo contratual e envia um e-mail para a área de Governança (</w:t>
      </w:r>
      <w:r w:rsidRPr="00343E98">
        <w:rPr>
          <w:rFonts w:ascii="Verdana" w:eastAsia="Verdana,Arial" w:hAnsi="Verdana" w:cs="Verdana,Arial"/>
          <w:snapToGrid w:val="0"/>
          <w:sz w:val="20"/>
          <w:szCs w:val="20"/>
        </w:rPr>
        <w:t>apoiocontratos@natura.net</w:t>
      </w:r>
      <w:r>
        <w:rPr>
          <w:rFonts w:ascii="Verdana" w:eastAsia="Verdana,Arial" w:hAnsi="Verdana" w:cs="Verdana,Arial"/>
          <w:snapToGrid w:val="0"/>
          <w:sz w:val="20"/>
          <w:szCs w:val="20"/>
        </w:rPr>
        <w:t>) para uma reunião de alinhamento e entendimento.</w:t>
      </w:r>
    </w:p>
    <w:p w14:paraId="34633D36" w14:textId="77777777" w:rsidR="00F818AC" w:rsidRPr="00791A72" w:rsidRDefault="00F818AC" w:rsidP="00F818AC">
      <w:pPr>
        <w:pStyle w:val="PargrafodaLista"/>
        <w:numPr>
          <w:ilvl w:val="0"/>
          <w:numId w:val="5"/>
        </w:numPr>
        <w:tabs>
          <w:tab w:val="num" w:pos="720"/>
          <w:tab w:val="left" w:pos="9781"/>
        </w:tabs>
        <w:ind w:left="993" w:right="686" w:hanging="284"/>
        <w:rPr>
          <w:rFonts w:ascii="Verdana" w:hAnsi="Verdana" w:cs="Arial"/>
          <w:snapToGrid w:val="0"/>
          <w:sz w:val="20"/>
          <w:szCs w:val="20"/>
        </w:rPr>
      </w:pPr>
      <w:r w:rsidRPr="008A5519">
        <w:rPr>
          <w:rFonts w:ascii="Verdana" w:eastAsia="Verdana,Arial" w:hAnsi="Verdana" w:cs="Verdana,Arial"/>
          <w:snapToGrid w:val="0"/>
          <w:sz w:val="20"/>
          <w:szCs w:val="20"/>
        </w:rPr>
        <w:t xml:space="preserve">A área de Governança agendará uma reunião com o </w:t>
      </w:r>
      <w:r>
        <w:rPr>
          <w:rFonts w:ascii="Verdana" w:eastAsia="Verdana,Arial" w:hAnsi="Verdana" w:cs="Verdana,Arial"/>
          <w:snapToGrid w:val="0"/>
          <w:sz w:val="20"/>
          <w:szCs w:val="20"/>
        </w:rPr>
        <w:t>solicitante</w:t>
      </w:r>
      <w:r w:rsidRPr="008A5519">
        <w:rPr>
          <w:rFonts w:ascii="Verdana" w:eastAsia="Verdana,Arial" w:hAnsi="Verdana" w:cs="Verdana,Arial"/>
          <w:snapToGrid w:val="0"/>
          <w:sz w:val="20"/>
          <w:szCs w:val="20"/>
        </w:rPr>
        <w:t xml:space="preserve"> </w:t>
      </w:r>
      <w:r>
        <w:rPr>
          <w:rFonts w:ascii="Verdana" w:eastAsia="Verdana,Arial" w:hAnsi="Verdana" w:cs="Verdana,Arial"/>
          <w:snapToGrid w:val="0"/>
          <w:sz w:val="20"/>
          <w:szCs w:val="20"/>
        </w:rPr>
        <w:t>e solicitará que ele informe na reunião os seguintes dados:</w:t>
      </w:r>
    </w:p>
    <w:p w14:paraId="5E300360" w14:textId="77777777" w:rsidR="00F818AC" w:rsidRPr="008A5519" w:rsidRDefault="00F818AC" w:rsidP="00F818AC">
      <w:pPr>
        <w:pStyle w:val="PargrafodaLista"/>
        <w:tabs>
          <w:tab w:val="left" w:pos="9781"/>
        </w:tabs>
        <w:ind w:left="993" w:right="686" w:hanging="284"/>
        <w:rPr>
          <w:rFonts w:ascii="Verdana" w:hAnsi="Verdana" w:cs="Arial"/>
          <w:snapToGrid w:val="0"/>
          <w:sz w:val="20"/>
          <w:szCs w:val="20"/>
        </w:rPr>
      </w:pPr>
    </w:p>
    <w:p w14:paraId="72FE7401" w14:textId="77777777" w:rsidR="00F818AC" w:rsidRPr="00791A72" w:rsidRDefault="00F818AC" w:rsidP="00F818AC">
      <w:pPr>
        <w:pStyle w:val="PargrafodaLista"/>
        <w:tabs>
          <w:tab w:val="left" w:pos="9781"/>
        </w:tabs>
        <w:ind w:left="993" w:right="686" w:hanging="284"/>
        <w:rPr>
          <w:rFonts w:ascii="Verdana" w:hAnsi="Verdana" w:cs="Arial"/>
          <w:snapToGrid w:val="0"/>
          <w:sz w:val="20"/>
          <w:szCs w:val="20"/>
        </w:rPr>
      </w:pPr>
      <w:r w:rsidRPr="00791A72">
        <w:rPr>
          <w:rFonts w:ascii="Verdana" w:hAnsi="Verdana" w:cs="Arial"/>
          <w:snapToGrid w:val="0"/>
          <w:sz w:val="20"/>
          <w:szCs w:val="20"/>
        </w:rPr>
        <w:t>- Escopo da Contratação</w:t>
      </w:r>
    </w:p>
    <w:p w14:paraId="26B54D6A" w14:textId="77777777" w:rsidR="00F818AC" w:rsidRPr="00791A72" w:rsidRDefault="00F818AC" w:rsidP="00F818AC">
      <w:pPr>
        <w:pStyle w:val="PargrafodaLista"/>
        <w:tabs>
          <w:tab w:val="left" w:pos="9781"/>
        </w:tabs>
        <w:ind w:left="993" w:right="686" w:hanging="284"/>
        <w:rPr>
          <w:rFonts w:ascii="Verdana" w:hAnsi="Verdana" w:cs="Arial"/>
          <w:snapToGrid w:val="0"/>
          <w:sz w:val="20"/>
          <w:szCs w:val="20"/>
        </w:rPr>
      </w:pPr>
      <w:r w:rsidRPr="00791A72">
        <w:rPr>
          <w:rFonts w:ascii="Verdana" w:hAnsi="Verdana" w:cs="Arial"/>
          <w:snapToGrid w:val="0"/>
          <w:sz w:val="20"/>
          <w:szCs w:val="20"/>
        </w:rPr>
        <w:t>- Data prevista para inicio da prestação do serviço</w:t>
      </w:r>
    </w:p>
    <w:p w14:paraId="1467A983" w14:textId="77777777" w:rsidR="00F818AC" w:rsidRPr="00791A72" w:rsidRDefault="00F818AC" w:rsidP="00F818AC">
      <w:pPr>
        <w:pStyle w:val="PargrafodaLista"/>
        <w:tabs>
          <w:tab w:val="left" w:pos="9781"/>
        </w:tabs>
        <w:ind w:left="709" w:right="686"/>
        <w:rPr>
          <w:rFonts w:ascii="Verdana" w:eastAsia="Calibri" w:hAnsi="Verdana" w:cs="Verdana"/>
          <w:sz w:val="20"/>
          <w:szCs w:val="20"/>
        </w:rPr>
      </w:pPr>
      <w:r w:rsidRPr="00791A72">
        <w:rPr>
          <w:rFonts w:ascii="Verdana" w:hAnsi="Verdana" w:cs="Arial"/>
          <w:snapToGrid w:val="0"/>
          <w:sz w:val="20"/>
          <w:szCs w:val="20"/>
        </w:rPr>
        <w:t xml:space="preserve">- </w:t>
      </w:r>
      <w:r w:rsidRPr="00791A72">
        <w:rPr>
          <w:rFonts w:ascii="Verdana" w:eastAsia="Verdana,Calibri" w:hAnsi="Verdana" w:cs="Verdana,Calibri"/>
          <w:sz w:val="20"/>
          <w:szCs w:val="20"/>
        </w:rPr>
        <w:t>Definição de premissas que devem ser seguida na contratação, como por exemplo: definiç</w:t>
      </w:r>
      <w:r w:rsidRPr="00791A72">
        <w:rPr>
          <w:rFonts w:ascii="Verdana" w:eastAsia="Calibri" w:hAnsi="Verdana" w:cs="Verdana"/>
          <w:sz w:val="20"/>
          <w:szCs w:val="20"/>
        </w:rPr>
        <w:t>ão de SLA, reportes mensais, cobertura de suporte, etc.</w:t>
      </w:r>
    </w:p>
    <w:p w14:paraId="67DEBD6F" w14:textId="77777777" w:rsidR="00F818AC" w:rsidRPr="00791A72" w:rsidRDefault="00F818AC" w:rsidP="00F818AC">
      <w:pPr>
        <w:pStyle w:val="PargrafodaLista"/>
        <w:tabs>
          <w:tab w:val="left" w:pos="9781"/>
        </w:tabs>
        <w:ind w:left="993" w:right="686" w:hanging="284"/>
        <w:rPr>
          <w:rFonts w:ascii="Verdana" w:hAnsi="Verdana" w:cs="Arial"/>
          <w:snapToGrid w:val="0"/>
          <w:sz w:val="20"/>
          <w:szCs w:val="20"/>
        </w:rPr>
      </w:pPr>
      <w:r w:rsidRPr="00791A72">
        <w:rPr>
          <w:rFonts w:ascii="Verdana" w:eastAsia="Calibri" w:hAnsi="Verdana" w:cs="Verdana"/>
          <w:sz w:val="20"/>
          <w:szCs w:val="20"/>
        </w:rPr>
        <w:t>- Esclarecimento dos riscos</w:t>
      </w:r>
    </w:p>
    <w:p w14:paraId="67164A07" w14:textId="77777777" w:rsidR="00F818AC" w:rsidRDefault="00F818AC" w:rsidP="00F818AC">
      <w:pPr>
        <w:pStyle w:val="PargrafodaLista"/>
        <w:tabs>
          <w:tab w:val="left" w:pos="9781"/>
        </w:tabs>
        <w:ind w:left="993" w:right="686" w:hanging="284"/>
        <w:rPr>
          <w:rFonts w:ascii="Verdana" w:hAnsi="Verdana" w:cs="Arial"/>
          <w:snapToGrid w:val="0"/>
          <w:sz w:val="20"/>
          <w:szCs w:val="20"/>
        </w:rPr>
      </w:pPr>
      <w:r w:rsidRPr="00791A72">
        <w:rPr>
          <w:rFonts w:ascii="Verdana" w:hAnsi="Verdana" w:cs="Arial"/>
          <w:snapToGrid w:val="0"/>
          <w:sz w:val="20"/>
          <w:szCs w:val="20"/>
        </w:rPr>
        <w:t>- Impactos no Manter</w:t>
      </w:r>
    </w:p>
    <w:p w14:paraId="5D22CE4D" w14:textId="77777777" w:rsidR="00F818AC" w:rsidRDefault="00F818AC" w:rsidP="00F818AC">
      <w:pPr>
        <w:pStyle w:val="PargrafodaLista"/>
        <w:tabs>
          <w:tab w:val="left" w:pos="9781"/>
        </w:tabs>
        <w:ind w:left="993" w:right="686" w:hanging="284"/>
        <w:rPr>
          <w:rFonts w:ascii="Verdana" w:hAnsi="Verdana" w:cs="Arial"/>
          <w:snapToGrid w:val="0"/>
          <w:sz w:val="20"/>
          <w:szCs w:val="20"/>
        </w:rPr>
      </w:pPr>
    </w:p>
    <w:p w14:paraId="1B513F0F" w14:textId="77777777" w:rsidR="00F818AC" w:rsidRPr="00C70023" w:rsidRDefault="00F818AC" w:rsidP="00F818AC">
      <w:pPr>
        <w:pStyle w:val="PargrafodaLista"/>
        <w:numPr>
          <w:ilvl w:val="0"/>
          <w:numId w:val="5"/>
        </w:numPr>
        <w:tabs>
          <w:tab w:val="num" w:pos="720"/>
          <w:tab w:val="left" w:pos="9781"/>
        </w:tabs>
        <w:ind w:left="993" w:right="686" w:hanging="284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eastAsia="Verdana,Arial" w:hAnsi="Verdana" w:cs="Verdana,Arial"/>
          <w:snapToGrid w:val="0"/>
          <w:sz w:val="20"/>
          <w:szCs w:val="20"/>
        </w:rPr>
        <w:t xml:space="preserve">Após a realização da reunião de alinhamento, a área de Governança deverá encaminhar um e-mail com a ATA da reunião para os participantes. </w:t>
      </w:r>
    </w:p>
    <w:p w14:paraId="16ECE92F" w14:textId="77777777" w:rsidR="00F818AC" w:rsidRPr="00A720CE" w:rsidRDefault="00F818AC" w:rsidP="00F818AC">
      <w:pPr>
        <w:pStyle w:val="PargrafodaLista"/>
        <w:numPr>
          <w:ilvl w:val="0"/>
          <w:numId w:val="5"/>
        </w:numPr>
        <w:tabs>
          <w:tab w:val="num" w:pos="720"/>
          <w:tab w:val="left" w:pos="9781"/>
        </w:tabs>
        <w:ind w:left="993" w:right="686" w:hanging="284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eastAsia="Verdana,Arial" w:hAnsi="Verdana" w:cs="Verdana,Arial"/>
          <w:snapToGrid w:val="0"/>
          <w:sz w:val="20"/>
          <w:szCs w:val="20"/>
        </w:rPr>
        <w:t>A área a de Governança anexará a Ata de reunião de alinhamento no Sharepoint de Governança</w:t>
      </w:r>
    </w:p>
    <w:p w14:paraId="19BA7589" w14:textId="77777777" w:rsidR="00F818AC" w:rsidRDefault="00F818AC" w:rsidP="00F818AC">
      <w:pPr>
        <w:pStyle w:val="PargrafodaLista"/>
        <w:tabs>
          <w:tab w:val="left" w:pos="9781"/>
        </w:tabs>
        <w:ind w:left="993" w:right="686" w:hanging="284"/>
        <w:jc w:val="both"/>
        <w:rPr>
          <w:rFonts w:ascii="Verdana" w:eastAsia="Verdana,Arial" w:hAnsi="Verdana" w:cs="Verdana,Arial"/>
          <w:snapToGrid w:val="0"/>
          <w:sz w:val="20"/>
          <w:szCs w:val="20"/>
        </w:rPr>
      </w:pPr>
    </w:p>
    <w:p w14:paraId="213BCADC" w14:textId="77777777" w:rsidR="00F818AC" w:rsidRPr="00791A72" w:rsidRDefault="00F818AC" w:rsidP="00F818AC">
      <w:pPr>
        <w:pStyle w:val="PargrafodaLista"/>
        <w:tabs>
          <w:tab w:val="left" w:pos="9781"/>
        </w:tabs>
        <w:ind w:left="993" w:right="686" w:hanging="284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noProof/>
          <w:lang w:eastAsia="pt-BR"/>
        </w:rPr>
        <w:lastRenderedPageBreak/>
        <w:drawing>
          <wp:inline distT="0" distB="0" distL="0" distR="0" wp14:anchorId="129C6FC5" wp14:editId="16788813">
            <wp:extent cx="5760086" cy="3238500"/>
            <wp:effectExtent l="0" t="0" r="0" b="0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5125" cy="324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21558" w14:textId="77777777" w:rsidR="00F818AC" w:rsidRDefault="00F818AC" w:rsidP="00F818AC">
      <w:pPr>
        <w:pStyle w:val="PargrafodaLista"/>
        <w:tabs>
          <w:tab w:val="left" w:pos="9781"/>
        </w:tabs>
        <w:ind w:left="993" w:right="686" w:hanging="284"/>
        <w:jc w:val="both"/>
        <w:rPr>
          <w:rFonts w:ascii="Verdana" w:eastAsia="Verdana,Arial" w:hAnsi="Verdana" w:cs="Verdana,Arial"/>
          <w:snapToGrid w:val="0"/>
          <w:sz w:val="20"/>
          <w:szCs w:val="20"/>
        </w:rPr>
      </w:pPr>
    </w:p>
    <w:p w14:paraId="35598605" w14:textId="77777777" w:rsidR="00F818AC" w:rsidRDefault="00F818AC" w:rsidP="00F818AC">
      <w:pPr>
        <w:pStyle w:val="PargrafodaLista"/>
        <w:numPr>
          <w:ilvl w:val="0"/>
          <w:numId w:val="5"/>
        </w:numPr>
        <w:tabs>
          <w:tab w:val="left" w:pos="9781"/>
        </w:tabs>
        <w:ind w:left="993" w:right="686" w:hanging="284"/>
        <w:jc w:val="both"/>
        <w:rPr>
          <w:rFonts w:ascii="Verdana" w:eastAsia="Verdana,Arial" w:hAnsi="Verdana" w:cs="Verdana,Arial"/>
          <w:snapToGrid w:val="0"/>
          <w:sz w:val="20"/>
          <w:szCs w:val="20"/>
        </w:rPr>
      </w:pPr>
      <w:r>
        <w:rPr>
          <w:rFonts w:ascii="Verdana" w:eastAsia="Verdana,Arial" w:hAnsi="Verdana" w:cs="Verdana,Arial"/>
          <w:snapToGrid w:val="0"/>
          <w:sz w:val="20"/>
          <w:szCs w:val="20"/>
        </w:rPr>
        <w:t>Para anexar a Ata de Reunião, a área de Governança deverá, primeiramente salvar o documento em sua “Área de Trabalho” e depois acessar o menu “Reunião de Alinhamento” na lateral esquerda da tela</w:t>
      </w:r>
    </w:p>
    <w:p w14:paraId="4677385F" w14:textId="77777777" w:rsidR="00F818AC" w:rsidRDefault="00F818AC" w:rsidP="00F818AC">
      <w:pPr>
        <w:pStyle w:val="PargrafodaLista"/>
        <w:tabs>
          <w:tab w:val="left" w:pos="9781"/>
        </w:tabs>
        <w:ind w:left="993" w:right="686"/>
        <w:jc w:val="both"/>
        <w:rPr>
          <w:rFonts w:ascii="Verdana" w:eastAsia="Verdana,Arial" w:hAnsi="Verdana" w:cs="Verdana,Arial"/>
          <w:snapToGrid w:val="0"/>
          <w:sz w:val="20"/>
          <w:szCs w:val="20"/>
        </w:rPr>
      </w:pPr>
    </w:p>
    <w:p w14:paraId="66BA6415" w14:textId="77777777" w:rsidR="00F818AC" w:rsidRDefault="00F818AC" w:rsidP="00F818AC">
      <w:pPr>
        <w:pStyle w:val="PargrafodaLista"/>
        <w:tabs>
          <w:tab w:val="left" w:pos="9781"/>
        </w:tabs>
        <w:ind w:left="993" w:right="686" w:hanging="284"/>
        <w:jc w:val="both"/>
        <w:rPr>
          <w:rFonts w:ascii="Verdana" w:eastAsia="Verdana,Arial" w:hAnsi="Verdana" w:cs="Verdana,Arial"/>
          <w:snapToGrid w:val="0"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08FA86" wp14:editId="587FB44E">
                <wp:simplePos x="0" y="0"/>
                <wp:positionH relativeFrom="column">
                  <wp:posOffset>533400</wp:posOffset>
                </wp:positionH>
                <wp:positionV relativeFrom="paragraph">
                  <wp:posOffset>1000125</wp:posOffset>
                </wp:positionV>
                <wp:extent cx="542925" cy="171450"/>
                <wp:effectExtent l="0" t="0" r="28575" b="1905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3" o:spid="_x0000_s1026" style="position:absolute;margin-left:42pt;margin-top:78.75pt;width:42.75pt;height:13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3634F512" wp14:editId="28AA7A20">
            <wp:extent cx="5762625" cy="2444454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4582" cy="244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E7616" w14:textId="77777777" w:rsidR="00F818AC" w:rsidRDefault="00F818AC" w:rsidP="00F818AC">
      <w:pPr>
        <w:pStyle w:val="PargrafodaLista"/>
        <w:tabs>
          <w:tab w:val="left" w:pos="9781"/>
        </w:tabs>
        <w:ind w:left="993" w:right="686" w:hanging="284"/>
        <w:jc w:val="both"/>
        <w:rPr>
          <w:rFonts w:ascii="Verdana" w:eastAsia="Verdana,Arial" w:hAnsi="Verdana" w:cs="Verdana,Arial"/>
          <w:snapToGrid w:val="0"/>
          <w:sz w:val="20"/>
          <w:szCs w:val="20"/>
        </w:rPr>
      </w:pPr>
    </w:p>
    <w:p w14:paraId="3524F885" w14:textId="77777777" w:rsidR="00F818AC" w:rsidRDefault="00F818AC" w:rsidP="00F818AC">
      <w:pPr>
        <w:pStyle w:val="PargrafodaLista"/>
        <w:numPr>
          <w:ilvl w:val="1"/>
          <w:numId w:val="6"/>
        </w:numPr>
        <w:tabs>
          <w:tab w:val="num" w:pos="1134"/>
          <w:tab w:val="left" w:pos="9781"/>
          <w:tab w:val="left" w:pos="9923"/>
        </w:tabs>
        <w:autoSpaceDE w:val="0"/>
        <w:autoSpaceDN w:val="0"/>
        <w:adjustRightInd w:val="0"/>
        <w:ind w:left="993" w:right="686" w:hanging="284"/>
        <w:rPr>
          <w:rFonts w:ascii="Verdana" w:eastAsia="Calibri" w:hAnsi="Verdana" w:cs="Verdana"/>
          <w:sz w:val="20"/>
          <w:szCs w:val="20"/>
        </w:rPr>
      </w:pPr>
      <w:r w:rsidRPr="004E1014">
        <w:rPr>
          <w:rFonts w:ascii="Verdana" w:eastAsia="Calibri" w:hAnsi="Verdana" w:cs="Verdana"/>
          <w:sz w:val="20"/>
          <w:szCs w:val="20"/>
        </w:rPr>
        <w:t xml:space="preserve">Salvar o </w:t>
      </w:r>
      <w:r>
        <w:rPr>
          <w:rFonts w:ascii="Verdana" w:eastAsia="Calibri" w:hAnsi="Verdana" w:cs="Verdana"/>
          <w:sz w:val="20"/>
          <w:szCs w:val="20"/>
        </w:rPr>
        <w:t>documento</w:t>
      </w:r>
      <w:r w:rsidRPr="004E1014">
        <w:rPr>
          <w:rFonts w:ascii="Verdana" w:eastAsia="Calibri" w:hAnsi="Verdana" w:cs="Verdana"/>
          <w:sz w:val="20"/>
          <w:szCs w:val="20"/>
        </w:rPr>
        <w:t xml:space="preserve">, clicando no </w:t>
      </w:r>
      <w:r>
        <w:rPr>
          <w:rFonts w:ascii="Verdana" w:eastAsia="Calibri" w:hAnsi="Verdana" w:cs="Verdana"/>
          <w:sz w:val="20"/>
          <w:szCs w:val="20"/>
        </w:rPr>
        <w:t>ícone “novo documento”</w:t>
      </w:r>
    </w:p>
    <w:p w14:paraId="665EC794" w14:textId="77777777" w:rsidR="00F818AC" w:rsidRDefault="00F818AC" w:rsidP="00F818AC">
      <w:pPr>
        <w:pStyle w:val="PargrafodaLista"/>
        <w:tabs>
          <w:tab w:val="left" w:pos="9781"/>
          <w:tab w:val="left" w:pos="9923"/>
        </w:tabs>
        <w:autoSpaceDE w:val="0"/>
        <w:autoSpaceDN w:val="0"/>
        <w:adjustRightInd w:val="0"/>
        <w:ind w:left="993" w:right="686"/>
        <w:rPr>
          <w:rFonts w:ascii="Verdana" w:eastAsia="Calibri" w:hAnsi="Verdana" w:cs="Verdana"/>
          <w:sz w:val="20"/>
          <w:szCs w:val="20"/>
        </w:rPr>
      </w:pPr>
    </w:p>
    <w:p w14:paraId="5D1B5A9F" w14:textId="77777777" w:rsidR="00F818AC" w:rsidRPr="004E1014" w:rsidRDefault="00F818AC" w:rsidP="00F818AC">
      <w:pPr>
        <w:pStyle w:val="PargrafodaLista"/>
        <w:tabs>
          <w:tab w:val="left" w:pos="9639"/>
          <w:tab w:val="left" w:pos="9781"/>
          <w:tab w:val="left" w:pos="9923"/>
        </w:tabs>
        <w:autoSpaceDE w:val="0"/>
        <w:autoSpaceDN w:val="0"/>
        <w:adjustRightInd w:val="0"/>
        <w:ind w:left="993" w:right="686" w:hanging="284"/>
        <w:rPr>
          <w:rFonts w:ascii="Verdana" w:eastAsia="Calibri" w:hAnsi="Verdana" w:cs="Verdana"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1BD526" wp14:editId="59CCDD22">
                <wp:simplePos x="0" y="0"/>
                <wp:positionH relativeFrom="column">
                  <wp:posOffset>1323975</wp:posOffset>
                </wp:positionH>
                <wp:positionV relativeFrom="paragraph">
                  <wp:posOffset>568325</wp:posOffset>
                </wp:positionV>
                <wp:extent cx="800100" cy="180975"/>
                <wp:effectExtent l="0" t="0" r="19050" b="28575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180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6" o:spid="_x0000_s1026" style="position:absolute;margin-left:104.25pt;margin-top:44.75pt;width:63pt;height:14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234C4263" wp14:editId="3F9B8C0F">
            <wp:extent cx="5762625" cy="2434021"/>
            <wp:effectExtent l="0" t="0" r="0" b="444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4804" cy="243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06824" w14:textId="77777777" w:rsidR="00F818AC" w:rsidRDefault="00F818AC" w:rsidP="00F818AC">
      <w:pPr>
        <w:pStyle w:val="PargrafodaLista"/>
        <w:tabs>
          <w:tab w:val="num" w:pos="1134"/>
          <w:tab w:val="left" w:pos="9781"/>
          <w:tab w:val="left" w:pos="9923"/>
        </w:tabs>
        <w:autoSpaceDE w:val="0"/>
        <w:autoSpaceDN w:val="0"/>
        <w:adjustRightInd w:val="0"/>
        <w:ind w:left="993" w:right="686" w:hanging="284"/>
        <w:rPr>
          <w:rFonts w:ascii="Verdana" w:eastAsia="Calibri" w:hAnsi="Verdana" w:cs="Verdana"/>
          <w:sz w:val="20"/>
          <w:szCs w:val="20"/>
        </w:rPr>
      </w:pPr>
    </w:p>
    <w:p w14:paraId="5C5819DF" w14:textId="77777777" w:rsidR="00F818AC" w:rsidRPr="003E78EC" w:rsidRDefault="00F818AC" w:rsidP="00F818AC">
      <w:pPr>
        <w:pStyle w:val="PargrafodaLista"/>
        <w:numPr>
          <w:ilvl w:val="0"/>
          <w:numId w:val="5"/>
        </w:numPr>
        <w:tabs>
          <w:tab w:val="num" w:pos="1134"/>
          <w:tab w:val="left" w:pos="9781"/>
          <w:tab w:val="left" w:pos="9923"/>
        </w:tabs>
        <w:autoSpaceDE w:val="0"/>
        <w:autoSpaceDN w:val="0"/>
        <w:adjustRightInd w:val="0"/>
        <w:ind w:left="993" w:right="686" w:hanging="284"/>
        <w:rPr>
          <w:rFonts w:ascii="Verdana" w:eastAsia="Calibri" w:hAnsi="Verdana" w:cs="Verdana"/>
          <w:sz w:val="20"/>
          <w:szCs w:val="20"/>
        </w:rPr>
      </w:pPr>
      <w:r>
        <w:rPr>
          <w:rFonts w:ascii="Verdana" w:eastAsia="Calibri" w:hAnsi="Verdana" w:cs="Verdana"/>
          <w:sz w:val="20"/>
          <w:szCs w:val="20"/>
        </w:rPr>
        <w:lastRenderedPageBreak/>
        <w:t>Ao clicar no ícone “novo documento”, selecionar o item “carregar arquivo existente” na lista suspensa</w:t>
      </w:r>
    </w:p>
    <w:p w14:paraId="3AE57653" w14:textId="77777777" w:rsidR="00F818AC" w:rsidRDefault="00F818AC" w:rsidP="00F818AC">
      <w:pPr>
        <w:tabs>
          <w:tab w:val="num" w:pos="1134"/>
          <w:tab w:val="left" w:pos="9781"/>
          <w:tab w:val="left" w:pos="9923"/>
        </w:tabs>
        <w:autoSpaceDE w:val="0"/>
        <w:autoSpaceDN w:val="0"/>
        <w:adjustRightInd w:val="0"/>
        <w:ind w:left="993" w:right="686" w:hanging="284"/>
        <w:rPr>
          <w:rFonts w:ascii="Verdana" w:eastAsia="Calibri" w:hAnsi="Verdana" w:cs="Verdana"/>
          <w:sz w:val="20"/>
          <w:szCs w:val="20"/>
        </w:rPr>
      </w:pPr>
      <w:r>
        <w:rPr>
          <w:rFonts w:ascii="Verdana" w:eastAsia="Calibri" w:hAnsi="Verdana" w:cs="Verdana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58E8DA" wp14:editId="66E9BF05">
                <wp:simplePos x="0" y="0"/>
                <wp:positionH relativeFrom="column">
                  <wp:posOffset>2143126</wp:posOffset>
                </wp:positionH>
                <wp:positionV relativeFrom="paragraph">
                  <wp:posOffset>1680210</wp:posOffset>
                </wp:positionV>
                <wp:extent cx="1181100" cy="161925"/>
                <wp:effectExtent l="0" t="0" r="19050" b="28575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161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8" o:spid="_x0000_s1026" style="position:absolute;margin-left:168.75pt;margin-top:132.3pt;width:93pt;height:1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" filled="f" strokecolor="red" strokeweight="2pt"/>
            </w:pict>
          </mc:Fallback>
        </mc:AlternateContent>
      </w:r>
      <w:r>
        <w:rPr>
          <w:rFonts w:ascii="Verdana" w:eastAsia="Calibri" w:hAnsi="Verdana" w:cs="Verdana"/>
          <w:noProof/>
          <w:sz w:val="20"/>
          <w:szCs w:val="20"/>
          <w:lang w:eastAsia="pt-BR"/>
        </w:rPr>
        <w:drawing>
          <wp:inline distT="0" distB="0" distL="0" distR="0" wp14:anchorId="30521C20" wp14:editId="590DD463">
            <wp:extent cx="5791200" cy="2248446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607" cy="2248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920BA" w14:textId="77777777" w:rsidR="00F818AC" w:rsidRPr="00D852E6" w:rsidRDefault="00F818AC" w:rsidP="00F818AC">
      <w:pPr>
        <w:pStyle w:val="PargrafodaLista"/>
        <w:numPr>
          <w:ilvl w:val="0"/>
          <w:numId w:val="5"/>
        </w:numPr>
        <w:tabs>
          <w:tab w:val="left" w:pos="9781"/>
          <w:tab w:val="left" w:pos="9923"/>
        </w:tabs>
        <w:autoSpaceDE w:val="0"/>
        <w:autoSpaceDN w:val="0"/>
        <w:adjustRightInd w:val="0"/>
        <w:ind w:left="993" w:right="686" w:hanging="284"/>
      </w:pPr>
      <w:r>
        <w:t>Uma caixa se abrirá para procurar documento que foi salvo pelo solicitante. Clicar em “Procurar”</w:t>
      </w:r>
    </w:p>
    <w:p w14:paraId="6369397D" w14:textId="77777777" w:rsidR="00F818AC" w:rsidRPr="003E78EC" w:rsidRDefault="00F818AC" w:rsidP="00F818AC">
      <w:pPr>
        <w:tabs>
          <w:tab w:val="left" w:pos="9781"/>
        </w:tabs>
        <w:ind w:left="993" w:right="686" w:hanging="284"/>
        <w:jc w:val="both"/>
        <w:rPr>
          <w:rFonts w:ascii="Verdana" w:eastAsia="Verdana,Arial" w:hAnsi="Verdana" w:cs="Verdana,Arial"/>
          <w:snapToGrid w:val="0"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99AEDD" wp14:editId="5CD6000B">
                <wp:simplePos x="0" y="0"/>
                <wp:positionH relativeFrom="column">
                  <wp:posOffset>4191000</wp:posOffset>
                </wp:positionH>
                <wp:positionV relativeFrom="paragraph">
                  <wp:posOffset>908685</wp:posOffset>
                </wp:positionV>
                <wp:extent cx="390525" cy="133350"/>
                <wp:effectExtent l="0" t="0" r="28575" b="19050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133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10" o:spid="_x0000_s1026" style="position:absolute;margin-left:330pt;margin-top:71.55pt;width:30.75pt;height:10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18CC82D6" wp14:editId="78C4183E">
            <wp:extent cx="5775429" cy="244792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7390" cy="2448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F59E8" w14:textId="77777777" w:rsidR="00F818AC" w:rsidRDefault="00F818AC" w:rsidP="00F818AC">
      <w:pPr>
        <w:pStyle w:val="PargrafodaLista"/>
        <w:numPr>
          <w:ilvl w:val="0"/>
          <w:numId w:val="5"/>
        </w:numPr>
        <w:tabs>
          <w:tab w:val="left" w:pos="9781"/>
          <w:tab w:val="left" w:pos="9923"/>
        </w:tabs>
        <w:autoSpaceDE w:val="0"/>
        <w:autoSpaceDN w:val="0"/>
        <w:adjustRightInd w:val="0"/>
        <w:ind w:left="993" w:right="686" w:hanging="284"/>
      </w:pPr>
      <w:r>
        <w:t>Clicando em “Procurar” uma caixa se abrirá para localizar o documento desejado. Após selecionar o documento clicar em “Abrir” e depois em “OK”</w:t>
      </w:r>
    </w:p>
    <w:p w14:paraId="6BB90FE4" w14:textId="77777777" w:rsidR="00F818AC" w:rsidRDefault="00F818AC" w:rsidP="00F818AC">
      <w:pPr>
        <w:pStyle w:val="PargrafodaLista"/>
        <w:tabs>
          <w:tab w:val="left" w:pos="9781"/>
          <w:tab w:val="left" w:pos="9923"/>
        </w:tabs>
        <w:autoSpaceDE w:val="0"/>
        <w:autoSpaceDN w:val="0"/>
        <w:adjustRightInd w:val="0"/>
        <w:ind w:left="993" w:right="686"/>
      </w:pPr>
    </w:p>
    <w:p w14:paraId="35A38C46" w14:textId="77777777" w:rsidR="00F818AC" w:rsidRDefault="00F818AC" w:rsidP="00F818AC">
      <w:pPr>
        <w:pStyle w:val="PargrafodaLista"/>
        <w:tabs>
          <w:tab w:val="left" w:pos="9781"/>
        </w:tabs>
        <w:ind w:left="993" w:right="686" w:hanging="284"/>
        <w:jc w:val="both"/>
        <w:rPr>
          <w:rFonts w:ascii="Verdana" w:eastAsia="Verdana,Arial" w:hAnsi="Verdana" w:cs="Verdana,Arial"/>
          <w:snapToGrid w:val="0"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E2EDD3" wp14:editId="3DCA6F53">
                <wp:simplePos x="0" y="0"/>
                <wp:positionH relativeFrom="column">
                  <wp:posOffset>2352675</wp:posOffset>
                </wp:positionH>
                <wp:positionV relativeFrom="paragraph">
                  <wp:posOffset>1882140</wp:posOffset>
                </wp:positionV>
                <wp:extent cx="409575" cy="114300"/>
                <wp:effectExtent l="0" t="0" r="28575" b="19050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114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12" o:spid="_x0000_s1026" style="position:absolute;margin-left:185.25pt;margin-top:148.2pt;width:32.25pt;height: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" filled="f" strokecolor="red" strokeweight="2pt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A1D9B6C" wp14:editId="7CE030A8">
                <wp:simplePos x="0" y="0"/>
                <wp:positionH relativeFrom="column">
                  <wp:posOffset>5248275</wp:posOffset>
                </wp:positionH>
                <wp:positionV relativeFrom="paragraph">
                  <wp:posOffset>1996440</wp:posOffset>
                </wp:positionV>
                <wp:extent cx="304800" cy="238125"/>
                <wp:effectExtent l="0" t="0" r="19050" b="28575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38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13" o:spid="_x0000_s1026" style="position:absolute;margin-left:413.25pt;margin-top:157.2pt;width:24pt;height:18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3FB7A69A" wp14:editId="037F284F">
            <wp:extent cx="5762187" cy="243840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9901" cy="244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92960" w14:textId="77777777" w:rsidR="00F818AC" w:rsidRDefault="00F818AC" w:rsidP="00F818AC">
      <w:pPr>
        <w:pStyle w:val="PargrafodaLista"/>
        <w:tabs>
          <w:tab w:val="left" w:pos="9781"/>
        </w:tabs>
        <w:ind w:left="993" w:right="686" w:hanging="284"/>
        <w:jc w:val="both"/>
        <w:rPr>
          <w:rFonts w:ascii="Verdana" w:eastAsia="Verdana,Arial" w:hAnsi="Verdana" w:cs="Verdana,Arial"/>
          <w:snapToGrid w:val="0"/>
          <w:sz w:val="20"/>
          <w:szCs w:val="20"/>
        </w:rPr>
      </w:pPr>
    </w:p>
    <w:p w14:paraId="37C540CF" w14:textId="77777777" w:rsidR="00F818AC" w:rsidRPr="00D852E6" w:rsidRDefault="00F818AC" w:rsidP="00F818AC">
      <w:pPr>
        <w:pStyle w:val="PargrafodaLista"/>
        <w:numPr>
          <w:ilvl w:val="0"/>
          <w:numId w:val="5"/>
        </w:numPr>
        <w:tabs>
          <w:tab w:val="left" w:pos="9781"/>
          <w:tab w:val="left" w:pos="9923"/>
        </w:tabs>
        <w:autoSpaceDE w:val="0"/>
        <w:autoSpaceDN w:val="0"/>
        <w:adjustRightInd w:val="0"/>
        <w:ind w:left="993" w:right="686" w:hanging="284"/>
        <w:rPr>
          <w:rFonts w:ascii="Verdana" w:eastAsia="Calibri" w:hAnsi="Verdana" w:cs="Verdana"/>
          <w:sz w:val="20"/>
          <w:szCs w:val="20"/>
        </w:rPr>
      </w:pPr>
      <w:r w:rsidRPr="00D852E6">
        <w:rPr>
          <w:rFonts w:ascii="Verdana" w:eastAsia="Calibri" w:hAnsi="Verdana" w:cs="Verdana"/>
          <w:sz w:val="20"/>
          <w:szCs w:val="20"/>
        </w:rPr>
        <w:t>Após clicar em “OK”, uma nova caixa se abrirá para preenchimento dos dados</w:t>
      </w:r>
      <w:r>
        <w:rPr>
          <w:rFonts w:ascii="Verdana" w:eastAsia="Calibri" w:hAnsi="Verdana" w:cs="Verdana"/>
          <w:sz w:val="20"/>
          <w:szCs w:val="20"/>
        </w:rPr>
        <w:t xml:space="preserve"> da contratação. Preencher os dados e clicar em “Salvar”</w:t>
      </w:r>
    </w:p>
    <w:p w14:paraId="2554257C" w14:textId="77777777" w:rsidR="00F818AC" w:rsidRDefault="00F818AC" w:rsidP="00F818AC">
      <w:pPr>
        <w:pStyle w:val="PargrafodaLista"/>
        <w:tabs>
          <w:tab w:val="num" w:pos="720"/>
          <w:tab w:val="left" w:pos="9781"/>
        </w:tabs>
        <w:ind w:left="993" w:right="686" w:hanging="284"/>
        <w:jc w:val="both"/>
        <w:rPr>
          <w:rFonts w:ascii="Verdana" w:eastAsia="Verdana,Arial" w:hAnsi="Verdana" w:cs="Verdana,Arial"/>
          <w:snapToGrid w:val="0"/>
          <w:sz w:val="20"/>
          <w:szCs w:val="20"/>
        </w:rPr>
      </w:pPr>
    </w:p>
    <w:p w14:paraId="282EC92F" w14:textId="77777777" w:rsidR="00F818AC" w:rsidRDefault="00F818AC" w:rsidP="00F818AC">
      <w:pPr>
        <w:pStyle w:val="PargrafodaLista"/>
        <w:tabs>
          <w:tab w:val="num" w:pos="720"/>
          <w:tab w:val="left" w:pos="9781"/>
        </w:tabs>
        <w:ind w:left="993" w:right="686" w:hanging="284"/>
        <w:jc w:val="both"/>
        <w:rPr>
          <w:rFonts w:ascii="Verdana" w:eastAsia="Verdana,Arial" w:hAnsi="Verdana" w:cs="Verdana,Arial"/>
          <w:snapToGrid w:val="0"/>
          <w:sz w:val="20"/>
          <w:szCs w:val="20"/>
        </w:rPr>
      </w:pPr>
      <w:r>
        <w:rPr>
          <w:noProof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3A0151" wp14:editId="0C51571F">
                <wp:simplePos x="0" y="0"/>
                <wp:positionH relativeFrom="column">
                  <wp:posOffset>4000500</wp:posOffset>
                </wp:positionH>
                <wp:positionV relativeFrom="paragraph">
                  <wp:posOffset>2095500</wp:posOffset>
                </wp:positionV>
                <wp:extent cx="285750" cy="152400"/>
                <wp:effectExtent l="0" t="0" r="19050" b="19050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19" o:spid="_x0000_s1026" style="position:absolute;margin-left:315pt;margin-top:165pt;width:22.5pt;height:1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" filled="f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2787F9CF" wp14:editId="268740DC">
            <wp:extent cx="5751839" cy="2457450"/>
            <wp:effectExtent l="0" t="0" r="127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3792" cy="245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8E053" w14:textId="77777777" w:rsidR="00F818AC" w:rsidRDefault="00F818AC" w:rsidP="00F818AC">
      <w:pPr>
        <w:pStyle w:val="PargrafodaLista"/>
        <w:tabs>
          <w:tab w:val="num" w:pos="720"/>
          <w:tab w:val="left" w:pos="9781"/>
        </w:tabs>
        <w:ind w:left="993" w:right="686" w:hanging="284"/>
        <w:jc w:val="both"/>
        <w:rPr>
          <w:rFonts w:ascii="Verdana" w:eastAsia="Verdana,Arial" w:hAnsi="Verdana" w:cs="Verdana,Arial"/>
          <w:snapToGrid w:val="0"/>
          <w:sz w:val="20"/>
          <w:szCs w:val="20"/>
        </w:rPr>
      </w:pPr>
    </w:p>
    <w:p w14:paraId="71F2983B" w14:textId="77777777" w:rsidR="00F818AC" w:rsidRDefault="00F818AC" w:rsidP="00F818AC">
      <w:pPr>
        <w:pStyle w:val="PargrafodaLista"/>
        <w:tabs>
          <w:tab w:val="num" w:pos="720"/>
          <w:tab w:val="left" w:pos="9781"/>
        </w:tabs>
        <w:ind w:left="993" w:right="686" w:hanging="284"/>
        <w:jc w:val="both"/>
        <w:rPr>
          <w:rFonts w:ascii="Verdana" w:eastAsia="Verdana,Arial" w:hAnsi="Verdana" w:cs="Verdana,Arial"/>
          <w:snapToGrid w:val="0"/>
          <w:sz w:val="20"/>
          <w:szCs w:val="20"/>
        </w:rPr>
      </w:pPr>
      <w:r>
        <w:rPr>
          <w:rFonts w:ascii="Verdana" w:eastAsia="Verdana,Arial" w:hAnsi="Verdana" w:cs="Verdana,Arial"/>
          <w:snapToGrid w:val="0"/>
          <w:sz w:val="20"/>
          <w:szCs w:val="20"/>
        </w:rPr>
        <w:t>- Nome: Carregado automaticamente conforme nome do documento salvo</w:t>
      </w:r>
    </w:p>
    <w:p w14:paraId="02C70599" w14:textId="77777777" w:rsidR="00F818AC" w:rsidRDefault="00F818AC" w:rsidP="00F818AC">
      <w:pPr>
        <w:pStyle w:val="PargrafodaLista"/>
        <w:tabs>
          <w:tab w:val="num" w:pos="720"/>
          <w:tab w:val="left" w:pos="9781"/>
        </w:tabs>
        <w:ind w:left="993" w:right="686" w:hanging="284"/>
        <w:jc w:val="both"/>
        <w:rPr>
          <w:rFonts w:ascii="Verdana" w:eastAsia="Verdana,Arial" w:hAnsi="Verdana" w:cs="Verdana,Arial"/>
          <w:snapToGrid w:val="0"/>
          <w:sz w:val="20"/>
          <w:szCs w:val="20"/>
        </w:rPr>
      </w:pPr>
      <w:r>
        <w:rPr>
          <w:rFonts w:ascii="Verdana" w:eastAsia="Verdana,Arial" w:hAnsi="Verdana" w:cs="Verdana,Arial"/>
          <w:snapToGrid w:val="0"/>
          <w:sz w:val="20"/>
          <w:szCs w:val="20"/>
        </w:rPr>
        <w:t>- Título: Pode ser inserido o mesmo dado do campo “Nome”</w:t>
      </w:r>
    </w:p>
    <w:p w14:paraId="282E834B" w14:textId="77777777" w:rsidR="00F818AC" w:rsidRDefault="00F818AC" w:rsidP="00F818AC">
      <w:pPr>
        <w:pStyle w:val="PargrafodaLista"/>
        <w:tabs>
          <w:tab w:val="num" w:pos="720"/>
          <w:tab w:val="left" w:pos="9781"/>
        </w:tabs>
        <w:ind w:left="993" w:right="686" w:hanging="284"/>
        <w:jc w:val="both"/>
        <w:rPr>
          <w:rFonts w:ascii="Verdana" w:eastAsia="Verdana,Arial" w:hAnsi="Verdana" w:cs="Verdana,Arial"/>
          <w:snapToGrid w:val="0"/>
          <w:sz w:val="20"/>
          <w:szCs w:val="20"/>
        </w:rPr>
      </w:pPr>
      <w:r>
        <w:rPr>
          <w:rFonts w:ascii="Verdana" w:eastAsia="Verdana,Arial" w:hAnsi="Verdana" w:cs="Verdana,Arial"/>
          <w:snapToGrid w:val="0"/>
          <w:sz w:val="20"/>
          <w:szCs w:val="20"/>
        </w:rPr>
        <w:t>- Solicitante: Nome do solicitante ou GT solicitou a contratação</w:t>
      </w:r>
    </w:p>
    <w:p w14:paraId="1B6F9D62" w14:textId="77777777" w:rsidR="00F818AC" w:rsidRDefault="00F818AC" w:rsidP="00F818AC">
      <w:pPr>
        <w:pStyle w:val="PargrafodaLista"/>
        <w:tabs>
          <w:tab w:val="num" w:pos="720"/>
          <w:tab w:val="left" w:pos="9781"/>
        </w:tabs>
        <w:ind w:left="993" w:right="686" w:hanging="284"/>
        <w:jc w:val="both"/>
        <w:rPr>
          <w:rFonts w:ascii="Verdana" w:eastAsia="Verdana,Arial" w:hAnsi="Verdana" w:cs="Verdana,Arial"/>
          <w:snapToGrid w:val="0"/>
          <w:sz w:val="20"/>
          <w:szCs w:val="20"/>
        </w:rPr>
      </w:pPr>
      <w:r>
        <w:rPr>
          <w:rFonts w:ascii="Verdana" w:eastAsia="Verdana,Arial" w:hAnsi="Verdana" w:cs="Verdana,Arial"/>
          <w:snapToGrid w:val="0"/>
          <w:sz w:val="20"/>
          <w:szCs w:val="20"/>
        </w:rPr>
        <w:t>- Tipo de Documento: Escolher entre Ata de Reunião, E-mail do GT ou Proposta</w:t>
      </w:r>
    </w:p>
    <w:p w14:paraId="23F56782" w14:textId="77777777" w:rsidR="00F818AC" w:rsidRDefault="00F818AC" w:rsidP="00F818AC">
      <w:pPr>
        <w:pStyle w:val="PargrafodaLista"/>
        <w:tabs>
          <w:tab w:val="num" w:pos="720"/>
          <w:tab w:val="left" w:pos="9781"/>
        </w:tabs>
        <w:ind w:left="993" w:right="686" w:hanging="284"/>
        <w:jc w:val="both"/>
        <w:rPr>
          <w:rFonts w:ascii="Verdana" w:eastAsia="Verdana,Arial" w:hAnsi="Verdana" w:cs="Verdana,Arial"/>
          <w:snapToGrid w:val="0"/>
          <w:sz w:val="20"/>
          <w:szCs w:val="20"/>
        </w:rPr>
      </w:pPr>
      <w:r>
        <w:rPr>
          <w:rFonts w:ascii="Verdana" w:eastAsia="Verdana,Arial" w:hAnsi="Verdana" w:cs="Verdana,Arial"/>
          <w:snapToGrid w:val="0"/>
          <w:sz w:val="20"/>
          <w:szCs w:val="20"/>
        </w:rPr>
        <w:t>- Data da Reunião: Data de Realização da Reunião</w:t>
      </w:r>
    </w:p>
    <w:p w14:paraId="1890B4D4" w14:textId="77777777" w:rsidR="00F818AC" w:rsidRDefault="00F818AC" w:rsidP="00F818AC">
      <w:pPr>
        <w:pStyle w:val="PargrafodaLista"/>
        <w:tabs>
          <w:tab w:val="num" w:pos="720"/>
          <w:tab w:val="left" w:pos="9781"/>
        </w:tabs>
        <w:ind w:left="993" w:right="686" w:hanging="284"/>
        <w:jc w:val="both"/>
        <w:rPr>
          <w:rFonts w:ascii="Verdana" w:eastAsia="Verdana,Arial" w:hAnsi="Verdana" w:cs="Verdana,Arial"/>
          <w:snapToGrid w:val="0"/>
          <w:sz w:val="20"/>
          <w:szCs w:val="20"/>
        </w:rPr>
      </w:pPr>
      <w:r>
        <w:rPr>
          <w:rFonts w:ascii="Verdana" w:eastAsia="Verdana,Arial" w:hAnsi="Verdana" w:cs="Verdana,Arial"/>
          <w:snapToGrid w:val="0"/>
          <w:sz w:val="20"/>
          <w:szCs w:val="20"/>
        </w:rPr>
        <w:t>- Tipo de Serviço ou Projeto: Tipo do serviço contratado ou do Projeto (se houver)</w:t>
      </w:r>
    </w:p>
    <w:p w14:paraId="0275F140" w14:textId="77777777" w:rsidR="00F818AC" w:rsidRDefault="00F818AC" w:rsidP="00F818AC">
      <w:pPr>
        <w:pStyle w:val="PargrafodaLista"/>
        <w:tabs>
          <w:tab w:val="num" w:pos="720"/>
          <w:tab w:val="left" w:pos="9781"/>
        </w:tabs>
        <w:ind w:left="993" w:right="686" w:hanging="284"/>
        <w:jc w:val="both"/>
        <w:rPr>
          <w:rFonts w:ascii="Verdana" w:eastAsia="Verdana,Arial" w:hAnsi="Verdana" w:cs="Verdana,Arial"/>
          <w:snapToGrid w:val="0"/>
          <w:sz w:val="20"/>
          <w:szCs w:val="20"/>
        </w:rPr>
      </w:pPr>
    </w:p>
    <w:p w14:paraId="01B4DBA0" w14:textId="77777777" w:rsidR="00F818AC" w:rsidRPr="009916A1" w:rsidRDefault="00F818AC" w:rsidP="00F818AC">
      <w:pPr>
        <w:pStyle w:val="PargrafodaLista"/>
        <w:numPr>
          <w:ilvl w:val="0"/>
          <w:numId w:val="5"/>
        </w:numPr>
        <w:tabs>
          <w:tab w:val="left" w:pos="9781"/>
          <w:tab w:val="left" w:pos="9923"/>
        </w:tabs>
        <w:ind w:left="993" w:right="686" w:hanging="284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O documento carregado será identificado com um asterisco verde ao lado no nome do arquivo, representado que é um novo documento.</w:t>
      </w:r>
    </w:p>
    <w:p w14:paraId="125A4586" w14:textId="77777777" w:rsidR="00F818AC" w:rsidRPr="00D852E6" w:rsidRDefault="00F818AC" w:rsidP="00F818AC">
      <w:pPr>
        <w:pStyle w:val="PargrafodaLista"/>
        <w:tabs>
          <w:tab w:val="num" w:pos="720"/>
          <w:tab w:val="left" w:pos="9781"/>
        </w:tabs>
        <w:ind w:left="993" w:right="686" w:hanging="284"/>
        <w:jc w:val="both"/>
        <w:rPr>
          <w:rFonts w:ascii="Verdana" w:eastAsia="Verdana,Arial" w:hAnsi="Verdana" w:cs="Verdana,Arial"/>
          <w:snapToGrid w:val="0"/>
          <w:sz w:val="20"/>
          <w:szCs w:val="20"/>
        </w:rPr>
      </w:pPr>
    </w:p>
    <w:p w14:paraId="2C29D93A" w14:textId="77777777" w:rsidR="00F818AC" w:rsidRPr="00EC33F4" w:rsidRDefault="00F818AC" w:rsidP="00F818AC">
      <w:pPr>
        <w:pStyle w:val="PargrafodaLista"/>
        <w:tabs>
          <w:tab w:val="num" w:pos="720"/>
          <w:tab w:val="left" w:pos="9781"/>
        </w:tabs>
        <w:ind w:left="993" w:right="686" w:hanging="284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CFF66A" wp14:editId="1E2D06B8">
                <wp:simplePos x="0" y="0"/>
                <wp:positionH relativeFrom="column">
                  <wp:posOffset>1476375</wp:posOffset>
                </wp:positionH>
                <wp:positionV relativeFrom="paragraph">
                  <wp:posOffset>901065</wp:posOffset>
                </wp:positionV>
                <wp:extent cx="4543425" cy="371475"/>
                <wp:effectExtent l="0" t="0" r="28575" b="28575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3425" cy="371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18" o:spid="_x0000_s1026" style="position:absolute;margin-left:116.25pt;margin-top:70.95pt;width:357.75pt;height:29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" filled="f" strokecolor="red" strokeweight="2pt"/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677BE3" wp14:editId="5D089266">
                <wp:simplePos x="0" y="0"/>
                <wp:positionH relativeFrom="column">
                  <wp:posOffset>2857500</wp:posOffset>
                </wp:positionH>
                <wp:positionV relativeFrom="paragraph">
                  <wp:posOffset>1039495</wp:posOffset>
                </wp:positionV>
                <wp:extent cx="428625" cy="152400"/>
                <wp:effectExtent l="0" t="0" r="28575" b="19050"/>
                <wp:wrapNone/>
                <wp:docPr id="16" name="Seta para a esquerd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152400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Seta para a esquerda 16" o:spid="_x0000_s1026" type="#_x0000_t66" style="position:absolute;margin-left:225pt;margin-top:81.85pt;width:33.75pt;height:1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" adj="3840" fillcolor="red" strokecolor="red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2CE53237" wp14:editId="6FC435AE">
            <wp:extent cx="5768986" cy="2428875"/>
            <wp:effectExtent l="0" t="0" r="3175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8986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F5716" w14:textId="77777777" w:rsidR="00F818AC" w:rsidRPr="00C47881" w:rsidRDefault="00F818AC" w:rsidP="00F818AC">
      <w:pPr>
        <w:tabs>
          <w:tab w:val="left" w:pos="9781"/>
        </w:tabs>
        <w:spacing w:after="0"/>
        <w:ind w:left="993" w:right="686" w:hanging="284"/>
        <w:jc w:val="both"/>
        <w:rPr>
          <w:rFonts w:ascii="Verdana" w:hAnsi="Verdana" w:cs="Verdana"/>
          <w:b/>
          <w:bCs/>
          <w:sz w:val="20"/>
          <w:szCs w:val="20"/>
        </w:rPr>
      </w:pPr>
      <w:r w:rsidRPr="00C47881">
        <w:rPr>
          <w:rFonts w:ascii="Verdana" w:hAnsi="Verdana" w:cs="Verdana"/>
          <w:b/>
          <w:bCs/>
          <w:sz w:val="20"/>
          <w:szCs w:val="20"/>
        </w:rPr>
        <w:t>7. RESULTADO ESPERADO</w:t>
      </w:r>
    </w:p>
    <w:p w14:paraId="1C3CC687" w14:textId="27943196" w:rsidR="00F818AC" w:rsidRPr="00820617" w:rsidRDefault="00F818AC" w:rsidP="00F818AC">
      <w:pPr>
        <w:tabs>
          <w:tab w:val="left" w:pos="9781"/>
        </w:tabs>
        <w:ind w:left="993" w:right="686" w:hanging="284"/>
        <w:jc w:val="both"/>
        <w:rPr>
          <w:rFonts w:ascii="Verdana" w:hAnsi="Verdana" w:cs="Arial"/>
          <w:snapToGrid w:val="0"/>
          <w:sz w:val="20"/>
          <w:szCs w:val="20"/>
        </w:rPr>
      </w:pPr>
      <w:r w:rsidRPr="00791A72">
        <w:rPr>
          <w:rFonts w:ascii="Verdana" w:hAnsi="Verdana" w:cs="Arial"/>
          <w:snapToGrid w:val="0"/>
          <w:sz w:val="20"/>
          <w:szCs w:val="20"/>
        </w:rPr>
        <w:t xml:space="preserve">O resultado esperado é definir a </w:t>
      </w:r>
      <w:r>
        <w:rPr>
          <w:rFonts w:ascii="Verdana" w:eastAsia="Verdana,Arial" w:hAnsi="Verdana" w:cs="Verdana,Arial"/>
          <w:snapToGrid w:val="0"/>
          <w:sz w:val="20"/>
          <w:szCs w:val="20"/>
        </w:rPr>
        <w:t xml:space="preserve">estratégica </w:t>
      </w:r>
      <w:r w:rsidRPr="00791A72">
        <w:rPr>
          <w:rFonts w:ascii="Verdana" w:eastAsia="Verdana,Arial" w:hAnsi="Verdana" w:cs="Verdana,Arial"/>
          <w:snapToGrid w:val="0"/>
          <w:sz w:val="20"/>
          <w:szCs w:val="20"/>
        </w:rPr>
        <w:t>e o cronograma macro da contratação</w:t>
      </w:r>
    </w:p>
    <w:p w14:paraId="6298F338" w14:textId="77777777" w:rsidR="00F818AC" w:rsidRDefault="00F818AC" w:rsidP="00F818AC">
      <w:pPr>
        <w:tabs>
          <w:tab w:val="left" w:pos="9781"/>
        </w:tabs>
        <w:spacing w:after="0"/>
        <w:ind w:left="993" w:right="686" w:hanging="284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8</w:t>
      </w:r>
      <w:r w:rsidRPr="00820617">
        <w:rPr>
          <w:rFonts w:ascii="Verdana" w:hAnsi="Verdana" w:cs="Verdana"/>
          <w:b/>
          <w:bCs/>
          <w:sz w:val="20"/>
          <w:szCs w:val="20"/>
        </w:rPr>
        <w:t xml:space="preserve">. </w:t>
      </w:r>
      <w:r>
        <w:rPr>
          <w:rFonts w:ascii="Verdana" w:hAnsi="Verdana" w:cs="Verdana"/>
          <w:b/>
          <w:bCs/>
          <w:sz w:val="20"/>
          <w:szCs w:val="20"/>
        </w:rPr>
        <w:t>DOCUMENTOS DE REFERÊNCIA</w:t>
      </w:r>
    </w:p>
    <w:p w14:paraId="20B7A4CE" w14:textId="77777777" w:rsidR="00F818AC" w:rsidRDefault="00F818AC" w:rsidP="00F818AC">
      <w:pPr>
        <w:tabs>
          <w:tab w:val="left" w:pos="9781"/>
        </w:tabs>
        <w:spacing w:after="0"/>
        <w:ind w:left="993" w:right="686" w:hanging="284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N/A.</w:t>
      </w:r>
    </w:p>
    <w:p w14:paraId="403A372C" w14:textId="77777777" w:rsidR="00F818AC" w:rsidRDefault="00F818AC" w:rsidP="00F818AC">
      <w:pPr>
        <w:tabs>
          <w:tab w:val="left" w:pos="9781"/>
        </w:tabs>
        <w:spacing w:after="0"/>
        <w:ind w:left="993" w:right="686" w:hanging="284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14635FA4" w14:textId="77777777" w:rsidR="00F818AC" w:rsidRDefault="00F818AC" w:rsidP="00F818AC">
      <w:pPr>
        <w:tabs>
          <w:tab w:val="left" w:pos="9781"/>
        </w:tabs>
        <w:spacing w:after="0"/>
        <w:ind w:left="993" w:right="686" w:hanging="284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9</w:t>
      </w:r>
      <w:r w:rsidRPr="00820617">
        <w:rPr>
          <w:rFonts w:ascii="Verdana" w:hAnsi="Verdana" w:cs="Verdana"/>
          <w:b/>
          <w:bCs/>
          <w:sz w:val="20"/>
          <w:szCs w:val="20"/>
        </w:rPr>
        <w:t>. ANEXOS</w:t>
      </w:r>
    </w:p>
    <w:p w14:paraId="4358C316" w14:textId="77777777" w:rsidR="00F818AC" w:rsidRPr="00EB0DEB" w:rsidRDefault="00F818AC" w:rsidP="00F818AC">
      <w:pPr>
        <w:tabs>
          <w:tab w:val="left" w:pos="9781"/>
        </w:tabs>
        <w:spacing w:after="0"/>
        <w:ind w:left="993" w:right="686" w:hanging="284"/>
        <w:jc w:val="both"/>
        <w:rPr>
          <w:rFonts w:ascii="Verdana" w:hAnsi="Verdana" w:cs="Verdana"/>
          <w:bCs/>
          <w:sz w:val="20"/>
          <w:szCs w:val="20"/>
        </w:rPr>
      </w:pPr>
      <w:r w:rsidRPr="00EB0DEB">
        <w:rPr>
          <w:rFonts w:ascii="Verdana" w:hAnsi="Verdana" w:cs="Verdana"/>
          <w:bCs/>
          <w:sz w:val="20"/>
          <w:szCs w:val="20"/>
        </w:rPr>
        <w:t>N/A</w:t>
      </w:r>
    </w:p>
    <w:p w14:paraId="3F40F8C9" w14:textId="77777777" w:rsidR="00F818AC" w:rsidRDefault="00F818AC" w:rsidP="00F818AC">
      <w:pPr>
        <w:tabs>
          <w:tab w:val="left" w:pos="9781"/>
        </w:tabs>
        <w:autoSpaceDE w:val="0"/>
        <w:autoSpaceDN w:val="0"/>
        <w:adjustRightInd w:val="0"/>
        <w:spacing w:after="0"/>
        <w:ind w:left="993" w:right="686" w:hanging="284"/>
        <w:jc w:val="both"/>
        <w:rPr>
          <w:rFonts w:ascii="Tahoma" w:hAnsi="Tahoma" w:cs="Tahoma"/>
          <w:b/>
          <w:bCs/>
          <w:sz w:val="18"/>
          <w:szCs w:val="18"/>
        </w:rPr>
      </w:pPr>
    </w:p>
    <w:p w14:paraId="0394FB05" w14:textId="7B3F19D6" w:rsidR="00F818AC" w:rsidRDefault="00F818AC" w:rsidP="00F818AC">
      <w:pPr>
        <w:tabs>
          <w:tab w:val="left" w:pos="9781"/>
        </w:tabs>
        <w:autoSpaceDE w:val="0"/>
        <w:autoSpaceDN w:val="0"/>
        <w:adjustRightInd w:val="0"/>
        <w:spacing w:after="0"/>
        <w:ind w:left="709" w:right="686" w:hanging="284"/>
        <w:jc w:val="both"/>
        <w:rPr>
          <w:rFonts w:ascii="Verdana" w:hAnsi="Verdana" w:cs="Tahoma"/>
          <w:b/>
          <w:bCs/>
          <w:sz w:val="20"/>
          <w:szCs w:val="20"/>
        </w:rPr>
      </w:pPr>
      <w:r w:rsidRPr="006E5076">
        <w:rPr>
          <w:rFonts w:ascii="Verdana" w:hAnsi="Verdana" w:cs="Tahoma"/>
          <w:b/>
          <w:bCs/>
          <w:sz w:val="20"/>
          <w:szCs w:val="20"/>
        </w:rPr>
        <w:tab/>
        <w:t>10. REGISTROS</w:t>
      </w:r>
    </w:p>
    <w:tbl>
      <w:tblPr>
        <w:tblStyle w:val="Tabelacomgrade"/>
        <w:tblW w:w="113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135"/>
        <w:gridCol w:w="1276"/>
        <w:gridCol w:w="992"/>
        <w:gridCol w:w="1701"/>
        <w:gridCol w:w="2693"/>
        <w:gridCol w:w="1276"/>
        <w:gridCol w:w="1134"/>
        <w:gridCol w:w="1100"/>
      </w:tblGrid>
      <w:tr w:rsidR="00F818AC" w14:paraId="767323E9" w14:textId="77777777" w:rsidTr="00C144B1">
        <w:trPr>
          <w:trHeight w:val="328"/>
        </w:trPr>
        <w:tc>
          <w:tcPr>
            <w:tcW w:w="1135" w:type="dxa"/>
            <w:shd w:val="clear" w:color="auto" w:fill="FDE9D9" w:themeFill="accent6" w:themeFillTint="33"/>
            <w:vAlign w:val="center"/>
          </w:tcPr>
          <w:p w14:paraId="056EA8D1" w14:textId="77777777" w:rsidR="00F818AC" w:rsidRPr="005959D4" w:rsidRDefault="00F818AC" w:rsidP="00C144B1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Nome do registro</w:t>
            </w:r>
          </w:p>
        </w:tc>
        <w:tc>
          <w:tcPr>
            <w:tcW w:w="1276" w:type="dxa"/>
            <w:shd w:val="clear" w:color="auto" w:fill="FDE9D9" w:themeFill="accent6" w:themeFillTint="33"/>
            <w:vAlign w:val="center"/>
          </w:tcPr>
          <w:p w14:paraId="014EFDAC" w14:textId="77777777" w:rsidR="00F818AC" w:rsidRPr="005959D4" w:rsidRDefault="00F818AC" w:rsidP="00C144B1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Processo/</w:t>
            </w:r>
          </w:p>
          <w:p w14:paraId="4E66553F" w14:textId="77777777" w:rsidR="00F818AC" w:rsidRPr="005959D4" w:rsidRDefault="00F818AC" w:rsidP="00C144B1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Subprocesso</w:t>
            </w:r>
          </w:p>
        </w:tc>
        <w:tc>
          <w:tcPr>
            <w:tcW w:w="992" w:type="dxa"/>
            <w:shd w:val="clear" w:color="auto" w:fill="FDE9D9" w:themeFill="accent6" w:themeFillTint="33"/>
            <w:vAlign w:val="center"/>
          </w:tcPr>
          <w:p w14:paraId="46E140B5" w14:textId="77777777" w:rsidR="00F818AC" w:rsidRPr="005959D4" w:rsidRDefault="00F818AC" w:rsidP="00C144B1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Área</w:t>
            </w:r>
          </w:p>
        </w:tc>
        <w:tc>
          <w:tcPr>
            <w:tcW w:w="1701" w:type="dxa"/>
            <w:shd w:val="clear" w:color="auto" w:fill="FDE9D9" w:themeFill="accent6" w:themeFillTint="33"/>
            <w:vAlign w:val="center"/>
          </w:tcPr>
          <w:p w14:paraId="4A7C377F" w14:textId="77777777" w:rsidR="00F818AC" w:rsidRDefault="00F818AC" w:rsidP="00C144B1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/>
                <w:b/>
                <w:sz w:val="14"/>
                <w:szCs w:val="20"/>
              </w:rPr>
              <w:t>Local e</w:t>
            </w:r>
          </w:p>
          <w:p w14:paraId="1A69D184" w14:textId="77777777" w:rsidR="00F818AC" w:rsidRPr="005959D4" w:rsidRDefault="00F818AC" w:rsidP="00C144B1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/>
                <w:b/>
                <w:sz w:val="14"/>
                <w:szCs w:val="20"/>
              </w:rPr>
              <w:t xml:space="preserve">Forma de </w:t>
            </w:r>
            <w:r w:rsidRPr="005959D4">
              <w:rPr>
                <w:rFonts w:ascii="Verdana" w:hAnsi="Verdana"/>
                <w:b/>
                <w:sz w:val="14"/>
                <w:szCs w:val="20"/>
              </w:rPr>
              <w:t>Armazenamento</w:t>
            </w:r>
          </w:p>
        </w:tc>
        <w:tc>
          <w:tcPr>
            <w:tcW w:w="2693" w:type="dxa"/>
            <w:shd w:val="clear" w:color="auto" w:fill="FDE9D9" w:themeFill="accent6" w:themeFillTint="33"/>
            <w:vAlign w:val="center"/>
          </w:tcPr>
          <w:p w14:paraId="68976847" w14:textId="77777777" w:rsidR="00F818AC" w:rsidRPr="005959D4" w:rsidRDefault="00F818AC" w:rsidP="00C144B1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Rastreabilidade</w:t>
            </w:r>
          </w:p>
        </w:tc>
        <w:tc>
          <w:tcPr>
            <w:tcW w:w="1276" w:type="dxa"/>
            <w:shd w:val="clear" w:color="auto" w:fill="FDE9D9" w:themeFill="accent6" w:themeFillTint="33"/>
            <w:vAlign w:val="center"/>
          </w:tcPr>
          <w:p w14:paraId="138855E5" w14:textId="77777777" w:rsidR="00F818AC" w:rsidRPr="005959D4" w:rsidRDefault="00F818AC" w:rsidP="00C144B1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/>
                <w:b/>
                <w:sz w:val="14"/>
                <w:szCs w:val="20"/>
              </w:rPr>
              <w:t xml:space="preserve">Tempo </w:t>
            </w:r>
            <w:r w:rsidRPr="005959D4">
              <w:rPr>
                <w:rFonts w:ascii="Verdana" w:hAnsi="Verdana"/>
                <w:b/>
                <w:sz w:val="14"/>
                <w:szCs w:val="20"/>
              </w:rPr>
              <w:t>de Retenção</w:t>
            </w:r>
          </w:p>
        </w:tc>
        <w:tc>
          <w:tcPr>
            <w:tcW w:w="1134" w:type="dxa"/>
            <w:shd w:val="clear" w:color="auto" w:fill="FDE9D9" w:themeFill="accent6" w:themeFillTint="33"/>
            <w:vAlign w:val="center"/>
          </w:tcPr>
          <w:p w14:paraId="7053ED75" w14:textId="77777777" w:rsidR="00F818AC" w:rsidRPr="005959D4" w:rsidRDefault="00F818AC" w:rsidP="00C144B1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Proteção</w:t>
            </w:r>
          </w:p>
        </w:tc>
        <w:tc>
          <w:tcPr>
            <w:tcW w:w="1100" w:type="dxa"/>
            <w:shd w:val="clear" w:color="auto" w:fill="FDE9D9" w:themeFill="accent6" w:themeFillTint="33"/>
            <w:vAlign w:val="center"/>
          </w:tcPr>
          <w:p w14:paraId="5EC99557" w14:textId="77777777" w:rsidR="00F818AC" w:rsidRPr="005959D4" w:rsidRDefault="00F818AC" w:rsidP="00C144B1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Disposição</w:t>
            </w:r>
          </w:p>
        </w:tc>
      </w:tr>
      <w:tr w:rsidR="00F818AC" w14:paraId="483A4506" w14:textId="77777777" w:rsidTr="00C144B1">
        <w:trPr>
          <w:trHeight w:val="707"/>
        </w:trPr>
        <w:tc>
          <w:tcPr>
            <w:tcW w:w="1135" w:type="dxa"/>
          </w:tcPr>
          <w:p w14:paraId="3A35A4C5" w14:textId="77777777" w:rsidR="00F818AC" w:rsidRDefault="00F818AC" w:rsidP="00C144B1">
            <w:pPr>
              <w:jc w:val="center"/>
              <w:rPr>
                <w:rFonts w:ascii="Verdana" w:hAnsi="Verdana"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20"/>
              </w:rPr>
              <w:t>Ata da Reunião de Alinhamento</w:t>
            </w:r>
          </w:p>
          <w:p w14:paraId="36FEEE9C" w14:textId="77777777" w:rsidR="00F818AC" w:rsidRPr="000C40C2" w:rsidRDefault="00F818AC" w:rsidP="00C144B1">
            <w:pPr>
              <w:jc w:val="center"/>
              <w:rPr>
                <w:rFonts w:ascii="Verdana" w:hAnsi="Verdana"/>
                <w:sz w:val="14"/>
                <w:szCs w:val="20"/>
              </w:rPr>
            </w:pPr>
          </w:p>
        </w:tc>
        <w:tc>
          <w:tcPr>
            <w:tcW w:w="1276" w:type="dxa"/>
          </w:tcPr>
          <w:p w14:paraId="6D14B6BA" w14:textId="77777777" w:rsidR="00F818AC" w:rsidRPr="00AB0E7D" w:rsidRDefault="00F818AC" w:rsidP="00C144B1">
            <w:pPr>
              <w:jc w:val="center"/>
              <w:rPr>
                <w:rFonts w:ascii="Verdana" w:hAnsi="Verdana"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20"/>
              </w:rPr>
              <w:t>GTD.08.002 Estabelecimento de Parcerias</w:t>
            </w:r>
          </w:p>
        </w:tc>
        <w:tc>
          <w:tcPr>
            <w:tcW w:w="992" w:type="dxa"/>
          </w:tcPr>
          <w:p w14:paraId="4EB2F887" w14:textId="77777777" w:rsidR="00F818AC" w:rsidRPr="00AB0E7D" w:rsidRDefault="00F818AC" w:rsidP="00C144B1">
            <w:pPr>
              <w:jc w:val="center"/>
              <w:rPr>
                <w:rFonts w:ascii="Verdana" w:hAnsi="Verdana"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20"/>
              </w:rPr>
              <w:t>Governança de TD</w:t>
            </w:r>
          </w:p>
        </w:tc>
        <w:tc>
          <w:tcPr>
            <w:tcW w:w="1701" w:type="dxa"/>
          </w:tcPr>
          <w:p w14:paraId="42F52FBB" w14:textId="77777777" w:rsidR="00F818AC" w:rsidRDefault="00F818AC" w:rsidP="00C144B1">
            <w:pPr>
              <w:jc w:val="center"/>
              <w:rPr>
                <w:rFonts w:ascii="Verdana" w:hAnsi="Verdana"/>
                <w:sz w:val="14"/>
                <w:szCs w:val="16"/>
              </w:rPr>
            </w:pPr>
            <w:r>
              <w:rPr>
                <w:rFonts w:ascii="Verdana" w:hAnsi="Verdana"/>
                <w:sz w:val="14"/>
                <w:szCs w:val="16"/>
              </w:rPr>
              <w:t>Natura Lapa (E-business Park)</w:t>
            </w:r>
          </w:p>
          <w:p w14:paraId="5334E6DC" w14:textId="77777777" w:rsidR="00F818AC" w:rsidRDefault="00F818AC" w:rsidP="00C144B1">
            <w:pPr>
              <w:jc w:val="center"/>
              <w:rPr>
                <w:rFonts w:ascii="Verdana" w:hAnsi="Verdana"/>
                <w:sz w:val="14"/>
                <w:szCs w:val="16"/>
              </w:rPr>
            </w:pPr>
          </w:p>
          <w:p w14:paraId="2F895C2A" w14:textId="77777777" w:rsidR="00F818AC" w:rsidRPr="000C40C2" w:rsidRDefault="00F818AC" w:rsidP="00C144B1">
            <w:pPr>
              <w:jc w:val="center"/>
              <w:rPr>
                <w:rFonts w:ascii="Verdana" w:hAnsi="Verdana"/>
                <w:sz w:val="14"/>
                <w:szCs w:val="16"/>
              </w:rPr>
            </w:pPr>
            <w:r>
              <w:rPr>
                <w:rFonts w:ascii="Verdana" w:hAnsi="Verdana"/>
                <w:sz w:val="14"/>
                <w:szCs w:val="16"/>
              </w:rPr>
              <w:t xml:space="preserve"> </w:t>
            </w:r>
            <w:r w:rsidRPr="005959D4">
              <w:rPr>
                <w:rFonts w:ascii="Verdana" w:hAnsi="Verdana"/>
                <w:sz w:val="14"/>
                <w:szCs w:val="16"/>
              </w:rPr>
              <w:t xml:space="preserve">Eletrônico </w:t>
            </w:r>
          </w:p>
        </w:tc>
        <w:tc>
          <w:tcPr>
            <w:tcW w:w="2693" w:type="dxa"/>
          </w:tcPr>
          <w:p w14:paraId="43A193B8" w14:textId="77777777" w:rsidR="00F818AC" w:rsidRPr="00A7755C" w:rsidRDefault="00F818AC" w:rsidP="00C144B1">
            <w:pPr>
              <w:jc w:val="center"/>
              <w:rPr>
                <w:rFonts w:ascii="Verdana" w:hAnsi="Verdana" w:cs="Tahoma"/>
                <w:bCs/>
                <w:sz w:val="14"/>
                <w:szCs w:val="16"/>
              </w:rPr>
            </w:pPr>
            <w:r w:rsidRPr="00EC33F4">
              <w:rPr>
                <w:rFonts w:ascii="Verdana" w:hAnsi="Verdana" w:cs="Tahoma"/>
                <w:bCs/>
                <w:sz w:val="14"/>
                <w:szCs w:val="16"/>
              </w:rPr>
              <w:t>http://equipes.natura.net/vptd/governanca/Contratos/_layouts/15/start.aspx#/Reunio%20de%20Alinhamento/Forms/AllItems.aspx</w:t>
            </w:r>
          </w:p>
        </w:tc>
        <w:tc>
          <w:tcPr>
            <w:tcW w:w="1276" w:type="dxa"/>
          </w:tcPr>
          <w:p w14:paraId="28ACD93B" w14:textId="77777777" w:rsidR="00F818AC" w:rsidRPr="005959D4" w:rsidRDefault="00F818AC" w:rsidP="00C144B1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 w:cs="Tahoma"/>
                <w:bCs/>
                <w:sz w:val="14"/>
                <w:szCs w:val="16"/>
              </w:rPr>
              <w:t>Permanente</w:t>
            </w:r>
          </w:p>
        </w:tc>
        <w:tc>
          <w:tcPr>
            <w:tcW w:w="1134" w:type="dxa"/>
          </w:tcPr>
          <w:p w14:paraId="0A1668AE" w14:textId="77777777" w:rsidR="00F818AC" w:rsidRPr="005959D4" w:rsidRDefault="00F818AC" w:rsidP="00C144B1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16"/>
              </w:rPr>
              <w:t>Back-up</w:t>
            </w:r>
          </w:p>
        </w:tc>
        <w:tc>
          <w:tcPr>
            <w:tcW w:w="1100" w:type="dxa"/>
          </w:tcPr>
          <w:p w14:paraId="18BA9030" w14:textId="77777777" w:rsidR="00F818AC" w:rsidRPr="005959D4" w:rsidRDefault="00F818AC" w:rsidP="00C144B1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 w:cs="Tahoma"/>
                <w:bCs/>
                <w:sz w:val="14"/>
                <w:szCs w:val="16"/>
              </w:rPr>
              <w:t>Manter</w:t>
            </w:r>
          </w:p>
        </w:tc>
      </w:tr>
    </w:tbl>
    <w:p w14:paraId="7472DAC1" w14:textId="77777777" w:rsidR="005A7098" w:rsidRDefault="005A7098" w:rsidP="00F818A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  <w:lang w:val="es-AR"/>
        </w:rPr>
      </w:pPr>
    </w:p>
    <w:sectPr w:rsidR="005A7098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Verdana,Arial">
    <w:altName w:val="Times New Roman"/>
    <w:panose1 w:val="00000000000000000000"/>
    <w:charset w:val="00"/>
    <w:family w:val="roman"/>
    <w:notTrueType/>
    <w:pitch w:val="default"/>
  </w:font>
  <w:font w:name="Verdana,Calibri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B1046"/>
    <w:multiLevelType w:val="hybridMultilevel"/>
    <w:tmpl w:val="0E66C16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D3127A2"/>
    <w:multiLevelType w:val="hybridMultilevel"/>
    <w:tmpl w:val="32B490E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2B313F85"/>
    <w:multiLevelType w:val="hybridMultilevel"/>
    <w:tmpl w:val="6EB20CA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80EA0CCA">
      <w:start w:val="1"/>
      <w:numFmt w:val="decimal"/>
      <w:lvlText w:val="%2)"/>
      <w:lvlJc w:val="left"/>
      <w:pPr>
        <w:ind w:left="1440" w:hanging="360"/>
      </w:pPr>
      <w:rPr>
        <w:rFonts w:hint="default"/>
        <w:b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D24354E"/>
    <w:multiLevelType w:val="hybridMultilevel"/>
    <w:tmpl w:val="6070035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61A54C15"/>
    <w:multiLevelType w:val="multilevel"/>
    <w:tmpl w:val="3BA491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>
    <w:nsid w:val="7B914862"/>
    <w:multiLevelType w:val="hybridMultilevel"/>
    <w:tmpl w:val="5A7CD8A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59B7"/>
    <w:rsid w:val="00021815"/>
    <w:rsid w:val="00027AE9"/>
    <w:rsid w:val="0004619A"/>
    <w:rsid w:val="000E78D4"/>
    <w:rsid w:val="000F59B7"/>
    <w:rsid w:val="001003A3"/>
    <w:rsid w:val="00187BA8"/>
    <w:rsid w:val="001E0D9E"/>
    <w:rsid w:val="00247191"/>
    <w:rsid w:val="00275350"/>
    <w:rsid w:val="002D3E01"/>
    <w:rsid w:val="002D5EF8"/>
    <w:rsid w:val="002E4459"/>
    <w:rsid w:val="00323062"/>
    <w:rsid w:val="00342643"/>
    <w:rsid w:val="00380331"/>
    <w:rsid w:val="003D248F"/>
    <w:rsid w:val="00440AD7"/>
    <w:rsid w:val="00462496"/>
    <w:rsid w:val="0050061A"/>
    <w:rsid w:val="00531AE3"/>
    <w:rsid w:val="00584E6B"/>
    <w:rsid w:val="00594804"/>
    <w:rsid w:val="005A7098"/>
    <w:rsid w:val="005E6071"/>
    <w:rsid w:val="006108C4"/>
    <w:rsid w:val="0072262B"/>
    <w:rsid w:val="0079715E"/>
    <w:rsid w:val="00891023"/>
    <w:rsid w:val="008A7D0A"/>
    <w:rsid w:val="00951778"/>
    <w:rsid w:val="009E798C"/>
    <w:rsid w:val="00AB1A9E"/>
    <w:rsid w:val="00B6729D"/>
    <w:rsid w:val="00B74DB5"/>
    <w:rsid w:val="00B76CD8"/>
    <w:rsid w:val="00C0527C"/>
    <w:rsid w:val="00C47881"/>
    <w:rsid w:val="00C77D8A"/>
    <w:rsid w:val="00CC5C81"/>
    <w:rsid w:val="00CD024B"/>
    <w:rsid w:val="00CE79A2"/>
    <w:rsid w:val="00D84142"/>
    <w:rsid w:val="00E029C0"/>
    <w:rsid w:val="00E411DC"/>
    <w:rsid w:val="00F21EFF"/>
    <w:rsid w:val="00F81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D61F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0F59B7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0F59B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0F59B7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0F59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microsoft.com/office/2007/relationships/stylesWithEffects" Target="stylesWithEffect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Users\mvmarque\AppData\Local\Microsoft\Windows\Temporary%20Internet%20Files\Content.MSO\8CC3F0D7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827E6D1D47F147D4B88D7419215F5D3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37F2436-0EC9-4E63-B723-B2872B3660A7}"/>
      </w:docPartPr>
      <w:docPartBody>
        <w:p w14:paraId="2C45422F" w14:textId="77777777" w:rsidR="001D79F8" w:rsidRDefault="001D79F8">
          <w:pPr>
            <w:pStyle w:val="827E6D1D47F147D4B88D7419215F5D38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AEB014FCA05A413F9F68AB4B02E65BC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5C65FDB-9791-4751-AC31-AB93F5286C87}"/>
      </w:docPartPr>
      <w:docPartBody>
        <w:p w14:paraId="2C454230" w14:textId="77777777" w:rsidR="001D79F8" w:rsidRDefault="001D79F8">
          <w:pPr>
            <w:pStyle w:val="AEB014FCA05A413F9F68AB4B02E65BCB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4ADE7CD0603740D4BD20A292D8AF756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2102D31-9B49-4286-B0BC-D9C2CEBA15B9}"/>
      </w:docPartPr>
      <w:docPartBody>
        <w:p w14:paraId="2C454231" w14:textId="77777777" w:rsidR="001D79F8" w:rsidRDefault="001D79F8">
          <w:pPr>
            <w:pStyle w:val="4ADE7CD0603740D4BD20A292D8AF7568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6168A95F60EB413797B44D724FBB022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73AB0F7-5C33-4BA9-A5DA-EC8C6483437C}"/>
      </w:docPartPr>
      <w:docPartBody>
        <w:p w14:paraId="2C454232" w14:textId="77777777" w:rsidR="001D79F8" w:rsidRDefault="001D79F8">
          <w:pPr>
            <w:pStyle w:val="6168A95F60EB413797B44D724FBB022E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Verdana,Arial">
    <w:altName w:val="Times New Roman"/>
    <w:panose1 w:val="00000000000000000000"/>
    <w:charset w:val="00"/>
    <w:family w:val="roman"/>
    <w:notTrueType/>
    <w:pitch w:val="default"/>
  </w:font>
  <w:font w:name="Verdana,Calibri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79F8"/>
    <w:rsid w:val="001D7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45422F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827E6D1D47F147D4B88D7419215F5D38">
    <w:name w:val="827E6D1D47F147D4B88D7419215F5D38"/>
  </w:style>
  <w:style w:type="paragraph" w:customStyle="1" w:styleId="AEB014FCA05A413F9F68AB4B02E65BCB">
    <w:name w:val="AEB014FCA05A413F9F68AB4B02E65BCB"/>
  </w:style>
  <w:style w:type="paragraph" w:customStyle="1" w:styleId="4ADE7CD0603740D4BD20A292D8AF7568">
    <w:name w:val="4ADE7CD0603740D4BD20A292D8AF7568"/>
  </w:style>
  <w:style w:type="paragraph" w:customStyle="1" w:styleId="6168A95F60EB413797B44D724FBB022E">
    <w:name w:val="6168A95F60EB413797B44D724FBB022E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827E6D1D47F147D4B88D7419215F5D38">
    <w:name w:val="827E6D1D47F147D4B88D7419215F5D38"/>
  </w:style>
  <w:style w:type="paragraph" w:customStyle="1" w:styleId="AEB014FCA05A413F9F68AB4B02E65BCB">
    <w:name w:val="AEB014FCA05A413F9F68AB4B02E65BCB"/>
  </w:style>
  <w:style w:type="paragraph" w:customStyle="1" w:styleId="4ADE7CD0603740D4BD20A292D8AF7568">
    <w:name w:val="4ADE7CD0603740D4BD20A292D8AF7568"/>
  </w:style>
  <w:style w:type="paragraph" w:customStyle="1" w:styleId="6168A95F60EB413797B44D724FBB022E">
    <w:name w:val="6168A95F60EB413797B44D724FBB022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MARISTELA ELIAS</DisplayName>
        <AccountId>6836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4</Tipo_x0020_de_x0020_Documento>
    <Aprovadores xmlns="f26919fd-1615-4d88-839c-06ef217dfe47">
      <UserInfo>
        <DisplayName>NATURABR\br92711</DisplayName>
        <AccountId>4644</AccountId>
        <AccountType/>
      </UserInfo>
    </Aprovadores>
    <approvedVersion xmlns="f26919fd-1615-4d88-839c-06ef217dfe47">2.0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339</Value>
    </Pastas_x0020_de_x0020_Distribui_x00e7__x00e3_o>
    <Digitador xmlns="f26919fd-1615-4d88-839c-06ef217dfe47">
      <UserInfo>
        <DisplayName>MARISTELA ELIAS</DisplayName>
        <AccountId>6836</AccountId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IT-2050</C_x00f3_digo>
    <Site xmlns="f26919fd-1615-4d88-839c-06ef217dfe47">Brasil</Site>
    <Data_x0020_de_x0020_Vencimento xmlns="f26919fd-1615-4d88-839c-06ef217dfe47">2016-11-24T17:10:09+00:00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2014-11-24T17:10:09+00:00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Instrução de Trabalho" ma:contentTypeID="0x010100C1A715B2B6353A4A9CF33FBEFB8407E600A7C81DCF692B4A43ACE0DCF41D99D0C7" ma:contentTypeVersion="22" ma:contentTypeDescription="" ma:contentTypeScope="" ma:versionID="1985c24e2845c6457b46723dae29f435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c1ab362f239cb4deae7b8f98c7f4357b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09ABFB9-1482-4093-82CD-91B84F4223BD}">
  <ds:schemaRefs>
    <ds:schemaRef ds:uri="http://schemas.microsoft.com/office/2006/metadata/properties"/>
    <ds:schemaRef ds:uri="f26919fd-1615-4d88-839c-06ef217dfe47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http://www.w3.org/XML/1998/namespace"/>
    <ds:schemaRef ds:uri="http://purl.org/dc/elements/1.1/"/>
    <ds:schemaRef ds:uri="http://schemas.microsoft.com/office/infopath/2007/PartnerControls"/>
    <ds:schemaRef ds:uri="121446a2-a8cc-47de-862f-9881eb6a8671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573EC824-0720-46CE-83AE-86BB2DCFF9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ECA0D6-F805-4496-BC88-FBFEB3339958}">
  <ds:schemaRefs>
    <ds:schemaRef ds:uri="http://schemas.microsoft.com/office/2006/metadata/customXsn"/>
  </ds:schemaRefs>
</ds:datastoreItem>
</file>

<file path=customXml/itemProps4.xml><?xml version="1.0" encoding="utf-8"?>
<ds:datastoreItem xmlns:ds="http://schemas.openxmlformats.org/officeDocument/2006/customXml" ds:itemID="{B63A913F-77CF-4B05-940A-B02BC1B629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919fd-1615-4d88-839c-06ef217dfe47"/>
    <ds:schemaRef ds:uri="121446a2-a8cc-47de-862f-9881eb6a86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8CC3F0D7.dotx</Template>
  <TotalTime>1</TotalTime>
  <Pages>4</Pages>
  <Words>516</Words>
  <Characters>2788</Characters>
  <Application>Microsoft Office Word</Application>
  <DocSecurity>4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Realizar Alinhamento da Contratação</vt:lpstr>
      <vt:lpstr/>
    </vt:vector>
  </TitlesOfParts>
  <Company>Natura</Company>
  <LinksUpToDate>false</LinksUpToDate>
  <CharactersWithSpaces>3298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Realizar Alinhamento da Contratação</dc:title>
  <dc:creator>BR92644</dc:creator>
  <cp:lastModifiedBy>mvmarque</cp:lastModifiedBy>
  <cp:revision>2</cp:revision>
  <dcterms:created xsi:type="dcterms:W3CDTF">2015-06-09T22:01:00Z</dcterms:created>
  <dcterms:modified xsi:type="dcterms:W3CDTF">2015-06-09T22:01:00Z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0x010100C1A715B2B6353A4A9CF33FBEFB8407E600A7C81DCF692B4A43ACE0DCF41D99D0C7</vt:lpwstr>
  </property>
  <property fmtid="{D5CDD505-2E9C-101B-9397-08002B2CF9AE}" pid="3" name="Cadeia de Processos">
    <vt:lpwstr>180;#Tecnologia da Informação|e761c9a5-143c-49d1-974f-aa9ad7e562d7</vt:lpwstr>
  </property>
  <property fmtid="{D5CDD505-2E9C-101B-9397-08002B2CF9AE}" pid="4" name="TaxKeyword">
    <vt:lpwstr/>
  </property>
  <property fmtid="{D5CDD505-2E9C-101B-9397-08002B2CF9AE}" pid="5" name="TaxKeywordTaxHTField">
    <vt:lpwstr/>
  </property>
  <property fmtid="{D5CDD505-2E9C-101B-9397-08002B2CF9AE}" pid="6" name="Motivo da Revisão">
    <vt:lpwstr>24/11/2014 15:10:09: Revisão do processo. Revião da IT.</vt:lpwstr>
  </property>
  <property fmtid="{D5CDD505-2E9C-101B-9397-08002B2CF9AE}" pid="7" name="WorkflowChangePath">
    <vt:lpwstr>b81220e9-78b4-4273-b219-e30eb124979f,2;b81220e9-78b4-4273-b219-e30eb124979f,7;b81220e9-78b4-4273-b219-e30eb124979f,13;b81220e9-78b4-4273-b219-e30eb124979f,16;b81220e9-78b4-4273-b219-e30eb124979f,21;b81220e9-78b4-4273-b219-e30eb124979f,23;</vt:lpwstr>
  </property>
</Properties>
</file>