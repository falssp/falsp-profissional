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6517E346" w:rsidR="005F3074" w:rsidRPr="00217F7A" w:rsidRDefault="00B31DE6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4-2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B6765"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25/04/2017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77777777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10:30 AM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4F171FDE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TI 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349B0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6616D972" w14:textId="47353D81" w:rsidR="00562A4D" w:rsidRPr="006501F7" w:rsidRDefault="00221690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Nei Henckes, André Morais, Bruno Serpeloni, Raul Ferreira, Jonathas Souza,</w:t>
            </w:r>
            <w:r w:rsidR="00AE517C">
              <w:rPr>
                <w:rFonts w:ascii="Arial" w:hAnsi="Arial"/>
                <w:b/>
                <w:sz w:val="18"/>
                <w:szCs w:val="18"/>
              </w:rPr>
              <w:t xml:space="preserve"> 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AF1C9D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2705CDBC" w:rsidR="00AF1C9D" w:rsidRPr="00F84C6C" w:rsidRDefault="00F84C6C" w:rsidP="00722C0C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</w:rPr>
              <w:t>Definiu-se que serão realizadas war-rooms para ações no backlog</w:t>
            </w:r>
          </w:p>
        </w:tc>
        <w:tc>
          <w:tcPr>
            <w:tcW w:w="2710" w:type="dxa"/>
            <w:vAlign w:val="center"/>
          </w:tcPr>
          <w:p w14:paraId="4343764A" w14:textId="3A102A3E" w:rsidR="00AF1C9D" w:rsidRPr="006501F7" w:rsidRDefault="00F84C6C" w:rsidP="00F84C6C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TODOS</w:t>
            </w:r>
          </w:p>
        </w:tc>
        <w:tc>
          <w:tcPr>
            <w:tcW w:w="2689" w:type="dxa"/>
            <w:vAlign w:val="center"/>
          </w:tcPr>
          <w:p w14:paraId="0E1DE069" w14:textId="16203EB9" w:rsidR="00AF1C9D" w:rsidRPr="006501F7" w:rsidRDefault="00F84C6C" w:rsidP="00F84C6C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26/04 à 28/04</w:t>
            </w:r>
          </w:p>
        </w:tc>
      </w:tr>
      <w:tr w:rsidR="00AF1C9D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34D3F3D3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F17BD10" w14:textId="3D6DB560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4CBD0DD1" w14:textId="7387D7C6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785E749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0DF38CA3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53670D53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3770743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  <w:bookmarkStart w:id="0" w:name="_GoBack"/>
        <w:bookmarkEnd w:id="0"/>
      </w:tr>
      <w:tr w:rsidR="00AF1C9D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5841B22A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BC6A207" w14:textId="26C114A4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E42C733" w14:textId="47EB3E4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53AE3B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1F3FFBB1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16842BE9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67953B3F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75F0D022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26DA5C8" w14:textId="77777777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376A9E52" w14:textId="31F96903" w:rsidR="00DA1D89" w:rsidRPr="009A73DB" w:rsidRDefault="00DA1D89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052C9823" wp14:editId="6EC5B68E">
            <wp:extent cx="6848475" cy="2952750"/>
            <wp:effectExtent l="0" t="0" r="9525" b="0"/>
            <wp:docPr id="2" name="Imagem 2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63C67" w14:textId="77777777" w:rsidR="00B31DE6" w:rsidRDefault="00B31DE6" w:rsidP="007240E0">
      <w:r>
        <w:separator/>
      </w:r>
    </w:p>
  </w:endnote>
  <w:endnote w:type="continuationSeparator" w:id="0">
    <w:p w14:paraId="3BB839AE" w14:textId="77777777" w:rsidR="00B31DE6" w:rsidRDefault="00B31DE6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9B0908" w14:textId="77777777" w:rsidR="00B31DE6" w:rsidRDefault="00B31DE6" w:rsidP="007240E0">
      <w:r>
        <w:separator/>
      </w:r>
    </w:p>
  </w:footnote>
  <w:footnote w:type="continuationSeparator" w:id="0">
    <w:p w14:paraId="346DBDEE" w14:textId="77777777" w:rsidR="00B31DE6" w:rsidRDefault="00B31DE6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103E96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E5A15"/>
    <w:rsid w:val="003003C9"/>
    <w:rsid w:val="00345427"/>
    <w:rsid w:val="00367FA3"/>
    <w:rsid w:val="00373647"/>
    <w:rsid w:val="003B0CCA"/>
    <w:rsid w:val="003D029E"/>
    <w:rsid w:val="003D0392"/>
    <w:rsid w:val="003E6206"/>
    <w:rsid w:val="004003A1"/>
    <w:rsid w:val="00471C74"/>
    <w:rsid w:val="004937B7"/>
    <w:rsid w:val="004966B3"/>
    <w:rsid w:val="005532CA"/>
    <w:rsid w:val="0056233A"/>
    <w:rsid w:val="00562A4D"/>
    <w:rsid w:val="005C13E0"/>
    <w:rsid w:val="005C27C7"/>
    <w:rsid w:val="005C7C16"/>
    <w:rsid w:val="005F3074"/>
    <w:rsid w:val="006317B6"/>
    <w:rsid w:val="00640D8F"/>
    <w:rsid w:val="006501F7"/>
    <w:rsid w:val="00652163"/>
    <w:rsid w:val="00670B4F"/>
    <w:rsid w:val="006801F3"/>
    <w:rsid w:val="006D6A7F"/>
    <w:rsid w:val="006D7F90"/>
    <w:rsid w:val="00722C0C"/>
    <w:rsid w:val="007240E0"/>
    <w:rsid w:val="00762935"/>
    <w:rsid w:val="007A57F6"/>
    <w:rsid w:val="007C56AD"/>
    <w:rsid w:val="007E53AF"/>
    <w:rsid w:val="0089000B"/>
    <w:rsid w:val="00891D92"/>
    <w:rsid w:val="008A1BE6"/>
    <w:rsid w:val="008A5CF8"/>
    <w:rsid w:val="008B6765"/>
    <w:rsid w:val="0091306E"/>
    <w:rsid w:val="00964D18"/>
    <w:rsid w:val="0097759D"/>
    <w:rsid w:val="00984141"/>
    <w:rsid w:val="009A73DB"/>
    <w:rsid w:val="009D5FD7"/>
    <w:rsid w:val="00A21F31"/>
    <w:rsid w:val="00A36ACD"/>
    <w:rsid w:val="00A55770"/>
    <w:rsid w:val="00A827E8"/>
    <w:rsid w:val="00A86EE5"/>
    <w:rsid w:val="00AA7088"/>
    <w:rsid w:val="00AB44EE"/>
    <w:rsid w:val="00AD266D"/>
    <w:rsid w:val="00AE517C"/>
    <w:rsid w:val="00AF1C9D"/>
    <w:rsid w:val="00B31DE6"/>
    <w:rsid w:val="00BD18FF"/>
    <w:rsid w:val="00BF5429"/>
    <w:rsid w:val="00C015E6"/>
    <w:rsid w:val="00C0292E"/>
    <w:rsid w:val="00C16EE4"/>
    <w:rsid w:val="00C967C2"/>
    <w:rsid w:val="00CB2138"/>
    <w:rsid w:val="00CD415B"/>
    <w:rsid w:val="00D20BEE"/>
    <w:rsid w:val="00D21A81"/>
    <w:rsid w:val="00D41D9A"/>
    <w:rsid w:val="00D579A0"/>
    <w:rsid w:val="00D65DD6"/>
    <w:rsid w:val="00DA1D89"/>
    <w:rsid w:val="00DE6355"/>
    <w:rsid w:val="00E537EA"/>
    <w:rsid w:val="00E81B98"/>
    <w:rsid w:val="00EE4DFF"/>
    <w:rsid w:val="00EE639C"/>
    <w:rsid w:val="00F40EA2"/>
    <w:rsid w:val="00F4408F"/>
    <w:rsid w:val="00F84C6C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117261"/>
    <w:rsid w:val="0068468C"/>
    <w:rsid w:val="00892BAD"/>
    <w:rsid w:val="00CB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E11984B-2DD1-4A74-905A-1BEAE1564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</Template>
  <TotalTime>0</TotalTime>
  <Pages>1</Pages>
  <Words>66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2</cp:revision>
  <cp:lastPrinted>2017-04-25T18:19:00Z</cp:lastPrinted>
  <dcterms:created xsi:type="dcterms:W3CDTF">2017-04-25T18:19:00Z</dcterms:created>
  <dcterms:modified xsi:type="dcterms:W3CDTF">2017-04-25T18:19:00Z</dcterms:modified>
</cp:coreProperties>
</file>