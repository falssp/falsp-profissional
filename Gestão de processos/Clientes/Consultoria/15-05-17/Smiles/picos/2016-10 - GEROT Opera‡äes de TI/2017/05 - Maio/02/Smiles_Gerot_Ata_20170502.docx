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236662A6" w:rsidR="005F3074" w:rsidRPr="00217F7A" w:rsidRDefault="007F6AB8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9057B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02/05/2017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42E3030A" w:rsidR="005F3074" w:rsidRPr="00217F7A" w:rsidRDefault="005F3074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>1</w:t>
            </w:r>
            <w:r w:rsidR="0069057B">
              <w:rPr>
                <w:rFonts w:ascii="Arial" w:hAnsi="Arial"/>
                <w:noProof/>
                <w:color w:val="000000"/>
                <w:sz w:val="18"/>
                <w:szCs w:val="18"/>
              </w:rPr>
              <w:t>1:15</w:t>
            </w: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 xml:space="preserve"> AM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4F171FDE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TI Operações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33291EC2" w:rsidR="00562A4D" w:rsidRPr="006501F7" w:rsidRDefault="00221690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André Morais, Bruno Serpeloni, Raul Ferreira</w:t>
            </w:r>
            <w:bookmarkStart w:id="0" w:name="_GoBack"/>
            <w:bookmarkEnd w:id="0"/>
            <w:r>
              <w:rPr>
                <w:rFonts w:ascii="Arial" w:hAnsi="Arial"/>
                <w:b/>
                <w:sz w:val="18"/>
                <w:szCs w:val="18"/>
              </w:rPr>
              <w:t>,</w:t>
            </w:r>
            <w:r w:rsidR="00AE517C">
              <w:rPr>
                <w:rFonts w:ascii="Arial" w:hAnsi="Arial"/>
                <w:b/>
                <w:sz w:val="18"/>
                <w:szCs w:val="18"/>
              </w:rPr>
              <w:t xml:space="preserve"> 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3BA7045F" w:rsidR="00D310F2" w:rsidRPr="00F84C6C" w:rsidRDefault="00D310F2" w:rsidP="00D310F2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</w:rPr>
              <w:t>NGC-3151 poderá ser encerrado</w:t>
            </w:r>
          </w:p>
        </w:tc>
        <w:tc>
          <w:tcPr>
            <w:tcW w:w="2710" w:type="dxa"/>
            <w:vAlign w:val="center"/>
          </w:tcPr>
          <w:p w14:paraId="4343764A" w14:textId="115F7659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André Morais</w:t>
            </w:r>
          </w:p>
        </w:tc>
        <w:tc>
          <w:tcPr>
            <w:tcW w:w="2689" w:type="dxa"/>
            <w:vAlign w:val="center"/>
          </w:tcPr>
          <w:p w14:paraId="0E1DE069" w14:textId="164BF2E6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03/05/2017</w:t>
            </w:r>
          </w:p>
        </w:tc>
      </w:tr>
      <w:tr w:rsidR="00D310F2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7AB22EBA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NGC-3280 Poderá ser encerrado </w:t>
            </w:r>
          </w:p>
        </w:tc>
        <w:tc>
          <w:tcPr>
            <w:tcW w:w="2710" w:type="dxa"/>
            <w:vAlign w:val="center"/>
          </w:tcPr>
          <w:p w14:paraId="7F17BD10" w14:textId="20B79939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Sandra Predolim</w:t>
            </w:r>
          </w:p>
        </w:tc>
        <w:tc>
          <w:tcPr>
            <w:tcW w:w="2689" w:type="dxa"/>
            <w:vAlign w:val="center"/>
          </w:tcPr>
          <w:p w14:paraId="4CBD0DD1" w14:textId="3E7DD8BA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03/05/2017</w:t>
            </w:r>
          </w:p>
        </w:tc>
      </w:tr>
      <w:tr w:rsidR="00AF1C9D" w:rsidRPr="00217F7A" w14:paraId="785E749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0DF38CA3" w14:textId="3084CFF5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53670D53" w14:textId="74A67288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3770743" w14:textId="339EF840" w:rsidR="00AF1C9D" w:rsidRPr="006501F7" w:rsidRDefault="00AF1C9D" w:rsidP="00C674BA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D2E9644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2F47A5D7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AF1C9D" w:rsidRPr="00217F7A" w:rsidRDefault="006501F7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AF1C9D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5A5AE1AC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>Analisar Chamados Estourados</w:t>
            </w:r>
          </w:p>
        </w:tc>
        <w:tc>
          <w:tcPr>
            <w:tcW w:w="2710" w:type="dxa"/>
            <w:vAlign w:val="center"/>
          </w:tcPr>
          <w:p w14:paraId="6BC6A207" w14:textId="6B9064F7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Bruno Serpeloni</w:t>
            </w:r>
          </w:p>
        </w:tc>
        <w:tc>
          <w:tcPr>
            <w:tcW w:w="2689" w:type="dxa"/>
            <w:vAlign w:val="center"/>
          </w:tcPr>
          <w:p w14:paraId="3E42C733" w14:textId="1D7E3DA3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05/05/2017</w:t>
            </w:r>
          </w:p>
        </w:tc>
      </w:tr>
      <w:tr w:rsidR="00AF1C9D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53AE3B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1F3FFBB1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16842BE9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67953B3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5F0D02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26DA5C8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76A9E52" w14:textId="1E83D4CB" w:rsidR="00DA1D89" w:rsidRPr="009A73DB" w:rsidRDefault="009E70E0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26814E4D" wp14:editId="05801A76">
            <wp:extent cx="6854190" cy="3450590"/>
            <wp:effectExtent l="0" t="0" r="3810" b="0"/>
            <wp:docPr id="3" name="Imagem 3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907C38" w14:textId="77777777" w:rsidR="007F6AB8" w:rsidRDefault="007F6AB8" w:rsidP="007240E0">
      <w:r>
        <w:separator/>
      </w:r>
    </w:p>
  </w:endnote>
  <w:endnote w:type="continuationSeparator" w:id="0">
    <w:p w14:paraId="65FBB9C2" w14:textId="77777777" w:rsidR="007F6AB8" w:rsidRDefault="007F6AB8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66F3F9" w14:textId="77777777" w:rsidR="007F6AB8" w:rsidRDefault="007F6AB8" w:rsidP="007240E0">
      <w:r>
        <w:separator/>
      </w:r>
    </w:p>
  </w:footnote>
  <w:footnote w:type="continuationSeparator" w:id="0">
    <w:p w14:paraId="1458FBD1" w14:textId="77777777" w:rsidR="007F6AB8" w:rsidRDefault="007F6AB8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103E96"/>
    <w:rsid w:val="00133CCD"/>
    <w:rsid w:val="00162AF3"/>
    <w:rsid w:val="001743AC"/>
    <w:rsid w:val="001C0594"/>
    <w:rsid w:val="00207FC1"/>
    <w:rsid w:val="00217F7A"/>
    <w:rsid w:val="00221690"/>
    <w:rsid w:val="00280008"/>
    <w:rsid w:val="002C5C83"/>
    <w:rsid w:val="002E5A15"/>
    <w:rsid w:val="003003C9"/>
    <w:rsid w:val="00345427"/>
    <w:rsid w:val="00367FA3"/>
    <w:rsid w:val="00373647"/>
    <w:rsid w:val="003B0CCA"/>
    <w:rsid w:val="003D029E"/>
    <w:rsid w:val="003D0392"/>
    <w:rsid w:val="003E6206"/>
    <w:rsid w:val="004003A1"/>
    <w:rsid w:val="00471C74"/>
    <w:rsid w:val="004937B7"/>
    <w:rsid w:val="004966B3"/>
    <w:rsid w:val="005532CA"/>
    <w:rsid w:val="0056233A"/>
    <w:rsid w:val="00562A4D"/>
    <w:rsid w:val="005C13E0"/>
    <w:rsid w:val="005C27C7"/>
    <w:rsid w:val="005C7C16"/>
    <w:rsid w:val="005F3074"/>
    <w:rsid w:val="006317B6"/>
    <w:rsid w:val="00640D8F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62935"/>
    <w:rsid w:val="007A57F6"/>
    <w:rsid w:val="007C56AD"/>
    <w:rsid w:val="007E53AF"/>
    <w:rsid w:val="007F6AB8"/>
    <w:rsid w:val="0089000B"/>
    <w:rsid w:val="00891D92"/>
    <w:rsid w:val="008A1BE6"/>
    <w:rsid w:val="008A5CF8"/>
    <w:rsid w:val="008B6765"/>
    <w:rsid w:val="0091306E"/>
    <w:rsid w:val="00964D18"/>
    <w:rsid w:val="0097759D"/>
    <w:rsid w:val="00984141"/>
    <w:rsid w:val="009A73DB"/>
    <w:rsid w:val="009D5FD7"/>
    <w:rsid w:val="009E70E0"/>
    <w:rsid w:val="00A21F31"/>
    <w:rsid w:val="00A36ACD"/>
    <w:rsid w:val="00A55770"/>
    <w:rsid w:val="00A827E8"/>
    <w:rsid w:val="00A86EE5"/>
    <w:rsid w:val="00AA7088"/>
    <w:rsid w:val="00AB44EE"/>
    <w:rsid w:val="00AD266D"/>
    <w:rsid w:val="00AE517C"/>
    <w:rsid w:val="00AF1C9D"/>
    <w:rsid w:val="00B31DE6"/>
    <w:rsid w:val="00BD18FF"/>
    <w:rsid w:val="00BF5429"/>
    <w:rsid w:val="00C015E6"/>
    <w:rsid w:val="00C0292E"/>
    <w:rsid w:val="00C16EE4"/>
    <w:rsid w:val="00C674BA"/>
    <w:rsid w:val="00C967C2"/>
    <w:rsid w:val="00CB2138"/>
    <w:rsid w:val="00CD415B"/>
    <w:rsid w:val="00D20BEE"/>
    <w:rsid w:val="00D21A81"/>
    <w:rsid w:val="00D310F2"/>
    <w:rsid w:val="00D41D9A"/>
    <w:rsid w:val="00D579A0"/>
    <w:rsid w:val="00D65DD6"/>
    <w:rsid w:val="00DA1D89"/>
    <w:rsid w:val="00DE6355"/>
    <w:rsid w:val="00E537EA"/>
    <w:rsid w:val="00E81B98"/>
    <w:rsid w:val="00EE4DFF"/>
    <w:rsid w:val="00EE639C"/>
    <w:rsid w:val="00F40EA2"/>
    <w:rsid w:val="00F4408F"/>
    <w:rsid w:val="00F84C6C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117261"/>
    <w:rsid w:val="00122837"/>
    <w:rsid w:val="0068468C"/>
    <w:rsid w:val="00892BAD"/>
    <w:rsid w:val="00CB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42E4716-C1F2-4212-9CE6-8F6F9FFAD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</Template>
  <TotalTime>32</TotalTime>
  <Pages>1</Pages>
  <Words>74</Words>
  <Characters>401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4</cp:revision>
  <cp:lastPrinted>2017-04-25T18:19:00Z</cp:lastPrinted>
  <dcterms:created xsi:type="dcterms:W3CDTF">2017-04-25T18:19:00Z</dcterms:created>
  <dcterms:modified xsi:type="dcterms:W3CDTF">2017-05-02T14:50:00Z</dcterms:modified>
</cp:coreProperties>
</file>