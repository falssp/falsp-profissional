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728" w:rsidRDefault="00266728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384"/>
        <w:gridCol w:w="2552"/>
        <w:gridCol w:w="2551"/>
        <w:gridCol w:w="2158"/>
      </w:tblGrid>
      <w:tr w:rsidR="00266728" w:rsidRPr="00435C60" w:rsidTr="00266728">
        <w:tc>
          <w:tcPr>
            <w:tcW w:w="8645" w:type="dxa"/>
            <w:gridSpan w:val="4"/>
            <w:shd w:val="clear" w:color="auto" w:fill="365F91" w:themeFill="accent1" w:themeFillShade="BF"/>
          </w:tcPr>
          <w:p w:rsidR="00266728" w:rsidRPr="00435C60" w:rsidRDefault="00266728" w:rsidP="00266728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IDENTIFICAÇÃO</w:t>
            </w:r>
          </w:p>
        </w:tc>
      </w:tr>
      <w:tr w:rsidR="00266728" w:rsidRPr="00435C60" w:rsidTr="00561D92">
        <w:tc>
          <w:tcPr>
            <w:tcW w:w="1384" w:type="dxa"/>
            <w:shd w:val="clear" w:color="auto" w:fill="365F91" w:themeFill="accent1" w:themeFillShade="BF"/>
          </w:tcPr>
          <w:p w:rsidR="00266728" w:rsidRPr="00435C60" w:rsidRDefault="00266728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Projeto: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266728" w:rsidRPr="00435C60" w:rsidRDefault="00266728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:rsidR="00266728" w:rsidRPr="00435C60" w:rsidRDefault="00874820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Líder</w:t>
            </w:r>
            <w:r w:rsidR="00561D92"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 xml:space="preserve"> de Projeto:</w:t>
            </w:r>
          </w:p>
        </w:tc>
        <w:tc>
          <w:tcPr>
            <w:tcW w:w="2158" w:type="dxa"/>
            <w:shd w:val="clear" w:color="auto" w:fill="F2F2F2" w:themeFill="background1" w:themeFillShade="F2"/>
          </w:tcPr>
          <w:p w:rsidR="00266728" w:rsidRPr="00435C60" w:rsidRDefault="00266728" w:rsidP="00266728">
            <w:pPr>
              <w:rPr>
                <w:sz w:val="20"/>
                <w:szCs w:val="20"/>
                <w:lang w:eastAsia="pt-BR"/>
              </w:rPr>
            </w:pPr>
          </w:p>
        </w:tc>
      </w:tr>
      <w:tr w:rsidR="00561D92" w:rsidRPr="00435C60" w:rsidTr="00561D92">
        <w:tc>
          <w:tcPr>
            <w:tcW w:w="1384" w:type="dxa"/>
            <w:shd w:val="clear" w:color="auto" w:fill="365F91" w:themeFill="accent1" w:themeFillShade="BF"/>
          </w:tcPr>
          <w:p w:rsidR="00561D92" w:rsidRPr="00435C60" w:rsidRDefault="00561D92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Cliente: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:rsidR="00561D92" w:rsidRPr="00435C60" w:rsidRDefault="00561D92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Patrocinador:</w:t>
            </w:r>
          </w:p>
        </w:tc>
        <w:tc>
          <w:tcPr>
            <w:tcW w:w="2158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</w:tr>
    </w:tbl>
    <w:p w:rsidR="00266728" w:rsidRPr="00435C60" w:rsidRDefault="00266728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219"/>
        <w:gridCol w:w="2268"/>
        <w:gridCol w:w="2126"/>
      </w:tblGrid>
      <w:tr w:rsidR="004009F1" w:rsidRPr="00435C60" w:rsidTr="00A33A21">
        <w:tc>
          <w:tcPr>
            <w:tcW w:w="8613" w:type="dxa"/>
            <w:gridSpan w:val="3"/>
            <w:shd w:val="clear" w:color="auto" w:fill="365F91" w:themeFill="accent1" w:themeFillShade="BF"/>
          </w:tcPr>
          <w:p w:rsidR="004009F1" w:rsidRPr="00435C60" w:rsidRDefault="00561D92" w:rsidP="00B005E7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b/>
                <w:color w:val="FFFFFF" w:themeColor="background1"/>
                <w:sz w:val="20"/>
                <w:szCs w:val="20"/>
                <w:lang w:eastAsia="pt-BR"/>
              </w:rPr>
              <w:t>RELAÇÃO DAS ENTREGAS DO PROJETO</w:t>
            </w:r>
          </w:p>
        </w:tc>
      </w:tr>
      <w:tr w:rsidR="00561D92" w:rsidRPr="00435C60" w:rsidTr="00561D92">
        <w:tc>
          <w:tcPr>
            <w:tcW w:w="4219" w:type="dxa"/>
            <w:shd w:val="clear" w:color="auto" w:fill="365F91" w:themeFill="accent1" w:themeFillShade="BF"/>
          </w:tcPr>
          <w:p w:rsidR="00561D92" w:rsidRPr="00435C60" w:rsidRDefault="00561D92" w:rsidP="0074566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Descrição da Entrega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561D92" w:rsidRPr="00435C60" w:rsidRDefault="00561D92" w:rsidP="0074566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b/>
                <w:color w:val="FFFFFF" w:themeColor="background1"/>
                <w:sz w:val="20"/>
                <w:szCs w:val="20"/>
                <w:lang w:eastAsia="pt-BR"/>
              </w:rPr>
              <w:t>Fase</w:t>
            </w:r>
          </w:p>
        </w:tc>
        <w:tc>
          <w:tcPr>
            <w:tcW w:w="2126" w:type="dxa"/>
            <w:shd w:val="clear" w:color="auto" w:fill="365F91" w:themeFill="accent1" w:themeFillShade="BF"/>
          </w:tcPr>
          <w:p w:rsidR="00561D92" w:rsidRPr="00435C60" w:rsidRDefault="00561D92" w:rsidP="0074566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Data da Entrega</w:t>
            </w:r>
          </w:p>
        </w:tc>
      </w:tr>
      <w:tr w:rsidR="00561D92" w:rsidRPr="00435C60" w:rsidTr="00561D92">
        <w:tc>
          <w:tcPr>
            <w:tcW w:w="4219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561D92" w:rsidRPr="00435C60" w:rsidTr="00561D92">
        <w:tc>
          <w:tcPr>
            <w:tcW w:w="4219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561D92" w:rsidRPr="00435C60" w:rsidTr="00561D92">
        <w:tc>
          <w:tcPr>
            <w:tcW w:w="4219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561D92" w:rsidRPr="00435C60" w:rsidTr="00561D92">
        <w:tc>
          <w:tcPr>
            <w:tcW w:w="4219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561D92" w:rsidRPr="00435C60" w:rsidTr="00561D92">
        <w:tc>
          <w:tcPr>
            <w:tcW w:w="4219" w:type="dxa"/>
            <w:shd w:val="clear" w:color="auto" w:fill="F2F2F2" w:themeFill="background1" w:themeFillShade="F2"/>
          </w:tcPr>
          <w:p w:rsidR="00561D92" w:rsidRPr="00435C60" w:rsidRDefault="00561D92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:rsidR="00561D92" w:rsidRPr="00435C60" w:rsidRDefault="00561D92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</w:tbl>
    <w:p w:rsidR="00266728" w:rsidRDefault="00266728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2"/>
      </w:tblGrid>
      <w:tr w:rsidR="008D06EC" w:rsidTr="008D06EC">
        <w:tc>
          <w:tcPr>
            <w:tcW w:w="8645" w:type="dxa"/>
            <w:gridSpan w:val="4"/>
            <w:shd w:val="clear" w:color="auto" w:fill="365F91" w:themeFill="accent1" w:themeFillShade="BF"/>
          </w:tcPr>
          <w:p w:rsidR="008D06EC" w:rsidRPr="008D06EC" w:rsidRDefault="008D06EC" w:rsidP="008D06E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8D06EC">
              <w:rPr>
                <w:b/>
                <w:color w:val="FFFFFF" w:themeColor="background1"/>
                <w:sz w:val="20"/>
                <w:szCs w:val="20"/>
                <w:lang w:eastAsia="pt-BR"/>
              </w:rPr>
              <w:t>RESULTADOS DO PROJETO</w:t>
            </w:r>
          </w:p>
        </w:tc>
      </w:tr>
      <w:tr w:rsidR="008D06EC" w:rsidTr="008D06EC">
        <w:tc>
          <w:tcPr>
            <w:tcW w:w="2161" w:type="dxa"/>
            <w:shd w:val="clear" w:color="auto" w:fill="365F91" w:themeFill="accent1" w:themeFillShade="BF"/>
          </w:tcPr>
          <w:p w:rsidR="008D06EC" w:rsidRPr="008D06EC" w:rsidRDefault="008D06EC" w:rsidP="008D06E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8D06EC">
              <w:rPr>
                <w:b/>
                <w:color w:val="FFFFFF" w:themeColor="background1"/>
                <w:sz w:val="20"/>
                <w:szCs w:val="20"/>
                <w:lang w:eastAsia="pt-BR"/>
              </w:rPr>
              <w:t>Objetivos</w:t>
            </w:r>
          </w:p>
        </w:tc>
        <w:tc>
          <w:tcPr>
            <w:tcW w:w="2161" w:type="dxa"/>
            <w:shd w:val="clear" w:color="auto" w:fill="365F91" w:themeFill="accent1" w:themeFillShade="BF"/>
          </w:tcPr>
          <w:p w:rsidR="008D06EC" w:rsidRPr="008D06EC" w:rsidRDefault="008D06EC" w:rsidP="008D06E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8D06EC">
              <w:rPr>
                <w:b/>
                <w:color w:val="FFFFFF" w:themeColor="background1"/>
                <w:sz w:val="20"/>
                <w:szCs w:val="20"/>
                <w:lang w:eastAsia="pt-BR"/>
              </w:rPr>
              <w:t>Previsto</w:t>
            </w:r>
          </w:p>
        </w:tc>
        <w:tc>
          <w:tcPr>
            <w:tcW w:w="2161" w:type="dxa"/>
            <w:shd w:val="clear" w:color="auto" w:fill="365F91" w:themeFill="accent1" w:themeFillShade="BF"/>
          </w:tcPr>
          <w:p w:rsidR="008D06EC" w:rsidRPr="008D06EC" w:rsidRDefault="008D06EC" w:rsidP="008D06E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8D06EC">
              <w:rPr>
                <w:b/>
                <w:color w:val="FFFFFF" w:themeColor="background1"/>
                <w:sz w:val="20"/>
                <w:szCs w:val="20"/>
                <w:lang w:eastAsia="pt-BR"/>
              </w:rPr>
              <w:t>Realizado</w:t>
            </w:r>
          </w:p>
        </w:tc>
        <w:tc>
          <w:tcPr>
            <w:tcW w:w="2162" w:type="dxa"/>
            <w:shd w:val="clear" w:color="auto" w:fill="365F91" w:themeFill="accent1" w:themeFillShade="BF"/>
          </w:tcPr>
          <w:p w:rsidR="008D06EC" w:rsidRPr="008D06EC" w:rsidRDefault="008D06EC" w:rsidP="008D06E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8D06EC">
              <w:rPr>
                <w:b/>
                <w:color w:val="FFFFFF" w:themeColor="background1"/>
                <w:sz w:val="20"/>
                <w:szCs w:val="20"/>
                <w:lang w:eastAsia="pt-BR"/>
              </w:rPr>
              <w:t>Desvio</w:t>
            </w:r>
          </w:p>
        </w:tc>
      </w:tr>
      <w:tr w:rsidR="008D06EC" w:rsidTr="008D06EC">
        <w:tc>
          <w:tcPr>
            <w:tcW w:w="2161" w:type="dxa"/>
            <w:shd w:val="clear" w:color="auto" w:fill="F2F2F2" w:themeFill="background1" w:themeFillShade="F2"/>
          </w:tcPr>
          <w:p w:rsidR="008D06EC" w:rsidRDefault="008D06EC" w:rsidP="00266728">
            <w:pPr>
              <w:rPr>
                <w:sz w:val="20"/>
                <w:szCs w:val="20"/>
                <w:lang w:eastAsia="pt-BR"/>
              </w:rPr>
            </w:pPr>
            <w:r>
              <w:rPr>
                <w:sz w:val="20"/>
                <w:szCs w:val="20"/>
                <w:lang w:eastAsia="pt-BR"/>
              </w:rPr>
              <w:t>Prazo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:rsidR="008D06EC" w:rsidRDefault="008D06EC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61" w:type="dxa"/>
            <w:shd w:val="clear" w:color="auto" w:fill="F2F2F2" w:themeFill="background1" w:themeFillShade="F2"/>
          </w:tcPr>
          <w:p w:rsidR="008D06EC" w:rsidRDefault="008D06EC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:rsidR="008D06EC" w:rsidRDefault="008D06EC" w:rsidP="00D961A9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</w:tr>
      <w:tr w:rsidR="008D06EC" w:rsidTr="008D06EC">
        <w:tc>
          <w:tcPr>
            <w:tcW w:w="2161" w:type="dxa"/>
            <w:shd w:val="clear" w:color="auto" w:fill="F2F2F2" w:themeFill="background1" w:themeFillShade="F2"/>
          </w:tcPr>
          <w:p w:rsidR="008D06EC" w:rsidRDefault="00544187" w:rsidP="00266728">
            <w:pPr>
              <w:rPr>
                <w:sz w:val="20"/>
                <w:szCs w:val="20"/>
                <w:lang w:eastAsia="pt-BR"/>
              </w:rPr>
            </w:pPr>
            <w:r>
              <w:rPr>
                <w:sz w:val="20"/>
                <w:szCs w:val="20"/>
                <w:lang w:eastAsia="pt-BR"/>
              </w:rPr>
              <w:t>Orçamento</w:t>
            </w:r>
            <w:r w:rsidR="008D06EC">
              <w:rPr>
                <w:sz w:val="20"/>
                <w:szCs w:val="20"/>
                <w:lang w:eastAsia="pt-BR"/>
              </w:rPr>
              <w:t xml:space="preserve"> (R$)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:rsidR="008D06EC" w:rsidRDefault="008D06EC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61" w:type="dxa"/>
            <w:shd w:val="clear" w:color="auto" w:fill="F2F2F2" w:themeFill="background1" w:themeFillShade="F2"/>
          </w:tcPr>
          <w:p w:rsidR="008D06EC" w:rsidRDefault="008D06EC" w:rsidP="00711723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:rsidR="008D06EC" w:rsidRDefault="008D06EC" w:rsidP="00D961A9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</w:tr>
    </w:tbl>
    <w:p w:rsidR="008D06EC" w:rsidRPr="00435C60" w:rsidRDefault="008D06EC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45"/>
      </w:tblGrid>
      <w:tr w:rsidR="00B005E7" w:rsidRPr="00435C60" w:rsidTr="00B005E7">
        <w:tc>
          <w:tcPr>
            <w:tcW w:w="8645" w:type="dxa"/>
            <w:shd w:val="clear" w:color="auto" w:fill="365F91" w:themeFill="accent1" w:themeFillShade="BF"/>
          </w:tcPr>
          <w:p w:rsidR="00B005E7" w:rsidRPr="00435C60" w:rsidRDefault="00B005E7" w:rsidP="008D06EC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 xml:space="preserve">ACEITE CONDICIONAL </w:t>
            </w:r>
            <w:r w:rsidR="008D06EC">
              <w:rPr>
                <w:b/>
                <w:color w:val="FFFFFF" w:themeColor="background1"/>
                <w:sz w:val="20"/>
                <w:szCs w:val="20"/>
                <w:lang w:eastAsia="pt-BR"/>
              </w:rPr>
              <w:t>DO ENCERRAMENTO DO PROJETO</w:t>
            </w:r>
          </w:p>
        </w:tc>
      </w:tr>
      <w:tr w:rsidR="00B005E7" w:rsidRPr="00435C60" w:rsidTr="00B005E7">
        <w:tc>
          <w:tcPr>
            <w:tcW w:w="8645" w:type="dxa"/>
            <w:shd w:val="clear" w:color="auto" w:fill="F2F2F2" w:themeFill="background1" w:themeFillShade="F2"/>
          </w:tcPr>
          <w:p w:rsidR="00B005E7" w:rsidRPr="00435C60" w:rsidRDefault="00B005E7" w:rsidP="008D6FAB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B005E7" w:rsidRDefault="00B005E7" w:rsidP="008D6FAB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435C60" w:rsidRPr="00435C60" w:rsidRDefault="00435C60" w:rsidP="008D6FAB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CA5C81" w:rsidRPr="00435C60" w:rsidRDefault="00CA5C81" w:rsidP="008D6FAB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CA5C81" w:rsidRPr="00435C60" w:rsidRDefault="00CA5C81" w:rsidP="008D6FAB">
            <w:pPr>
              <w:jc w:val="both"/>
              <w:rPr>
                <w:sz w:val="20"/>
                <w:szCs w:val="20"/>
                <w:lang w:eastAsia="pt-BR"/>
              </w:rPr>
            </w:pPr>
          </w:p>
        </w:tc>
      </w:tr>
    </w:tbl>
    <w:p w:rsidR="00B005E7" w:rsidRPr="00435C60" w:rsidRDefault="00B005E7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322"/>
        <w:gridCol w:w="4323"/>
      </w:tblGrid>
      <w:tr w:rsidR="00BE40C4" w:rsidRPr="00435C60" w:rsidTr="00BE40C4">
        <w:tc>
          <w:tcPr>
            <w:tcW w:w="4322" w:type="dxa"/>
            <w:shd w:val="clear" w:color="auto" w:fill="365F91" w:themeFill="accent1" w:themeFillShade="BF"/>
          </w:tcPr>
          <w:p w:rsidR="00BE40C4" w:rsidRPr="00435C60" w:rsidRDefault="008D06EC" w:rsidP="00BE40C4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b/>
                <w:color w:val="FFFFFF" w:themeColor="background1"/>
                <w:sz w:val="20"/>
                <w:szCs w:val="20"/>
                <w:lang w:eastAsia="pt-BR"/>
              </w:rPr>
              <w:t>APROVADO</w:t>
            </w:r>
            <w:r w:rsidR="00BE40C4"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 xml:space="preserve"> POR</w:t>
            </w:r>
          </w:p>
        </w:tc>
        <w:tc>
          <w:tcPr>
            <w:tcW w:w="4323" w:type="dxa"/>
            <w:shd w:val="clear" w:color="auto" w:fill="365F91" w:themeFill="accent1" w:themeFillShade="BF"/>
          </w:tcPr>
          <w:p w:rsidR="00BE40C4" w:rsidRPr="00435C60" w:rsidRDefault="00BE40C4" w:rsidP="00B005E7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DATA DA APROVAÇÃO</w:t>
            </w:r>
          </w:p>
        </w:tc>
      </w:tr>
      <w:tr w:rsidR="00B005E7" w:rsidRPr="00435C60" w:rsidTr="00BE40C4">
        <w:tc>
          <w:tcPr>
            <w:tcW w:w="4322" w:type="dxa"/>
            <w:shd w:val="clear" w:color="auto" w:fill="F2F2F2" w:themeFill="background1" w:themeFillShade="F2"/>
          </w:tcPr>
          <w:p w:rsidR="00B005E7" w:rsidRPr="00435C60" w:rsidRDefault="00B005E7" w:rsidP="00266728">
            <w:pPr>
              <w:rPr>
                <w:sz w:val="20"/>
                <w:szCs w:val="20"/>
                <w:lang w:eastAsia="pt-BR"/>
              </w:rPr>
            </w:pPr>
          </w:p>
          <w:p w:rsidR="00BE40C4" w:rsidRPr="00435C60" w:rsidRDefault="00BE40C4" w:rsidP="00266728">
            <w:pPr>
              <w:rPr>
                <w:sz w:val="20"/>
                <w:szCs w:val="20"/>
                <w:lang w:eastAsia="pt-BR"/>
              </w:rPr>
            </w:pPr>
          </w:p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sz w:val="20"/>
                <w:szCs w:val="20"/>
                <w:lang w:eastAsia="pt-BR"/>
              </w:rPr>
              <w:t>___________________</w:t>
            </w:r>
            <w:r w:rsidRPr="00435C60">
              <w:rPr>
                <w:sz w:val="20"/>
                <w:szCs w:val="20"/>
                <w:lang w:eastAsia="pt-BR"/>
              </w:rPr>
              <w:softHyphen/>
            </w:r>
            <w:r w:rsidRPr="00435C60">
              <w:rPr>
                <w:sz w:val="20"/>
                <w:szCs w:val="20"/>
                <w:lang w:eastAsia="pt-BR"/>
              </w:rPr>
              <w:softHyphen/>
              <w:t>_____</w:t>
            </w:r>
          </w:p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sz w:val="20"/>
                <w:szCs w:val="20"/>
                <w:lang w:eastAsia="pt-BR"/>
              </w:rPr>
              <w:t>Nome</w:t>
            </w:r>
          </w:p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sz w:val="20"/>
                <w:szCs w:val="20"/>
                <w:lang w:eastAsia="pt-BR"/>
              </w:rPr>
              <w:t>Papel no Projeto</w:t>
            </w:r>
          </w:p>
        </w:tc>
        <w:tc>
          <w:tcPr>
            <w:tcW w:w="4323" w:type="dxa"/>
            <w:shd w:val="clear" w:color="auto" w:fill="F2F2F2" w:themeFill="background1" w:themeFillShade="F2"/>
          </w:tcPr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</w:tr>
    </w:tbl>
    <w:p w:rsidR="00B005E7" w:rsidRDefault="00B005E7" w:rsidP="00266728">
      <w:pPr>
        <w:rPr>
          <w:sz w:val="20"/>
          <w:szCs w:val="20"/>
          <w:lang w:eastAsia="pt-BR"/>
        </w:rPr>
      </w:pPr>
    </w:p>
    <w:p w:rsidR="003A2B12" w:rsidRPr="00634F3A" w:rsidRDefault="003A2B12" w:rsidP="00A829C3">
      <w:pPr>
        <w:rPr>
          <w:sz w:val="20"/>
          <w:szCs w:val="20"/>
          <w:lang w:eastAsia="pt-BR"/>
        </w:rPr>
      </w:pPr>
    </w:p>
    <w:sectPr w:rsidR="003A2B12" w:rsidRPr="00634F3A" w:rsidSect="001128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961" w:rsidRDefault="00745961">
      <w:r>
        <w:separator/>
      </w:r>
    </w:p>
  </w:endnote>
  <w:endnote w:type="continuationSeparator" w:id="0">
    <w:p w:rsidR="00745961" w:rsidRDefault="0074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3C03" w:rsidRDefault="00AE3C0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="00947B2E" w:rsidRPr="00266858">
            <w:fldChar w:fldCharType="begin"/>
          </w:r>
          <w:r w:rsidRPr="00266858">
            <w:instrText>PAGE  \* Arabic  \* MERGEFORMAT</w:instrText>
          </w:r>
          <w:r w:rsidR="00947B2E" w:rsidRPr="00266858">
            <w:fldChar w:fldCharType="separate"/>
          </w:r>
          <w:r w:rsidR="00AE3C03">
            <w:rPr>
              <w:noProof/>
            </w:rPr>
            <w:t>1</w:t>
          </w:r>
          <w:r w:rsidR="00947B2E"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3C03" w:rsidRDefault="00AE3C0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961" w:rsidRDefault="00745961">
      <w:r>
        <w:separator/>
      </w:r>
    </w:p>
  </w:footnote>
  <w:footnote w:type="continuationSeparator" w:id="0">
    <w:p w:rsidR="00745961" w:rsidRDefault="007459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BD0DDD" w:rsidTr="005D6D3B">
      <w:trPr>
        <w:trHeight w:val="1040"/>
      </w:trPr>
      <w:tc>
        <w:tcPr>
          <w:tcW w:w="1951" w:type="dxa"/>
        </w:tcPr>
        <w:p w:rsidR="00BD0DDD" w:rsidRDefault="00AE3C03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E908380" wp14:editId="591172FB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</w:tc>
      <w:tc>
        <w:tcPr>
          <w:tcW w:w="6694" w:type="dxa"/>
          <w:vAlign w:val="center"/>
        </w:tcPr>
        <w:p w:rsidR="00BD0DDD" w:rsidRPr="00260D74" w:rsidRDefault="00561D92" w:rsidP="00BD0DDD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Relatório de Encerramento do Projeto</w:t>
          </w:r>
        </w:p>
      </w:tc>
    </w:tr>
  </w:tbl>
  <w:p w:rsidR="001347B6" w:rsidRDefault="001347B6" w:rsidP="00B87D24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3C03" w:rsidRDefault="00AE3C0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E13584"/>
    <w:multiLevelType w:val="multilevel"/>
    <w:tmpl w:val="DD6AED6E"/>
    <w:lvl w:ilvl="0">
      <w:start w:val="1"/>
      <w:numFmt w:val="ordinal"/>
      <w:lvlText w:val="%1"/>
      <w:legacy w:legacy="1" w:legacySpace="0" w:legacyIndent="283"/>
      <w:lvlJc w:val="left"/>
      <w:pPr>
        <w:ind w:left="283" w:hanging="283"/>
      </w:pPr>
    </w:lvl>
    <w:lvl w:ilvl="1">
      <w:start w:val="1"/>
      <w:numFmt w:val="none"/>
      <w:lvlText w:val=""/>
      <w:legacy w:legacy="1" w:legacySpace="57" w:legacyIndent="283"/>
      <w:lvlJc w:val="left"/>
      <w:pPr>
        <w:ind w:left="566" w:hanging="283"/>
      </w:pPr>
    </w:lvl>
    <w:lvl w:ilvl="2">
      <w:start w:val="1"/>
      <w:numFmt w:val="decimal"/>
      <w:lvlText w:val="%3"/>
      <w:legacy w:legacy="1" w:legacySpace="0" w:legacyIndent="284"/>
      <w:lvlJc w:val="left"/>
      <w:pPr>
        <w:ind w:left="850" w:hanging="284"/>
      </w:pPr>
    </w:lvl>
    <w:lvl w:ilvl="3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4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5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6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7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8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BD27B07"/>
    <w:multiLevelType w:val="hybridMultilevel"/>
    <w:tmpl w:val="29E6AC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lvl w:ilvl="0">
        <w:start w:val="1"/>
        <w:numFmt w:val="ordinal"/>
        <w:lvlText w:val="%1"/>
        <w:legacy w:legacy="1" w:legacySpace="0" w:legacyIndent="283"/>
        <w:lvlJc w:val="left"/>
        <w:pPr>
          <w:ind w:left="283" w:hanging="283"/>
        </w:pPr>
      </w:lvl>
    </w:lvlOverride>
    <w:lvlOverride w:ilvl="1">
      <w:lvl w:ilvl="1">
        <w:start w:val="1"/>
        <w:numFmt w:val="none"/>
        <w:lvlText w:val=""/>
        <w:legacy w:legacy="1" w:legacySpace="57" w:legacyIndent="283"/>
        <w:lvlJc w:val="left"/>
        <w:pPr>
          <w:ind w:left="566" w:hanging="283"/>
        </w:pPr>
      </w:lvl>
    </w:lvlOverride>
    <w:lvlOverride w:ilvl="2">
      <w:lvl w:ilvl="2">
        <w:start w:val="1"/>
        <w:numFmt w:val="decimal"/>
        <w:lvlText w:val="%3"/>
        <w:legacy w:legacy="1" w:legacySpace="0" w:legacyIndent="284"/>
        <w:lvlJc w:val="left"/>
        <w:pPr>
          <w:ind w:left="850" w:hanging="284"/>
        </w:pPr>
      </w:lvl>
    </w:lvlOverride>
    <w:lvlOverride w:ilvl="3">
      <w:lvl w:ilvl="3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4">
      <w:lvl w:ilvl="4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6">
      <w:lvl w:ilvl="6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7">
      <w:lvl w:ilvl="7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8">
      <w:lvl w:ilvl="8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6728"/>
    <w:rsid w:val="0009624A"/>
    <w:rsid w:val="000C1509"/>
    <w:rsid w:val="00112870"/>
    <w:rsid w:val="00115B67"/>
    <w:rsid w:val="001347B6"/>
    <w:rsid w:val="00144BED"/>
    <w:rsid w:val="002257AA"/>
    <w:rsid w:val="00260D74"/>
    <w:rsid w:val="00266728"/>
    <w:rsid w:val="00290208"/>
    <w:rsid w:val="002A3544"/>
    <w:rsid w:val="003161C7"/>
    <w:rsid w:val="003A2B12"/>
    <w:rsid w:val="004009F1"/>
    <w:rsid w:val="00435C60"/>
    <w:rsid w:val="004D4206"/>
    <w:rsid w:val="004F7AB0"/>
    <w:rsid w:val="00510D02"/>
    <w:rsid w:val="00544187"/>
    <w:rsid w:val="00561D92"/>
    <w:rsid w:val="0057164F"/>
    <w:rsid w:val="005E10B9"/>
    <w:rsid w:val="00634F3A"/>
    <w:rsid w:val="006A557D"/>
    <w:rsid w:val="00711723"/>
    <w:rsid w:val="0074566C"/>
    <w:rsid w:val="00745961"/>
    <w:rsid w:val="00874820"/>
    <w:rsid w:val="008B1DD3"/>
    <w:rsid w:val="008D06EC"/>
    <w:rsid w:val="008D6175"/>
    <w:rsid w:val="008D6FAB"/>
    <w:rsid w:val="00947B2E"/>
    <w:rsid w:val="009928A9"/>
    <w:rsid w:val="009A2D42"/>
    <w:rsid w:val="00A33A21"/>
    <w:rsid w:val="00A340C6"/>
    <w:rsid w:val="00A43BD0"/>
    <w:rsid w:val="00A829C3"/>
    <w:rsid w:val="00AE3C03"/>
    <w:rsid w:val="00B005E7"/>
    <w:rsid w:val="00B60B93"/>
    <w:rsid w:val="00B87D24"/>
    <w:rsid w:val="00BB5619"/>
    <w:rsid w:val="00BC28B8"/>
    <w:rsid w:val="00BD0DDD"/>
    <w:rsid w:val="00BE40C4"/>
    <w:rsid w:val="00C15111"/>
    <w:rsid w:val="00C40989"/>
    <w:rsid w:val="00C43ECD"/>
    <w:rsid w:val="00CA5C81"/>
    <w:rsid w:val="00D961A9"/>
    <w:rsid w:val="00E96AD9"/>
    <w:rsid w:val="00EE1646"/>
    <w:rsid w:val="00F344FA"/>
    <w:rsid w:val="00F345F1"/>
    <w:rsid w:val="00F718BB"/>
    <w:rsid w:val="00FE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9692598-8C4D-4E6A-8FD8-27F84F93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paragraph" w:customStyle="1" w:styleId="TableText">
    <w:name w:val="Table Text"/>
    <w:basedOn w:val="Normal"/>
    <w:rsid w:val="00266728"/>
    <w:pPr>
      <w:spacing w:before="40" w:after="40"/>
    </w:pPr>
    <w:rPr>
      <w:rFonts w:ascii="Arial" w:hAnsi="Arial" w:cs="Arial"/>
      <w:noProof/>
      <w:sz w:val="20"/>
      <w:szCs w:val="20"/>
      <w:lang w:val="en-US"/>
    </w:rPr>
  </w:style>
  <w:style w:type="paragraph" w:customStyle="1" w:styleId="TableHeading2">
    <w:name w:val="Table Heading 2"/>
    <w:basedOn w:val="Normal"/>
    <w:rsid w:val="00266728"/>
    <w:pPr>
      <w:keepNext/>
      <w:spacing w:before="120" w:after="40"/>
    </w:pPr>
    <w:rPr>
      <w:rFonts w:ascii="Arial" w:hAnsi="Arial"/>
      <w:b/>
      <w:sz w:val="16"/>
      <w:szCs w:val="20"/>
      <w:lang w:val="en-US"/>
    </w:rPr>
  </w:style>
  <w:style w:type="paragraph" w:styleId="PargrafodaLista">
    <w:name w:val="List Paragraph"/>
    <w:basedOn w:val="Normal"/>
    <w:uiPriority w:val="34"/>
    <w:qFormat/>
    <w:rsid w:val="00266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Gest&#227;o%20da%20&#225;rea\Padr&#245;es\Processo\Modelos\Modelo-DOC%20Tipo2-V0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1B7A600-4435-46FD-A311-A3ACA622C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Modelo-DOC Tipo2-V01</Template>
  <TotalTime>27</TotalTime>
  <Pages>1</Pages>
  <Words>62</Words>
  <Characters>339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2012-12-13T17:43:00Z</dcterms:created>
  <dcterms:modified xsi:type="dcterms:W3CDTF">2016-07-12T13:23:00Z</dcterms:modified>
</cp:coreProperties>
</file>