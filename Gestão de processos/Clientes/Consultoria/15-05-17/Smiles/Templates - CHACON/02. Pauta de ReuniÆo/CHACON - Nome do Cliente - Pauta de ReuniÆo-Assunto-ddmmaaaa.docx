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AB6" w:rsidRDefault="00952AB6" w:rsidP="00A829C3">
      <w:pPr>
        <w:rPr>
          <w:noProof/>
          <w:lang w:eastAsia="pt-BR"/>
        </w:rPr>
      </w:pPr>
    </w:p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1995"/>
        <w:gridCol w:w="1657"/>
        <w:gridCol w:w="1276"/>
        <w:gridCol w:w="1134"/>
        <w:gridCol w:w="1417"/>
        <w:gridCol w:w="1134"/>
      </w:tblGrid>
      <w:tr w:rsidR="00952AB6" w:rsidRPr="003377E0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6"/>
            <w:shd w:val="clear" w:color="auto" w:fill="365F91" w:themeFill="accent1" w:themeFillShade="BF"/>
          </w:tcPr>
          <w:p w:rsidR="00952AB6" w:rsidRPr="003377E0" w:rsidRDefault="00952AB6" w:rsidP="00064194">
            <w:p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I</w:t>
            </w:r>
            <w:r w:rsidR="00064194" w:rsidRPr="003377E0">
              <w:rPr>
                <w:noProof/>
                <w:sz w:val="22"/>
                <w:szCs w:val="22"/>
                <w:lang w:eastAsia="pt-BR"/>
              </w:rPr>
              <w:t>DENTIFICAÇÃO</w:t>
            </w:r>
          </w:p>
        </w:tc>
      </w:tr>
      <w:tr w:rsidR="001524A0" w:rsidRPr="003377E0" w:rsidTr="00B4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3377E0" w:rsidRDefault="001524A0" w:rsidP="00867227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1657" w:type="dxa"/>
            <w:shd w:val="clear" w:color="auto" w:fill="F2F2F2" w:themeFill="background1" w:themeFillShade="F2"/>
          </w:tcPr>
          <w:p w:rsidR="001524A0" w:rsidRPr="003377E0" w:rsidRDefault="003377E0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99/99/9999</w:t>
            </w:r>
          </w:p>
        </w:tc>
        <w:tc>
          <w:tcPr>
            <w:tcW w:w="1276" w:type="dxa"/>
            <w:shd w:val="clear" w:color="auto" w:fill="365F91" w:themeFill="accent1" w:themeFillShade="BF"/>
          </w:tcPr>
          <w:p w:rsidR="001524A0" w:rsidRPr="003377E0" w:rsidRDefault="001524A0" w:rsidP="001524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</w:pPr>
            <w:r w:rsidRPr="003377E0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Início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1524A0" w:rsidRPr="003377E0" w:rsidRDefault="003377E0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99:99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:rsidR="001524A0" w:rsidRPr="00565CDB" w:rsidRDefault="001524A0" w:rsidP="001524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</w:pPr>
            <w:r w:rsidRPr="00565CDB">
              <w:rPr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Término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1524A0" w:rsidRPr="003377E0" w:rsidRDefault="003377E0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  <w:r>
              <w:rPr>
                <w:noProof/>
                <w:sz w:val="20"/>
                <w:szCs w:val="20"/>
                <w:lang w:eastAsia="pt-BR"/>
              </w:rPr>
              <w:t>99:99</w:t>
            </w:r>
          </w:p>
        </w:tc>
      </w:tr>
      <w:tr w:rsidR="001524A0" w:rsidRPr="003377E0" w:rsidTr="00B46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3377E0" w:rsidRDefault="001524A0" w:rsidP="001524A0">
            <w:pPr>
              <w:jc w:val="right"/>
              <w:rPr>
                <w:noProof/>
                <w:sz w:val="22"/>
                <w:szCs w:val="22"/>
                <w:lang w:eastAsia="pt-BR"/>
              </w:rPr>
            </w:pPr>
            <w:r w:rsidRPr="003377E0">
              <w:rPr>
                <w:noProof/>
                <w:sz w:val="22"/>
                <w:szCs w:val="22"/>
                <w:lang w:eastAsia="pt-BR"/>
              </w:rPr>
              <w:t>Local</w:t>
            </w:r>
          </w:p>
        </w:tc>
        <w:tc>
          <w:tcPr>
            <w:tcW w:w="6618" w:type="dxa"/>
            <w:gridSpan w:val="5"/>
            <w:shd w:val="clear" w:color="auto" w:fill="F2F2F2" w:themeFill="background1" w:themeFillShade="F2"/>
          </w:tcPr>
          <w:p w:rsidR="001524A0" w:rsidRPr="003377E0" w:rsidRDefault="001524A0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szCs w:val="20"/>
                <w:lang w:eastAsia="pt-BR"/>
              </w:rPr>
            </w:pPr>
          </w:p>
        </w:tc>
      </w:tr>
    </w:tbl>
    <w:p w:rsidR="00F85689" w:rsidRDefault="00F85689" w:rsidP="00A829C3">
      <w:pPr>
        <w:rPr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3260"/>
        <w:gridCol w:w="992"/>
      </w:tblGrid>
      <w:tr w:rsidR="00F85689" w:rsidRPr="001A5086" w:rsidTr="00F85689">
        <w:tc>
          <w:tcPr>
            <w:tcW w:w="8647" w:type="dxa"/>
            <w:gridSpan w:val="3"/>
            <w:shd w:val="clear" w:color="auto" w:fill="365F91"/>
          </w:tcPr>
          <w:p w:rsidR="00F85689" w:rsidRPr="001A5086" w:rsidRDefault="00F85689" w:rsidP="00F85689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PARTICIPANTES</w:t>
            </w:r>
          </w:p>
        </w:tc>
      </w:tr>
      <w:tr w:rsidR="00F85689" w:rsidRPr="001A5086" w:rsidTr="00F85689">
        <w:tc>
          <w:tcPr>
            <w:tcW w:w="4395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F85689" w:rsidRPr="001A5086" w:rsidRDefault="00F85689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Nome</w:t>
            </w:r>
          </w:p>
        </w:tc>
        <w:tc>
          <w:tcPr>
            <w:tcW w:w="32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F85689" w:rsidRPr="001A5086" w:rsidRDefault="00F85689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Empresa/Área</w:t>
            </w: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365F91"/>
          </w:tcPr>
          <w:p w:rsidR="00F85689" w:rsidRPr="001A5086" w:rsidRDefault="00F85689" w:rsidP="00F8568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P/A</w:t>
            </w: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F8568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both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F85689" w:rsidRPr="001A5086" w:rsidTr="00F85689">
        <w:tc>
          <w:tcPr>
            <w:tcW w:w="4395" w:type="dxa"/>
            <w:tcBorders>
              <w:left w:val="single" w:sz="8" w:space="0" w:color="FFFFFF"/>
              <w:bottom w:val="nil"/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jc w:val="both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right w:val="single" w:sz="2" w:space="0" w:color="FFFFFF"/>
            </w:tcBorders>
            <w:shd w:val="clear" w:color="auto" w:fill="F2F2F2"/>
          </w:tcPr>
          <w:p w:rsidR="00F85689" w:rsidRPr="00326674" w:rsidRDefault="00F85689" w:rsidP="00BE0259">
            <w:pPr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</w:tcPr>
          <w:p w:rsidR="00F85689" w:rsidRDefault="00F85689" w:rsidP="00BE0259">
            <w:pPr>
              <w:jc w:val="center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</w:tbl>
    <w:p w:rsidR="00F85689" w:rsidRDefault="00F85689" w:rsidP="00F85689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993"/>
        <w:gridCol w:w="7654"/>
      </w:tblGrid>
      <w:tr w:rsidR="001A7B82" w:rsidRPr="001A5086" w:rsidTr="00BE0259">
        <w:tc>
          <w:tcPr>
            <w:tcW w:w="8647" w:type="dxa"/>
            <w:gridSpan w:val="2"/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PAUTA</w:t>
            </w:r>
          </w:p>
        </w:tc>
      </w:tr>
      <w:tr w:rsidR="001A7B82" w:rsidRPr="001A5086" w:rsidTr="001A7B82"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ID</w:t>
            </w:r>
          </w:p>
        </w:tc>
        <w:tc>
          <w:tcPr>
            <w:tcW w:w="7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1A7B82" w:rsidRPr="001A5086" w:rsidRDefault="001A7B82" w:rsidP="00BE0259">
            <w:pPr>
              <w:jc w:val="center"/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Calibri"/>
                <w:b/>
                <w:noProof/>
                <w:color w:val="FFFFFF"/>
                <w:sz w:val="22"/>
                <w:szCs w:val="22"/>
                <w:lang w:eastAsia="pt-BR"/>
              </w:rPr>
              <w:t>Assunto</w:t>
            </w:r>
          </w:p>
        </w:tc>
      </w:tr>
      <w:tr w:rsidR="00802001" w:rsidRPr="001A5086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Pr="00326674" w:rsidRDefault="00802001" w:rsidP="00802001">
            <w:pPr>
              <w:jc w:val="center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Pr="00326674" w:rsidRDefault="00802001" w:rsidP="00802001">
            <w:pPr>
              <w:jc w:val="both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802001" w:rsidRPr="001A5086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center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  <w:t>02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both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802001" w:rsidRPr="001A5086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center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  <w:t>03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both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  <w:tr w:rsidR="00802001" w:rsidRPr="001A5086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center"/>
              <w:rPr>
                <w:rFonts w:eastAsia="Calibri"/>
                <w:bCs/>
                <w:noProof/>
                <w:sz w:val="20"/>
                <w:szCs w:val="20"/>
                <w:lang w:eastAsia="pt-BR"/>
              </w:rPr>
            </w:pPr>
            <w:r>
              <w:rPr>
                <w:rFonts w:eastAsia="Calibri"/>
                <w:bCs/>
                <w:noProof/>
                <w:sz w:val="20"/>
                <w:szCs w:val="20"/>
                <w:lang w:eastAsia="pt-BR"/>
              </w:rPr>
              <w:t>04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Default="00802001" w:rsidP="00802001">
            <w:pPr>
              <w:jc w:val="both"/>
              <w:rPr>
                <w:rFonts w:eastAsia="Calibri"/>
                <w:noProof/>
                <w:sz w:val="20"/>
                <w:szCs w:val="20"/>
                <w:lang w:eastAsia="pt-BR"/>
              </w:rPr>
            </w:pPr>
          </w:p>
        </w:tc>
      </w:tr>
    </w:tbl>
    <w:p w:rsidR="00952AB6" w:rsidRPr="003377E0" w:rsidRDefault="00952AB6" w:rsidP="002C3D95">
      <w:pPr>
        <w:tabs>
          <w:tab w:val="left" w:pos="3720"/>
        </w:tabs>
        <w:rPr>
          <w:noProof/>
          <w:sz w:val="20"/>
          <w:szCs w:val="20"/>
          <w:lang w:eastAsia="pt-BR"/>
        </w:rPr>
      </w:pPr>
    </w:p>
    <w:sectPr w:rsidR="00952AB6" w:rsidRPr="003377E0" w:rsidSect="001128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68C4" w:rsidRDefault="009A68C4">
      <w:r>
        <w:separator/>
      </w:r>
    </w:p>
  </w:endnote>
  <w:endnote w:type="continuationSeparator" w:id="0">
    <w:p w:rsidR="009A68C4" w:rsidRDefault="009A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EC0" w:rsidRDefault="00D42EC0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526"/>
      <w:gridCol w:w="5737"/>
      <w:gridCol w:w="1458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D42EC0">
            <w:rPr>
              <w:noProof/>
            </w:rPr>
            <w:t>1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EC0" w:rsidRDefault="00D42EC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68C4" w:rsidRDefault="009A68C4">
      <w:r>
        <w:separator/>
      </w:r>
    </w:p>
  </w:footnote>
  <w:footnote w:type="continuationSeparator" w:id="0">
    <w:p w:rsidR="009A68C4" w:rsidRDefault="009A68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D42EC0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2230AEF4" wp14:editId="40B47938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</w:tc>
      <w:tc>
        <w:tcPr>
          <w:tcW w:w="6694" w:type="dxa"/>
          <w:vAlign w:val="center"/>
        </w:tcPr>
        <w:p w:rsidR="009E0DC4" w:rsidRPr="00BB6CEE" w:rsidRDefault="002C3D95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Pauta</w:t>
          </w:r>
          <w:r w:rsidR="009E0DC4" w:rsidRPr="00BB6CEE">
            <w:rPr>
              <w:b/>
              <w:sz w:val="22"/>
              <w:szCs w:val="22"/>
            </w:rPr>
            <w:t xml:space="preserve"> de Reunião</w:t>
          </w:r>
        </w:p>
      </w:tc>
    </w:tr>
  </w:tbl>
  <w:p w:rsidR="001347B6" w:rsidRDefault="001347B6" w:rsidP="00B87D24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EC0" w:rsidRDefault="00D42EC0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75E"/>
    <w:rsid w:val="00002F93"/>
    <w:rsid w:val="00064194"/>
    <w:rsid w:val="00112870"/>
    <w:rsid w:val="0012575E"/>
    <w:rsid w:val="001347B6"/>
    <w:rsid w:val="00144BED"/>
    <w:rsid w:val="001524A0"/>
    <w:rsid w:val="001A7B82"/>
    <w:rsid w:val="00213069"/>
    <w:rsid w:val="002257AA"/>
    <w:rsid w:val="002502D4"/>
    <w:rsid w:val="00272002"/>
    <w:rsid w:val="00276486"/>
    <w:rsid w:val="00297803"/>
    <w:rsid w:val="002C3D95"/>
    <w:rsid w:val="003161C7"/>
    <w:rsid w:val="0032414A"/>
    <w:rsid w:val="003377E0"/>
    <w:rsid w:val="00341610"/>
    <w:rsid w:val="00356AB3"/>
    <w:rsid w:val="00365F4F"/>
    <w:rsid w:val="003D4656"/>
    <w:rsid w:val="003D6CC4"/>
    <w:rsid w:val="00470A2A"/>
    <w:rsid w:val="00492B4D"/>
    <w:rsid w:val="004C474D"/>
    <w:rsid w:val="004D4206"/>
    <w:rsid w:val="004E2B8B"/>
    <w:rsid w:val="004F7AB0"/>
    <w:rsid w:val="00507619"/>
    <w:rsid w:val="00510D02"/>
    <w:rsid w:val="0053445E"/>
    <w:rsid w:val="00565CDB"/>
    <w:rsid w:val="0057164F"/>
    <w:rsid w:val="00584BED"/>
    <w:rsid w:val="005864EB"/>
    <w:rsid w:val="005D0315"/>
    <w:rsid w:val="005D36C9"/>
    <w:rsid w:val="005E10B9"/>
    <w:rsid w:val="00622DD1"/>
    <w:rsid w:val="00685F3B"/>
    <w:rsid w:val="006A10B0"/>
    <w:rsid w:val="006B4640"/>
    <w:rsid w:val="00743D9C"/>
    <w:rsid w:val="007A7BE3"/>
    <w:rsid w:val="007A7DDE"/>
    <w:rsid w:val="00802001"/>
    <w:rsid w:val="00867227"/>
    <w:rsid w:val="00875C12"/>
    <w:rsid w:val="008B1DD3"/>
    <w:rsid w:val="008D6175"/>
    <w:rsid w:val="008F6BD3"/>
    <w:rsid w:val="009351E9"/>
    <w:rsid w:val="00952AB6"/>
    <w:rsid w:val="009928A9"/>
    <w:rsid w:val="009A13CB"/>
    <w:rsid w:val="009A68C4"/>
    <w:rsid w:val="009C307F"/>
    <w:rsid w:val="009E0DC4"/>
    <w:rsid w:val="009E1182"/>
    <w:rsid w:val="00A177E9"/>
    <w:rsid w:val="00A340C6"/>
    <w:rsid w:val="00A43BD0"/>
    <w:rsid w:val="00A756D4"/>
    <w:rsid w:val="00A829C3"/>
    <w:rsid w:val="00A93313"/>
    <w:rsid w:val="00AA1886"/>
    <w:rsid w:val="00AE7D7B"/>
    <w:rsid w:val="00B143DE"/>
    <w:rsid w:val="00B32C67"/>
    <w:rsid w:val="00B46346"/>
    <w:rsid w:val="00B60B93"/>
    <w:rsid w:val="00B87D24"/>
    <w:rsid w:val="00BB5619"/>
    <w:rsid w:val="00BB6CEE"/>
    <w:rsid w:val="00C12254"/>
    <w:rsid w:val="00C40989"/>
    <w:rsid w:val="00C43ECD"/>
    <w:rsid w:val="00CC197A"/>
    <w:rsid w:val="00D42EC0"/>
    <w:rsid w:val="00E700EE"/>
    <w:rsid w:val="00E96AD9"/>
    <w:rsid w:val="00EF60CF"/>
    <w:rsid w:val="00F3381E"/>
    <w:rsid w:val="00F718BB"/>
    <w:rsid w:val="00F8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84420787-5714-4F9F-843B-8662B9C7E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5</TotalTime>
  <Pages>1</Pages>
  <Words>27</Words>
  <Characters>149</Characters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2013-01-15T21:06:00Z</dcterms:created>
  <dcterms:modified xsi:type="dcterms:W3CDTF">2016-07-12T13:22:00Z</dcterms:modified>
</cp:coreProperties>
</file>