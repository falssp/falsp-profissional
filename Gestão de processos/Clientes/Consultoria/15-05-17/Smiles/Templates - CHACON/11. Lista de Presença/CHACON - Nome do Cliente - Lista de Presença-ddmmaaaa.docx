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647"/>
      </w:tblGrid>
      <w:tr w:rsidR="00A93295" w:rsidRPr="001A5086" w:rsidTr="00282200">
        <w:tc>
          <w:tcPr>
            <w:tcW w:w="8647" w:type="dxa"/>
            <w:shd w:val="clear" w:color="auto" w:fill="365F91"/>
          </w:tcPr>
          <w:p w:rsidR="00A93295" w:rsidRPr="001A5086" w:rsidRDefault="00A93295" w:rsidP="00282200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TEMA</w:t>
            </w:r>
          </w:p>
        </w:tc>
        <w:bookmarkStart w:id="0" w:name="_GoBack"/>
        <w:bookmarkEnd w:id="0"/>
      </w:tr>
      <w:tr w:rsidR="00A93295" w:rsidRPr="00A93295" w:rsidTr="00A93295">
        <w:tc>
          <w:tcPr>
            <w:tcW w:w="8647" w:type="dxa"/>
            <w:shd w:val="clear" w:color="auto" w:fill="F2F2F2" w:themeFill="background1" w:themeFillShade="F2"/>
          </w:tcPr>
          <w:p w:rsidR="00A93295" w:rsidRPr="00A93295" w:rsidRDefault="00A93295" w:rsidP="00282200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</w:tr>
    </w:tbl>
    <w:p w:rsidR="00A93295" w:rsidRDefault="00A93295" w:rsidP="00A829C3">
      <w:pPr>
        <w:rPr>
          <w:noProof/>
          <w:lang w:eastAsia="pt-BR"/>
        </w:rPr>
      </w:pPr>
    </w:p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276"/>
        <w:gridCol w:w="1134"/>
        <w:gridCol w:w="1417"/>
        <w:gridCol w:w="1134"/>
      </w:tblGrid>
      <w:tr w:rsidR="00952AB6" w:rsidRPr="003377E0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6"/>
            <w:shd w:val="clear" w:color="auto" w:fill="365F91" w:themeFill="accent1" w:themeFillShade="BF"/>
          </w:tcPr>
          <w:p w:rsidR="00952AB6" w:rsidRPr="003377E0" w:rsidRDefault="00952AB6" w:rsidP="00064194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I</w:t>
            </w:r>
            <w:r w:rsidR="00064194" w:rsidRPr="003377E0">
              <w:rPr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1524A0" w:rsidRPr="003377E0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99/99/9999</w:t>
            </w:r>
          </w:p>
        </w:tc>
        <w:tc>
          <w:tcPr>
            <w:tcW w:w="1276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</w:pPr>
            <w:r w:rsidRPr="003377E0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Início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99:99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:rsidR="001524A0" w:rsidRPr="00565CDB" w:rsidRDefault="001524A0" w:rsidP="001524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</w:pPr>
            <w:r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Término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99:99</w:t>
            </w:r>
          </w:p>
        </w:tc>
      </w:tr>
      <w:tr w:rsidR="001524A0" w:rsidRPr="003377E0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5"/>
            <w:shd w:val="clear" w:color="auto" w:fill="F2F2F2" w:themeFill="background1" w:themeFillShade="F2"/>
          </w:tcPr>
          <w:p w:rsidR="001524A0" w:rsidRPr="003377E0" w:rsidRDefault="001524A0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</w:tbl>
    <w:p w:rsidR="00F85689" w:rsidRDefault="00F85689" w:rsidP="00A829C3">
      <w:pPr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4252"/>
      </w:tblGrid>
      <w:tr w:rsidR="00A93295" w:rsidRPr="001A5086" w:rsidTr="00A93295">
        <w:tc>
          <w:tcPr>
            <w:tcW w:w="4395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A93295" w:rsidRPr="001A5086" w:rsidRDefault="00A93295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Nome</w:t>
            </w:r>
          </w:p>
        </w:tc>
        <w:tc>
          <w:tcPr>
            <w:tcW w:w="42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A93295" w:rsidRPr="001A5086" w:rsidRDefault="00A93295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Assinatura</w:t>
            </w: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F8568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  <w:tr w:rsidR="00A93295" w:rsidRPr="001A5086" w:rsidTr="00A93295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jc w:val="both"/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  <w:tc>
          <w:tcPr>
            <w:tcW w:w="4252" w:type="dxa"/>
            <w:tcBorders>
              <w:right w:val="single" w:sz="2" w:space="0" w:color="FFFFFF"/>
            </w:tcBorders>
            <w:shd w:val="clear" w:color="auto" w:fill="F2F2F2"/>
          </w:tcPr>
          <w:p w:rsidR="00A93295" w:rsidRPr="00A93295" w:rsidRDefault="00A93295" w:rsidP="00BE0259">
            <w:pPr>
              <w:rPr>
                <w:rFonts w:eastAsia="Calibri"/>
                <w:noProof/>
                <w:sz w:val="36"/>
                <w:szCs w:val="36"/>
                <w:lang w:eastAsia="pt-BR"/>
              </w:rPr>
            </w:pPr>
          </w:p>
        </w:tc>
      </w:tr>
    </w:tbl>
    <w:p w:rsidR="00F85689" w:rsidRDefault="00F85689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sectPr w:rsidR="00F85689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B08" w:rsidRDefault="001F3B08">
      <w:r>
        <w:separator/>
      </w:r>
    </w:p>
  </w:endnote>
  <w:endnote w:type="continuationSeparator" w:id="0">
    <w:p w:rsidR="001F3B08" w:rsidRDefault="001F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A93295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B08" w:rsidRDefault="001F3B08">
      <w:r>
        <w:separator/>
      </w:r>
    </w:p>
  </w:footnote>
  <w:footnote w:type="continuationSeparator" w:id="0">
    <w:p w:rsidR="001F3B08" w:rsidRDefault="001F3B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A93295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Lista de Presença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5E"/>
    <w:rsid w:val="00002F93"/>
    <w:rsid w:val="00064194"/>
    <w:rsid w:val="00112870"/>
    <w:rsid w:val="0012575E"/>
    <w:rsid w:val="001347B6"/>
    <w:rsid w:val="00144BED"/>
    <w:rsid w:val="001524A0"/>
    <w:rsid w:val="001A7B82"/>
    <w:rsid w:val="001F3B08"/>
    <w:rsid w:val="00213069"/>
    <w:rsid w:val="002257AA"/>
    <w:rsid w:val="002502D4"/>
    <w:rsid w:val="00272002"/>
    <w:rsid w:val="00297803"/>
    <w:rsid w:val="003161C7"/>
    <w:rsid w:val="0032414A"/>
    <w:rsid w:val="003377E0"/>
    <w:rsid w:val="00365F4F"/>
    <w:rsid w:val="003D4656"/>
    <w:rsid w:val="003D6CC4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4BED"/>
    <w:rsid w:val="005864EB"/>
    <w:rsid w:val="005D0315"/>
    <w:rsid w:val="005D36C9"/>
    <w:rsid w:val="005E10B9"/>
    <w:rsid w:val="00622DD1"/>
    <w:rsid w:val="006733AD"/>
    <w:rsid w:val="00685F3B"/>
    <w:rsid w:val="006A10B0"/>
    <w:rsid w:val="006B4640"/>
    <w:rsid w:val="00743D9C"/>
    <w:rsid w:val="007A7BE3"/>
    <w:rsid w:val="007A7DDE"/>
    <w:rsid w:val="00802001"/>
    <w:rsid w:val="00867227"/>
    <w:rsid w:val="00875C12"/>
    <w:rsid w:val="008B1DD3"/>
    <w:rsid w:val="008D6175"/>
    <w:rsid w:val="008F6BD3"/>
    <w:rsid w:val="009351E9"/>
    <w:rsid w:val="00952AB6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295"/>
    <w:rsid w:val="00A93313"/>
    <w:rsid w:val="00AA1886"/>
    <w:rsid w:val="00AE7D7B"/>
    <w:rsid w:val="00B143DE"/>
    <w:rsid w:val="00B25AFD"/>
    <w:rsid w:val="00B32C67"/>
    <w:rsid w:val="00B46346"/>
    <w:rsid w:val="00B60B93"/>
    <w:rsid w:val="00B87D24"/>
    <w:rsid w:val="00BB5619"/>
    <w:rsid w:val="00BB6CEE"/>
    <w:rsid w:val="00C12254"/>
    <w:rsid w:val="00C40989"/>
    <w:rsid w:val="00C43ECD"/>
    <w:rsid w:val="00CC197A"/>
    <w:rsid w:val="00E96AD9"/>
    <w:rsid w:val="00EF60CF"/>
    <w:rsid w:val="00F3381E"/>
    <w:rsid w:val="00F718BB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A11D398F-A919-4E56-A168-CCE36B8F2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7</TotalTime>
  <Pages>1</Pages>
  <Words>25</Words>
  <Characters>139</Characters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2013-01-15T21:06:00Z</dcterms:created>
  <dcterms:modified xsi:type="dcterms:W3CDTF">2016-07-22T11:44:00Z</dcterms:modified>
</cp:coreProperties>
</file>