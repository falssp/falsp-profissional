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335ED86F" w:rsidR="005F3074" w:rsidRPr="00217F7A" w:rsidRDefault="00CD3C72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51DE3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05/05/2017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10A03069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</w:t>
            </w:r>
            <w:r w:rsidR="0059579C">
              <w:rPr>
                <w:rFonts w:ascii="Arial" w:hAnsi="Arial"/>
                <w:noProof/>
                <w:color w:val="000000"/>
                <w:sz w:val="18"/>
                <w:szCs w:val="18"/>
              </w:rPr>
              <w:t>1:20</w:t>
            </w: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 xml:space="preserve"> AM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5D67BB41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TI </w:t>
            </w:r>
            <w:r w:rsidR="00FA1A3F">
              <w:rPr>
                <w:rFonts w:ascii="Arial" w:hAnsi="Arial"/>
                <w:color w:val="000000"/>
                <w:sz w:val="18"/>
                <w:szCs w:val="18"/>
              </w:rPr>
              <w:t>Operagoers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07780D31" w:rsidR="00562A4D" w:rsidRPr="006501F7" w:rsidRDefault="000E31A2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André Morais, </w:t>
            </w:r>
            <w:r w:rsidR="00572A1B">
              <w:rPr>
                <w:rFonts w:ascii="Arial" w:hAnsi="Arial"/>
                <w:b/>
                <w:sz w:val="18"/>
                <w:szCs w:val="18"/>
              </w:rPr>
              <w:t>Bruno Serpeloni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 xml:space="preserve">, </w:t>
            </w:r>
            <w:r w:rsidR="005E39E0">
              <w:rPr>
                <w:rFonts w:ascii="Arial" w:hAnsi="Arial"/>
                <w:b/>
                <w:sz w:val="18"/>
                <w:szCs w:val="18"/>
              </w:rPr>
              <w:t xml:space="preserve">Jonathas Souza, Luis Savioli, 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Raul Ferreira,</w:t>
            </w:r>
            <w:r w:rsidR="007716F2">
              <w:rPr>
                <w:rFonts w:ascii="Arial" w:hAnsi="Arial"/>
                <w:b/>
                <w:sz w:val="18"/>
                <w:szCs w:val="18"/>
              </w:rPr>
              <w:t xml:space="preserve"> Sandra Predolim.</w:t>
            </w:r>
            <w:bookmarkStart w:id="0" w:name="_GoBack"/>
            <w:bookmarkEnd w:id="0"/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1967E3D9" w:rsidR="00D310F2" w:rsidRPr="00F84C6C" w:rsidRDefault="008F66E8" w:rsidP="00D310F2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NGC-3281</w:t>
            </w:r>
            <w:r w:rsidR="0059579C">
              <w:rPr>
                <w:rFonts w:ascii="Arial" w:hAnsi="Arial"/>
                <w:sz w:val="18"/>
                <w:szCs w:val="18"/>
                <w:lang w:val="pt-BR"/>
              </w:rPr>
              <w:t>,</w:t>
            </w:r>
            <w:r w:rsidR="005E39E0">
              <w:rPr>
                <w:rFonts w:ascii="Arial" w:hAnsi="Arial"/>
                <w:sz w:val="18"/>
                <w:szCs w:val="18"/>
                <w:lang w:val="pt-BR"/>
              </w:rPr>
              <w:t xml:space="preserve"> NGC-</w:t>
            </w:r>
            <w:r>
              <w:rPr>
                <w:rFonts w:ascii="Arial" w:hAnsi="Arial"/>
                <w:sz w:val="18"/>
                <w:szCs w:val="18"/>
                <w:lang w:val="pt-BR"/>
              </w:rPr>
              <w:t>3437,</w:t>
            </w:r>
            <w:r w:rsidR="005E39E0">
              <w:rPr>
                <w:rFonts w:ascii="Arial" w:hAnsi="Arial"/>
                <w:sz w:val="18"/>
                <w:szCs w:val="18"/>
                <w:lang w:val="pt-BR"/>
              </w:rPr>
              <w:t xml:space="preserve"> NGC-</w:t>
            </w:r>
            <w:r>
              <w:rPr>
                <w:rFonts w:ascii="Arial" w:hAnsi="Arial"/>
                <w:sz w:val="18"/>
                <w:szCs w:val="18"/>
                <w:lang w:val="pt-BR"/>
              </w:rPr>
              <w:t>3416</w:t>
            </w:r>
            <w:r w:rsidR="002D3CBA">
              <w:rPr>
                <w:rFonts w:ascii="Arial" w:hAnsi="Arial"/>
                <w:sz w:val="18"/>
                <w:szCs w:val="18"/>
                <w:lang w:val="pt-BR"/>
              </w:rPr>
              <w:t>,</w:t>
            </w:r>
            <w:r w:rsidR="005E39E0">
              <w:rPr>
                <w:rFonts w:ascii="Arial" w:hAnsi="Arial"/>
                <w:sz w:val="18"/>
                <w:szCs w:val="18"/>
                <w:lang w:val="pt-BR"/>
              </w:rPr>
              <w:t xml:space="preserve"> NGC-</w:t>
            </w:r>
            <w:r w:rsidR="002D3CBA">
              <w:rPr>
                <w:rFonts w:ascii="Arial" w:hAnsi="Arial"/>
                <w:sz w:val="18"/>
                <w:szCs w:val="18"/>
                <w:lang w:val="pt-BR"/>
              </w:rPr>
              <w:t>3415,</w:t>
            </w:r>
            <w:r w:rsidR="005E39E0">
              <w:rPr>
                <w:rFonts w:ascii="Arial" w:hAnsi="Arial"/>
                <w:sz w:val="18"/>
                <w:szCs w:val="18"/>
                <w:lang w:val="pt-BR"/>
              </w:rPr>
              <w:t xml:space="preserve"> poderão</w:t>
            </w:r>
            <w:r w:rsidR="0059579C">
              <w:rPr>
                <w:rFonts w:ascii="Arial" w:hAnsi="Arial"/>
                <w:sz w:val="18"/>
                <w:szCs w:val="18"/>
                <w:lang w:val="pt-BR"/>
              </w:rPr>
              <w:t xml:space="preserve"> ser encerrado</w:t>
            </w:r>
            <w:r w:rsidR="005E39E0">
              <w:rPr>
                <w:rFonts w:ascii="Arial" w:hAnsi="Arial"/>
                <w:sz w:val="18"/>
                <w:szCs w:val="18"/>
                <w:lang w:val="pt-BR"/>
              </w:rPr>
              <w:t>s</w:t>
            </w:r>
          </w:p>
        </w:tc>
        <w:tc>
          <w:tcPr>
            <w:tcW w:w="2710" w:type="dxa"/>
            <w:vAlign w:val="center"/>
          </w:tcPr>
          <w:p w14:paraId="4343764A" w14:textId="643EE2CD" w:rsidR="00D310F2" w:rsidRPr="006501F7" w:rsidRDefault="0059579C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0E1DE069" w14:textId="756C9C89" w:rsidR="00D310F2" w:rsidRPr="006501F7" w:rsidRDefault="005E39E0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06</w:t>
            </w:r>
            <w:r w:rsidR="0059579C">
              <w:rPr>
                <w:rFonts w:ascii="Arial" w:hAnsi="Arial"/>
                <w:sz w:val="18"/>
                <w:szCs w:val="18"/>
              </w:rPr>
              <w:t>/07/2017</w:t>
            </w:r>
          </w:p>
        </w:tc>
      </w:tr>
      <w:tr w:rsidR="00D310F2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14744268" w:rsidR="00D310F2" w:rsidRPr="006501F7" w:rsidRDefault="002D3CBA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NGC-</w:t>
            </w:r>
            <w:r w:rsidR="00C00373">
              <w:rPr>
                <w:rFonts w:ascii="Arial" w:hAnsi="Arial"/>
                <w:sz w:val="18"/>
                <w:szCs w:val="18"/>
              </w:rPr>
              <w:t xml:space="preserve">2480 </w:t>
            </w:r>
            <w:r w:rsidR="005E39E0">
              <w:rPr>
                <w:rFonts w:ascii="Arial" w:hAnsi="Arial"/>
                <w:sz w:val="18"/>
                <w:szCs w:val="18"/>
              </w:rPr>
              <w:t xml:space="preserve">poderá ser encerrado </w:t>
            </w:r>
          </w:p>
        </w:tc>
        <w:tc>
          <w:tcPr>
            <w:tcW w:w="2710" w:type="dxa"/>
            <w:vAlign w:val="center"/>
          </w:tcPr>
          <w:p w14:paraId="7F17BD10" w14:textId="278C3423" w:rsidR="00D310F2" w:rsidRPr="006501F7" w:rsidRDefault="002D3CBA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Jonathas</w:t>
            </w:r>
            <w:r w:rsidR="00C00373">
              <w:rPr>
                <w:rFonts w:ascii="Arial" w:hAnsi="Arial"/>
                <w:sz w:val="18"/>
                <w:szCs w:val="18"/>
              </w:rPr>
              <w:t xml:space="preserve"> Souza</w:t>
            </w:r>
          </w:p>
        </w:tc>
        <w:tc>
          <w:tcPr>
            <w:tcW w:w="2689" w:type="dxa"/>
            <w:vAlign w:val="center"/>
          </w:tcPr>
          <w:p w14:paraId="4CBD0DD1" w14:textId="2FF0F514" w:rsidR="00D310F2" w:rsidRPr="006501F7" w:rsidRDefault="005E39E0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06/07/2017</w:t>
            </w: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2C185734" w:rsidR="00AF1C9D" w:rsidRPr="006501F7" w:rsidRDefault="002D3CBA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CSM-2709</w:t>
            </w:r>
            <w:r w:rsidR="005E39E0">
              <w:rPr>
                <w:rFonts w:ascii="Arial" w:hAnsi="Arial"/>
                <w:sz w:val="18"/>
                <w:szCs w:val="18"/>
              </w:rPr>
              <w:t xml:space="preserve"> poderá ser encerrado</w:t>
            </w:r>
          </w:p>
        </w:tc>
        <w:tc>
          <w:tcPr>
            <w:tcW w:w="2710" w:type="dxa"/>
            <w:vAlign w:val="center"/>
          </w:tcPr>
          <w:p w14:paraId="6D2E9644" w14:textId="3B3664BC" w:rsidR="00AF1C9D" w:rsidRPr="006501F7" w:rsidRDefault="00C00373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Luis </w:t>
            </w:r>
            <w:r w:rsidR="002D3CBA">
              <w:rPr>
                <w:rFonts w:ascii="Arial" w:hAnsi="Arial"/>
                <w:sz w:val="18"/>
                <w:szCs w:val="18"/>
              </w:rPr>
              <w:t>Savioli</w:t>
            </w:r>
          </w:p>
        </w:tc>
        <w:tc>
          <w:tcPr>
            <w:tcW w:w="2689" w:type="dxa"/>
            <w:vAlign w:val="center"/>
          </w:tcPr>
          <w:p w14:paraId="2F47A5D7" w14:textId="49F6D04A" w:rsidR="00AF1C9D" w:rsidRPr="006501F7" w:rsidRDefault="005E39E0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06/07/2017</w:t>
            </w:r>
          </w:p>
        </w:tc>
      </w:tr>
      <w:tr w:rsidR="002D3CBA" w:rsidRPr="00217F7A" w14:paraId="01C9158B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FB45B34" w14:textId="018BA3CB" w:rsidR="002D3CBA" w:rsidRDefault="002D3CBA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NGC-1904</w:t>
            </w:r>
            <w:r w:rsidR="005E39E0">
              <w:rPr>
                <w:rFonts w:ascii="Arial" w:hAnsi="Arial"/>
                <w:sz w:val="18"/>
                <w:szCs w:val="18"/>
              </w:rPr>
              <w:t xml:space="preserve"> poderá ser encerrado</w:t>
            </w:r>
          </w:p>
        </w:tc>
        <w:tc>
          <w:tcPr>
            <w:tcW w:w="2710" w:type="dxa"/>
            <w:vAlign w:val="center"/>
          </w:tcPr>
          <w:p w14:paraId="251BCDE2" w14:textId="5277E921" w:rsidR="002D3CBA" w:rsidRDefault="002D3CBA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Raul Ferreira</w:t>
            </w:r>
          </w:p>
        </w:tc>
        <w:tc>
          <w:tcPr>
            <w:tcW w:w="2689" w:type="dxa"/>
            <w:vAlign w:val="center"/>
          </w:tcPr>
          <w:p w14:paraId="36B61179" w14:textId="1CA1806D" w:rsidR="002D3CBA" w:rsidRPr="006501F7" w:rsidRDefault="005E39E0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06/07/2017</w:t>
            </w: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738C0DA6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BC6A207" w14:textId="36659EDB" w:rsidR="00D310F2" w:rsidRPr="006501F7" w:rsidRDefault="00D310F2" w:rsidP="00D310F2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E42C733" w14:textId="5D3787E7" w:rsidR="00D310F2" w:rsidRPr="006501F7" w:rsidRDefault="00D310F2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7FAB9873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53AE3BF" w14:textId="66FFD56D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1F3FFBB1" w14:textId="5EF48E31" w:rsidR="00AF1C9D" w:rsidRPr="006501F7" w:rsidRDefault="00AF1C9D" w:rsidP="00D250CE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07301CFA" w:rsidR="00DA1D89" w:rsidRPr="009A73DB" w:rsidRDefault="005E39E0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Theme="minorHAnsi" w:hAnsiTheme="minorHAnsi" w:cs="Arial"/>
          <w:noProof/>
          <w:color w:val="FF000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C9CA" wp14:editId="519AB4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48475" cy="334327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343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A14FA" id="Retângulo 9" o:spid="_x0000_s1026" style="position:absolute;margin-left:0;margin-top:.05pt;width:539.25pt;height:26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" filled="f" strokecolor="#a5a5a5 [2092]" strokeweight="1pt"/>
            </w:pict>
          </mc:Fallback>
        </mc:AlternateContent>
      </w: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6CF1163A" wp14:editId="3DACF24F">
            <wp:extent cx="6848475" cy="3438525"/>
            <wp:effectExtent l="0" t="0" r="9525" b="9525"/>
            <wp:docPr id="2" name="Imagem 2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B78884" w14:textId="77777777" w:rsidR="00CD3C72" w:rsidRDefault="00CD3C72" w:rsidP="007240E0">
      <w:r>
        <w:separator/>
      </w:r>
    </w:p>
  </w:endnote>
  <w:endnote w:type="continuationSeparator" w:id="0">
    <w:p w14:paraId="29431266" w14:textId="77777777" w:rsidR="00CD3C72" w:rsidRDefault="00CD3C72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DFD83" w14:textId="77777777" w:rsidR="00CD3C72" w:rsidRDefault="00CD3C72" w:rsidP="007240E0">
      <w:r>
        <w:separator/>
      </w:r>
    </w:p>
  </w:footnote>
  <w:footnote w:type="continuationSeparator" w:id="0">
    <w:p w14:paraId="53ECC4C1" w14:textId="77777777" w:rsidR="00CD3C72" w:rsidRDefault="00CD3C72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137A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D3CBA"/>
    <w:rsid w:val="002E5A15"/>
    <w:rsid w:val="003003C9"/>
    <w:rsid w:val="00345427"/>
    <w:rsid w:val="00367FA3"/>
    <w:rsid w:val="00373647"/>
    <w:rsid w:val="003B0CCA"/>
    <w:rsid w:val="003D029E"/>
    <w:rsid w:val="003D0392"/>
    <w:rsid w:val="003E6206"/>
    <w:rsid w:val="003F7CC0"/>
    <w:rsid w:val="004003A1"/>
    <w:rsid w:val="00471C74"/>
    <w:rsid w:val="004937B7"/>
    <w:rsid w:val="004966B3"/>
    <w:rsid w:val="00516156"/>
    <w:rsid w:val="005532CA"/>
    <w:rsid w:val="0056233A"/>
    <w:rsid w:val="00562A4D"/>
    <w:rsid w:val="00572A1B"/>
    <w:rsid w:val="0059579C"/>
    <w:rsid w:val="005C13E0"/>
    <w:rsid w:val="005C27C7"/>
    <w:rsid w:val="005C7C16"/>
    <w:rsid w:val="005E39E0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65366"/>
    <w:rsid w:val="007716F2"/>
    <w:rsid w:val="007A57F6"/>
    <w:rsid w:val="007C56AD"/>
    <w:rsid w:val="007E53AF"/>
    <w:rsid w:val="007F6AB8"/>
    <w:rsid w:val="0089000B"/>
    <w:rsid w:val="00891D92"/>
    <w:rsid w:val="008A1BE6"/>
    <w:rsid w:val="008A5CF8"/>
    <w:rsid w:val="008B6765"/>
    <w:rsid w:val="008D1CC4"/>
    <w:rsid w:val="008F66E8"/>
    <w:rsid w:val="008F729F"/>
    <w:rsid w:val="0091306E"/>
    <w:rsid w:val="00964D18"/>
    <w:rsid w:val="0097759D"/>
    <w:rsid w:val="00984141"/>
    <w:rsid w:val="009A73DB"/>
    <w:rsid w:val="009D07B6"/>
    <w:rsid w:val="009D5FD7"/>
    <w:rsid w:val="009E70E0"/>
    <w:rsid w:val="00A21F31"/>
    <w:rsid w:val="00A36ACD"/>
    <w:rsid w:val="00A55770"/>
    <w:rsid w:val="00A827E8"/>
    <w:rsid w:val="00A86EE5"/>
    <w:rsid w:val="00AA7088"/>
    <w:rsid w:val="00AB44EE"/>
    <w:rsid w:val="00AD266D"/>
    <w:rsid w:val="00AE517C"/>
    <w:rsid w:val="00AF1C9D"/>
    <w:rsid w:val="00B31DE6"/>
    <w:rsid w:val="00BD18FF"/>
    <w:rsid w:val="00BF5429"/>
    <w:rsid w:val="00C00373"/>
    <w:rsid w:val="00C015E6"/>
    <w:rsid w:val="00C0292E"/>
    <w:rsid w:val="00C16EE4"/>
    <w:rsid w:val="00C638B3"/>
    <w:rsid w:val="00C674BA"/>
    <w:rsid w:val="00C967C2"/>
    <w:rsid w:val="00CB2138"/>
    <w:rsid w:val="00CD3C72"/>
    <w:rsid w:val="00CD415B"/>
    <w:rsid w:val="00D20BEE"/>
    <w:rsid w:val="00D21A81"/>
    <w:rsid w:val="00D250CE"/>
    <w:rsid w:val="00D310F2"/>
    <w:rsid w:val="00D41D9A"/>
    <w:rsid w:val="00D579A0"/>
    <w:rsid w:val="00D65DD6"/>
    <w:rsid w:val="00DA1D89"/>
    <w:rsid w:val="00DE6355"/>
    <w:rsid w:val="00E51DE3"/>
    <w:rsid w:val="00E537EA"/>
    <w:rsid w:val="00E81B98"/>
    <w:rsid w:val="00E92C4B"/>
    <w:rsid w:val="00EE4DFF"/>
    <w:rsid w:val="00EE639C"/>
    <w:rsid w:val="00F14B54"/>
    <w:rsid w:val="00F40EA2"/>
    <w:rsid w:val="00F4408F"/>
    <w:rsid w:val="00F84C6C"/>
    <w:rsid w:val="00FA1A3F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0278A2"/>
    <w:rsid w:val="00117261"/>
    <w:rsid w:val="00122837"/>
    <w:rsid w:val="0025787C"/>
    <w:rsid w:val="006034F8"/>
    <w:rsid w:val="0068468C"/>
    <w:rsid w:val="00841DF7"/>
    <w:rsid w:val="00892BAD"/>
    <w:rsid w:val="00C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D4EC0DF-9793-4B52-B399-416693D86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159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16</cp:revision>
  <cp:lastPrinted>2017-04-25T18:19:00Z</cp:lastPrinted>
  <dcterms:created xsi:type="dcterms:W3CDTF">2017-04-25T18:19:00Z</dcterms:created>
  <dcterms:modified xsi:type="dcterms:W3CDTF">2017-05-05T19:01:00Z</dcterms:modified>
</cp:coreProperties>
</file>