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E50E38" w:rsidRDefault="00952AB6" w:rsidP="00064194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I</w:t>
            </w:r>
            <w:r w:rsidR="00064194"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E50E38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E50E38" w:rsidRDefault="00095BF8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E50E38" w:rsidRDefault="00095BF8" w:rsidP="006042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</w:t>
            </w:r>
            <w:r w:rsidR="008C37E8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3</w:t>
            </w: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  <w:tr w:rsidR="001524A0" w:rsidRPr="00E50E38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E50E38" w:rsidRDefault="001524A0" w:rsidP="001524A0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E50E38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E50E38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E50E38" w:rsidRDefault="001524A0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E50E38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E50E38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E50E38" w:rsidRDefault="008C37E8" w:rsidP="000641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23</w:t>
            </w:r>
            <w:r w:rsidR="00581613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</w:tbl>
    <w:p w:rsidR="00F85689" w:rsidRPr="00E50E38" w:rsidRDefault="00F85689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83"/>
        <w:gridCol w:w="7536"/>
      </w:tblGrid>
      <w:tr w:rsidR="001A7B82" w:rsidRPr="00E50E38" w:rsidTr="00BE0259">
        <w:tc>
          <w:tcPr>
            <w:tcW w:w="8647" w:type="dxa"/>
            <w:gridSpan w:val="2"/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E50E38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E50E38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E50E38" w:rsidRDefault="00802001" w:rsidP="00802001">
            <w:pPr>
              <w:jc w:val="center"/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E50E38" w:rsidRDefault="00901A68" w:rsidP="00802001">
            <w:pPr>
              <w:jc w:val="both"/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  <w:t>Reunião Daily – Sprint 2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485"/>
      </w:tblGrid>
      <w:tr w:rsidR="00064194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E50E38" w:rsidRDefault="00064194" w:rsidP="000F29AC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E50E38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Pr="00E50E38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901A68" w:rsidRPr="00E50E38" w:rsidRDefault="006C6FBE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EA-125:</w:t>
            </w:r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Preparar o ambiente do </w:t>
            </w:r>
            <w:proofErr w:type="spellStart"/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tag</w:t>
            </w:r>
            <w:proofErr w:type="spellEnd"/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manager com QA e Produção</w:t>
            </w:r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901A68" w:rsidRPr="00E50E38" w:rsidRDefault="00901A68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>P</w:t>
            </w:r>
            <w:r w:rsidR="008C37E8"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>onto de Atenção</w:t>
            </w:r>
            <w:r w:rsidR="006C6FBE"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>:</w:t>
            </w:r>
            <w:r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 </w:t>
            </w:r>
            <w:r w:rsidR="008C37E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Agendado reunião para terça-feira – 27/09</w:t>
            </w:r>
            <w:r w:rsidR="00E52223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="008C37E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8C37E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 w:rsidR="008C37E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será finalizada na sprint2.</w:t>
            </w:r>
          </w:p>
          <w:p w:rsidR="0060422A" w:rsidRPr="00E50E38" w:rsidRDefault="0060422A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901A68" w:rsidRPr="00E50E38" w:rsidRDefault="006C6FBE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EA-137:</w:t>
            </w:r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Obter definição da área usuária sobre os dados a serem importados no </w:t>
            </w:r>
            <w:proofErr w:type="spellStart"/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901A68" w:rsidRPr="00E50E38" w:rsidRDefault="006C6FBE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EA-107:</w:t>
            </w:r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Estudar como realizar o desenho de solução base de dados 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901A68" w:rsidRPr="00E50E38" w:rsidRDefault="006C6FBE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EA-91:</w:t>
            </w:r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Retirar a criptografia dos dados exportados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901A68" w:rsidRPr="00E50E38" w:rsidRDefault="006C6FBE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EA-90:</w:t>
            </w:r>
            <w:r w:rsidR="00901A6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Desenhar Solução para Gerar arquivo para base de dados 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off-line.</w:t>
            </w:r>
          </w:p>
          <w:p w:rsidR="008C37E8" w:rsidRPr="00E50E38" w:rsidRDefault="008C37E8" w:rsidP="008C37E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Ponto de Atenção: 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Liberado acesso a documentação da Oracle (aproximadamente 400 páginas). </w:t>
            </w:r>
            <w:proofErr w:type="spellStart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será finalizada na sprint2.</w:t>
            </w:r>
          </w:p>
          <w:p w:rsidR="00095BF8" w:rsidRPr="00E50E38" w:rsidRDefault="00095BF8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Pr="00E50E38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095BF8" w:rsidRPr="00E50E38" w:rsidRDefault="0060422A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EA-139: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MLS-639 - Definir a solução da melhoria Emissão | Banner Clube </w:t>
            </w:r>
            <w:proofErr w:type="spellStart"/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95BF8" w:rsidRPr="00E50E38" w:rsidRDefault="0060422A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EA-140: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MLS-604 - Definir a solução para Tela de Sucesso </w:t>
            </w:r>
            <w:proofErr w:type="spellStart"/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Gift</w:t>
            </w:r>
            <w:proofErr w:type="spellEnd"/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95BF8" w:rsidRPr="00E50E38" w:rsidRDefault="00E52223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EA-145: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MLS-593 - Definir a solução da melhoria Ajuste Comprovante de Emissão de Passagem</w:t>
            </w:r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95BF8" w:rsidRPr="00E50E38" w:rsidRDefault="00E50E3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EA-152: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PMO-218 - Definir a solução para a melhoria Orientação Preenchimento Site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095BF8" w:rsidRPr="00E50E38" w:rsidRDefault="008C37E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>Ponto de Atenção</w:t>
            </w:r>
            <w:r w:rsidR="00095BF8"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: 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As </w:t>
            </w:r>
            <w:proofErr w:type="spellStart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foram iniciadas no dia 22/09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="00E52223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Não realizada a Daily.</w:t>
            </w:r>
          </w:p>
          <w:p w:rsidR="00095BF8" w:rsidRPr="00E50E38" w:rsidRDefault="00095BF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95BF8" w:rsidRPr="00E50E38" w:rsidRDefault="00095BF8" w:rsidP="00095BF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Davi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8C37E8" w:rsidRPr="00E50E38" w:rsidRDefault="008C37E8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EA-101</w:t>
            </w:r>
            <w:r w:rsidR="0060422A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:</w:t>
            </w:r>
            <w:r w:rsidR="00095BF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Planejar as entregas das novas funcionalidades do Portal</w:t>
            </w:r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8C37E8" w:rsidRPr="00E50E38" w:rsidRDefault="008C37E8" w:rsidP="008C37E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1F497D" w:themeColor="text2"/>
                <w:sz w:val="20"/>
                <w:szCs w:val="20"/>
                <w:lang w:eastAsia="pt-BR"/>
              </w:rPr>
              <w:t xml:space="preserve">Ponto de Atenção: </w:t>
            </w:r>
            <w:proofErr w:type="spellStart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ser</w:t>
            </w:r>
            <w:r w:rsidR="00E50E3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á finalizad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a na sprint2.</w:t>
            </w:r>
          </w:p>
          <w:p w:rsidR="000D6743" w:rsidRPr="00E50E38" w:rsidRDefault="000D6743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Pr="00E50E38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8C37E8" w:rsidRPr="00E50E38" w:rsidRDefault="00304ABF" w:rsidP="008C37E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Em andamento, com sucesso.</w:t>
            </w:r>
          </w:p>
          <w:p w:rsidR="008C37E8" w:rsidRPr="00E50E38" w:rsidRDefault="008C37E8" w:rsidP="008C37E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8C37E8" w:rsidRPr="00E50E38" w:rsidRDefault="008C37E8" w:rsidP="008C37E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não atualizadas</w:t>
            </w:r>
            <w:r w:rsidR="00E50E38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E50E38" w:rsidRPr="003966D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(status </w:t>
            </w:r>
            <w:proofErr w:type="spellStart"/>
            <w:r w:rsidR="00E50E38" w:rsidRPr="003966D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to</w:t>
            </w:r>
            <w:proofErr w:type="spellEnd"/>
            <w:r w:rsidR="00E50E38" w:rsidRPr="003966D7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do)</w:t>
            </w:r>
          </w:p>
          <w:p w:rsidR="008C37E8" w:rsidRPr="00E50E38" w:rsidRDefault="00E50E38" w:rsidP="008C37E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EA-132: Confirmar se a melhoria EA-73 pode ser construída diretamente no novo gateway – Jussara – informado ao Leonardo, falta atualizar o </w:t>
            </w:r>
            <w:proofErr w:type="spellStart"/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Jira</w:t>
            </w:r>
            <w:proofErr w:type="spellEnd"/>
            <w:r w:rsidR="00256DB6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bookmarkStart w:id="0" w:name="_GoBack"/>
            <w:bookmarkEnd w:id="0"/>
          </w:p>
          <w:p w:rsidR="0060422A" w:rsidRPr="00E50E38" w:rsidRDefault="008C37E8" w:rsidP="000D6743">
            <w:pPr>
              <w:jc w:val="both"/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EA-137: </w:t>
            </w:r>
            <w:r w:rsidRPr="00E50E38"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  <w:t xml:space="preserve">Obter definição da área usuária sobre os dados a serem importados no </w:t>
            </w:r>
            <w:proofErr w:type="spellStart"/>
            <w:r w:rsidRPr="00E50E38"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  <w:t>BlueKai</w:t>
            </w:r>
            <w:proofErr w:type="spellEnd"/>
            <w:r w:rsidRPr="00E50E38"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  <w:t xml:space="preserve"> – Katia Dantas – aguardando usuário retornar</w:t>
            </w:r>
            <w:r w:rsidR="00E50E38" w:rsidRPr="00E50E38"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  <w:t xml:space="preserve"> na segunda-feira</w:t>
            </w:r>
            <w:r w:rsidR="00256DB6">
              <w:rPr>
                <w:rFonts w:asciiTheme="minorHAnsi" w:hAnsiTheme="minorHAnsi" w:cstheme="minorHAnsi"/>
                <w:b w:val="0"/>
                <w:color w:val="333333"/>
                <w:sz w:val="20"/>
                <w:szCs w:val="20"/>
                <w:shd w:val="clear" w:color="auto" w:fill="FFFFFF"/>
              </w:rPr>
              <w:t>.</w:t>
            </w:r>
          </w:p>
          <w:p w:rsidR="008C37E8" w:rsidRPr="00E50E38" w:rsidRDefault="008C37E8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</w:t>
            </w:r>
            <w:r w:rsidR="00E50E38"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EA-142: MLS-594 - Definir a UX para o Site – Rafael Croce – aguardando retorno</w:t>
            </w:r>
            <w:r w:rsid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</w:p>
          <w:p w:rsidR="00E50E38" w:rsidRPr="00E50E38" w:rsidRDefault="00E50E38" w:rsidP="00E50E3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EA-143: MLS-594 - Definir a UX para o APP – Rafael Croce – aguardando retorno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</w:p>
          <w:p w:rsidR="00E50E38" w:rsidRPr="00E50E38" w:rsidRDefault="00E50E38" w:rsidP="00E50E3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EA-149: MLS-591 - Definir a UX para o Site – Rafael Croce – aguardando retorno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</w:p>
          <w:p w:rsidR="00E50E38" w:rsidRPr="00E50E38" w:rsidRDefault="00E50E38" w:rsidP="00E50E3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EA-150: MLS-591 - Definir a UX para a Central – Rafael Croce – aguardando 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retorno.</w:t>
            </w:r>
          </w:p>
          <w:p w:rsidR="00E50E38" w:rsidRPr="00E50E38" w:rsidRDefault="00E50E38" w:rsidP="00E50E3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EA-151: MLS-591 - Definir a UX para o APP – Rafael Croce – aguardando retorno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.</w:t>
            </w: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</w:p>
          <w:p w:rsidR="00E50E38" w:rsidRPr="00E50E38" w:rsidRDefault="00E50E38" w:rsidP="00E50E38">
            <w:pPr>
              <w:jc w:val="both"/>
              <w:rPr>
                <w:rFonts w:asciiTheme="minorHAnsi" w:hAnsiTheme="minorHAnsi" w:cstheme="minorHAnsi"/>
                <w:color w:val="333333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- EA-154: Levantar os requisitos do APP Fase IV – Rafael Croce –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aguardando retorno.</w:t>
            </w:r>
          </w:p>
          <w:p w:rsidR="008C37E8" w:rsidRPr="00E50E38" w:rsidRDefault="008C37E8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</w:tc>
      </w:tr>
    </w:tbl>
    <w:p w:rsidR="00952AB6" w:rsidRPr="00E50E38" w:rsidRDefault="00952AB6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sectPr w:rsidR="00952AB6" w:rsidRPr="00E50E38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7CE" w:rsidRDefault="00B767CE">
      <w:r>
        <w:separator/>
      </w:r>
    </w:p>
  </w:endnote>
  <w:endnote w:type="continuationSeparator" w:id="0">
    <w:p w:rsidR="00B767CE" w:rsidRDefault="00B7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1848CA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7CE" w:rsidRDefault="00B767CE">
      <w:r>
        <w:separator/>
      </w:r>
    </w:p>
  </w:footnote>
  <w:footnote w:type="continuationSeparator" w:id="0">
    <w:p w:rsidR="00B767CE" w:rsidRDefault="00B767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5E"/>
    <w:rsid w:val="00002F93"/>
    <w:rsid w:val="00064194"/>
    <w:rsid w:val="00095BF8"/>
    <w:rsid w:val="000D6743"/>
    <w:rsid w:val="000E0BFD"/>
    <w:rsid w:val="00112870"/>
    <w:rsid w:val="001255ED"/>
    <w:rsid w:val="0012575E"/>
    <w:rsid w:val="001347B6"/>
    <w:rsid w:val="00144BED"/>
    <w:rsid w:val="001524A0"/>
    <w:rsid w:val="001848CA"/>
    <w:rsid w:val="001A7B82"/>
    <w:rsid w:val="00213069"/>
    <w:rsid w:val="002257AA"/>
    <w:rsid w:val="002502D4"/>
    <w:rsid w:val="00256DB6"/>
    <w:rsid w:val="00272002"/>
    <w:rsid w:val="00297803"/>
    <w:rsid w:val="002D549A"/>
    <w:rsid w:val="002F7605"/>
    <w:rsid w:val="00304685"/>
    <w:rsid w:val="00304ABF"/>
    <w:rsid w:val="003161C7"/>
    <w:rsid w:val="00320D0E"/>
    <w:rsid w:val="0032414A"/>
    <w:rsid w:val="003377E0"/>
    <w:rsid w:val="0036082B"/>
    <w:rsid w:val="00365F4F"/>
    <w:rsid w:val="003966D7"/>
    <w:rsid w:val="003A02A5"/>
    <w:rsid w:val="003C3526"/>
    <w:rsid w:val="003D0127"/>
    <w:rsid w:val="003D4656"/>
    <w:rsid w:val="003D6CC4"/>
    <w:rsid w:val="003E2301"/>
    <w:rsid w:val="003E4FEA"/>
    <w:rsid w:val="00406AB8"/>
    <w:rsid w:val="00470A2A"/>
    <w:rsid w:val="00492B4D"/>
    <w:rsid w:val="004C474D"/>
    <w:rsid w:val="004D4206"/>
    <w:rsid w:val="004E2B8B"/>
    <w:rsid w:val="004E4CE0"/>
    <w:rsid w:val="004F7AB0"/>
    <w:rsid w:val="00507619"/>
    <w:rsid w:val="00510D02"/>
    <w:rsid w:val="0053445E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0422A"/>
    <w:rsid w:val="00622DD1"/>
    <w:rsid w:val="006733AD"/>
    <w:rsid w:val="00685F3B"/>
    <w:rsid w:val="006A10B0"/>
    <w:rsid w:val="006B4640"/>
    <w:rsid w:val="006C6FBE"/>
    <w:rsid w:val="006E7B1D"/>
    <w:rsid w:val="00743D9C"/>
    <w:rsid w:val="007A7BE3"/>
    <w:rsid w:val="007A7DDE"/>
    <w:rsid w:val="007D4651"/>
    <w:rsid w:val="00802001"/>
    <w:rsid w:val="00867227"/>
    <w:rsid w:val="00875C12"/>
    <w:rsid w:val="008A40CA"/>
    <w:rsid w:val="008B1DD3"/>
    <w:rsid w:val="008C37E8"/>
    <w:rsid w:val="008C70D4"/>
    <w:rsid w:val="008D6175"/>
    <w:rsid w:val="008F6BD3"/>
    <w:rsid w:val="00901A68"/>
    <w:rsid w:val="009351E9"/>
    <w:rsid w:val="00952AB6"/>
    <w:rsid w:val="00955411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B143DE"/>
    <w:rsid w:val="00B25AFD"/>
    <w:rsid w:val="00B32C67"/>
    <w:rsid w:val="00B46346"/>
    <w:rsid w:val="00B60B93"/>
    <w:rsid w:val="00B767CE"/>
    <w:rsid w:val="00B87D24"/>
    <w:rsid w:val="00BB5619"/>
    <w:rsid w:val="00BB6CEE"/>
    <w:rsid w:val="00BC3376"/>
    <w:rsid w:val="00BE03B5"/>
    <w:rsid w:val="00BE2974"/>
    <w:rsid w:val="00C12254"/>
    <w:rsid w:val="00C40989"/>
    <w:rsid w:val="00C43ECD"/>
    <w:rsid w:val="00C4692D"/>
    <w:rsid w:val="00C718F2"/>
    <w:rsid w:val="00CC197A"/>
    <w:rsid w:val="00CC6E13"/>
    <w:rsid w:val="00D5245F"/>
    <w:rsid w:val="00E4605E"/>
    <w:rsid w:val="00E50E38"/>
    <w:rsid w:val="00E52223"/>
    <w:rsid w:val="00E7687E"/>
    <w:rsid w:val="00E96AD9"/>
    <w:rsid w:val="00EF241A"/>
    <w:rsid w:val="00EF60CF"/>
    <w:rsid w:val="00F3381E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0298ABD-8F57-4C1F-99AB-50C321A3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25</TotalTime>
  <Pages>1</Pages>
  <Words>354</Words>
  <Characters>1914</Characters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2016-09-23T17:50:00Z</cp:lastPrinted>
  <dcterms:created xsi:type="dcterms:W3CDTF">2016-09-22T18:24:00Z</dcterms:created>
  <dcterms:modified xsi:type="dcterms:W3CDTF">2016-09-23T17:50:00Z</dcterms:modified>
</cp:coreProperties>
</file>