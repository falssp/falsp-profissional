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6F230100" w14:textId="77777777" w:rsidTr="00B6729D">
        <w:tc>
          <w:tcPr>
            <w:tcW w:w="2410" w:type="dxa"/>
          </w:tcPr>
          <w:p w14:paraId="653CCBE6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36A98AB" wp14:editId="3B6FC943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68672C44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A957A6AE5A774574BAA3C72B3CD5EDC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91A1441" w14:textId="48FE7C0D" w:rsidR="00462496" w:rsidRPr="00110207" w:rsidRDefault="00110207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110207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Preencher </w:t>
                </w:r>
                <w:r w:rsidR="002024EE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a s</w:t>
                </w:r>
                <w:r w:rsidRPr="00110207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olicitação de </w:t>
                </w:r>
                <w:r w:rsidR="002024EE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m</w:t>
                </w:r>
                <w:r w:rsidRPr="00110207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udança (SM)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EEAF31E707EA40DF88FA95800664E549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5887DC80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2CEA496C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330F87C8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75D8CB6F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65188903" w14:textId="77777777" w:rsidTr="00B6729D">
        <w:tc>
          <w:tcPr>
            <w:tcW w:w="10490" w:type="dxa"/>
            <w:shd w:val="clear" w:color="auto" w:fill="B2B2B2"/>
          </w:tcPr>
          <w:p w14:paraId="190161FB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1FBAE659" w14:textId="77777777" w:rsidTr="00B6729D">
        <w:tc>
          <w:tcPr>
            <w:tcW w:w="10490" w:type="dxa"/>
          </w:tcPr>
          <w:p w14:paraId="794D2615" w14:textId="0344E253" w:rsidR="00462496" w:rsidRPr="00323062" w:rsidRDefault="000738EF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FFF25AC0FE054C63829B8DE1B673AB50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573C24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IT-2324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C52D55F276644E3486DE400215F12903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4.0</w:t>
                </w:r>
              </w:sdtContent>
            </w:sdt>
          </w:p>
        </w:tc>
      </w:tr>
      <w:tr w:rsidR="00462496" w:rsidRPr="00323062" w14:paraId="510DABAA" w14:textId="77777777" w:rsidTr="00B6729D">
        <w:tc>
          <w:tcPr>
            <w:tcW w:w="10490" w:type="dxa"/>
            <w:shd w:val="clear" w:color="auto" w:fill="B2B2B2"/>
          </w:tcPr>
          <w:p w14:paraId="60239B67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147F6C28" w14:textId="77777777" w:rsidR="00462496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12981233" w14:textId="77777777" w:rsidR="00AB1A82" w:rsidRPr="00080728" w:rsidRDefault="00AB1A82" w:rsidP="00AB1A8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6EFEEA2B" w14:textId="77777777" w:rsidR="00AB1A82" w:rsidRDefault="00AB1A82" w:rsidP="00AB1A82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GTD-05.003.Gestão de Mudança e Configuração</w:t>
      </w:r>
    </w:p>
    <w:p w14:paraId="446A63F0" w14:textId="77777777" w:rsidR="00AB1A82" w:rsidRPr="00AB0E7D" w:rsidRDefault="00AB1A82" w:rsidP="00AB1A82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AB0E7D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AB0E7D">
        <w:rPr>
          <w:rFonts w:ascii="Verdana" w:hAnsi="Verdana" w:cs="Arial"/>
          <w:snapToGrid w:val="0"/>
          <w:sz w:val="20"/>
          <w:szCs w:val="20"/>
        </w:rPr>
        <w:t xml:space="preserve"> idiomas&gt;</w:t>
      </w:r>
    </w:p>
    <w:p w14:paraId="4088D2D1" w14:textId="77777777" w:rsidR="00AB1A82" w:rsidRPr="00080728" w:rsidRDefault="00AB1A82" w:rsidP="00AB1A8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C0C7397" w14:textId="77777777" w:rsidR="00AB1A82" w:rsidRPr="00080728" w:rsidRDefault="00AB1A82" w:rsidP="00AB1A8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64BB55A0" w14:textId="77777777" w:rsidR="00AB1A82" w:rsidRDefault="00AB1A82" w:rsidP="00AB1A82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8272E">
        <w:rPr>
          <w:rFonts w:ascii="Verdana" w:hAnsi="Verdana" w:cs="Arial"/>
          <w:snapToGrid w:val="0"/>
          <w:sz w:val="20"/>
          <w:szCs w:val="20"/>
        </w:rPr>
        <w:t xml:space="preserve">Este </w:t>
      </w:r>
      <w:r>
        <w:rPr>
          <w:rFonts w:ascii="Verdana" w:hAnsi="Verdana" w:cs="Arial"/>
          <w:snapToGrid w:val="0"/>
          <w:sz w:val="20"/>
          <w:szCs w:val="20"/>
        </w:rPr>
        <w:t>documento</w:t>
      </w:r>
      <w:r w:rsidRPr="00D8272E">
        <w:rPr>
          <w:rFonts w:ascii="Verdana" w:hAnsi="Verdana" w:cs="Arial"/>
          <w:snapToGrid w:val="0"/>
          <w:sz w:val="20"/>
          <w:szCs w:val="20"/>
        </w:rPr>
        <w:t xml:space="preserve"> tem como objetivo esclarecer as atividades e responsabilidades pertinentes à uma solicitação de mudança em todo seu ciclo de vida (criação, liberação, aprovação, execução, finalização e encerramento), potencializando a aderência ao processo de Gestão de Mudanças.</w:t>
      </w:r>
    </w:p>
    <w:p w14:paraId="01D0B8F0" w14:textId="77777777" w:rsidR="00AB1A82" w:rsidRPr="00080728" w:rsidRDefault="00AB1A82" w:rsidP="00AB1A82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3F53928C" w14:textId="77777777" w:rsidR="00AB1A82" w:rsidRDefault="00AB1A82" w:rsidP="00AB1A8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0429EA05" w14:textId="77777777" w:rsidR="00AB1A82" w:rsidRPr="00280FAB" w:rsidRDefault="00AB1A82" w:rsidP="00AB1A82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57036E2C" w14:textId="77777777" w:rsidR="00AB1A82" w:rsidRPr="00080728" w:rsidRDefault="00AB1A82" w:rsidP="00AB1A8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9A67C34" w14:textId="77777777" w:rsidR="00AB1A82" w:rsidRPr="00080728" w:rsidRDefault="00AB1A82" w:rsidP="00AB1A8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4. MATERIAIS NECESSÁRIOS</w:t>
      </w:r>
    </w:p>
    <w:p w14:paraId="42F7B826" w14:textId="77777777" w:rsidR="00AB1A82" w:rsidRDefault="00AB1A82" w:rsidP="00AB1A82">
      <w:pPr>
        <w:tabs>
          <w:tab w:val="num" w:pos="284"/>
        </w:tabs>
        <w:spacing w:after="0"/>
        <w:ind w:left="709"/>
        <w:rPr>
          <w:rStyle w:val="Hyperlink"/>
          <w:color w:val="FF0000"/>
        </w:rPr>
      </w:pPr>
      <w:r w:rsidRPr="003421E0">
        <w:rPr>
          <w:rFonts w:ascii="Verdana" w:hAnsi="Verdana" w:cs="Arial"/>
          <w:snapToGrid w:val="0"/>
          <w:sz w:val="20"/>
          <w:szCs w:val="20"/>
        </w:rPr>
        <w:t xml:space="preserve">GMUD-MatrizDeAprovação : </w:t>
      </w:r>
      <w:r w:rsidRPr="00533168">
        <w:rPr>
          <w:rFonts w:ascii="Verdana" w:hAnsi="Verdana" w:cs="Arial"/>
          <w:snapToGrid w:val="0"/>
          <w:sz w:val="20"/>
          <w:szCs w:val="20"/>
        </w:rPr>
        <w:t>http://gmud.natura.net/Documentos/GMUD-MatrizDeAprovação.pdf</w:t>
      </w:r>
    </w:p>
    <w:p w14:paraId="34605ACE" w14:textId="77777777" w:rsidR="00AB1A82" w:rsidRDefault="00AB1A82" w:rsidP="00AB1A82">
      <w:pPr>
        <w:tabs>
          <w:tab w:val="num" w:pos="284"/>
        </w:tabs>
        <w:spacing w:after="0"/>
        <w:ind w:left="709"/>
        <w:rPr>
          <w:rFonts w:ascii="Verdana" w:hAnsi="Verdana" w:cs="Arial"/>
          <w:snapToGrid w:val="0"/>
          <w:color w:val="FF0000"/>
          <w:sz w:val="20"/>
          <w:szCs w:val="20"/>
        </w:rPr>
      </w:pPr>
      <w:r w:rsidRPr="003421E0">
        <w:rPr>
          <w:rFonts w:ascii="Verdana" w:hAnsi="Verdana" w:cs="Arial"/>
          <w:snapToGrid w:val="0"/>
          <w:sz w:val="20"/>
          <w:szCs w:val="20"/>
        </w:rPr>
        <w:t xml:space="preserve">Tarefas – </w:t>
      </w:r>
      <w:r>
        <w:rPr>
          <w:rFonts w:ascii="Verdana" w:hAnsi="Verdana" w:cs="Arial"/>
          <w:snapToGrid w:val="0"/>
          <w:sz w:val="20"/>
          <w:szCs w:val="20"/>
        </w:rPr>
        <w:t>Site</w:t>
      </w:r>
      <w:r w:rsidRPr="003421E0">
        <w:rPr>
          <w:rFonts w:ascii="Verdana" w:hAnsi="Verdana" w:cs="Arial"/>
          <w:snapToGrid w:val="0"/>
          <w:sz w:val="20"/>
          <w:szCs w:val="20"/>
        </w:rPr>
        <w:t xml:space="preserve"> GMUD</w:t>
      </w:r>
      <w:r w:rsidRPr="006B7307">
        <w:rPr>
          <w:rFonts w:ascii="Verdana" w:hAnsi="Verdana" w:cs="Arial"/>
          <w:snapToGrid w:val="0"/>
          <w:color w:val="FF0000"/>
          <w:sz w:val="20"/>
          <w:szCs w:val="20"/>
        </w:rPr>
        <w:t xml:space="preserve">: </w:t>
      </w:r>
      <w:r w:rsidRPr="00533168">
        <w:rPr>
          <w:rFonts w:ascii="Verdana" w:hAnsi="Verdana" w:cs="Arial"/>
          <w:snapToGrid w:val="0"/>
          <w:sz w:val="20"/>
          <w:szCs w:val="20"/>
        </w:rPr>
        <w:t>http://gmud.natura.net/Documentos/Tarefas%20-%20Sistema%20GMUD.xlsx</w:t>
      </w:r>
    </w:p>
    <w:p w14:paraId="6F8851DF" w14:textId="77777777" w:rsidR="00AB1A82" w:rsidRDefault="00AB1A82" w:rsidP="00AB1A82">
      <w:pPr>
        <w:tabs>
          <w:tab w:val="num" w:pos="284"/>
        </w:tabs>
        <w:spacing w:after="0"/>
        <w:ind w:left="709"/>
        <w:rPr>
          <w:rFonts w:ascii="Verdana" w:hAnsi="Verdana" w:cs="Arial"/>
          <w:snapToGrid w:val="0"/>
          <w:color w:val="FF0000"/>
          <w:sz w:val="20"/>
          <w:szCs w:val="20"/>
        </w:rPr>
      </w:pPr>
      <w:r w:rsidRPr="003421E0">
        <w:rPr>
          <w:rFonts w:ascii="Verdana" w:hAnsi="Verdana" w:cs="Arial"/>
          <w:snapToGrid w:val="0"/>
          <w:sz w:val="20"/>
          <w:szCs w:val="20"/>
        </w:rPr>
        <w:t xml:space="preserve">Requisição de regra Firewall: </w:t>
      </w:r>
      <w:r w:rsidRPr="00533168">
        <w:rPr>
          <w:rFonts w:ascii="Verdana" w:hAnsi="Verdana" w:cs="Arial"/>
          <w:snapToGrid w:val="0"/>
          <w:sz w:val="20"/>
          <w:szCs w:val="20"/>
        </w:rPr>
        <w:t>http://gmud.natura.net/Documentos/Requisição%20de%20regra%20Firewall.doc</w:t>
      </w:r>
    </w:p>
    <w:p w14:paraId="5BB9CB53" w14:textId="77777777" w:rsidR="00AB1A82" w:rsidRDefault="00AB1A82" w:rsidP="00AB1A82">
      <w:pPr>
        <w:tabs>
          <w:tab w:val="num" w:pos="284"/>
        </w:tabs>
        <w:spacing w:after="0"/>
        <w:ind w:left="709"/>
        <w:rPr>
          <w:rFonts w:ascii="Verdana" w:hAnsi="Verdana" w:cs="Arial"/>
          <w:snapToGrid w:val="0"/>
          <w:color w:val="FF0000"/>
          <w:sz w:val="20"/>
          <w:szCs w:val="20"/>
        </w:rPr>
      </w:pPr>
      <w:r w:rsidRPr="003421E0">
        <w:rPr>
          <w:rFonts w:ascii="Verdana" w:hAnsi="Verdana" w:cs="Arial"/>
          <w:snapToGrid w:val="0"/>
          <w:sz w:val="20"/>
          <w:szCs w:val="20"/>
        </w:rPr>
        <w:t xml:space="preserve">Alteração de objetos SAP: </w:t>
      </w:r>
      <w:r w:rsidRPr="00533168">
        <w:rPr>
          <w:rFonts w:ascii="Verdana" w:hAnsi="Verdana" w:cs="Arial"/>
          <w:snapToGrid w:val="0"/>
          <w:sz w:val="20"/>
          <w:szCs w:val="20"/>
        </w:rPr>
        <w:t>http://gmud.natura.net/Documentos/Alteração%20de%20objetos%20SAP.xls</w:t>
      </w:r>
    </w:p>
    <w:p w14:paraId="01BA1DFA" w14:textId="77777777" w:rsidR="00AB1A82" w:rsidRPr="006B7307" w:rsidRDefault="00AB1A82" w:rsidP="00AB1A82">
      <w:pPr>
        <w:tabs>
          <w:tab w:val="num" w:pos="284"/>
        </w:tabs>
        <w:spacing w:after="0"/>
        <w:ind w:left="709"/>
        <w:rPr>
          <w:rFonts w:ascii="Verdana" w:hAnsi="Verdana" w:cs="Arial"/>
          <w:snapToGrid w:val="0"/>
          <w:color w:val="FF0000"/>
          <w:sz w:val="20"/>
          <w:szCs w:val="20"/>
        </w:rPr>
      </w:pPr>
      <w:r w:rsidRPr="003421E0">
        <w:rPr>
          <w:rFonts w:ascii="Verdana" w:hAnsi="Verdana" w:cs="Arial"/>
          <w:snapToGrid w:val="0"/>
          <w:sz w:val="20"/>
          <w:szCs w:val="20"/>
        </w:rPr>
        <w:t>Alteração tabela SAP:</w:t>
      </w:r>
      <w:r w:rsidRPr="006B7307">
        <w:rPr>
          <w:rFonts w:ascii="Verdana" w:hAnsi="Verdana" w:cs="Arial"/>
          <w:snapToGrid w:val="0"/>
          <w:color w:val="FF0000"/>
          <w:sz w:val="20"/>
          <w:szCs w:val="20"/>
        </w:rPr>
        <w:t xml:space="preserve"> </w:t>
      </w:r>
      <w:r w:rsidRPr="00533168">
        <w:rPr>
          <w:rFonts w:ascii="Verdana" w:hAnsi="Verdana" w:cs="Arial"/>
          <w:snapToGrid w:val="0"/>
          <w:sz w:val="20"/>
          <w:szCs w:val="20"/>
        </w:rPr>
        <w:t>http://gmud.natura.net/Documentos/Alteração%20tabela%20SAP.xls</w:t>
      </w:r>
    </w:p>
    <w:p w14:paraId="5C1CA5BC" w14:textId="77777777" w:rsidR="00AB1A82" w:rsidRPr="006B7307" w:rsidRDefault="00AB1A82" w:rsidP="00AB1A82">
      <w:pPr>
        <w:tabs>
          <w:tab w:val="num" w:pos="284"/>
        </w:tabs>
        <w:spacing w:after="0"/>
        <w:ind w:left="709"/>
        <w:rPr>
          <w:rFonts w:ascii="Verdana" w:hAnsi="Verdana" w:cs="Arial"/>
          <w:snapToGrid w:val="0"/>
          <w:color w:val="FF0000"/>
          <w:sz w:val="20"/>
          <w:szCs w:val="20"/>
        </w:rPr>
      </w:pPr>
      <w:r w:rsidRPr="003421E0">
        <w:rPr>
          <w:rFonts w:ascii="Verdana" w:hAnsi="Verdana" w:cs="Arial"/>
          <w:snapToGrid w:val="0"/>
          <w:sz w:val="20"/>
          <w:szCs w:val="20"/>
        </w:rPr>
        <w:t xml:space="preserve">Requisição de alteração no DNS: </w:t>
      </w:r>
      <w:r w:rsidRPr="00533168">
        <w:rPr>
          <w:rFonts w:ascii="Verdana" w:hAnsi="Verdana" w:cs="Arial"/>
          <w:snapToGrid w:val="0"/>
          <w:sz w:val="20"/>
          <w:szCs w:val="20"/>
        </w:rPr>
        <w:t>http://gmud.natura.net/Documentos/Requisição%20de%20alteração%20no%20DNS.docx</w:t>
      </w:r>
    </w:p>
    <w:p w14:paraId="520EF3B1" w14:textId="77777777" w:rsidR="00AB1A82" w:rsidRDefault="00AB1A82" w:rsidP="00AB1A82">
      <w:pPr>
        <w:tabs>
          <w:tab w:val="num" w:pos="284"/>
        </w:tabs>
        <w:spacing w:after="0"/>
        <w:ind w:left="709"/>
        <w:rPr>
          <w:rFonts w:ascii="Verdana" w:hAnsi="Verdana" w:cs="Arial"/>
          <w:snapToGrid w:val="0"/>
          <w:color w:val="FF0000"/>
          <w:sz w:val="20"/>
          <w:szCs w:val="20"/>
        </w:rPr>
      </w:pPr>
      <w:r w:rsidRPr="003421E0">
        <w:rPr>
          <w:rFonts w:ascii="Verdana" w:hAnsi="Verdana" w:cs="Arial"/>
          <w:snapToGrid w:val="0"/>
          <w:sz w:val="20"/>
          <w:szCs w:val="20"/>
        </w:rPr>
        <w:t xml:space="preserve">Documentação de JOB - UC4: </w:t>
      </w:r>
      <w:r w:rsidRPr="00533168">
        <w:rPr>
          <w:rFonts w:ascii="Verdana" w:hAnsi="Verdana" w:cs="Arial"/>
          <w:snapToGrid w:val="0"/>
          <w:sz w:val="20"/>
          <w:szCs w:val="20"/>
        </w:rPr>
        <w:t>http://gmud.natura.net/Documentos/Documentação%20de%20JOB%20-%20UC4.xlsm</w:t>
      </w:r>
    </w:p>
    <w:p w14:paraId="22A7A857" w14:textId="77777777" w:rsidR="00AB1A82" w:rsidRDefault="00AB1A82" w:rsidP="00AB1A82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4F1DFAF" w14:textId="77777777" w:rsidR="00AB1A82" w:rsidRPr="00D2135B" w:rsidRDefault="00AB1A82" w:rsidP="00AB1A82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2135B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1E1EFA64" w14:textId="77777777" w:rsidR="00AB1A82" w:rsidRPr="006A3121" w:rsidRDefault="00AB1A82" w:rsidP="00AB1A82">
      <w:pPr>
        <w:spacing w:after="0"/>
        <w:ind w:left="709"/>
        <w:rPr>
          <w:rFonts w:ascii="Verdana" w:hAnsi="Verdana" w:cs="Arial"/>
          <w:snapToGrid w:val="0"/>
          <w:color w:val="000000" w:themeColor="text1"/>
          <w:sz w:val="20"/>
          <w:szCs w:val="20"/>
        </w:rPr>
      </w:pPr>
      <w:r w:rsidRPr="006A3121">
        <w:rPr>
          <w:rFonts w:ascii="Verdana" w:hAnsi="Verdana" w:cs="Arial"/>
          <w:snapToGrid w:val="0"/>
          <w:color w:val="000000" w:themeColor="text1"/>
          <w:sz w:val="20"/>
          <w:szCs w:val="20"/>
        </w:rPr>
        <w:t>#atendimentoTD:</w:t>
      </w:r>
      <w:r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 </w:t>
      </w:r>
      <w:r w:rsidRPr="006A3121">
        <w:rPr>
          <w:rFonts w:ascii="Verdana" w:hAnsi="Verdana" w:cs="Arial"/>
          <w:snapToGrid w:val="0"/>
          <w:color w:val="000000" w:themeColor="text1"/>
          <w:sz w:val="20"/>
          <w:szCs w:val="20"/>
        </w:rPr>
        <w:t>Plataforma utilizada para solicitação de mudança</w:t>
      </w:r>
    </w:p>
    <w:p w14:paraId="2578A28D" w14:textId="77777777" w:rsidR="00AB1A82" w:rsidRDefault="00AB1A82" w:rsidP="00AB1A8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SM: </w:t>
      </w:r>
      <w:r w:rsidRPr="00D8272E">
        <w:rPr>
          <w:rFonts w:ascii="Verdana" w:hAnsi="Verdana" w:cs="Arial"/>
          <w:snapToGrid w:val="0"/>
          <w:sz w:val="20"/>
          <w:szCs w:val="20"/>
        </w:rPr>
        <w:t>Solicitação de Mudanç</w:t>
      </w:r>
      <w:r>
        <w:rPr>
          <w:rFonts w:ascii="Verdana" w:hAnsi="Verdana" w:cs="Arial"/>
          <w:snapToGrid w:val="0"/>
          <w:sz w:val="20"/>
          <w:szCs w:val="20"/>
        </w:rPr>
        <w:t>a</w:t>
      </w:r>
    </w:p>
    <w:p w14:paraId="2000B4FF" w14:textId="77777777" w:rsidR="00AB1A82" w:rsidRDefault="00AB1A82" w:rsidP="00AB1A8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STP: </w:t>
      </w:r>
      <w:r w:rsidRPr="00B04F8C">
        <w:rPr>
          <w:rFonts w:ascii="Verdana" w:hAnsi="Verdana" w:cs="Arial"/>
          <w:snapToGrid w:val="0"/>
          <w:sz w:val="20"/>
          <w:szCs w:val="20"/>
        </w:rPr>
        <w:t>Solução de Tecnologia em Projetos</w:t>
      </w:r>
    </w:p>
    <w:p w14:paraId="562C4FD6" w14:textId="77777777" w:rsidR="00AB1A82" w:rsidRDefault="00AB1A82" w:rsidP="00AB1A8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GOC: </w:t>
      </w:r>
      <w:r w:rsidRPr="00B04F8C">
        <w:rPr>
          <w:rFonts w:ascii="Verdana" w:hAnsi="Verdana" w:cs="Arial"/>
          <w:snapToGrid w:val="0"/>
          <w:sz w:val="20"/>
          <w:szCs w:val="20"/>
        </w:rPr>
        <w:t>Gerência de Operações Centralizadas</w:t>
      </w:r>
    </w:p>
    <w:p w14:paraId="7CFF9D3B" w14:textId="77777777" w:rsidR="00AB1A82" w:rsidRDefault="00AB1A82" w:rsidP="00AB1A8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GRP: Gerência de Relacionamento com Parceiros</w:t>
      </w:r>
    </w:p>
    <w:p w14:paraId="753FCE20" w14:textId="77777777" w:rsidR="00AB1A82" w:rsidRDefault="00AB1A82" w:rsidP="00AB1A8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GSA: Gerência de Sustentação a Aplicações</w:t>
      </w:r>
    </w:p>
    <w:p w14:paraId="2BD39ED5" w14:textId="77777777" w:rsidR="00AB1A82" w:rsidRDefault="00AB1A82" w:rsidP="00AB1A8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DA: Diretoria de Aplicações</w:t>
      </w:r>
    </w:p>
    <w:p w14:paraId="708118EF" w14:textId="77777777" w:rsidR="00AB1A82" w:rsidRDefault="00AB1A82" w:rsidP="00AB1A82">
      <w:pPr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br w:type="page"/>
      </w:r>
    </w:p>
    <w:p w14:paraId="23A67493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lastRenderedPageBreak/>
        <w:t>6. DESCRIÇÃO</w:t>
      </w:r>
    </w:p>
    <w:p w14:paraId="43D2E6AC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0CE821F7" w14:textId="77777777" w:rsidR="00AB1A82" w:rsidRPr="00B04F8C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6.1 </w:t>
      </w:r>
      <w:r w:rsidRPr="00B04F8C">
        <w:rPr>
          <w:rFonts w:ascii="Verdana" w:hAnsi="Verdana" w:cs="Verdana"/>
          <w:b/>
          <w:bCs/>
          <w:sz w:val="20"/>
          <w:szCs w:val="20"/>
        </w:rPr>
        <w:t>Criação de uma nova SM</w:t>
      </w:r>
    </w:p>
    <w:p w14:paraId="406BAD2A" w14:textId="361B3DA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C9394A">
        <w:rPr>
          <w:rFonts w:ascii="Verdana" w:hAnsi="Verdana" w:cs="Arial"/>
          <w:snapToGrid w:val="0"/>
          <w:sz w:val="20"/>
          <w:szCs w:val="20"/>
        </w:rPr>
        <w:t xml:space="preserve">Para criar uma nova SM, é necessário </w:t>
      </w:r>
      <w:r>
        <w:rPr>
          <w:rFonts w:ascii="Verdana" w:hAnsi="Verdana" w:cs="Arial"/>
          <w:snapToGrid w:val="0"/>
          <w:sz w:val="20"/>
          <w:szCs w:val="20"/>
        </w:rPr>
        <w:t xml:space="preserve">efetuar logon no sistema </w:t>
      </w:r>
      <w:r w:rsidRPr="0067337D">
        <w:rPr>
          <w:rFonts w:ascii="Verdana" w:hAnsi="Verdana" w:cs="Arial"/>
          <w:b/>
          <w:snapToGrid w:val="0"/>
          <w:color w:val="000000" w:themeColor="text1"/>
          <w:sz w:val="20"/>
          <w:szCs w:val="20"/>
        </w:rPr>
        <w:t>#atendimentoTD,</w:t>
      </w:r>
      <w:r w:rsidRPr="0067337D">
        <w:rPr>
          <w:rFonts w:ascii="Verdana" w:hAnsi="Verdana" w:cs="Arial"/>
          <w:snapToGrid w:val="0"/>
          <w:color w:val="000000" w:themeColor="text1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 xml:space="preserve">disponível em </w:t>
      </w:r>
      <w:r w:rsidRPr="00D94096">
        <w:rPr>
          <w:rFonts w:ascii="Verdana" w:hAnsi="Verdana" w:cs="Arial"/>
          <w:snapToGrid w:val="0"/>
          <w:sz w:val="20"/>
          <w:szCs w:val="20"/>
        </w:rPr>
        <w:t>http://tdinterativa.natura.net</w:t>
      </w:r>
      <w:r w:rsidRPr="00E81E8B">
        <w:rPr>
          <w:rFonts w:ascii="Verdana" w:hAnsi="Verdana" w:cs="Arial"/>
          <w:snapToGrid w:val="0"/>
          <w:color w:val="FF0000"/>
          <w:sz w:val="20"/>
          <w:szCs w:val="20"/>
        </w:rPr>
        <w:t xml:space="preserve">. </w:t>
      </w:r>
      <w:r w:rsidRPr="005950FB">
        <w:rPr>
          <w:rFonts w:ascii="Verdana" w:hAnsi="Verdana" w:cs="Arial"/>
          <w:snapToGrid w:val="0"/>
          <w:sz w:val="20"/>
          <w:szCs w:val="20"/>
        </w:rPr>
        <w:t xml:space="preserve">Os dados de usuário e senha são os mesmos para acesso à rede da Natura. </w:t>
      </w:r>
      <w:r w:rsidRPr="00630344">
        <w:rPr>
          <w:rFonts w:ascii="Verdana" w:hAnsi="Verdana" w:cs="Arial"/>
          <w:snapToGrid w:val="0"/>
          <w:sz w:val="20"/>
          <w:szCs w:val="20"/>
        </w:rPr>
        <w:t>A necessidade de incluir “naturabr\” antes do nome de usuário pode ocorrer somente para usuários conectados via VPN.</w:t>
      </w:r>
    </w:p>
    <w:p w14:paraId="7DDEF314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D2049C3" w14:textId="77777777" w:rsidR="00AB1A82" w:rsidRPr="005950FB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06325D0B" wp14:editId="55281E0D">
            <wp:extent cx="5612130" cy="3283585"/>
            <wp:effectExtent l="0" t="0" r="762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B5A7" w14:textId="77777777" w:rsidR="00AB1A82" w:rsidRDefault="00AB1A82" w:rsidP="00AB1A82">
      <w:pPr>
        <w:pStyle w:val="Default"/>
        <w:rPr>
          <w:sz w:val="20"/>
          <w:szCs w:val="20"/>
        </w:rPr>
      </w:pPr>
    </w:p>
    <w:p w14:paraId="37D78C3A" w14:textId="77777777" w:rsidR="00AB1A82" w:rsidRPr="007304F1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7304F1">
        <w:rPr>
          <w:rFonts w:ascii="Verdana" w:hAnsi="Verdana" w:cs="Arial"/>
          <w:snapToGrid w:val="0"/>
          <w:sz w:val="20"/>
          <w:szCs w:val="20"/>
        </w:rPr>
        <w:t>Escolher a função “Analista Nível 2</w:t>
      </w:r>
      <w:r>
        <w:rPr>
          <w:rFonts w:ascii="Verdana" w:hAnsi="Verdana" w:cs="Arial"/>
          <w:snapToGrid w:val="0"/>
          <w:sz w:val="20"/>
          <w:szCs w:val="20"/>
        </w:rPr>
        <w:t>”</w:t>
      </w:r>
      <w:r w:rsidRPr="007304F1">
        <w:rPr>
          <w:rFonts w:ascii="Verdana" w:hAnsi="Verdana" w:cs="Arial"/>
          <w:snapToGrid w:val="0"/>
          <w:sz w:val="20"/>
          <w:szCs w:val="20"/>
        </w:rPr>
        <w:t xml:space="preserve"> localizada no canto superior direito ao lado de “Efetuar Logoff‟, e clique em “Definir Função‟: </w:t>
      </w:r>
    </w:p>
    <w:p w14:paraId="632B6EA0" w14:textId="77777777" w:rsidR="00AB1A82" w:rsidRDefault="00AB1A82" w:rsidP="00AB1A82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43FDD00" w14:textId="77777777" w:rsidR="00AB1A82" w:rsidRDefault="00AB1A82" w:rsidP="00AB1A82">
      <w:pPr>
        <w:spacing w:after="0"/>
        <w:ind w:left="567"/>
        <w:jc w:val="both"/>
        <w:rPr>
          <w:rFonts w:ascii="Verdana" w:hAnsi="Verdana" w:cs="Arial"/>
          <w:noProof/>
          <w:sz w:val="20"/>
          <w:szCs w:val="20"/>
          <w:lang w:eastAsia="pt-BR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5B541" wp14:editId="7ED78B53">
                <wp:simplePos x="0" y="0"/>
                <wp:positionH relativeFrom="column">
                  <wp:posOffset>5048250</wp:posOffset>
                </wp:positionH>
                <wp:positionV relativeFrom="paragraph">
                  <wp:posOffset>600075</wp:posOffset>
                </wp:positionV>
                <wp:extent cx="1143000" cy="142875"/>
                <wp:effectExtent l="0" t="0" r="19050" b="2857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820FF8F" id="Retângulo 13" o:spid="_x0000_s1026" style="position:absolute;margin-left:397.5pt;margin-top:47.25pt;width:90pt;height:11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" filled="f" strokecolor="red" strokeweight="2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  <w:lang w:eastAsia="pt-BR"/>
        </w:rPr>
        <w:t xml:space="preserve">      </w:t>
      </w:r>
      <w:r>
        <w:rPr>
          <w:noProof/>
          <w:lang w:eastAsia="pt-BR"/>
        </w:rPr>
        <w:drawing>
          <wp:inline distT="0" distB="0" distL="0" distR="0" wp14:anchorId="2E08F427" wp14:editId="288B3F88">
            <wp:extent cx="5608657" cy="40957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F98D" w14:textId="77777777" w:rsidR="00AB1A82" w:rsidRDefault="00AB1A82" w:rsidP="00AB1A82">
      <w:pPr>
        <w:spacing w:after="0"/>
        <w:ind w:left="567"/>
        <w:jc w:val="both"/>
        <w:rPr>
          <w:rFonts w:ascii="Verdana" w:hAnsi="Verdana" w:cs="Arial"/>
          <w:noProof/>
          <w:sz w:val="20"/>
          <w:szCs w:val="20"/>
          <w:lang w:eastAsia="pt-BR"/>
        </w:rPr>
      </w:pPr>
    </w:p>
    <w:p w14:paraId="402B8B09" w14:textId="77777777" w:rsidR="00AB1A82" w:rsidRDefault="00AB1A82" w:rsidP="00AB1A82">
      <w:pPr>
        <w:pStyle w:val="Default"/>
      </w:pPr>
    </w:p>
    <w:p w14:paraId="6181B900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325F2D">
        <w:rPr>
          <w:rFonts w:ascii="Verdana" w:hAnsi="Verdana" w:cs="Arial"/>
          <w:snapToGrid w:val="0"/>
          <w:sz w:val="20"/>
          <w:szCs w:val="20"/>
        </w:rPr>
        <w:t xml:space="preserve">Clique em </w:t>
      </w:r>
      <w:r>
        <w:rPr>
          <w:rFonts w:ascii="Verdana" w:hAnsi="Verdana" w:cs="Arial"/>
          <w:snapToGrid w:val="0"/>
          <w:sz w:val="20"/>
          <w:szCs w:val="20"/>
        </w:rPr>
        <w:t>“</w:t>
      </w:r>
      <w:r w:rsidRPr="00325F2D">
        <w:rPr>
          <w:rFonts w:ascii="Verdana" w:hAnsi="Verdana" w:cs="Arial"/>
          <w:snapToGrid w:val="0"/>
          <w:sz w:val="20"/>
          <w:szCs w:val="20"/>
        </w:rPr>
        <w:t xml:space="preserve">Arquivo‟ </w:t>
      </w:r>
      <w:r>
        <w:rPr>
          <w:rFonts w:ascii="Verdana" w:hAnsi="Verdana" w:cs="Arial"/>
          <w:snapToGrid w:val="0"/>
          <w:sz w:val="20"/>
          <w:szCs w:val="20"/>
        </w:rPr>
        <w:t>e escolha, “</w:t>
      </w:r>
      <w:r w:rsidRPr="00325F2D">
        <w:rPr>
          <w:rFonts w:ascii="Verdana" w:hAnsi="Verdana" w:cs="Arial"/>
          <w:snapToGrid w:val="0"/>
          <w:sz w:val="20"/>
          <w:szCs w:val="20"/>
        </w:rPr>
        <w:t>Nova mudança‟:</w:t>
      </w:r>
    </w:p>
    <w:p w14:paraId="48A321F2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noProof/>
          <w:sz w:val="20"/>
          <w:szCs w:val="20"/>
          <w:lang w:eastAsia="pt-BR"/>
        </w:rPr>
      </w:pPr>
    </w:p>
    <w:p w14:paraId="355A1ECD" w14:textId="77777777" w:rsidR="00AB1A82" w:rsidRDefault="00AB1A82" w:rsidP="00AB1A82">
      <w:pPr>
        <w:spacing w:after="0"/>
        <w:ind w:left="567"/>
        <w:jc w:val="both"/>
        <w:rPr>
          <w:rFonts w:ascii="Verdana" w:hAnsi="Verdana" w:cs="Arial"/>
          <w:noProof/>
          <w:sz w:val="20"/>
          <w:szCs w:val="20"/>
          <w:lang w:eastAsia="pt-BR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110333" wp14:editId="04B47740">
                <wp:simplePos x="0" y="0"/>
                <wp:positionH relativeFrom="column">
                  <wp:posOffset>653143</wp:posOffset>
                </wp:positionH>
                <wp:positionV relativeFrom="paragraph">
                  <wp:posOffset>1119272</wp:posOffset>
                </wp:positionV>
                <wp:extent cx="550506" cy="102157"/>
                <wp:effectExtent l="0" t="0" r="21590" b="1270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06" cy="1021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D6CA9B7" id="Retângulo 16" o:spid="_x0000_s1026" style="position:absolute;margin-left:51.45pt;margin-top:88.15pt;width:43.35pt;height: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" filled="f" strokecolor="red" strokeweight="2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4F7CD0" wp14:editId="7673FD20">
                <wp:simplePos x="0" y="0"/>
                <wp:positionH relativeFrom="column">
                  <wp:posOffset>611155</wp:posOffset>
                </wp:positionH>
                <wp:positionV relativeFrom="paragraph">
                  <wp:posOffset>806696</wp:posOffset>
                </wp:positionV>
                <wp:extent cx="279918" cy="144625"/>
                <wp:effectExtent l="0" t="0" r="25400" b="2730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18" cy="144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A780F34" id="Retângulo 15" o:spid="_x0000_s1026" style="position:absolute;margin-left:48.1pt;margin-top:63.5pt;width:22.05pt;height:1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  <w:lang w:eastAsia="pt-BR"/>
        </w:rPr>
        <w:t xml:space="preserve">     </w:t>
      </w:r>
      <w:r>
        <w:rPr>
          <w:noProof/>
          <w:lang w:eastAsia="pt-BR"/>
        </w:rPr>
        <w:drawing>
          <wp:inline distT="0" distB="0" distL="0" distR="0" wp14:anchorId="5AC2B315" wp14:editId="7A5D25C9">
            <wp:extent cx="5915025" cy="4076700"/>
            <wp:effectExtent l="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7034" cy="407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68CD" w14:textId="77777777" w:rsidR="00AB1A82" w:rsidRDefault="00AB1A82" w:rsidP="00AB1A82">
      <w:pPr>
        <w:spacing w:after="0"/>
        <w:ind w:left="567"/>
        <w:jc w:val="both"/>
        <w:rPr>
          <w:rFonts w:ascii="Verdana" w:hAnsi="Verdana" w:cs="Arial"/>
          <w:noProof/>
          <w:sz w:val="20"/>
          <w:szCs w:val="20"/>
          <w:lang w:eastAsia="pt-BR"/>
        </w:rPr>
      </w:pPr>
    </w:p>
    <w:p w14:paraId="3D2D6181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B7316B">
        <w:rPr>
          <w:rFonts w:ascii="Verdana" w:hAnsi="Verdana" w:cs="Arial"/>
          <w:snapToGrid w:val="0"/>
          <w:sz w:val="20"/>
          <w:szCs w:val="20"/>
        </w:rPr>
        <w:t>Uma nova página abrirá com o formulário de solicitação de mudanças para preenchimento.</w:t>
      </w:r>
    </w:p>
    <w:p w14:paraId="11027452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630344">
        <w:rPr>
          <w:rFonts w:ascii="Verdana" w:hAnsi="Verdana" w:cs="Arial"/>
          <w:snapToGrid w:val="0"/>
          <w:sz w:val="20"/>
          <w:szCs w:val="20"/>
        </w:rPr>
        <w:t xml:space="preserve">Para os campos com </w:t>
      </w:r>
      <w:r w:rsidRPr="00630344">
        <w:rPr>
          <w:rFonts w:ascii="Verdana" w:hAnsi="Verdana" w:cs="Arial"/>
          <w:b/>
          <w:snapToGrid w:val="0"/>
          <w:color w:val="548DD4" w:themeColor="text2" w:themeTint="99"/>
          <w:sz w:val="20"/>
          <w:szCs w:val="20"/>
        </w:rPr>
        <w:t>títulos em azul</w:t>
      </w:r>
      <w:r w:rsidRPr="00630344">
        <w:rPr>
          <w:rFonts w:ascii="Verdana" w:hAnsi="Verdana" w:cs="Arial"/>
          <w:snapToGrid w:val="0"/>
          <w:color w:val="548DD4" w:themeColor="text2" w:themeTint="99"/>
          <w:sz w:val="20"/>
          <w:szCs w:val="20"/>
        </w:rPr>
        <w:t xml:space="preserve"> </w:t>
      </w:r>
      <w:r w:rsidRPr="00630344">
        <w:rPr>
          <w:rFonts w:ascii="Verdana" w:hAnsi="Verdana" w:cs="Arial"/>
          <w:snapToGrid w:val="0"/>
          <w:sz w:val="20"/>
          <w:szCs w:val="20"/>
        </w:rPr>
        <w:t>há uma lista de informações para busca na ferramenta. Clique no título para abrir uma nova janela de busca, ou inicie o preenchimento com a informação que deseja no campo para ver as opções disponíveis em cada um deles.</w:t>
      </w:r>
    </w:p>
    <w:p w14:paraId="26353B31" w14:textId="77777777" w:rsidR="00AB1A82" w:rsidRPr="00B7316B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32C92A0" w14:textId="77777777" w:rsidR="00AB1A82" w:rsidRDefault="00AB1A82" w:rsidP="00AB1A82">
      <w:pPr>
        <w:spacing w:after="0"/>
        <w:ind w:left="567"/>
        <w:jc w:val="both"/>
        <w:rPr>
          <w:rFonts w:ascii="Verdana" w:hAnsi="Verdana" w:cs="Arial"/>
          <w:noProof/>
          <w:sz w:val="20"/>
          <w:szCs w:val="20"/>
          <w:lang w:eastAsia="pt-BR"/>
        </w:rPr>
      </w:pPr>
    </w:p>
    <w:p w14:paraId="4001FD6F" w14:textId="77777777" w:rsidR="00AB1A82" w:rsidRDefault="00AB1A82" w:rsidP="00AB1A82">
      <w:pPr>
        <w:spacing w:after="0"/>
        <w:ind w:left="567"/>
        <w:jc w:val="both"/>
        <w:rPr>
          <w:rFonts w:ascii="Verdana" w:hAnsi="Verdana" w:cs="Arial"/>
          <w:noProof/>
          <w:sz w:val="20"/>
          <w:szCs w:val="20"/>
          <w:lang w:eastAsia="pt-BR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w:t xml:space="preserve">    </w:t>
      </w:r>
      <w:r>
        <w:rPr>
          <w:noProof/>
          <w:lang w:eastAsia="pt-BR"/>
        </w:rPr>
        <w:drawing>
          <wp:inline distT="0" distB="0" distL="0" distR="0" wp14:anchorId="627F8535" wp14:editId="51261F64">
            <wp:extent cx="5838825" cy="3171825"/>
            <wp:effectExtent l="0" t="0" r="9525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0808" cy="317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6816" w14:textId="77777777" w:rsidR="00AB1A82" w:rsidRDefault="00AB1A82" w:rsidP="00AB1A82">
      <w:pPr>
        <w:spacing w:after="0"/>
        <w:ind w:left="567"/>
        <w:jc w:val="both"/>
        <w:rPr>
          <w:rFonts w:ascii="Verdana" w:hAnsi="Verdana" w:cs="Arial"/>
          <w:noProof/>
          <w:sz w:val="20"/>
          <w:szCs w:val="20"/>
          <w:lang w:eastAsia="pt-BR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w:t xml:space="preserve">        </w:t>
      </w:r>
    </w:p>
    <w:p w14:paraId="51F9E8E3" w14:textId="77777777" w:rsidR="00AB1A82" w:rsidRDefault="00AB1A82" w:rsidP="00AB1A82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B681E95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6A2280">
        <w:rPr>
          <w:rFonts w:ascii="Verdana" w:hAnsi="Verdana" w:cs="Arial"/>
          <w:b/>
          <w:snapToGrid w:val="0"/>
          <w:sz w:val="20"/>
          <w:szCs w:val="20"/>
        </w:rPr>
        <w:lastRenderedPageBreak/>
        <w:t>Líder TD Natura:</w:t>
      </w:r>
      <w:r w:rsidRPr="006A2280">
        <w:rPr>
          <w:rFonts w:ascii="Verdana" w:hAnsi="Verdana" w:cs="Arial"/>
          <w:snapToGrid w:val="0"/>
          <w:sz w:val="20"/>
          <w:szCs w:val="20"/>
        </w:rPr>
        <w:t xml:space="preserve"> Preencher com o nome do responsável Natura da mudança, a pessoa que precisa que ela seja realizada. Caso a mudança tenha surgido de um incidente, será o solicitante do incidente ou o seu representante. </w:t>
      </w:r>
    </w:p>
    <w:p w14:paraId="646A3D54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ABF9B74" w14:textId="77777777" w:rsidR="00AB1A82" w:rsidRPr="00845494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i/>
          <w:snapToGrid w:val="0"/>
          <w:sz w:val="20"/>
          <w:szCs w:val="20"/>
          <w:u w:val="single"/>
        </w:rPr>
      </w:pPr>
      <w:r w:rsidRPr="006A2280">
        <w:rPr>
          <w:rFonts w:ascii="Verdana" w:hAnsi="Verdana" w:cs="Arial"/>
          <w:b/>
          <w:snapToGrid w:val="0"/>
          <w:sz w:val="20"/>
          <w:szCs w:val="20"/>
        </w:rPr>
        <w:t>Categoria:</w:t>
      </w:r>
      <w:r w:rsidRPr="006A2280">
        <w:rPr>
          <w:rFonts w:ascii="Verdana" w:hAnsi="Verdana" w:cs="Arial"/>
          <w:snapToGrid w:val="0"/>
          <w:sz w:val="20"/>
          <w:szCs w:val="20"/>
        </w:rPr>
        <w:t xml:space="preserve"> Neste campo você deve selecionar a atividade que será executada pela mudança. Categorias não listadas, solicitar a criação para equipe de CA SDM através do e-mail </w:t>
      </w:r>
      <w:r w:rsidRPr="00845494">
        <w:rPr>
          <w:rFonts w:ascii="Verdana" w:hAnsi="Verdana" w:cs="Arial"/>
          <w:i/>
          <w:snapToGrid w:val="0"/>
          <w:sz w:val="20"/>
          <w:szCs w:val="20"/>
          <w:u w:val="single"/>
        </w:rPr>
        <w:t>SuporteCASDM@natura.net.</w:t>
      </w:r>
    </w:p>
    <w:p w14:paraId="03BB861D" w14:textId="77777777" w:rsidR="00AB1A82" w:rsidRDefault="00AB1A82" w:rsidP="00AB1A82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C14B943" w14:textId="77777777" w:rsidR="00AB1A82" w:rsidRPr="00E0793D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E0793D">
        <w:rPr>
          <w:rFonts w:ascii="Verdana" w:hAnsi="Verdana" w:cs="Verdana"/>
          <w:b/>
          <w:color w:val="000000"/>
          <w:sz w:val="20"/>
          <w:szCs w:val="20"/>
        </w:rPr>
        <w:t>Tipo:</w:t>
      </w:r>
      <w:r w:rsidRPr="00E0793D">
        <w:rPr>
          <w:rFonts w:ascii="Verdana" w:hAnsi="Verdana" w:cs="Verdana"/>
          <w:color w:val="000000"/>
          <w:sz w:val="20"/>
          <w:szCs w:val="20"/>
        </w:rPr>
        <w:t xml:space="preserve"> Selecionar o tipo de mudança que será executada: </w:t>
      </w:r>
    </w:p>
    <w:p w14:paraId="5214180E" w14:textId="77777777" w:rsidR="00AB1A82" w:rsidRPr="00E0793D" w:rsidRDefault="00AB1A82" w:rsidP="00AB1A82">
      <w:pPr>
        <w:pStyle w:val="Default"/>
        <w:numPr>
          <w:ilvl w:val="0"/>
          <w:numId w:val="13"/>
        </w:numPr>
        <w:rPr>
          <w:sz w:val="20"/>
          <w:szCs w:val="20"/>
        </w:rPr>
      </w:pPr>
      <w:r w:rsidRPr="00E0793D">
        <w:rPr>
          <w:b/>
          <w:bCs/>
          <w:sz w:val="20"/>
          <w:szCs w:val="20"/>
        </w:rPr>
        <w:t xml:space="preserve">Emergencial: </w:t>
      </w:r>
      <w:r w:rsidRPr="00E0793D">
        <w:rPr>
          <w:sz w:val="20"/>
          <w:szCs w:val="20"/>
        </w:rPr>
        <w:t xml:space="preserve">Mudança na qual o propósito é a correção de um incidente (exceto os chamados categorizados como “Requisição de Serviços”, que devem ser abertos através de uma mudança Não Planejada). As mudanças emergenciais devem ter vinculadas a elas o número do incidente registrado/reportado. </w:t>
      </w:r>
    </w:p>
    <w:p w14:paraId="67EBAD52" w14:textId="77777777" w:rsidR="00AB1A82" w:rsidRDefault="00AB1A82" w:rsidP="00AB1A82">
      <w:pPr>
        <w:pStyle w:val="Default"/>
        <w:ind w:left="1995"/>
      </w:pPr>
    </w:p>
    <w:p w14:paraId="576513A1" w14:textId="77777777" w:rsidR="00AB1A82" w:rsidRDefault="00AB1A82" w:rsidP="00AB1A82">
      <w:pPr>
        <w:pStyle w:val="Default"/>
        <w:numPr>
          <w:ilvl w:val="0"/>
          <w:numId w:val="1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Normal: </w:t>
      </w:r>
      <w:r>
        <w:rPr>
          <w:sz w:val="20"/>
          <w:szCs w:val="20"/>
        </w:rPr>
        <w:t xml:space="preserve">São as mudanças planejadas que atendem correções de incidentes, manutenções preventivas ou periódicas, implantação de projetos, etc. As SMs planejadas devem estar com o status “Aprovação Responsável” até a sexta-feira (Possibilidade de extensão até o domingo, para aqueles que trabalham de fim de semana). Passam pelas etapas de avaliação, autorização do Comitê e implementação. </w:t>
      </w:r>
    </w:p>
    <w:p w14:paraId="5BAEF675" w14:textId="77777777" w:rsidR="00AB1A82" w:rsidRDefault="00AB1A82" w:rsidP="00AB1A82">
      <w:pPr>
        <w:pStyle w:val="Default"/>
        <w:ind w:left="1995"/>
        <w:rPr>
          <w:sz w:val="20"/>
          <w:szCs w:val="20"/>
        </w:rPr>
      </w:pPr>
    </w:p>
    <w:p w14:paraId="6231C0B7" w14:textId="77777777" w:rsidR="00AB1A82" w:rsidRDefault="00AB1A82" w:rsidP="00AB1A82">
      <w:pPr>
        <w:pStyle w:val="Default"/>
        <w:numPr>
          <w:ilvl w:val="0"/>
          <w:numId w:val="1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Não Planejada: </w:t>
      </w:r>
      <w:r>
        <w:rPr>
          <w:sz w:val="20"/>
          <w:szCs w:val="20"/>
        </w:rPr>
        <w:t xml:space="preserve">Mudanças que tenham como origem da solicitação projetos, solicitações de evolução, correção de problemas, chamados abertos na TD Interativa que tenham sido categorizados como “Requisição de Serviços”, entre outras demandas e que devido a uma eventualidade ou solicitação do negócio, não puderam ter seu planejamento previamente feito seguindo as premissas do processo. </w:t>
      </w:r>
    </w:p>
    <w:p w14:paraId="29BB20FF" w14:textId="77777777" w:rsidR="00AB1A82" w:rsidRDefault="00AB1A82" w:rsidP="00AB1A82">
      <w:pPr>
        <w:pStyle w:val="Default"/>
        <w:ind w:left="1995"/>
        <w:rPr>
          <w:sz w:val="20"/>
          <w:szCs w:val="20"/>
        </w:rPr>
      </w:pPr>
    </w:p>
    <w:p w14:paraId="0AED9B6D" w14:textId="77777777" w:rsidR="00AB1A82" w:rsidRDefault="00AB1A82" w:rsidP="00AB1A82">
      <w:pPr>
        <w:pStyle w:val="Default"/>
        <w:numPr>
          <w:ilvl w:val="0"/>
          <w:numId w:val="1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Padrão: </w:t>
      </w:r>
      <w:r>
        <w:rPr>
          <w:sz w:val="20"/>
          <w:szCs w:val="20"/>
        </w:rPr>
        <w:t xml:space="preserve">É uma mudança pré-definida e pré-autorizada (não há necessidade de aprovadores). Este tipo de mudança é executada exclusivamente pela equipe de 1º nível (Produção) devido à baixa complexidade. São as mudanças “ajuste diário estoque”, “atualização de conteúdo hotsite” e “correção de inconsistência de pedidos capta x SAP”. </w:t>
      </w:r>
    </w:p>
    <w:p w14:paraId="58704E55" w14:textId="77777777" w:rsidR="00AB1A82" w:rsidRPr="00E0793D" w:rsidRDefault="00AB1A82" w:rsidP="00AB1A82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  <w:vertAlign w:val="subscript"/>
        </w:rPr>
      </w:pPr>
    </w:p>
    <w:p w14:paraId="6779F362" w14:textId="77777777" w:rsidR="00AB1A82" w:rsidRPr="003F0945" w:rsidRDefault="00AB1A82" w:rsidP="00AB1A82">
      <w:pPr>
        <w:spacing w:after="0"/>
        <w:ind w:left="567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4C7AF501" w14:textId="77777777" w:rsidR="00AB1A82" w:rsidRPr="003F0945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F0945">
        <w:rPr>
          <w:rFonts w:ascii="Verdana" w:hAnsi="Verdana" w:cs="Verdana"/>
          <w:b/>
          <w:color w:val="000000"/>
          <w:sz w:val="20"/>
          <w:szCs w:val="20"/>
        </w:rPr>
        <w:t>Risco</w:t>
      </w:r>
      <w:r w:rsidRPr="003F0945">
        <w:rPr>
          <w:rFonts w:ascii="Verdana" w:hAnsi="Verdana" w:cs="Verdana"/>
          <w:color w:val="000000"/>
          <w:sz w:val="20"/>
          <w:szCs w:val="20"/>
        </w:rPr>
        <w:t xml:space="preserve"> – Será um campo posteriormente preenchido com base no resultado da pesquisa de risco. </w:t>
      </w:r>
    </w:p>
    <w:p w14:paraId="2416119D" w14:textId="77777777" w:rsidR="00AB1A82" w:rsidRPr="003F0945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F0945">
        <w:rPr>
          <w:rFonts w:ascii="Verdana" w:hAnsi="Verdana" w:cs="Verdana"/>
          <w:b/>
          <w:color w:val="000000"/>
          <w:sz w:val="20"/>
          <w:szCs w:val="20"/>
        </w:rPr>
        <w:t>Grupo</w:t>
      </w:r>
      <w:r w:rsidRPr="003F0945">
        <w:rPr>
          <w:rFonts w:ascii="Verdana" w:hAnsi="Verdana" w:cs="Verdana"/>
          <w:color w:val="000000"/>
          <w:sz w:val="20"/>
          <w:szCs w:val="20"/>
        </w:rPr>
        <w:t xml:space="preserve"> – Qual a equipe responsável por esta mudança, a principal executora ou solicitante. </w:t>
      </w:r>
    </w:p>
    <w:p w14:paraId="7DAE7D3D" w14:textId="77777777" w:rsidR="00AB1A82" w:rsidRPr="003F0945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F0945">
        <w:rPr>
          <w:rFonts w:ascii="Verdana" w:hAnsi="Verdana" w:cs="Verdana"/>
          <w:b/>
          <w:color w:val="000000"/>
          <w:sz w:val="20"/>
          <w:szCs w:val="20"/>
        </w:rPr>
        <w:t>Líder da Demanda</w:t>
      </w:r>
      <w:r w:rsidRPr="003F0945">
        <w:rPr>
          <w:rFonts w:ascii="Verdana" w:hAnsi="Verdana" w:cs="Verdana"/>
          <w:color w:val="000000"/>
          <w:sz w:val="20"/>
          <w:szCs w:val="20"/>
        </w:rPr>
        <w:t xml:space="preserve"> – Quem desta equipe será o responsável por toda a mudança, que irá acompanhar passo a passo de sua implementação. </w:t>
      </w:r>
    </w:p>
    <w:p w14:paraId="2A0778C2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F0945">
        <w:rPr>
          <w:rFonts w:ascii="Verdana" w:hAnsi="Verdana" w:cs="Verdana"/>
          <w:b/>
          <w:color w:val="000000"/>
          <w:sz w:val="20"/>
          <w:szCs w:val="20"/>
        </w:rPr>
        <w:t>Origem da Mudança</w:t>
      </w:r>
      <w:r w:rsidRPr="003F0945">
        <w:rPr>
          <w:rFonts w:ascii="Verdana" w:hAnsi="Verdana" w:cs="Verdana"/>
          <w:color w:val="000000"/>
          <w:sz w:val="20"/>
          <w:szCs w:val="20"/>
        </w:rPr>
        <w:t xml:space="preserve"> – Irá informar qual o motivo desta mudança, o que gerou a necessidade da mesma. Ex: Evolutiva, Incidente, Problema, etc.</w:t>
      </w:r>
    </w:p>
    <w:p w14:paraId="7BB07E05" w14:textId="77777777" w:rsidR="00AB1A82" w:rsidRPr="00A755AC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A755AC">
        <w:rPr>
          <w:rFonts w:ascii="Verdana" w:hAnsi="Verdana" w:cs="Verdana"/>
          <w:b/>
          <w:color w:val="000000"/>
          <w:sz w:val="20"/>
          <w:szCs w:val="20"/>
        </w:rPr>
        <w:t xml:space="preserve">Impacto – </w:t>
      </w:r>
      <w:r w:rsidRPr="00A755AC">
        <w:rPr>
          <w:rFonts w:ascii="Verdana" w:hAnsi="Verdana" w:cs="Verdana"/>
          <w:color w:val="000000"/>
          <w:sz w:val="20"/>
          <w:szCs w:val="20"/>
        </w:rPr>
        <w:t xml:space="preserve">Qual a proporção desta mudança, quantas pessoas dentro da organização podem ser afetadas. </w:t>
      </w:r>
    </w:p>
    <w:p w14:paraId="3CDF73F6" w14:textId="77777777" w:rsidR="00AB1A82" w:rsidRPr="00A755AC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A755AC">
        <w:rPr>
          <w:rFonts w:ascii="Verdana" w:hAnsi="Verdana" w:cs="Verdana"/>
          <w:b/>
          <w:color w:val="000000"/>
          <w:sz w:val="20"/>
          <w:szCs w:val="20"/>
        </w:rPr>
        <w:t>Causa Indisponibilidade –</w:t>
      </w:r>
      <w:r w:rsidRPr="00A755AC">
        <w:rPr>
          <w:rFonts w:ascii="Verdana" w:hAnsi="Verdana" w:cs="Verdana"/>
          <w:color w:val="000000"/>
          <w:sz w:val="20"/>
          <w:szCs w:val="20"/>
        </w:rPr>
        <w:t xml:space="preserve"> Informar se algum sistema ficará indisponível durante a execução da mudança. </w:t>
      </w:r>
    </w:p>
    <w:p w14:paraId="63707ECE" w14:textId="77777777" w:rsidR="00AB1A82" w:rsidRPr="00A755AC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A755AC">
        <w:rPr>
          <w:rFonts w:ascii="Verdana" w:hAnsi="Verdana" w:cs="Verdana"/>
          <w:b/>
          <w:color w:val="000000"/>
          <w:sz w:val="20"/>
          <w:szCs w:val="20"/>
        </w:rPr>
        <w:t>Projeto –</w:t>
      </w:r>
      <w:r w:rsidRPr="00A755AC">
        <w:rPr>
          <w:rFonts w:ascii="Verdana" w:hAnsi="Verdana" w:cs="Verdana"/>
          <w:color w:val="000000"/>
          <w:sz w:val="20"/>
          <w:szCs w:val="20"/>
        </w:rPr>
        <w:t xml:space="preserve"> Caso a mudança esteja envolvida em algum projeto, informe o mesmo neste campo, desde que o mesmo já tenha sido carregado na ferramenta. Projeto não listado, solicitar a criação para equipe de CA SDM através do e-mail </w:t>
      </w:r>
      <w:r w:rsidRPr="00D94096">
        <w:rPr>
          <w:rFonts w:ascii="Verdana" w:hAnsi="Verdana" w:cs="Verdana"/>
          <w:color w:val="000000"/>
          <w:sz w:val="20"/>
          <w:szCs w:val="20"/>
          <w:u w:val="single"/>
        </w:rPr>
        <w:t>SuporteCASDM@natura.net.</w:t>
      </w:r>
      <w:r w:rsidRPr="00A755AC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6DBD87E4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</w:pPr>
      <w:r w:rsidRPr="00A755AC">
        <w:rPr>
          <w:rFonts w:ascii="Verdana" w:hAnsi="Verdana" w:cs="Verdana"/>
          <w:b/>
          <w:color w:val="000000"/>
          <w:sz w:val="20"/>
          <w:szCs w:val="20"/>
        </w:rPr>
        <w:t>Resumo da Mudança –</w:t>
      </w:r>
      <w:r w:rsidRPr="00A755AC">
        <w:rPr>
          <w:rFonts w:ascii="Verdana" w:hAnsi="Verdana" w:cs="Verdana"/>
          <w:color w:val="000000"/>
          <w:sz w:val="20"/>
          <w:szCs w:val="20"/>
        </w:rPr>
        <w:t xml:space="preserve"> Informar um breve resumo da mudança neste campo. Deve explicitar de forma clara e objetiva o que a mudança promoverá no ambiente de TD. As informações abaixo devem ser observadas:</w:t>
      </w:r>
    </w:p>
    <w:p w14:paraId="1B13149D" w14:textId="77777777" w:rsidR="00AB1A82" w:rsidRPr="00D17179" w:rsidRDefault="00AB1A82" w:rsidP="00AB1A82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D17179">
        <w:rPr>
          <w:rFonts w:ascii="Verdana" w:hAnsi="Verdana" w:cs="Verdana"/>
          <w:color w:val="000000"/>
          <w:sz w:val="20"/>
          <w:szCs w:val="20"/>
        </w:rPr>
        <w:t xml:space="preserve">SMs informativas: Devem conter a expressão “Informativa” no início do título. Ex.: “Informativa - &lt;Título&gt;”; </w:t>
      </w:r>
    </w:p>
    <w:p w14:paraId="460A9C55" w14:textId="77777777" w:rsidR="00AB1A82" w:rsidRDefault="00AB1A82" w:rsidP="00AB1A82">
      <w:pPr>
        <w:pStyle w:val="Default"/>
        <w:rPr>
          <w:sz w:val="20"/>
          <w:szCs w:val="20"/>
        </w:rPr>
      </w:pPr>
    </w:p>
    <w:p w14:paraId="201C45CB" w14:textId="77777777" w:rsidR="00AB1A82" w:rsidRPr="00D17179" w:rsidRDefault="00AB1A82" w:rsidP="00AB1A82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D17179">
        <w:rPr>
          <w:rFonts w:ascii="Verdana" w:hAnsi="Verdana" w:cs="Verdana"/>
          <w:color w:val="000000"/>
          <w:sz w:val="20"/>
          <w:szCs w:val="20"/>
        </w:rPr>
        <w:t xml:space="preserve">SMs a executar na Parada Programada: Devem conter a expressão “Parada Programada” no início do título. Ex.: “Parada Programada - &lt;Título&gt;”; </w:t>
      </w:r>
    </w:p>
    <w:p w14:paraId="77AE3936" w14:textId="77777777" w:rsidR="00AB1A82" w:rsidRDefault="00AB1A82" w:rsidP="00AB1A82">
      <w:pPr>
        <w:pStyle w:val="Default"/>
        <w:rPr>
          <w:sz w:val="20"/>
          <w:szCs w:val="20"/>
        </w:rPr>
      </w:pPr>
    </w:p>
    <w:p w14:paraId="71D5BCDB" w14:textId="77777777" w:rsidR="00AB1A82" w:rsidRPr="00D17179" w:rsidRDefault="00AB1A82" w:rsidP="00AB1A82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D17179">
        <w:rPr>
          <w:rFonts w:ascii="Verdana" w:hAnsi="Verdana" w:cs="Verdana"/>
          <w:color w:val="000000"/>
          <w:sz w:val="20"/>
          <w:szCs w:val="20"/>
        </w:rPr>
        <w:lastRenderedPageBreak/>
        <w:t xml:space="preserve">SMs que atendam o escopo da Release: Devem conter a expressão “Release” no início do título. Ex: “Release - &lt;Título&gt;”. </w:t>
      </w:r>
    </w:p>
    <w:p w14:paraId="2FBB21A9" w14:textId="77777777" w:rsidR="00AB1A82" w:rsidRDefault="00AB1A82" w:rsidP="00AB1A82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9070CDD" w14:textId="77777777" w:rsidR="00AB1A82" w:rsidRPr="00D17179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D17179">
        <w:rPr>
          <w:rFonts w:ascii="Verdana" w:hAnsi="Verdana" w:cs="Verdana"/>
          <w:b/>
          <w:color w:val="000000"/>
          <w:sz w:val="20"/>
          <w:szCs w:val="20"/>
        </w:rPr>
        <w:t>Descrição da Mudança –</w:t>
      </w:r>
      <w:r w:rsidRPr="00D17179">
        <w:rPr>
          <w:rFonts w:ascii="Verdana" w:hAnsi="Verdana" w:cs="Verdana"/>
          <w:color w:val="000000"/>
          <w:sz w:val="20"/>
          <w:szCs w:val="20"/>
        </w:rPr>
        <w:t xml:space="preserve"> Neste campo, deve ser informada uma breve descrição das atividades que serão feitas durante a mudança, além das informações listadas abaixo: </w:t>
      </w:r>
    </w:p>
    <w:p w14:paraId="5E85442A" w14:textId="77777777" w:rsidR="00AB1A82" w:rsidRPr="00D17179" w:rsidRDefault="00AB1A82" w:rsidP="00AB1A82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D17179">
        <w:rPr>
          <w:rFonts w:ascii="Verdana" w:hAnsi="Verdana" w:cs="Verdana"/>
          <w:color w:val="000000"/>
          <w:sz w:val="20"/>
          <w:szCs w:val="20"/>
        </w:rPr>
        <w:t>SMs Não Planejadas ou Emergenciais: devem explicar por qual motivo ela não pode aguardar o prazo de uma SM planejada. SMs que sejam complementares ou correção</w:t>
      </w:r>
      <w:r>
        <w:rPr>
          <w:rFonts w:ascii="Verdana" w:hAnsi="Verdana" w:cs="Verdana"/>
          <w:color w:val="000000"/>
          <w:sz w:val="20"/>
          <w:szCs w:val="20"/>
        </w:rPr>
        <w:t xml:space="preserve"> de </w:t>
      </w:r>
      <w:r w:rsidRPr="00D17179">
        <w:rPr>
          <w:rFonts w:ascii="Verdana" w:hAnsi="Verdana" w:cs="Verdana"/>
          <w:color w:val="000000"/>
          <w:sz w:val="20"/>
          <w:szCs w:val="20"/>
        </w:rPr>
        <w:t xml:space="preserve">outra SM: Incluir também esta informação ressaltando o número da SM sendo complementada/corrigida. </w:t>
      </w:r>
    </w:p>
    <w:p w14:paraId="3994DCD8" w14:textId="77777777" w:rsidR="00AB1A82" w:rsidRPr="00D17179" w:rsidRDefault="00AB1A82" w:rsidP="00AB1A82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D17179">
        <w:rPr>
          <w:rFonts w:ascii="Verdana" w:hAnsi="Verdana" w:cs="Verdana"/>
          <w:color w:val="000000"/>
          <w:sz w:val="20"/>
          <w:szCs w:val="20"/>
        </w:rPr>
        <w:t xml:space="preserve">SMs Informativas: informar a data e a hora (de início e fim) em que a atividade efetivamente foi realizada, quem fez a solicitação da demanda (GRP ou Plataformas DA ou GSA DA) e quem aprovou sua execução (STP ou GOC) e abertura posteriormente como informativa, e por qual motivo não foi aberta a SM antes da execução. </w:t>
      </w:r>
    </w:p>
    <w:p w14:paraId="1EE91F4A" w14:textId="77777777" w:rsidR="00AB1A82" w:rsidRPr="00D17179" w:rsidRDefault="00AB1A82" w:rsidP="00AB1A82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D17179">
        <w:rPr>
          <w:rFonts w:ascii="Verdana" w:hAnsi="Verdana" w:cs="Verdana"/>
          <w:color w:val="000000"/>
          <w:sz w:val="20"/>
          <w:szCs w:val="20"/>
        </w:rPr>
        <w:t xml:space="preserve">SMs submetidas com itens de configuração em conflito com outra SM: Informar com quem foi alinhado (nominal a pessoa do alinhamento) que o item poderia ser usado simultaneamente. </w:t>
      </w:r>
    </w:p>
    <w:p w14:paraId="70622509" w14:textId="77777777" w:rsidR="00AB1A82" w:rsidRPr="00D17179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0033AB3B" w14:textId="77777777" w:rsidR="00AB1A82" w:rsidRPr="00D17179" w:rsidRDefault="00AB1A82" w:rsidP="00AB1A82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D17179">
        <w:rPr>
          <w:rFonts w:ascii="Verdana" w:hAnsi="Verdana" w:cs="Verdana"/>
          <w:color w:val="000000"/>
          <w:sz w:val="20"/>
          <w:szCs w:val="20"/>
        </w:rPr>
        <w:t xml:space="preserve">SMs de Transporte de Request: Todas as requests que serão transportadas em mudanças de transporte de request devem ser listadas neste campo. </w:t>
      </w:r>
    </w:p>
    <w:p w14:paraId="593CABB5" w14:textId="77777777" w:rsidR="00AB1A82" w:rsidRPr="00D17179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bCs/>
          <w:sz w:val="20"/>
          <w:szCs w:val="20"/>
        </w:rPr>
      </w:pPr>
    </w:p>
    <w:p w14:paraId="07941E38" w14:textId="77777777" w:rsidR="00AB1A82" w:rsidRPr="00A71A01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A71A01">
        <w:rPr>
          <w:rFonts w:ascii="Verdana" w:hAnsi="Verdana" w:cs="Verdana"/>
          <w:b/>
          <w:color w:val="000000"/>
          <w:sz w:val="20"/>
          <w:szCs w:val="20"/>
        </w:rPr>
        <w:t>Data de inicio da programação –</w:t>
      </w:r>
      <w:r w:rsidRPr="00A71A01">
        <w:rPr>
          <w:rFonts w:ascii="Verdana" w:hAnsi="Verdana" w:cs="Verdana"/>
          <w:color w:val="000000"/>
          <w:sz w:val="20"/>
          <w:szCs w:val="20"/>
        </w:rPr>
        <w:t xml:space="preserve"> Informar a data e horário de início da mudança. </w:t>
      </w:r>
    </w:p>
    <w:p w14:paraId="5857F594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/>
          <w:color w:val="000000"/>
          <w:sz w:val="20"/>
          <w:szCs w:val="20"/>
        </w:rPr>
      </w:pPr>
    </w:p>
    <w:p w14:paraId="41750130" w14:textId="77777777" w:rsidR="00AB1A82" w:rsidRPr="00A71A01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A71A01">
        <w:rPr>
          <w:rFonts w:ascii="Verdana" w:hAnsi="Verdana" w:cs="Verdana"/>
          <w:b/>
          <w:color w:val="000000"/>
          <w:sz w:val="20"/>
          <w:szCs w:val="20"/>
        </w:rPr>
        <w:t>Tempo de execução da mudança –</w:t>
      </w:r>
      <w:r w:rsidRPr="00A71A01">
        <w:rPr>
          <w:rFonts w:ascii="Verdana" w:hAnsi="Verdana" w:cs="Verdana"/>
          <w:color w:val="000000"/>
          <w:sz w:val="20"/>
          <w:szCs w:val="20"/>
        </w:rPr>
        <w:t xml:space="preserve"> Informar o período total de execução da mudança, incluindo o teste e retorno. </w:t>
      </w:r>
    </w:p>
    <w:p w14:paraId="40BB60C9" w14:textId="77777777" w:rsidR="00AB1A82" w:rsidRPr="00A71A01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A71A01">
        <w:rPr>
          <w:rFonts w:ascii="Verdana" w:hAnsi="Verdana" w:cs="Verdana"/>
          <w:color w:val="000000"/>
          <w:sz w:val="20"/>
          <w:szCs w:val="20"/>
        </w:rPr>
        <w:t>Clique em "Salvar" para criação da mudança. Certifique-se que todos os campos obrigatórios foram preenchidos. Caso tenha algum campo obrigatório (*) sem preenchimento, o mesmo será marcado de vermelho, conforme exemplo abaixo:</w:t>
      </w:r>
    </w:p>
    <w:p w14:paraId="6F7CCA65" w14:textId="77777777" w:rsidR="00AB1A82" w:rsidRPr="00D17179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bCs/>
          <w:sz w:val="20"/>
          <w:szCs w:val="20"/>
        </w:rPr>
      </w:pPr>
    </w:p>
    <w:p w14:paraId="216D7A8E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3E8F10B3" wp14:editId="118086E9">
            <wp:extent cx="5607442" cy="35052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68CA" w14:textId="77777777" w:rsidR="00AB1A82" w:rsidRDefault="00AB1A82" w:rsidP="00AB1A82">
      <w:pPr>
        <w:pStyle w:val="Default"/>
      </w:pPr>
    </w:p>
    <w:p w14:paraId="1DD7C0A3" w14:textId="77777777" w:rsidR="00AB1A82" w:rsidRPr="00117E54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117E54">
        <w:rPr>
          <w:rFonts w:ascii="Verdana" w:hAnsi="Verdana" w:cs="Verdana"/>
          <w:b/>
          <w:color w:val="000000"/>
          <w:sz w:val="20"/>
          <w:szCs w:val="20"/>
        </w:rPr>
        <w:t>Preencher a "Pesquisa de Risco”:</w:t>
      </w:r>
      <w:r>
        <w:rPr>
          <w:b/>
          <w:bCs/>
          <w:sz w:val="20"/>
          <w:szCs w:val="20"/>
        </w:rPr>
        <w:t xml:space="preserve"> </w:t>
      </w:r>
      <w:r w:rsidRPr="00117E54">
        <w:rPr>
          <w:rFonts w:ascii="Verdana" w:hAnsi="Verdana" w:cs="Verdana"/>
          <w:color w:val="000000"/>
          <w:sz w:val="20"/>
          <w:szCs w:val="20"/>
        </w:rPr>
        <w:t xml:space="preserve">clicar em “Pesquisa de risco” no campo superior direito e preencher o formulário do questionário. </w:t>
      </w:r>
    </w:p>
    <w:p w14:paraId="7905E9FB" w14:textId="77777777" w:rsidR="00AB1A82" w:rsidRPr="00117E54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117E54">
        <w:rPr>
          <w:rFonts w:ascii="Verdana" w:hAnsi="Verdana" w:cs="Verdana"/>
          <w:b/>
          <w:color w:val="000000"/>
          <w:sz w:val="20"/>
          <w:szCs w:val="20"/>
        </w:rPr>
        <w:t>Importante:</w:t>
      </w:r>
      <w:r>
        <w:rPr>
          <w:b/>
          <w:bCs/>
          <w:sz w:val="20"/>
          <w:szCs w:val="20"/>
        </w:rPr>
        <w:t xml:space="preserve"> </w:t>
      </w:r>
      <w:r w:rsidRPr="00117E54">
        <w:rPr>
          <w:rFonts w:ascii="Verdana" w:hAnsi="Verdana" w:cs="Verdana"/>
          <w:color w:val="000000"/>
          <w:sz w:val="20"/>
          <w:szCs w:val="20"/>
        </w:rPr>
        <w:t xml:space="preserve">Uma vez preenchida a pesquisa de risco na ferramenta, não é possível fazer a edição. Em caso de preenchimento incorreto, a mudança deverá ser cancelada e aberta uma nova mudança. </w:t>
      </w:r>
    </w:p>
    <w:p w14:paraId="72EE35C2" w14:textId="77777777" w:rsidR="00AB1A82" w:rsidRDefault="00AB1A82" w:rsidP="00AB1A82">
      <w:pPr>
        <w:pStyle w:val="Default"/>
        <w:rPr>
          <w:sz w:val="20"/>
          <w:szCs w:val="20"/>
        </w:rPr>
      </w:pPr>
    </w:p>
    <w:p w14:paraId="3791478B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0AC450FF" wp14:editId="2863EA87">
            <wp:extent cx="5612130" cy="4234180"/>
            <wp:effectExtent l="0" t="0" r="762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60E8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bCs/>
          <w:sz w:val="20"/>
          <w:szCs w:val="20"/>
        </w:rPr>
      </w:pPr>
    </w:p>
    <w:p w14:paraId="4DFC9413" w14:textId="77777777" w:rsidR="00AB1A82" w:rsidRDefault="00AB1A82" w:rsidP="00AB1A82">
      <w:pPr>
        <w:pStyle w:val="Default"/>
      </w:pPr>
    </w:p>
    <w:p w14:paraId="6DC9770A" w14:textId="77777777" w:rsidR="00AB1A82" w:rsidRPr="00D17179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bCs/>
          <w:sz w:val="20"/>
          <w:szCs w:val="20"/>
        </w:rPr>
      </w:pPr>
      <w:r w:rsidRPr="000B75E3">
        <w:rPr>
          <w:rFonts w:ascii="Verdana" w:hAnsi="Verdana" w:cs="Verdana"/>
          <w:b/>
          <w:color w:val="000000"/>
          <w:sz w:val="20"/>
          <w:szCs w:val="20"/>
        </w:rPr>
        <w:t>Adicionar os itens de configuração a alterar:</w:t>
      </w:r>
      <w:r>
        <w:rPr>
          <w:b/>
          <w:bCs/>
          <w:sz w:val="20"/>
          <w:szCs w:val="20"/>
        </w:rPr>
        <w:t xml:space="preserve"> </w:t>
      </w:r>
    </w:p>
    <w:p w14:paraId="64E8A82D" w14:textId="77777777" w:rsidR="00AB1A82" w:rsidRPr="0028191F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28191F">
        <w:rPr>
          <w:rFonts w:ascii="Verdana" w:hAnsi="Verdana" w:cs="Verdana"/>
          <w:color w:val="000000"/>
          <w:sz w:val="20"/>
          <w:szCs w:val="20"/>
        </w:rPr>
        <w:t>Todos os itens de configuração que serão alterados por alguma tarefa na mudança devem ser selecionados e adicionados à mudança. Para selecionar os itens de configuração, siga os passos abaixo:</w:t>
      </w:r>
    </w:p>
    <w:p w14:paraId="4C88B5C4" w14:textId="77777777" w:rsidR="00AB1A82" w:rsidRPr="0028191F" w:rsidRDefault="00AB1A82" w:rsidP="00AB1A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33B1FDDD" w14:textId="77777777" w:rsidR="00AB1A82" w:rsidRPr="0028191F" w:rsidRDefault="00AB1A82" w:rsidP="00AB1A82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 w:rsidRPr="0028191F">
        <w:rPr>
          <w:rFonts w:ascii="Verdana" w:hAnsi="Verdana" w:cs="Verdana"/>
          <w:color w:val="000000"/>
          <w:sz w:val="20"/>
          <w:szCs w:val="20"/>
        </w:rPr>
        <w:t xml:space="preserve">Selecione a aba </w:t>
      </w:r>
      <w:r w:rsidRPr="0028191F">
        <w:rPr>
          <w:rFonts w:ascii="Verdana" w:hAnsi="Verdana" w:cs="Verdana"/>
          <w:b/>
          <w:bCs/>
          <w:color w:val="000000"/>
          <w:sz w:val="20"/>
          <w:szCs w:val="20"/>
        </w:rPr>
        <w:t xml:space="preserve">2. Gerenciamento de configurações </w:t>
      </w:r>
      <w:r w:rsidRPr="0028191F">
        <w:rPr>
          <w:rFonts w:ascii="Verdana" w:hAnsi="Verdana" w:cs="Verdana"/>
          <w:color w:val="000000"/>
          <w:sz w:val="20"/>
          <w:szCs w:val="20"/>
        </w:rPr>
        <w:t xml:space="preserve">e em seguida </w:t>
      </w:r>
      <w:r w:rsidRPr="0028191F">
        <w:rPr>
          <w:rFonts w:ascii="Verdana" w:hAnsi="Verdana" w:cs="Verdana"/>
          <w:b/>
          <w:bCs/>
          <w:color w:val="000000"/>
          <w:sz w:val="20"/>
          <w:szCs w:val="20"/>
        </w:rPr>
        <w:t xml:space="preserve">1. Itens de configuração </w:t>
      </w:r>
      <w:r w:rsidRPr="0028191F">
        <w:rPr>
          <w:rFonts w:ascii="Verdana" w:hAnsi="Verdana" w:cs="Verdana"/>
          <w:color w:val="000000"/>
          <w:sz w:val="20"/>
          <w:szCs w:val="20"/>
        </w:rPr>
        <w:t>e clique em</w:t>
      </w:r>
      <w:r w:rsidRPr="002C5501">
        <w:rPr>
          <w:rFonts w:ascii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“</w:t>
      </w:r>
      <w:r w:rsidRPr="002C5501">
        <w:rPr>
          <w:rFonts w:ascii="Verdana" w:hAnsi="Verdana" w:cs="Verdana"/>
          <w:bCs/>
          <w:color w:val="000000"/>
          <w:sz w:val="20"/>
          <w:szCs w:val="20"/>
        </w:rPr>
        <w:t>Atualizar ICs</w:t>
      </w:r>
      <w:r>
        <w:rPr>
          <w:rFonts w:ascii="Verdana" w:hAnsi="Verdana" w:cs="Verdana"/>
          <w:bCs/>
          <w:color w:val="000000"/>
          <w:sz w:val="20"/>
          <w:szCs w:val="20"/>
        </w:rPr>
        <w:t>”.</w:t>
      </w:r>
      <w:r w:rsidRPr="0028191F"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</w:p>
    <w:p w14:paraId="4E64E312" w14:textId="77777777" w:rsidR="00AB1A82" w:rsidRPr="00D17179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bCs/>
          <w:sz w:val="20"/>
          <w:szCs w:val="20"/>
        </w:rPr>
      </w:pPr>
    </w:p>
    <w:p w14:paraId="0F6816F0" w14:textId="77777777" w:rsidR="00AB1A82" w:rsidRDefault="00AB1A82" w:rsidP="00AB1A82">
      <w:pPr>
        <w:spacing w:after="0"/>
        <w:ind w:left="567"/>
        <w:jc w:val="center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29171C" wp14:editId="6F684D62">
                <wp:simplePos x="0" y="0"/>
                <wp:positionH relativeFrom="column">
                  <wp:posOffset>5048251</wp:posOffset>
                </wp:positionH>
                <wp:positionV relativeFrom="paragraph">
                  <wp:posOffset>587375</wp:posOffset>
                </wp:positionV>
                <wp:extent cx="495300" cy="171450"/>
                <wp:effectExtent l="0" t="0" r="19050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59B19EEC" id="Retângulo 8" o:spid="_x0000_s1026" style="position:absolute;margin-left:397.5pt;margin-top:46.25pt;width:39pt;height:13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6D9BFF" wp14:editId="7B062E9F">
                <wp:simplePos x="0" y="0"/>
                <wp:positionH relativeFrom="column">
                  <wp:posOffset>704850</wp:posOffset>
                </wp:positionH>
                <wp:positionV relativeFrom="paragraph">
                  <wp:posOffset>349250</wp:posOffset>
                </wp:positionV>
                <wp:extent cx="1819275" cy="171450"/>
                <wp:effectExtent l="0" t="0" r="28575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729FB8AB" id="Retângulo 7" o:spid="_x0000_s1026" style="position:absolute;margin-left:55.5pt;margin-top:27.5pt;width:143.25pt;height:13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377150" wp14:editId="6502E519">
                <wp:simplePos x="0" y="0"/>
                <wp:positionH relativeFrom="column">
                  <wp:posOffset>2105025</wp:posOffset>
                </wp:positionH>
                <wp:positionV relativeFrom="paragraph">
                  <wp:posOffset>177800</wp:posOffset>
                </wp:positionV>
                <wp:extent cx="1952625" cy="171450"/>
                <wp:effectExtent l="0" t="0" r="28575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1CF3B3B1" id="Retângulo 6" o:spid="_x0000_s1026" style="position:absolute;margin-left:165.75pt;margin-top:14pt;width:153.75pt;height:1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B1BE485" wp14:editId="381AA67F">
            <wp:extent cx="5724525" cy="205740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6208" cy="206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B028" w14:textId="77777777" w:rsidR="00AB1A82" w:rsidRPr="0028191F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1126C680" w14:textId="77777777" w:rsidR="00AB1A82" w:rsidRPr="0028191F" w:rsidRDefault="00AB1A82" w:rsidP="00AB1A82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 w:rsidRPr="0028191F">
        <w:rPr>
          <w:rFonts w:ascii="Verdana" w:hAnsi="Verdana" w:cs="Verdana"/>
          <w:color w:val="000000"/>
          <w:sz w:val="20"/>
          <w:szCs w:val="20"/>
        </w:rPr>
        <w:t xml:space="preserve">Na nova tela, insira o nome ou parte do nome do item que deseja pesquisar. Para ter uma busca mais eficiente, sempre coloque a nomenclatura entre porcentagem (%xxx%). Selecionar o botão "Pesquisar": </w:t>
      </w:r>
    </w:p>
    <w:p w14:paraId="1799D96B" w14:textId="77777777" w:rsidR="00AB1A82" w:rsidRDefault="00AB1A82" w:rsidP="00AB1A82">
      <w:pPr>
        <w:spacing w:after="0"/>
        <w:ind w:left="567"/>
        <w:jc w:val="center"/>
        <w:rPr>
          <w:rFonts w:ascii="Verdana" w:hAnsi="Verdana" w:cs="Arial"/>
          <w:snapToGrid w:val="0"/>
          <w:sz w:val="20"/>
          <w:szCs w:val="20"/>
        </w:rPr>
      </w:pPr>
    </w:p>
    <w:p w14:paraId="0436AB33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722A5A" wp14:editId="43CFC531">
                <wp:simplePos x="0" y="0"/>
                <wp:positionH relativeFrom="column">
                  <wp:posOffset>4381500</wp:posOffset>
                </wp:positionH>
                <wp:positionV relativeFrom="paragraph">
                  <wp:posOffset>742950</wp:posOffset>
                </wp:positionV>
                <wp:extent cx="685800" cy="171450"/>
                <wp:effectExtent l="0" t="0" r="19050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414211B" id="Retângulo 11" o:spid="_x0000_s1026" style="position:absolute;margin-left:345pt;margin-top:58.5pt;width:54pt;height:1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4CCC471" wp14:editId="0E98DC26">
            <wp:extent cx="5612130" cy="2767330"/>
            <wp:effectExtent l="0" t="0" r="762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8863" w14:textId="77777777" w:rsidR="00AB1A82" w:rsidRPr="0028191F" w:rsidRDefault="00AB1A82" w:rsidP="00AB1A8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39471508" w14:textId="77777777" w:rsidR="00AB1A82" w:rsidRPr="0028191F" w:rsidRDefault="00AB1A82" w:rsidP="00AB1A82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 w:rsidRPr="0028191F">
        <w:rPr>
          <w:rFonts w:ascii="Verdana" w:hAnsi="Verdana" w:cs="Verdana"/>
          <w:color w:val="000000"/>
          <w:sz w:val="20"/>
          <w:szCs w:val="20"/>
        </w:rPr>
        <w:t xml:space="preserve">Com base no Filtro informado, a ferramenta irá trazer o resultado da pesquisa: </w:t>
      </w:r>
    </w:p>
    <w:p w14:paraId="76FEB04A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</w:p>
    <w:p w14:paraId="23BE05AA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19426105" wp14:editId="2290ADAC">
            <wp:extent cx="5612130" cy="2196465"/>
            <wp:effectExtent l="0" t="0" r="762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0B1F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39737F3A" w14:textId="77777777" w:rsidR="00AB1A82" w:rsidRPr="00DB29AD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1EE49B2E" w14:textId="77777777" w:rsidR="00AB1A82" w:rsidRPr="00DB29AD" w:rsidRDefault="00AB1A82" w:rsidP="00AB1A82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 w:rsidRPr="00DB29AD">
        <w:rPr>
          <w:rFonts w:ascii="Verdana" w:hAnsi="Verdana" w:cs="Verdana"/>
          <w:color w:val="000000"/>
          <w:sz w:val="20"/>
          <w:szCs w:val="20"/>
        </w:rPr>
        <w:t xml:space="preserve">Selecione o(s) IC(s) desejado(s) e adicione na coluna </w:t>
      </w:r>
      <w:r w:rsidRPr="00DB29AD">
        <w:rPr>
          <w:rFonts w:ascii="Verdana" w:hAnsi="Verdana" w:cs="Verdana"/>
          <w:b/>
          <w:bCs/>
          <w:color w:val="000000"/>
          <w:sz w:val="20"/>
          <w:szCs w:val="20"/>
        </w:rPr>
        <w:t>Itens de Configuração Afetados</w:t>
      </w:r>
      <w:r w:rsidRPr="00DB29AD">
        <w:rPr>
          <w:rFonts w:ascii="Verdana" w:hAnsi="Verdana" w:cs="Verdana"/>
          <w:color w:val="000000"/>
          <w:sz w:val="20"/>
          <w:szCs w:val="20"/>
        </w:rPr>
        <w:t xml:space="preserve">. Para selecionar mais de um item de configuração é possível utilizar o atalho </w:t>
      </w:r>
      <w:r w:rsidRPr="00DB29AD">
        <w:rPr>
          <w:rFonts w:ascii="Verdana" w:hAnsi="Verdana" w:cs="Verdana"/>
          <w:b/>
          <w:bCs/>
          <w:color w:val="000000"/>
          <w:sz w:val="20"/>
          <w:szCs w:val="20"/>
        </w:rPr>
        <w:t>Shift+</w:t>
      </w:r>
      <w:r w:rsidRPr="00DB29AD">
        <w:rPr>
          <w:rFonts w:ascii="Verdana" w:hAnsi="Verdana" w:cs="Verdana"/>
          <w:color w:val="000000"/>
          <w:sz w:val="20"/>
          <w:szCs w:val="20"/>
        </w:rPr>
        <w:t xml:space="preserve"> ou </w:t>
      </w:r>
      <w:r w:rsidRPr="00DB29AD">
        <w:rPr>
          <w:rFonts w:ascii="Verdana" w:hAnsi="Verdana" w:cs="Verdana"/>
          <w:b/>
          <w:bCs/>
          <w:color w:val="000000"/>
          <w:sz w:val="20"/>
          <w:szCs w:val="20"/>
        </w:rPr>
        <w:t>Shift+</w:t>
      </w:r>
      <w:r w:rsidRPr="00DB29AD">
        <w:rPr>
          <w:rFonts w:ascii="Verdana" w:hAnsi="Verdana" w:cs="Verdana"/>
          <w:color w:val="000000"/>
          <w:sz w:val="20"/>
          <w:szCs w:val="20"/>
        </w:rPr>
        <w:t xml:space="preserve">. </w:t>
      </w:r>
    </w:p>
    <w:p w14:paraId="4321F5A6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08D9B527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636372" wp14:editId="36EADC97">
                <wp:simplePos x="0" y="0"/>
                <wp:positionH relativeFrom="column">
                  <wp:posOffset>3352800</wp:posOffset>
                </wp:positionH>
                <wp:positionV relativeFrom="paragraph">
                  <wp:posOffset>1235710</wp:posOffset>
                </wp:positionV>
                <wp:extent cx="523875" cy="571500"/>
                <wp:effectExtent l="19050" t="19050" r="28575" b="19050"/>
                <wp:wrapNone/>
                <wp:docPr id="61" name="Retâ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5715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D709B8E" id="Retângulo 61" o:spid="_x0000_s1026" style="position:absolute;margin-left:264pt;margin-top:97.3pt;width:41.25pt;height: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" filled="f" strokecolor="red" strokeweight="3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1D4DF7" wp14:editId="5E44F703">
                <wp:simplePos x="0" y="0"/>
                <wp:positionH relativeFrom="column">
                  <wp:posOffset>5619750</wp:posOffset>
                </wp:positionH>
                <wp:positionV relativeFrom="paragraph">
                  <wp:posOffset>397509</wp:posOffset>
                </wp:positionV>
                <wp:extent cx="371475" cy="238125"/>
                <wp:effectExtent l="19050" t="19050" r="28575" b="28575"/>
                <wp:wrapNone/>
                <wp:docPr id="60" name="Retâ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44E33D7" id="Retângulo 60" o:spid="_x0000_s1026" style="position:absolute;margin-left:442.5pt;margin-top:31.3pt;width:29.25pt;height:18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" filled="f" strokecolor="red" strokeweight="3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6C518B7" wp14:editId="2251EA2A">
            <wp:extent cx="5612130" cy="2667000"/>
            <wp:effectExtent l="0" t="0" r="762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5676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center"/>
        <w:rPr>
          <w:rFonts w:ascii="Verdana" w:hAnsi="Verdana" w:cs="Verdana"/>
          <w:color w:val="000000"/>
          <w:sz w:val="20"/>
          <w:szCs w:val="20"/>
        </w:rPr>
      </w:pPr>
    </w:p>
    <w:p w14:paraId="6B8CB6AB" w14:textId="77777777" w:rsidR="00AB1A82" w:rsidRPr="00DB29AD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1048BB1B" w14:textId="77777777" w:rsidR="00AB1A82" w:rsidRDefault="00AB1A82" w:rsidP="00AB1A82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  <w:r w:rsidRPr="00DB29AD">
        <w:rPr>
          <w:rFonts w:ascii="Verdana" w:hAnsi="Verdana" w:cs="Verdana"/>
          <w:color w:val="000000"/>
          <w:sz w:val="20"/>
          <w:szCs w:val="20"/>
        </w:rPr>
        <w:lastRenderedPageBreak/>
        <w:t xml:space="preserve">Clique no botão </w:t>
      </w:r>
      <w:r w:rsidRPr="00DB29AD">
        <w:rPr>
          <w:rFonts w:ascii="Verdana" w:hAnsi="Verdana" w:cs="Verdana"/>
          <w:b/>
          <w:bCs/>
          <w:color w:val="000000"/>
          <w:sz w:val="20"/>
          <w:szCs w:val="20"/>
        </w:rPr>
        <w:t>OK</w:t>
      </w:r>
      <w:r w:rsidRPr="00DB29AD">
        <w:rPr>
          <w:rFonts w:ascii="Verdana" w:hAnsi="Verdana" w:cs="Verdana"/>
          <w:color w:val="000000"/>
          <w:sz w:val="20"/>
          <w:szCs w:val="20"/>
        </w:rPr>
        <w:t xml:space="preserve">. Os itens selecionados devem aparecer listados na aba </w:t>
      </w:r>
      <w:r>
        <w:rPr>
          <w:rFonts w:ascii="Verdana" w:hAnsi="Verdana" w:cs="Verdana"/>
          <w:color w:val="000000"/>
          <w:sz w:val="20"/>
          <w:szCs w:val="20"/>
        </w:rPr>
        <w:t>“</w:t>
      </w:r>
      <w:r w:rsidRPr="002C5501">
        <w:rPr>
          <w:rFonts w:ascii="Verdana" w:hAnsi="Verdana" w:cs="Verdana"/>
          <w:bCs/>
          <w:color w:val="000000"/>
          <w:sz w:val="20"/>
          <w:szCs w:val="20"/>
        </w:rPr>
        <w:t>2. Gerenciamento de Configurações</w:t>
      </w:r>
      <w:r>
        <w:rPr>
          <w:rFonts w:ascii="Verdana" w:hAnsi="Verdana" w:cs="Verdana"/>
          <w:bCs/>
          <w:color w:val="000000"/>
          <w:sz w:val="20"/>
          <w:szCs w:val="20"/>
        </w:rPr>
        <w:t>”</w:t>
      </w:r>
      <w:r w:rsidRPr="00DB29AD"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  <w:r w:rsidRPr="00DB29AD">
        <w:rPr>
          <w:rFonts w:ascii="Verdana" w:hAnsi="Verdana" w:cs="Verdana"/>
          <w:color w:val="000000"/>
          <w:sz w:val="20"/>
          <w:szCs w:val="20"/>
        </w:rPr>
        <w:t xml:space="preserve">sub aba </w:t>
      </w:r>
      <w:r>
        <w:rPr>
          <w:rFonts w:ascii="Verdana" w:hAnsi="Verdana" w:cs="Verdana"/>
          <w:color w:val="000000"/>
          <w:sz w:val="20"/>
          <w:szCs w:val="20"/>
        </w:rPr>
        <w:t>“</w:t>
      </w:r>
      <w:r w:rsidRPr="002C5501">
        <w:rPr>
          <w:rFonts w:ascii="Verdana" w:hAnsi="Verdana" w:cs="Verdana"/>
          <w:bCs/>
          <w:color w:val="000000"/>
          <w:sz w:val="20"/>
          <w:szCs w:val="20"/>
        </w:rPr>
        <w:t>1.Itens de Configuração</w:t>
      </w:r>
      <w:r>
        <w:rPr>
          <w:rFonts w:ascii="Verdana" w:hAnsi="Verdana" w:cs="Verdana"/>
          <w:bCs/>
          <w:color w:val="000000"/>
          <w:sz w:val="20"/>
          <w:szCs w:val="20"/>
        </w:rPr>
        <w:t>”</w:t>
      </w:r>
      <w:r w:rsidRPr="002C5501">
        <w:rPr>
          <w:rFonts w:ascii="Verdana" w:hAnsi="Verdana" w:cs="Verdana"/>
          <w:color w:val="000000"/>
          <w:sz w:val="20"/>
          <w:szCs w:val="20"/>
        </w:rPr>
        <w:t>:</w:t>
      </w:r>
    </w:p>
    <w:p w14:paraId="513EAD62" w14:textId="77777777" w:rsidR="00AB1A82" w:rsidRPr="00DB29AD" w:rsidRDefault="00AB1A82" w:rsidP="00AB1A82">
      <w:pPr>
        <w:pStyle w:val="PargrafodaLista"/>
        <w:autoSpaceDE w:val="0"/>
        <w:autoSpaceDN w:val="0"/>
        <w:adjustRightInd w:val="0"/>
        <w:spacing w:after="0" w:line="240" w:lineRule="auto"/>
        <w:ind w:left="1287"/>
        <w:rPr>
          <w:rFonts w:ascii="Verdana" w:hAnsi="Verdana" w:cs="Verdana"/>
          <w:color w:val="000000"/>
          <w:sz w:val="20"/>
          <w:szCs w:val="20"/>
        </w:rPr>
      </w:pPr>
      <w:r w:rsidRPr="00DB29AD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6C8E79BE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3B912440" wp14:editId="4A2880AB">
            <wp:extent cx="5612130" cy="1445260"/>
            <wp:effectExtent l="0" t="0" r="7620" b="254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5281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</w:p>
    <w:p w14:paraId="4F26E8AB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  <w:r w:rsidRPr="00DB29AD">
        <w:rPr>
          <w:rFonts w:ascii="Verdana" w:hAnsi="Verdana" w:cs="Verdana"/>
          <w:color w:val="000000"/>
          <w:sz w:val="20"/>
          <w:szCs w:val="20"/>
        </w:rPr>
        <w:t>Para Itens de Configuração não listado, solicitar a análise e criação para equipe da GM</w:t>
      </w:r>
      <w:r>
        <w:rPr>
          <w:rFonts w:ascii="Verdana" w:hAnsi="Verdana" w:cs="Verdana"/>
          <w:color w:val="000000"/>
          <w:sz w:val="20"/>
          <w:szCs w:val="20"/>
        </w:rPr>
        <w:t xml:space="preserve">UD </w:t>
      </w:r>
      <w:r w:rsidRPr="00DB29AD">
        <w:rPr>
          <w:rFonts w:ascii="Verdana" w:hAnsi="Verdana" w:cs="Verdana"/>
          <w:color w:val="000000"/>
          <w:sz w:val="20"/>
          <w:szCs w:val="20"/>
        </w:rPr>
        <w:t xml:space="preserve">através do e-mail </w:t>
      </w:r>
      <w:r w:rsidRPr="00DB29AD">
        <w:rPr>
          <w:rFonts w:ascii="Verdana" w:hAnsi="Verdana" w:cs="Verdana"/>
          <w:b/>
          <w:color w:val="000000"/>
          <w:sz w:val="20"/>
          <w:szCs w:val="20"/>
        </w:rPr>
        <w:t>gmud@natura.net</w:t>
      </w:r>
      <w:r w:rsidRPr="00DB29AD">
        <w:rPr>
          <w:rFonts w:ascii="Verdana" w:hAnsi="Verdana" w:cs="Verdana"/>
          <w:color w:val="000000"/>
          <w:sz w:val="20"/>
          <w:szCs w:val="20"/>
        </w:rPr>
        <w:t xml:space="preserve"> informando o nome do item, classe, família e aplicações.</w:t>
      </w:r>
    </w:p>
    <w:p w14:paraId="22B8BEBE" w14:textId="77777777" w:rsidR="00AB1A82" w:rsidRPr="003D6CE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247A319A" w14:textId="77777777" w:rsidR="00AB1A82" w:rsidRDefault="00AB1A82" w:rsidP="00AB1A82">
      <w:pPr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DB29AD">
        <w:rPr>
          <w:rFonts w:ascii="Verdana" w:hAnsi="Verdana" w:cs="Verdana"/>
          <w:color w:val="000000"/>
          <w:sz w:val="20"/>
          <w:szCs w:val="20"/>
        </w:rPr>
        <w:t xml:space="preserve">Qualquer ação de aprovação, execução, teste ou retorno da mudança deve ser listada como tarefa em </w:t>
      </w:r>
      <w:r>
        <w:rPr>
          <w:rFonts w:ascii="Verdana" w:hAnsi="Verdana" w:cs="Verdana"/>
          <w:color w:val="000000"/>
          <w:sz w:val="20"/>
          <w:szCs w:val="20"/>
        </w:rPr>
        <w:t>“</w:t>
      </w:r>
      <w:r w:rsidRPr="00DB29AD">
        <w:rPr>
          <w:rFonts w:ascii="Verdana" w:hAnsi="Verdana" w:cs="Verdana"/>
          <w:color w:val="000000"/>
          <w:sz w:val="20"/>
          <w:szCs w:val="20"/>
        </w:rPr>
        <w:t>3. Informações Adicionais</w:t>
      </w:r>
      <w:r>
        <w:rPr>
          <w:rFonts w:ascii="Verdana" w:hAnsi="Verdana" w:cs="Verdana"/>
          <w:color w:val="000000"/>
          <w:sz w:val="20"/>
          <w:szCs w:val="20"/>
        </w:rPr>
        <w:t>”</w:t>
      </w:r>
      <w:r w:rsidRPr="00DB29AD">
        <w:rPr>
          <w:rFonts w:ascii="Verdana" w:hAnsi="Verdana" w:cs="Verdana"/>
          <w:color w:val="000000"/>
          <w:sz w:val="20"/>
          <w:szCs w:val="20"/>
        </w:rPr>
        <w:t xml:space="preserve"> sub aba </w:t>
      </w:r>
      <w:r>
        <w:rPr>
          <w:rFonts w:ascii="Verdana" w:hAnsi="Verdana" w:cs="Verdana"/>
          <w:color w:val="000000"/>
          <w:sz w:val="20"/>
          <w:szCs w:val="20"/>
        </w:rPr>
        <w:t>“</w:t>
      </w:r>
      <w:r w:rsidRPr="00DB29AD">
        <w:rPr>
          <w:rFonts w:ascii="Verdana" w:hAnsi="Verdana" w:cs="Verdana"/>
          <w:color w:val="000000"/>
          <w:sz w:val="20"/>
          <w:szCs w:val="20"/>
        </w:rPr>
        <w:t>2. Tarefas do fluxo de trabalho</w:t>
      </w:r>
      <w:r>
        <w:rPr>
          <w:rFonts w:ascii="Verdana" w:hAnsi="Verdana" w:cs="Verdana"/>
          <w:color w:val="000000"/>
          <w:sz w:val="20"/>
          <w:szCs w:val="20"/>
        </w:rPr>
        <w:t>”</w:t>
      </w:r>
      <w:r w:rsidRPr="00DB29AD">
        <w:rPr>
          <w:rFonts w:ascii="Verdana" w:hAnsi="Verdana" w:cs="Verdana"/>
          <w:color w:val="000000"/>
          <w:sz w:val="20"/>
          <w:szCs w:val="20"/>
        </w:rPr>
        <w:t>. A ferramenta já traz algumas tarefas padrão:</w:t>
      </w:r>
    </w:p>
    <w:p w14:paraId="7ECDABB8" w14:textId="77777777" w:rsidR="00AB1A82" w:rsidRPr="003D6CE2" w:rsidRDefault="00AB1A82" w:rsidP="00AB1A82">
      <w:pPr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3341BCB0" w14:textId="77777777" w:rsidR="00AB1A82" w:rsidRDefault="00AB1A82" w:rsidP="00AB1A82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DCFCA9" wp14:editId="4ED59F62">
                <wp:simplePos x="0" y="0"/>
                <wp:positionH relativeFrom="column">
                  <wp:posOffset>1781175</wp:posOffset>
                </wp:positionH>
                <wp:positionV relativeFrom="paragraph">
                  <wp:posOffset>774065</wp:posOffset>
                </wp:positionV>
                <wp:extent cx="1276350" cy="114300"/>
                <wp:effectExtent l="0" t="0" r="19050" b="1905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65AD84D" id="Retângulo 30" o:spid="_x0000_s1026" style="position:absolute;margin-left:140.25pt;margin-top:60.95pt;width:10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" filled="f" strokecolor="red" strokeweight="2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505115" wp14:editId="484394B4">
                <wp:simplePos x="0" y="0"/>
                <wp:positionH relativeFrom="column">
                  <wp:posOffset>3924300</wp:posOffset>
                </wp:positionH>
                <wp:positionV relativeFrom="paragraph">
                  <wp:posOffset>659765</wp:posOffset>
                </wp:positionV>
                <wp:extent cx="1362075" cy="123825"/>
                <wp:effectExtent l="0" t="0" r="28575" b="2857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F2FE3E2" id="Retângulo 29" o:spid="_x0000_s1026" style="position:absolute;margin-left:309pt;margin-top:51.95pt;width:107.25pt;height:9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" filled="f" strokecolor="red" strokeweight="2pt"/>
            </w:pict>
          </mc:Fallback>
        </mc:AlternateContent>
      </w:r>
      <w:r>
        <w:rPr>
          <w:rFonts w:ascii="Verdana" w:hAnsi="Verdana" w:cs="Arial"/>
          <w:snapToGrid w:val="0"/>
          <w:sz w:val="20"/>
          <w:szCs w:val="20"/>
        </w:rPr>
        <w:t xml:space="preserve">       </w:t>
      </w:r>
      <w:r>
        <w:rPr>
          <w:noProof/>
          <w:lang w:eastAsia="pt-BR"/>
        </w:rPr>
        <w:drawing>
          <wp:inline distT="0" distB="0" distL="0" distR="0" wp14:anchorId="63ACA3D1" wp14:editId="71156E60">
            <wp:extent cx="5612130" cy="2412365"/>
            <wp:effectExtent l="0" t="0" r="7620" b="6985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75BD" w14:textId="77777777" w:rsidR="00AB1A82" w:rsidRDefault="00AB1A82" w:rsidP="00AB1A82">
      <w:pPr>
        <w:pStyle w:val="Default"/>
      </w:pPr>
    </w:p>
    <w:p w14:paraId="52E1D0A4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Para i</w:t>
      </w:r>
      <w:r w:rsidRPr="0027642F">
        <w:rPr>
          <w:rFonts w:ascii="Verdana" w:hAnsi="Verdana" w:cs="Verdana"/>
          <w:color w:val="000000"/>
          <w:sz w:val="20"/>
          <w:szCs w:val="20"/>
        </w:rPr>
        <w:t xml:space="preserve">nserir </w:t>
      </w:r>
      <w:r>
        <w:rPr>
          <w:rFonts w:ascii="Verdana" w:hAnsi="Verdana" w:cs="Verdana"/>
          <w:color w:val="000000"/>
          <w:sz w:val="20"/>
          <w:szCs w:val="20"/>
        </w:rPr>
        <w:t xml:space="preserve">nova tarefa de aprovação, é necessário incluir a tarefa de acordo com o documento </w:t>
      </w:r>
      <w:hyperlink r:id="rId23" w:history="1">
        <w:r w:rsidRPr="00DC042F">
          <w:rPr>
            <w:rStyle w:val="Hyperlink"/>
            <w:rFonts w:ascii="Verdana" w:hAnsi="Verdana" w:cs="Verdana"/>
            <w:sz w:val="20"/>
            <w:szCs w:val="20"/>
          </w:rPr>
          <w:t>GMUD-MatrizDeAprovação.</w:t>
        </w:r>
      </w:hyperlink>
    </w:p>
    <w:p w14:paraId="3C0DFC85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27642F">
        <w:rPr>
          <w:rFonts w:ascii="Verdana" w:hAnsi="Verdana" w:cs="Verdana"/>
          <w:color w:val="000000"/>
          <w:sz w:val="20"/>
          <w:szCs w:val="20"/>
        </w:rPr>
        <w:t>Na aba "3. Informaçõe</w:t>
      </w:r>
      <w:r>
        <w:rPr>
          <w:rFonts w:ascii="Verdana" w:hAnsi="Verdana" w:cs="Verdana"/>
          <w:color w:val="000000"/>
          <w:sz w:val="20"/>
          <w:szCs w:val="20"/>
        </w:rPr>
        <w:t>s Adicionais", clicar no botão “</w:t>
      </w:r>
      <w:r w:rsidRPr="0027642F">
        <w:rPr>
          <w:rFonts w:ascii="Verdana" w:hAnsi="Verdana" w:cs="Verdana"/>
          <w:color w:val="000000"/>
          <w:sz w:val="20"/>
          <w:szCs w:val="20"/>
        </w:rPr>
        <w:t>Inserir Tarefas‟</w:t>
      </w:r>
      <w:r>
        <w:rPr>
          <w:rFonts w:ascii="Verdana" w:hAnsi="Verdana" w:cs="Verdana"/>
          <w:color w:val="000000"/>
          <w:sz w:val="20"/>
          <w:szCs w:val="20"/>
        </w:rPr>
        <w:t>.</w:t>
      </w:r>
    </w:p>
    <w:p w14:paraId="7F9D4517" w14:textId="77777777" w:rsidR="00AB1A82" w:rsidRPr="0027642F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4F708E32" w14:textId="77777777" w:rsidR="00AB1A82" w:rsidRDefault="00AB1A82" w:rsidP="00AB1A82">
      <w:pPr>
        <w:spacing w:after="0"/>
        <w:ind w:left="567"/>
        <w:jc w:val="center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3856D4" wp14:editId="3267E9E5">
                <wp:simplePos x="0" y="0"/>
                <wp:positionH relativeFrom="column">
                  <wp:posOffset>5657850</wp:posOffset>
                </wp:positionH>
                <wp:positionV relativeFrom="paragraph">
                  <wp:posOffset>564515</wp:posOffset>
                </wp:positionV>
                <wp:extent cx="581025" cy="133350"/>
                <wp:effectExtent l="0" t="0" r="28575" b="19050"/>
                <wp:wrapNone/>
                <wp:docPr id="67" name="Retâ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2460D14" id="Retângulo 67" o:spid="_x0000_s1026" style="position:absolute;margin-left:445.5pt;margin-top:44.45pt;width:45.75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84B8BA" wp14:editId="19AF9CCD">
                <wp:simplePos x="0" y="0"/>
                <wp:positionH relativeFrom="column">
                  <wp:posOffset>1657350</wp:posOffset>
                </wp:positionH>
                <wp:positionV relativeFrom="paragraph">
                  <wp:posOffset>354965</wp:posOffset>
                </wp:positionV>
                <wp:extent cx="1400175" cy="142875"/>
                <wp:effectExtent l="0" t="0" r="28575" b="28575"/>
                <wp:wrapNone/>
                <wp:docPr id="66" name="Retâ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3F76EC4" id="Retângulo 66" o:spid="_x0000_s1026" style="position:absolute;margin-left:130.5pt;margin-top:27.95pt;width:110.25pt;height:1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1F272A" wp14:editId="232E1CB3">
                <wp:simplePos x="0" y="0"/>
                <wp:positionH relativeFrom="column">
                  <wp:posOffset>4086225</wp:posOffset>
                </wp:positionH>
                <wp:positionV relativeFrom="paragraph">
                  <wp:posOffset>164465</wp:posOffset>
                </wp:positionV>
                <wp:extent cx="1495425" cy="190500"/>
                <wp:effectExtent l="0" t="0" r="28575" b="19050"/>
                <wp:wrapNone/>
                <wp:docPr id="65" name="Retâng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AD8E97D" id="Retângulo 65" o:spid="_x0000_s1026" style="position:absolute;margin-left:321.75pt;margin-top:12.95pt;width:117.75pt;height:1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B0FB979" wp14:editId="654B3002">
            <wp:extent cx="5581650" cy="1609725"/>
            <wp:effectExtent l="0" t="0" r="0" b="9525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0455" w14:textId="77777777" w:rsidR="00AB1A82" w:rsidRDefault="00AB1A82" w:rsidP="00AB1A82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           </w:t>
      </w:r>
    </w:p>
    <w:p w14:paraId="640F077E" w14:textId="77777777" w:rsidR="00AB1A82" w:rsidRDefault="00AB1A82" w:rsidP="00AB1A82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F9F6C14" w14:textId="77777777" w:rsidR="00AB1A82" w:rsidRPr="00DC042F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4"/>
          <w:szCs w:val="24"/>
        </w:rPr>
      </w:pPr>
      <w:r w:rsidRPr="009051C1">
        <w:rPr>
          <w:rFonts w:ascii="Verdana" w:hAnsi="Verdana" w:cs="Verdana"/>
          <w:color w:val="000000"/>
          <w:sz w:val="20"/>
          <w:szCs w:val="20"/>
        </w:rPr>
        <w:t>Na nova janela aberta, informar entre quais tarefas existentes será adicionada a nova tarefa. No caso de aprovação, inserir a partir de “</w:t>
      </w:r>
      <w:r>
        <w:rPr>
          <w:rFonts w:ascii="Verdana" w:hAnsi="Verdana" w:cs="Verdana"/>
          <w:color w:val="000000"/>
          <w:sz w:val="20"/>
          <w:szCs w:val="20"/>
        </w:rPr>
        <w:t xml:space="preserve">Aprovar”, </w:t>
      </w:r>
      <w:r w:rsidRPr="00DC042F">
        <w:rPr>
          <w:rFonts w:ascii="Verdana" w:hAnsi="Verdana" w:cs="Verdana"/>
          <w:color w:val="000000"/>
          <w:sz w:val="20"/>
          <w:szCs w:val="20"/>
        </w:rPr>
        <w:t xml:space="preserve">no máximo até </w:t>
      </w:r>
      <w:r w:rsidRPr="00DC042F">
        <w:rPr>
          <w:sz w:val="20"/>
          <w:szCs w:val="20"/>
        </w:rPr>
        <w:t>“</w:t>
      </w:r>
      <w:r w:rsidRPr="00DC042F">
        <w:rPr>
          <w:rFonts w:ascii="Verdana" w:hAnsi="Verdana" w:cs="Verdana"/>
          <w:bCs/>
          <w:color w:val="000000"/>
          <w:sz w:val="20"/>
          <w:szCs w:val="20"/>
        </w:rPr>
        <w:t>Tarefa de término de grupo</w:t>
      </w:r>
      <w:r w:rsidRPr="00DC042F">
        <w:rPr>
          <w:bCs/>
          <w:sz w:val="20"/>
          <w:szCs w:val="20"/>
        </w:rPr>
        <w:t>”</w:t>
      </w:r>
      <w:r w:rsidRPr="00DC042F">
        <w:rPr>
          <w:rFonts w:ascii="Verdana" w:hAnsi="Verdana" w:cs="Verdana"/>
          <w:bCs/>
          <w:color w:val="000000"/>
          <w:sz w:val="20"/>
          <w:szCs w:val="20"/>
        </w:rPr>
        <w:t>:</w:t>
      </w:r>
      <w:r w:rsidRPr="00DC042F"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</w:p>
    <w:p w14:paraId="1202060C" w14:textId="77777777" w:rsidR="00AB1A82" w:rsidRPr="009051C1" w:rsidRDefault="00AB1A82" w:rsidP="00AB1A82">
      <w:pPr>
        <w:spacing w:after="0"/>
        <w:ind w:left="567"/>
        <w:jc w:val="both"/>
        <w:rPr>
          <w:rFonts w:ascii="Verdana" w:hAnsi="Verdana" w:cs="Verdana"/>
          <w:color w:val="000000"/>
          <w:sz w:val="20"/>
          <w:szCs w:val="20"/>
        </w:rPr>
      </w:pPr>
      <w:r w:rsidRPr="009051C1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72AEB879" w14:textId="77777777" w:rsidR="00AB1A82" w:rsidRDefault="00AB1A82" w:rsidP="00AB1A82">
      <w:pPr>
        <w:spacing w:after="0"/>
        <w:ind w:left="567"/>
        <w:jc w:val="both"/>
        <w:rPr>
          <w:sz w:val="20"/>
          <w:szCs w:val="20"/>
        </w:rPr>
      </w:pPr>
    </w:p>
    <w:p w14:paraId="33E7EA0D" w14:textId="77777777" w:rsidR="00AB1A82" w:rsidRDefault="00AB1A82" w:rsidP="00AB1A82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7DA52E" wp14:editId="3F369121">
                <wp:simplePos x="0" y="0"/>
                <wp:positionH relativeFrom="column">
                  <wp:posOffset>857250</wp:posOffset>
                </wp:positionH>
                <wp:positionV relativeFrom="paragraph">
                  <wp:posOffset>1044576</wp:posOffset>
                </wp:positionV>
                <wp:extent cx="5172075" cy="438150"/>
                <wp:effectExtent l="0" t="0" r="28575" b="19050"/>
                <wp:wrapNone/>
                <wp:docPr id="68" name="Retâ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075" cy="438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D976D60" id="Retângulo 68" o:spid="_x0000_s1026" style="position:absolute;margin-left:67.5pt;margin-top:82.25pt;width:407.25pt;height:34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" filled="f" strokecolor="red" strokeweight="2pt"/>
            </w:pict>
          </mc:Fallback>
        </mc:AlternateContent>
      </w:r>
      <w:r>
        <w:rPr>
          <w:rFonts w:ascii="Verdana" w:hAnsi="Verdana" w:cs="Arial"/>
          <w:snapToGrid w:val="0"/>
          <w:sz w:val="20"/>
          <w:szCs w:val="20"/>
        </w:rPr>
        <w:t xml:space="preserve">        </w:t>
      </w:r>
      <w:r>
        <w:rPr>
          <w:noProof/>
          <w:lang w:eastAsia="pt-BR"/>
        </w:rPr>
        <w:drawing>
          <wp:inline distT="0" distB="0" distL="0" distR="0" wp14:anchorId="2B6A7A67" wp14:editId="2EE68BF9">
            <wp:extent cx="5370653" cy="2569580"/>
            <wp:effectExtent l="0" t="0" r="1905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5384" cy="2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C45F" w14:textId="77777777" w:rsidR="00AB1A82" w:rsidRPr="003527A1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2F1C4D93" w14:textId="77777777" w:rsidR="00AB1A82" w:rsidRPr="003527A1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527A1">
        <w:rPr>
          <w:rFonts w:ascii="Verdana" w:hAnsi="Verdana" w:cs="Verdana"/>
          <w:color w:val="000000"/>
          <w:sz w:val="20"/>
          <w:szCs w:val="20"/>
        </w:rPr>
        <w:t xml:space="preserve">Escolha o </w:t>
      </w:r>
      <w:r w:rsidRPr="003527A1">
        <w:rPr>
          <w:rFonts w:ascii="Verdana" w:hAnsi="Verdana" w:cs="Verdana"/>
          <w:b/>
          <w:bCs/>
          <w:color w:val="000000"/>
          <w:sz w:val="20"/>
          <w:szCs w:val="20"/>
        </w:rPr>
        <w:t xml:space="preserve">tipo </w:t>
      </w:r>
      <w:r w:rsidRPr="003527A1">
        <w:rPr>
          <w:rFonts w:ascii="Verdana" w:hAnsi="Verdana" w:cs="Verdana"/>
          <w:color w:val="000000"/>
          <w:sz w:val="20"/>
          <w:szCs w:val="20"/>
        </w:rPr>
        <w:t xml:space="preserve">de tarefa que deve ser inserido. </w:t>
      </w:r>
    </w:p>
    <w:p w14:paraId="6BD8CACE" w14:textId="77777777" w:rsidR="00AB1A82" w:rsidRDefault="00AB1A82" w:rsidP="00AB1A82">
      <w:pPr>
        <w:spacing w:after="0"/>
        <w:ind w:left="567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76E928D5" w14:textId="77777777" w:rsidR="00AB1A82" w:rsidRDefault="00AB1A82" w:rsidP="00AB1A82">
      <w:pPr>
        <w:spacing w:after="0"/>
        <w:ind w:left="567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69D07813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5D949F08" wp14:editId="29A5CC00">
            <wp:extent cx="4800600" cy="3434497"/>
            <wp:effectExtent l="0" t="0" r="0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43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651D" w14:textId="77777777" w:rsidR="00AB1A82" w:rsidRPr="003527A1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/>
          <w:sz w:val="24"/>
          <w:szCs w:val="24"/>
        </w:rPr>
      </w:pPr>
      <w:r w:rsidRPr="003527A1">
        <w:rPr>
          <w:rFonts w:ascii="Verdana" w:hAnsi="Verdana" w:cs="Verdana"/>
          <w:color w:val="000000"/>
          <w:sz w:val="20"/>
          <w:szCs w:val="20"/>
        </w:rPr>
        <w:t>Para as tarefas de aprovação, não é necessário selecionar os itens de configu</w:t>
      </w:r>
      <w:r>
        <w:rPr>
          <w:rFonts w:ascii="Verdana" w:hAnsi="Verdana" w:cs="Verdana"/>
          <w:color w:val="000000"/>
          <w:sz w:val="20"/>
          <w:szCs w:val="20"/>
        </w:rPr>
        <w:t>ração escolhidos anteriormente.</w:t>
      </w:r>
    </w:p>
    <w:p w14:paraId="4D82FF2C" w14:textId="77777777" w:rsidR="00AB1A82" w:rsidRPr="003527A1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sz w:val="20"/>
          <w:szCs w:val="20"/>
        </w:rPr>
      </w:pPr>
      <w:r w:rsidRPr="003527A1">
        <w:rPr>
          <w:rFonts w:ascii="Verdana" w:hAnsi="Verdana" w:cs="Verdana"/>
          <w:sz w:val="20"/>
          <w:szCs w:val="20"/>
        </w:rPr>
        <w:t xml:space="preserve">Inclua o </w:t>
      </w:r>
      <w:r w:rsidRPr="003527A1">
        <w:rPr>
          <w:rFonts w:ascii="Verdana" w:hAnsi="Verdana" w:cs="Verdana"/>
          <w:b/>
          <w:bCs/>
          <w:sz w:val="20"/>
          <w:szCs w:val="20"/>
        </w:rPr>
        <w:t xml:space="preserve">grupo </w:t>
      </w:r>
      <w:r w:rsidRPr="003527A1">
        <w:rPr>
          <w:rFonts w:ascii="Verdana" w:hAnsi="Verdana" w:cs="Verdana"/>
          <w:sz w:val="20"/>
          <w:szCs w:val="20"/>
        </w:rPr>
        <w:t xml:space="preserve">responsável por esta tarefa (para aprovações nominais, incluir o </w:t>
      </w:r>
      <w:r w:rsidRPr="003527A1">
        <w:rPr>
          <w:rFonts w:ascii="Verdana" w:hAnsi="Verdana" w:cs="Verdana"/>
          <w:b/>
          <w:bCs/>
          <w:sz w:val="20"/>
          <w:szCs w:val="20"/>
        </w:rPr>
        <w:t xml:space="preserve">responsável </w:t>
      </w:r>
      <w:r w:rsidRPr="003527A1">
        <w:rPr>
          <w:rFonts w:ascii="Verdana" w:hAnsi="Verdana" w:cs="Verdana"/>
          <w:sz w:val="20"/>
          <w:szCs w:val="20"/>
        </w:rPr>
        <w:t xml:space="preserve">pela tarefa): </w:t>
      </w:r>
    </w:p>
    <w:p w14:paraId="35841BB8" w14:textId="77777777" w:rsidR="00AB1A82" w:rsidRDefault="00AB1A82" w:rsidP="00AB1A82">
      <w:pPr>
        <w:spacing w:after="0"/>
        <w:ind w:left="567"/>
        <w:rPr>
          <w:rFonts w:ascii="Verdana" w:hAnsi="Verdana" w:cs="Verdana"/>
          <w:color w:val="000000"/>
          <w:sz w:val="20"/>
          <w:szCs w:val="20"/>
        </w:rPr>
      </w:pPr>
    </w:p>
    <w:p w14:paraId="2828286E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588FEA86" wp14:editId="2424FE4F">
            <wp:extent cx="2914650" cy="1466850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BB7C" w14:textId="77777777" w:rsidR="00AB1A82" w:rsidRDefault="00AB1A82" w:rsidP="00AB1A82">
      <w:pPr>
        <w:spacing w:after="0"/>
        <w:ind w:left="567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4F5C4E60" w14:textId="77777777" w:rsidR="00AB1A82" w:rsidRPr="003527A1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233799E9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27183BBD" w14:textId="77777777" w:rsidR="00AB1A82" w:rsidRPr="003527A1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527A1">
        <w:rPr>
          <w:rFonts w:ascii="Verdana" w:hAnsi="Verdana" w:cs="Verdana"/>
          <w:color w:val="000000"/>
          <w:sz w:val="20"/>
          <w:szCs w:val="20"/>
        </w:rPr>
        <w:lastRenderedPageBreak/>
        <w:t xml:space="preserve">Clique em </w:t>
      </w:r>
      <w:r w:rsidRPr="003527A1">
        <w:rPr>
          <w:rFonts w:ascii="Verdana" w:hAnsi="Verdana" w:cs="Verdana"/>
          <w:b/>
          <w:bCs/>
          <w:color w:val="000000"/>
          <w:sz w:val="20"/>
          <w:szCs w:val="20"/>
        </w:rPr>
        <w:t xml:space="preserve">Adicionar: </w:t>
      </w:r>
    </w:p>
    <w:p w14:paraId="67B88F0F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3CD831" wp14:editId="4B3EB22E">
                <wp:simplePos x="0" y="0"/>
                <wp:positionH relativeFrom="column">
                  <wp:posOffset>695325</wp:posOffset>
                </wp:positionH>
                <wp:positionV relativeFrom="paragraph">
                  <wp:posOffset>2505075</wp:posOffset>
                </wp:positionV>
                <wp:extent cx="4076700" cy="85725"/>
                <wp:effectExtent l="0" t="0" r="19050" b="28575"/>
                <wp:wrapNone/>
                <wp:docPr id="72" name="Retâ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85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3797B19B" id="Retângulo 72" o:spid="_x0000_s1026" style="position:absolute;margin-left:54.75pt;margin-top:197.25pt;width:321pt;height:6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F467B82" wp14:editId="0DFCFA2E">
            <wp:extent cx="5612130" cy="3075940"/>
            <wp:effectExtent l="0" t="0" r="762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24A4" w14:textId="77777777" w:rsidR="00AB1A82" w:rsidRPr="003527A1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527A1">
        <w:rPr>
          <w:rFonts w:ascii="Verdana" w:hAnsi="Verdana" w:cs="Verdana"/>
          <w:color w:val="000000"/>
          <w:sz w:val="20"/>
          <w:szCs w:val="20"/>
        </w:rPr>
        <w:t xml:space="preserve">Estes passos devem ser utilizados para a inclusão de todos os grupos aprovadores para o tipo de mudança que será executado, de acordo com a matriz de aprovação. </w:t>
      </w:r>
    </w:p>
    <w:p w14:paraId="136B7A87" w14:textId="77777777" w:rsidR="00AB1A82" w:rsidRPr="003527A1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527A1">
        <w:rPr>
          <w:rFonts w:ascii="Verdana" w:hAnsi="Verdana" w:cs="Verdana"/>
          <w:b/>
          <w:bCs/>
          <w:color w:val="000000"/>
          <w:sz w:val="20"/>
          <w:szCs w:val="20"/>
        </w:rPr>
        <w:t xml:space="preserve">A tarefa de número 4 </w:t>
      </w:r>
      <w:r w:rsidRPr="003527A1">
        <w:rPr>
          <w:rFonts w:ascii="Verdana" w:hAnsi="Verdana" w:cs="Verdana"/>
          <w:color w:val="000000"/>
          <w:sz w:val="20"/>
          <w:szCs w:val="20"/>
        </w:rPr>
        <w:t xml:space="preserve">é uma tarefa padrão e </w:t>
      </w:r>
      <w:r w:rsidRPr="003527A1">
        <w:rPr>
          <w:rFonts w:ascii="Verdana" w:hAnsi="Verdana" w:cs="Verdana"/>
          <w:bCs/>
          <w:color w:val="000000"/>
          <w:sz w:val="20"/>
          <w:szCs w:val="20"/>
        </w:rPr>
        <w:t>deve</w:t>
      </w:r>
      <w:r w:rsidRPr="003527A1"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  <w:r w:rsidRPr="003527A1">
        <w:rPr>
          <w:rFonts w:ascii="Verdana" w:hAnsi="Verdana" w:cs="Verdana"/>
          <w:color w:val="000000"/>
          <w:sz w:val="20"/>
          <w:szCs w:val="20"/>
        </w:rPr>
        <w:t xml:space="preserve">ser utilizada para inclusão de um dos grupos aprovadores. A não atribuição de um grupo responsável para a tarefa 4 faz com que o fluxo de aprovação não possa ser finalizado. </w:t>
      </w:r>
    </w:p>
    <w:p w14:paraId="1D484371" w14:textId="77777777" w:rsidR="00AB1A82" w:rsidRPr="003527A1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527A1">
        <w:rPr>
          <w:rFonts w:ascii="Verdana" w:hAnsi="Verdana" w:cs="Verdana"/>
          <w:color w:val="000000"/>
          <w:sz w:val="20"/>
          <w:szCs w:val="20"/>
        </w:rPr>
        <w:t xml:space="preserve">Para editar a tarefa existente e atribui-la a um grupo, clique no número da tarefa: </w:t>
      </w:r>
    </w:p>
    <w:p w14:paraId="78501AF1" w14:textId="77777777" w:rsidR="00AB1A82" w:rsidRDefault="00AB1A82" w:rsidP="00AB1A82">
      <w:pPr>
        <w:spacing w:after="0"/>
        <w:ind w:left="567"/>
        <w:jc w:val="center"/>
        <w:rPr>
          <w:noProof/>
          <w:lang w:eastAsia="pt-BR"/>
        </w:rPr>
      </w:pPr>
    </w:p>
    <w:p w14:paraId="34268809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3D1662EB" wp14:editId="1EDDB1A8">
            <wp:extent cx="5610225" cy="2390775"/>
            <wp:effectExtent l="0" t="0" r="9525" b="952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b="11307"/>
                    <a:stretch/>
                  </pic:blipFill>
                  <pic:spPr bwMode="auto">
                    <a:xfrm>
                      <a:off x="0" y="0"/>
                      <a:ext cx="5612130" cy="2391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D9E1B" w14:textId="77777777" w:rsidR="00AB1A82" w:rsidRPr="001E1AA1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67E74DAB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1E1AA1">
        <w:rPr>
          <w:rFonts w:ascii="Verdana" w:hAnsi="Verdana" w:cs="Verdana"/>
          <w:color w:val="000000"/>
          <w:sz w:val="20"/>
          <w:szCs w:val="20"/>
        </w:rPr>
        <w:t xml:space="preserve">Na nova janela, clique em </w:t>
      </w:r>
      <w:r w:rsidRPr="001E1AA1">
        <w:rPr>
          <w:rFonts w:ascii="Verdana" w:hAnsi="Verdana" w:cs="Verdana"/>
          <w:b/>
          <w:bCs/>
          <w:color w:val="000000"/>
          <w:sz w:val="20"/>
          <w:szCs w:val="20"/>
        </w:rPr>
        <w:t>Editar</w:t>
      </w:r>
      <w:r w:rsidRPr="001E1AA1">
        <w:rPr>
          <w:rFonts w:ascii="Verdana" w:hAnsi="Verdana" w:cs="Verdana"/>
          <w:color w:val="000000"/>
          <w:sz w:val="20"/>
          <w:szCs w:val="20"/>
        </w:rPr>
        <w:t xml:space="preserve">: </w:t>
      </w:r>
    </w:p>
    <w:p w14:paraId="2F9B8D7C" w14:textId="77777777" w:rsidR="00AB1A82" w:rsidRPr="001E1AA1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7D8FAB41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F53D2B" wp14:editId="10386ADF">
                <wp:simplePos x="0" y="0"/>
                <wp:positionH relativeFrom="column">
                  <wp:posOffset>5133975</wp:posOffset>
                </wp:positionH>
                <wp:positionV relativeFrom="paragraph">
                  <wp:posOffset>4446</wp:posOffset>
                </wp:positionV>
                <wp:extent cx="495300" cy="95250"/>
                <wp:effectExtent l="0" t="0" r="19050" b="19050"/>
                <wp:wrapNone/>
                <wp:docPr id="75" name="Retâ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D3B3177" id="Retângulo 75" o:spid="_x0000_s1026" style="position:absolute;margin-left:404.25pt;margin-top:.35pt;width:39pt;height: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F68B517" wp14:editId="4EF82984">
            <wp:extent cx="5610225" cy="1676400"/>
            <wp:effectExtent l="0" t="0" r="9525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DB52" w14:textId="77777777" w:rsidR="00AB1A82" w:rsidRPr="001E1AA1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0E4F9243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1E1AA1">
        <w:rPr>
          <w:rFonts w:ascii="Verdana" w:hAnsi="Verdana" w:cs="Verdana"/>
          <w:color w:val="000000"/>
          <w:sz w:val="20"/>
          <w:szCs w:val="20"/>
        </w:rPr>
        <w:lastRenderedPageBreak/>
        <w:t>Atribua esta tarefa a um dos grupos aprovadores (</w:t>
      </w:r>
      <w:r w:rsidRPr="001E1AA1">
        <w:rPr>
          <w:rFonts w:ascii="Verdana" w:hAnsi="Verdana" w:cs="Verdana"/>
          <w:b/>
          <w:bCs/>
          <w:color w:val="000000"/>
          <w:sz w:val="20"/>
          <w:szCs w:val="20"/>
        </w:rPr>
        <w:t>Grupo</w:t>
      </w:r>
      <w:r w:rsidRPr="001E1AA1">
        <w:rPr>
          <w:rFonts w:ascii="Verdana" w:hAnsi="Verdana" w:cs="Verdana"/>
          <w:color w:val="000000"/>
          <w:sz w:val="20"/>
          <w:szCs w:val="20"/>
        </w:rPr>
        <w:t>) ou aprovador nominal (</w:t>
      </w:r>
      <w:r w:rsidRPr="001E1AA1">
        <w:rPr>
          <w:rFonts w:ascii="Verdana" w:hAnsi="Verdana" w:cs="Verdana"/>
          <w:b/>
          <w:bCs/>
          <w:color w:val="000000"/>
          <w:sz w:val="20"/>
          <w:szCs w:val="20"/>
        </w:rPr>
        <w:t>Responsável</w:t>
      </w:r>
      <w:r w:rsidRPr="001E1AA1">
        <w:rPr>
          <w:rFonts w:ascii="Verdana" w:hAnsi="Verdana" w:cs="Verdana"/>
          <w:color w:val="000000"/>
          <w:sz w:val="20"/>
          <w:szCs w:val="20"/>
        </w:rPr>
        <w:t xml:space="preserve">) de sua mudança. Caso deseje incluir comentários para esta tarefa, preencha a informação no campo </w:t>
      </w:r>
      <w:r w:rsidRPr="001E1AA1">
        <w:rPr>
          <w:rFonts w:ascii="Verdana" w:hAnsi="Verdana" w:cs="Verdana"/>
          <w:b/>
          <w:bCs/>
          <w:color w:val="000000"/>
          <w:sz w:val="20"/>
          <w:szCs w:val="20"/>
        </w:rPr>
        <w:t xml:space="preserve">Descrição da tarefa: </w:t>
      </w:r>
    </w:p>
    <w:p w14:paraId="1DAAD408" w14:textId="77777777" w:rsidR="00AB1A82" w:rsidRPr="001E1AA1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3D94F985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215D97F4" wp14:editId="1E9B2DCE">
            <wp:extent cx="5612130" cy="1932940"/>
            <wp:effectExtent l="0" t="0" r="762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2927" w14:textId="77777777" w:rsidR="00AB1A82" w:rsidRPr="001E1AA1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6D787BBB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1E1AA1">
        <w:rPr>
          <w:rFonts w:ascii="Verdana" w:hAnsi="Verdana" w:cs="Verdana"/>
          <w:color w:val="000000"/>
          <w:sz w:val="20"/>
          <w:szCs w:val="20"/>
        </w:rPr>
        <w:t xml:space="preserve">Clique em </w:t>
      </w:r>
      <w:r w:rsidRPr="001E1AA1">
        <w:rPr>
          <w:rFonts w:ascii="Verdana" w:hAnsi="Verdana" w:cs="Verdana"/>
          <w:b/>
          <w:bCs/>
          <w:color w:val="000000"/>
          <w:sz w:val="20"/>
          <w:szCs w:val="20"/>
        </w:rPr>
        <w:t xml:space="preserve">Salvar </w:t>
      </w:r>
      <w:r w:rsidRPr="001E1AA1">
        <w:rPr>
          <w:rFonts w:ascii="Verdana" w:hAnsi="Verdana" w:cs="Verdana"/>
          <w:color w:val="000000"/>
          <w:sz w:val="20"/>
          <w:szCs w:val="20"/>
        </w:rPr>
        <w:t>para atualizar a informação no fluxo de tarefas de sua mudança:</w:t>
      </w:r>
    </w:p>
    <w:p w14:paraId="422FA879" w14:textId="77777777" w:rsidR="00AB1A82" w:rsidRPr="001E1AA1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1E1AA1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395F0765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38FA39" wp14:editId="1EE43400">
                <wp:simplePos x="0" y="0"/>
                <wp:positionH relativeFrom="column">
                  <wp:posOffset>4714875</wp:posOffset>
                </wp:positionH>
                <wp:positionV relativeFrom="paragraph">
                  <wp:posOffset>156210</wp:posOffset>
                </wp:positionV>
                <wp:extent cx="533400" cy="85725"/>
                <wp:effectExtent l="0" t="0" r="19050" b="28575"/>
                <wp:wrapNone/>
                <wp:docPr id="78" name="Retângul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85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11A28519" id="Retângulo 78" o:spid="_x0000_s1026" style="position:absolute;margin-left:371.25pt;margin-top:12.3pt;width:42pt;height:6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3ABAEEE" wp14:editId="5C62AC83">
            <wp:extent cx="5783567" cy="371475"/>
            <wp:effectExtent l="0" t="0" r="8255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3113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7494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</w:p>
    <w:p w14:paraId="05A3FECD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C95BC4">
        <w:rPr>
          <w:rFonts w:ascii="Verdana" w:hAnsi="Verdana" w:cs="Verdana"/>
          <w:bCs/>
          <w:color w:val="000000"/>
          <w:sz w:val="20"/>
          <w:szCs w:val="20"/>
        </w:rPr>
        <w:t>Para inserir a tarefa de execução, é necessário atrelar</w:t>
      </w:r>
      <w:r w:rsidRPr="001E1AA1">
        <w:rPr>
          <w:rFonts w:ascii="Verdana" w:hAnsi="Verdana" w:cs="Verdana"/>
          <w:color w:val="000000"/>
          <w:sz w:val="20"/>
          <w:szCs w:val="20"/>
        </w:rPr>
        <w:t xml:space="preserve"> um item de configuração cadastrado na ferramenta. Deve também ser preenchida a informação de </w:t>
      </w:r>
      <w:r w:rsidRPr="00C95BC4">
        <w:rPr>
          <w:rFonts w:ascii="Verdana" w:hAnsi="Verdana" w:cs="Verdana"/>
          <w:bCs/>
          <w:color w:val="000000"/>
          <w:sz w:val="20"/>
          <w:szCs w:val="20"/>
        </w:rPr>
        <w:t>data de início real</w:t>
      </w:r>
      <w:r w:rsidRPr="001E1AA1"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  <w:r w:rsidRPr="001E1AA1">
        <w:rPr>
          <w:rFonts w:ascii="Verdana" w:hAnsi="Verdana" w:cs="Verdana"/>
          <w:color w:val="000000"/>
          <w:sz w:val="20"/>
          <w:szCs w:val="20"/>
        </w:rPr>
        <w:t>de acordo com o início da tarefa acordado dentro da janela para orientação do grupo executor. Mudanças com tarefas sem as informações mencionadas serão reprovadas para ajuste.</w:t>
      </w:r>
    </w:p>
    <w:p w14:paraId="7F72B850" w14:textId="77777777" w:rsidR="00AB1A82" w:rsidRPr="00C95BC4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Inclua a nova tarefa, clicando em “</w:t>
      </w:r>
      <w:r w:rsidRPr="00C95BC4">
        <w:rPr>
          <w:rFonts w:ascii="Verdana" w:hAnsi="Verdana" w:cs="Verdana"/>
          <w:color w:val="000000"/>
          <w:sz w:val="20"/>
          <w:szCs w:val="20"/>
        </w:rPr>
        <w:t>Inserir tarefa</w:t>
      </w:r>
      <w:r>
        <w:rPr>
          <w:rFonts w:ascii="Verdana" w:hAnsi="Verdana" w:cs="Verdana"/>
          <w:color w:val="000000"/>
          <w:sz w:val="20"/>
          <w:szCs w:val="20"/>
        </w:rPr>
        <w:t>”</w:t>
      </w:r>
      <w:r w:rsidRPr="00C95BC4">
        <w:rPr>
          <w:rFonts w:ascii="Verdana" w:hAnsi="Verdana" w:cs="Verdana"/>
          <w:color w:val="000000"/>
          <w:sz w:val="20"/>
          <w:szCs w:val="20"/>
        </w:rPr>
        <w:t xml:space="preserve"> na aba </w:t>
      </w:r>
      <w:r w:rsidRPr="00E81E8B">
        <w:rPr>
          <w:rFonts w:ascii="Verdana" w:hAnsi="Verdana" w:cs="Verdana"/>
          <w:color w:val="000000"/>
          <w:sz w:val="20"/>
          <w:szCs w:val="20"/>
        </w:rPr>
        <w:t>“</w:t>
      </w:r>
      <w:r w:rsidRPr="00E81E8B">
        <w:rPr>
          <w:rFonts w:ascii="Verdana" w:hAnsi="Verdana" w:cs="Verdana"/>
          <w:bCs/>
          <w:color w:val="000000"/>
          <w:sz w:val="20"/>
          <w:szCs w:val="20"/>
        </w:rPr>
        <w:t>3. Informações Adicionais”</w:t>
      </w:r>
      <w:r w:rsidRPr="00C95BC4"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  <w:r w:rsidRPr="00C95BC4">
        <w:rPr>
          <w:rFonts w:ascii="Verdana" w:hAnsi="Verdana" w:cs="Verdana"/>
          <w:color w:val="000000"/>
          <w:sz w:val="20"/>
          <w:szCs w:val="20"/>
        </w:rPr>
        <w:t xml:space="preserve">sub aba </w:t>
      </w:r>
      <w:r w:rsidRPr="0090254F">
        <w:rPr>
          <w:rFonts w:ascii="Verdana" w:hAnsi="Verdana" w:cs="Verdana"/>
          <w:color w:val="000000"/>
          <w:sz w:val="20"/>
          <w:szCs w:val="20"/>
        </w:rPr>
        <w:t>“</w:t>
      </w:r>
      <w:r w:rsidRPr="0090254F">
        <w:rPr>
          <w:rFonts w:ascii="Verdana" w:hAnsi="Verdana" w:cs="Verdana"/>
          <w:bCs/>
          <w:color w:val="000000"/>
          <w:sz w:val="20"/>
          <w:szCs w:val="20"/>
        </w:rPr>
        <w:t>2. Tarefas do fluxo de trabalho”</w:t>
      </w:r>
      <w:r w:rsidRPr="0090254F">
        <w:rPr>
          <w:rFonts w:ascii="Verdana" w:hAnsi="Verdana" w:cs="Verdana"/>
          <w:color w:val="000000"/>
          <w:sz w:val="20"/>
          <w:szCs w:val="20"/>
        </w:rPr>
        <w:t>:</w:t>
      </w:r>
      <w:r w:rsidRPr="00C95BC4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6F15DDF4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34F0D473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810571" wp14:editId="00BA9074">
                <wp:simplePos x="0" y="0"/>
                <wp:positionH relativeFrom="column">
                  <wp:posOffset>5514975</wp:posOffset>
                </wp:positionH>
                <wp:positionV relativeFrom="paragraph">
                  <wp:posOffset>655955</wp:posOffset>
                </wp:positionV>
                <wp:extent cx="514350" cy="142875"/>
                <wp:effectExtent l="0" t="0" r="19050" b="28575"/>
                <wp:wrapNone/>
                <wp:docPr id="82" name="Retângul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34057FE" id="Retângulo 82" o:spid="_x0000_s1026" style="position:absolute;margin-left:434.25pt;margin-top:51.65pt;width:40.5pt;height:11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4461CC" wp14:editId="2A6896AB">
                <wp:simplePos x="0" y="0"/>
                <wp:positionH relativeFrom="column">
                  <wp:posOffset>3962400</wp:posOffset>
                </wp:positionH>
                <wp:positionV relativeFrom="paragraph">
                  <wp:posOffset>227330</wp:posOffset>
                </wp:positionV>
                <wp:extent cx="1419225" cy="209550"/>
                <wp:effectExtent l="0" t="0" r="28575" b="19050"/>
                <wp:wrapNone/>
                <wp:docPr id="81" name="Retângul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2DB0A1A" id="Retângulo 81" o:spid="_x0000_s1026" style="position:absolute;margin-left:312pt;margin-top:17.9pt;width:111.75pt;height:16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68EF03" wp14:editId="19A5E97F">
                <wp:simplePos x="0" y="0"/>
                <wp:positionH relativeFrom="column">
                  <wp:posOffset>1638300</wp:posOffset>
                </wp:positionH>
                <wp:positionV relativeFrom="paragraph">
                  <wp:posOffset>474980</wp:posOffset>
                </wp:positionV>
                <wp:extent cx="1362075" cy="171450"/>
                <wp:effectExtent l="0" t="0" r="28575" b="19050"/>
                <wp:wrapNone/>
                <wp:docPr id="80" name="Retângul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2FD0D92" id="Retângulo 80" o:spid="_x0000_s1026" style="position:absolute;margin-left:129pt;margin-top:37.4pt;width:107.25pt;height:1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CFB6D17" wp14:editId="2494D32D">
            <wp:extent cx="5695950" cy="1743075"/>
            <wp:effectExtent l="0" t="0" r="0" b="9525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rcRect b="11594"/>
                    <a:stretch/>
                  </pic:blipFill>
                  <pic:spPr bwMode="auto">
                    <a:xfrm>
                      <a:off x="0" y="0"/>
                      <a:ext cx="5697884" cy="1743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30E88" w14:textId="77777777" w:rsidR="00AB1A82" w:rsidRPr="00C95BC4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74212735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C95BC4">
        <w:rPr>
          <w:rFonts w:ascii="Verdana" w:hAnsi="Verdana" w:cs="Verdana"/>
          <w:color w:val="000000"/>
          <w:sz w:val="20"/>
          <w:szCs w:val="20"/>
        </w:rPr>
        <w:t xml:space="preserve">Na nova janela aberta, informar entre quais tarefas existentes será adicionada a nova tarefa. No caso de nova tarefa de </w:t>
      </w:r>
      <w:r w:rsidRPr="00C95BC4">
        <w:rPr>
          <w:rFonts w:ascii="Verdana" w:hAnsi="Verdana" w:cs="Verdana"/>
          <w:b/>
          <w:bCs/>
          <w:color w:val="000000"/>
          <w:sz w:val="20"/>
          <w:szCs w:val="20"/>
        </w:rPr>
        <w:t xml:space="preserve">execução, </w:t>
      </w:r>
      <w:r w:rsidRPr="00C95BC4">
        <w:rPr>
          <w:rFonts w:ascii="Verdana" w:hAnsi="Verdana" w:cs="Verdana"/>
          <w:color w:val="000000"/>
          <w:sz w:val="20"/>
          <w:szCs w:val="20"/>
        </w:rPr>
        <w:t xml:space="preserve">inserir a partir de </w:t>
      </w:r>
      <w:r w:rsidRPr="00C95BC4">
        <w:rPr>
          <w:rFonts w:ascii="Verdana" w:hAnsi="Verdana" w:cs="Verdana"/>
          <w:b/>
          <w:bCs/>
          <w:color w:val="000000"/>
          <w:sz w:val="20"/>
          <w:szCs w:val="20"/>
        </w:rPr>
        <w:t>Aprovar - CAB</w:t>
      </w:r>
      <w:r w:rsidRPr="00C95BC4">
        <w:rPr>
          <w:rFonts w:ascii="Verdana" w:hAnsi="Verdana" w:cs="Verdana"/>
          <w:color w:val="000000"/>
          <w:sz w:val="20"/>
          <w:szCs w:val="20"/>
        </w:rPr>
        <w:t xml:space="preserve">, no máximo até </w:t>
      </w:r>
      <w:r w:rsidRPr="00C95BC4">
        <w:rPr>
          <w:rFonts w:ascii="Verdana" w:hAnsi="Verdana" w:cs="Verdana"/>
          <w:b/>
          <w:bCs/>
          <w:color w:val="000000"/>
          <w:sz w:val="20"/>
          <w:szCs w:val="20"/>
        </w:rPr>
        <w:t>Testar</w:t>
      </w:r>
      <w:r w:rsidRPr="00C95BC4">
        <w:rPr>
          <w:rFonts w:ascii="Verdana" w:hAnsi="Verdana" w:cs="Verdana"/>
          <w:color w:val="000000"/>
          <w:sz w:val="20"/>
          <w:szCs w:val="20"/>
        </w:rPr>
        <w:t xml:space="preserve">: </w:t>
      </w:r>
    </w:p>
    <w:p w14:paraId="36EA181C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4DABCDC0" w14:textId="77777777" w:rsidR="00AB1A82" w:rsidRPr="00C95BC4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C762FEF" wp14:editId="5D19F06D">
                <wp:simplePos x="0" y="0"/>
                <wp:positionH relativeFrom="column">
                  <wp:posOffset>771525</wp:posOffset>
                </wp:positionH>
                <wp:positionV relativeFrom="paragraph">
                  <wp:posOffset>1271270</wp:posOffset>
                </wp:positionV>
                <wp:extent cx="4743450" cy="266700"/>
                <wp:effectExtent l="0" t="0" r="19050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1BB4901C" id="Retângulo 3" o:spid="_x0000_s1026" style="position:absolute;margin-left:60.75pt;margin-top:100.1pt;width:373.5pt;height:2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7296CEC" wp14:editId="1B448615">
            <wp:extent cx="5483993" cy="2028825"/>
            <wp:effectExtent l="0" t="0" r="2540" b="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9131" cy="20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27F3" w14:textId="77777777" w:rsidR="00AB1A82" w:rsidRPr="008121F6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6E667003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8121F6">
        <w:rPr>
          <w:rFonts w:ascii="Verdana" w:hAnsi="Verdana" w:cs="Verdana"/>
          <w:color w:val="000000"/>
          <w:sz w:val="20"/>
          <w:szCs w:val="20"/>
        </w:rPr>
        <w:t xml:space="preserve">Escolha o </w:t>
      </w:r>
      <w:r w:rsidRPr="008121F6">
        <w:rPr>
          <w:rFonts w:ascii="Verdana" w:hAnsi="Verdana" w:cs="Verdana"/>
          <w:b/>
          <w:bCs/>
          <w:color w:val="000000"/>
          <w:sz w:val="20"/>
          <w:szCs w:val="20"/>
        </w:rPr>
        <w:t xml:space="preserve">tipo </w:t>
      </w:r>
      <w:r w:rsidRPr="008121F6">
        <w:rPr>
          <w:rFonts w:ascii="Verdana" w:hAnsi="Verdana" w:cs="Verdana"/>
          <w:color w:val="000000"/>
          <w:sz w:val="20"/>
          <w:szCs w:val="20"/>
        </w:rPr>
        <w:t xml:space="preserve">de tarefa que deve ser inserido. </w:t>
      </w:r>
    </w:p>
    <w:p w14:paraId="6AE42204" w14:textId="77777777" w:rsidR="00AB1A82" w:rsidRDefault="00AB1A82" w:rsidP="00AB1A82">
      <w:pPr>
        <w:spacing w:after="0"/>
        <w:ind w:left="567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4CF9E844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2ED8A022" wp14:editId="4783FD49">
            <wp:extent cx="3057525" cy="1966485"/>
            <wp:effectExtent l="0" t="0" r="0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6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5970" w14:textId="77777777" w:rsidR="00AB1A82" w:rsidRPr="00287ED6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6783E445" w14:textId="77777777" w:rsidR="00AB1A82" w:rsidRPr="00287ED6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287ED6">
        <w:rPr>
          <w:rFonts w:ascii="Verdana" w:hAnsi="Verdana" w:cs="Verdana"/>
          <w:color w:val="000000"/>
          <w:sz w:val="20"/>
          <w:szCs w:val="20"/>
        </w:rPr>
        <w:t xml:space="preserve">Para as tarefas de execução, é </w:t>
      </w:r>
      <w:r w:rsidRPr="00287ED6">
        <w:rPr>
          <w:rFonts w:ascii="Verdana" w:hAnsi="Verdana" w:cs="Verdana"/>
          <w:b/>
          <w:bCs/>
          <w:color w:val="000000"/>
          <w:sz w:val="20"/>
          <w:szCs w:val="20"/>
        </w:rPr>
        <w:t xml:space="preserve">obrigatório </w:t>
      </w:r>
      <w:r w:rsidRPr="00287ED6">
        <w:rPr>
          <w:rFonts w:ascii="Verdana" w:hAnsi="Verdana" w:cs="Verdana"/>
          <w:color w:val="000000"/>
          <w:sz w:val="20"/>
          <w:szCs w:val="20"/>
        </w:rPr>
        <w:t xml:space="preserve">selecionar os itens de configuração escolhidos anteriormente. É possível selecionar diversos itens de configuração nesta etapa. Para cada item, será adicionada uma nova tarefa na lista de tarefas da mudança: </w:t>
      </w:r>
    </w:p>
    <w:p w14:paraId="49D908F4" w14:textId="77777777" w:rsidR="00AB1A82" w:rsidRDefault="00AB1A82" w:rsidP="00AB1A82">
      <w:pPr>
        <w:spacing w:after="0"/>
        <w:ind w:left="567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263942F9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98B78E" wp14:editId="56C69ADA">
                <wp:simplePos x="0" y="0"/>
                <wp:positionH relativeFrom="column">
                  <wp:posOffset>2085976</wp:posOffset>
                </wp:positionH>
                <wp:positionV relativeFrom="paragraph">
                  <wp:posOffset>1147445</wp:posOffset>
                </wp:positionV>
                <wp:extent cx="2533650" cy="485775"/>
                <wp:effectExtent l="0" t="0" r="19050" b="28575"/>
                <wp:wrapNone/>
                <wp:docPr id="87" name="Retâ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485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3C084BAB" id="Retângulo 87" o:spid="_x0000_s1026" style="position:absolute;margin-left:164.25pt;margin-top:90.35pt;width:199.5pt;height:38.2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C2F75FD" wp14:editId="63CE27C0">
            <wp:extent cx="2971800" cy="1912432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75052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051F" w14:textId="77777777" w:rsidR="00AB1A82" w:rsidRPr="00287ED6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287ED6">
        <w:rPr>
          <w:rFonts w:ascii="Verdana" w:hAnsi="Verdana" w:cs="Verdana"/>
          <w:color w:val="000000"/>
          <w:sz w:val="20"/>
          <w:szCs w:val="20"/>
        </w:rPr>
        <w:t xml:space="preserve">Inclua o </w:t>
      </w:r>
      <w:r w:rsidRPr="00287ED6">
        <w:rPr>
          <w:rFonts w:ascii="Verdana" w:hAnsi="Verdana" w:cs="Verdana"/>
          <w:b/>
          <w:bCs/>
          <w:color w:val="000000"/>
          <w:sz w:val="20"/>
          <w:szCs w:val="20"/>
        </w:rPr>
        <w:t xml:space="preserve">grupo </w:t>
      </w:r>
      <w:r w:rsidRPr="00287ED6">
        <w:rPr>
          <w:rFonts w:ascii="Verdana" w:hAnsi="Verdana" w:cs="Verdana"/>
          <w:color w:val="000000"/>
          <w:sz w:val="20"/>
          <w:szCs w:val="20"/>
        </w:rPr>
        <w:t xml:space="preserve">responsável por esta tarefa (para aprovações nominais, incluir o </w:t>
      </w:r>
      <w:r w:rsidRPr="00287ED6">
        <w:rPr>
          <w:rFonts w:ascii="Verdana" w:hAnsi="Verdana" w:cs="Verdana"/>
          <w:b/>
          <w:bCs/>
          <w:color w:val="000000"/>
          <w:sz w:val="20"/>
          <w:szCs w:val="20"/>
        </w:rPr>
        <w:t xml:space="preserve">responsável </w:t>
      </w:r>
      <w:r w:rsidRPr="00287ED6">
        <w:rPr>
          <w:rFonts w:ascii="Verdana" w:hAnsi="Verdana" w:cs="Verdana"/>
          <w:color w:val="000000"/>
          <w:sz w:val="20"/>
          <w:szCs w:val="20"/>
        </w:rPr>
        <w:t xml:space="preserve">pela tarefa): </w:t>
      </w:r>
    </w:p>
    <w:p w14:paraId="70907F14" w14:textId="77777777" w:rsidR="00AB1A82" w:rsidRDefault="00AB1A82" w:rsidP="00AB1A82">
      <w:pPr>
        <w:spacing w:after="0"/>
        <w:ind w:left="567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7268162D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76D7DD78" wp14:editId="525833F0">
            <wp:extent cx="3033373" cy="1057275"/>
            <wp:effectExtent l="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33373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BC8D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287ED6">
        <w:rPr>
          <w:rFonts w:ascii="Verdana" w:hAnsi="Verdana" w:cs="Verdana"/>
          <w:color w:val="000000"/>
          <w:sz w:val="20"/>
          <w:szCs w:val="20"/>
        </w:rPr>
        <w:t xml:space="preserve">Clique em </w:t>
      </w:r>
      <w:r w:rsidRPr="00287ED6">
        <w:rPr>
          <w:rFonts w:ascii="Verdana" w:hAnsi="Verdana" w:cs="Verdana"/>
          <w:b/>
          <w:bCs/>
          <w:color w:val="000000"/>
          <w:sz w:val="20"/>
          <w:szCs w:val="20"/>
        </w:rPr>
        <w:t xml:space="preserve">Adicionar: </w:t>
      </w:r>
    </w:p>
    <w:p w14:paraId="75793EF7" w14:textId="77777777" w:rsidR="00AB1A82" w:rsidRPr="00287ED6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47719074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CD5508" wp14:editId="0C43DB64">
                <wp:simplePos x="0" y="0"/>
                <wp:positionH relativeFrom="column">
                  <wp:posOffset>4619625</wp:posOffset>
                </wp:positionH>
                <wp:positionV relativeFrom="paragraph">
                  <wp:posOffset>339725</wp:posOffset>
                </wp:positionV>
                <wp:extent cx="552450" cy="95250"/>
                <wp:effectExtent l="0" t="0" r="19050" b="19050"/>
                <wp:wrapNone/>
                <wp:docPr id="90" name="Retângul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21489C8" id="Retângulo 90" o:spid="_x0000_s1026" style="position:absolute;margin-left:363.75pt;margin-top:26.75pt;width:43.5pt;height:7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24449BF" wp14:editId="30CDE3A1">
            <wp:extent cx="5612130" cy="526415"/>
            <wp:effectExtent l="0" t="0" r="7620" b="6985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7C64" w14:textId="77777777" w:rsidR="00AB1A82" w:rsidRPr="001D036F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4F1408C1" w14:textId="77777777" w:rsidR="00AB1A82" w:rsidRPr="001D036F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/>
          <w:color w:val="000000"/>
          <w:sz w:val="20"/>
          <w:szCs w:val="20"/>
        </w:rPr>
      </w:pPr>
      <w:r w:rsidRPr="001D036F">
        <w:rPr>
          <w:rFonts w:ascii="Verdana" w:hAnsi="Verdana" w:cs="Verdana"/>
          <w:color w:val="000000"/>
          <w:sz w:val="20"/>
          <w:szCs w:val="20"/>
        </w:rPr>
        <w:t xml:space="preserve">A nova tarefa aparecerá na lista de tarefas na aba </w:t>
      </w:r>
      <w:r w:rsidRPr="001D036F">
        <w:rPr>
          <w:rFonts w:ascii="Verdana" w:hAnsi="Verdana" w:cs="Verdana"/>
          <w:b/>
          <w:color w:val="000000"/>
          <w:sz w:val="20"/>
          <w:szCs w:val="20"/>
        </w:rPr>
        <w:t>3. Informações Adicionais</w:t>
      </w:r>
      <w:r w:rsidRPr="001D036F">
        <w:rPr>
          <w:rFonts w:ascii="Verdana" w:hAnsi="Verdana" w:cs="Verdana"/>
          <w:color w:val="000000"/>
          <w:sz w:val="20"/>
          <w:szCs w:val="20"/>
        </w:rPr>
        <w:t xml:space="preserve"> sub aba </w:t>
      </w:r>
      <w:r w:rsidRPr="001D036F">
        <w:rPr>
          <w:rFonts w:ascii="Verdana" w:hAnsi="Verdana" w:cs="Verdana"/>
          <w:b/>
          <w:color w:val="000000"/>
          <w:sz w:val="20"/>
          <w:szCs w:val="20"/>
        </w:rPr>
        <w:t xml:space="preserve">2. Tarefas do fluxo de trabalho: </w:t>
      </w:r>
    </w:p>
    <w:p w14:paraId="4EA0BAB1" w14:textId="77777777" w:rsidR="00AB1A82" w:rsidRPr="001D036F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/>
          <w:color w:val="000000"/>
          <w:sz w:val="20"/>
          <w:szCs w:val="20"/>
        </w:rPr>
      </w:pPr>
    </w:p>
    <w:p w14:paraId="0726E555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A256A7" wp14:editId="1FE3233B">
                <wp:simplePos x="0" y="0"/>
                <wp:positionH relativeFrom="column">
                  <wp:posOffset>762000</wp:posOffset>
                </wp:positionH>
                <wp:positionV relativeFrom="paragraph">
                  <wp:posOffset>2085975</wp:posOffset>
                </wp:positionV>
                <wp:extent cx="3352800" cy="104775"/>
                <wp:effectExtent l="0" t="0" r="19050" b="28575"/>
                <wp:wrapNone/>
                <wp:docPr id="92" name="Retângul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720BBF2A" id="Retângulo 92" o:spid="_x0000_s1026" style="position:absolute;margin-left:60pt;margin-top:164.25pt;width:264pt;height:8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7CB4AC0" wp14:editId="7CFF8A0D">
            <wp:extent cx="5603278" cy="2600325"/>
            <wp:effectExtent l="0" t="0" r="0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96DD" w14:textId="77777777" w:rsidR="00AB1A82" w:rsidRPr="00363596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680083D5" w14:textId="77777777" w:rsidR="00AB1A82" w:rsidRPr="00363596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63596">
        <w:rPr>
          <w:rFonts w:ascii="Verdana" w:hAnsi="Verdana" w:cs="Verdana"/>
          <w:color w:val="000000"/>
          <w:sz w:val="20"/>
          <w:szCs w:val="20"/>
        </w:rPr>
        <w:t xml:space="preserve">Para incluir os detalhes de cada uma das tarefas, clique no número da tarefa de execução: </w:t>
      </w:r>
    </w:p>
    <w:p w14:paraId="76CE83C7" w14:textId="77777777" w:rsidR="00AB1A82" w:rsidRDefault="00AB1A82" w:rsidP="00AB1A82">
      <w:pPr>
        <w:spacing w:after="0"/>
        <w:ind w:left="567"/>
        <w:rPr>
          <w:rFonts w:ascii="Verdana" w:hAnsi="Verdana" w:cs="Verdana"/>
          <w:color w:val="000000"/>
          <w:sz w:val="20"/>
          <w:szCs w:val="20"/>
        </w:rPr>
      </w:pPr>
    </w:p>
    <w:p w14:paraId="6BA25DBB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6020E9" wp14:editId="6CDB8526">
                <wp:simplePos x="0" y="0"/>
                <wp:positionH relativeFrom="column">
                  <wp:posOffset>762000</wp:posOffset>
                </wp:positionH>
                <wp:positionV relativeFrom="paragraph">
                  <wp:posOffset>2294255</wp:posOffset>
                </wp:positionV>
                <wp:extent cx="2895600" cy="247650"/>
                <wp:effectExtent l="0" t="0" r="19050" b="19050"/>
                <wp:wrapNone/>
                <wp:docPr id="94" name="Retângul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0EC3C18" id="Retângulo 94" o:spid="_x0000_s1026" style="position:absolute;margin-left:60pt;margin-top:180.65pt;width:228pt;height:19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C900268" wp14:editId="7BB93681">
            <wp:extent cx="5600700" cy="2667000"/>
            <wp:effectExtent l="0" t="0" r="0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B343" w14:textId="77777777" w:rsidR="00AB1A82" w:rsidRDefault="00AB1A82" w:rsidP="00AB1A82">
      <w:pPr>
        <w:spacing w:after="0"/>
        <w:ind w:left="567"/>
        <w:rPr>
          <w:rFonts w:ascii="Verdana" w:hAnsi="Verdana" w:cs="Verdana"/>
          <w:color w:val="000000"/>
          <w:sz w:val="20"/>
          <w:szCs w:val="20"/>
        </w:rPr>
      </w:pPr>
    </w:p>
    <w:p w14:paraId="4FD3F392" w14:textId="77777777" w:rsidR="00AB1A82" w:rsidRPr="00363596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63596">
        <w:rPr>
          <w:rFonts w:ascii="Verdana" w:hAnsi="Verdana" w:cs="Verdana"/>
          <w:color w:val="000000"/>
          <w:sz w:val="20"/>
          <w:szCs w:val="20"/>
        </w:rPr>
        <w:t xml:space="preserve">Na nova janela, clique em </w:t>
      </w:r>
      <w:r w:rsidRPr="00363596">
        <w:rPr>
          <w:rFonts w:ascii="Verdana" w:hAnsi="Verdana" w:cs="Verdana"/>
          <w:b/>
          <w:bCs/>
          <w:color w:val="000000"/>
          <w:sz w:val="20"/>
          <w:szCs w:val="20"/>
        </w:rPr>
        <w:t>Editar</w:t>
      </w:r>
      <w:r w:rsidRPr="00363596">
        <w:rPr>
          <w:rFonts w:ascii="Verdana" w:hAnsi="Verdana" w:cs="Verdana"/>
          <w:color w:val="000000"/>
          <w:sz w:val="20"/>
          <w:szCs w:val="20"/>
        </w:rPr>
        <w:t xml:space="preserve">: </w:t>
      </w:r>
    </w:p>
    <w:p w14:paraId="113406E7" w14:textId="77777777" w:rsidR="00AB1A82" w:rsidRDefault="00AB1A82" w:rsidP="00AB1A82">
      <w:pPr>
        <w:spacing w:after="0"/>
        <w:ind w:left="567"/>
        <w:rPr>
          <w:rFonts w:ascii="Verdana" w:hAnsi="Verdana" w:cs="Verdana"/>
          <w:color w:val="000000"/>
          <w:sz w:val="20"/>
          <w:szCs w:val="20"/>
        </w:rPr>
      </w:pPr>
    </w:p>
    <w:p w14:paraId="13F97DC0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6CF431" wp14:editId="6DE0C30E">
                <wp:simplePos x="0" y="0"/>
                <wp:positionH relativeFrom="column">
                  <wp:posOffset>5200650</wp:posOffset>
                </wp:positionH>
                <wp:positionV relativeFrom="paragraph">
                  <wp:posOffset>635</wp:posOffset>
                </wp:positionV>
                <wp:extent cx="561975" cy="133350"/>
                <wp:effectExtent l="0" t="0" r="28575" b="19050"/>
                <wp:wrapNone/>
                <wp:docPr id="96" name="Retângul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83024FB" id="Retângulo 96" o:spid="_x0000_s1026" style="position:absolute;margin-left:409.5pt;margin-top:.05pt;width:44.25pt;height:10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2A7E652" wp14:editId="5E3BC9E7">
            <wp:extent cx="5610225" cy="1657350"/>
            <wp:effectExtent l="0" t="0" r="0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DA35" w14:textId="77777777" w:rsidR="00AB1A82" w:rsidRPr="00363596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43150A95" w14:textId="77777777" w:rsidR="00AB1A82" w:rsidRPr="00363596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63596">
        <w:rPr>
          <w:rFonts w:ascii="Verdana" w:hAnsi="Verdana" w:cs="Verdana"/>
          <w:color w:val="000000"/>
          <w:sz w:val="20"/>
          <w:szCs w:val="20"/>
        </w:rPr>
        <w:t xml:space="preserve">Preencha as informações conforme abaixo: </w:t>
      </w:r>
    </w:p>
    <w:p w14:paraId="1943BC1D" w14:textId="77777777" w:rsidR="00AB1A82" w:rsidRPr="00363596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63596">
        <w:rPr>
          <w:rFonts w:ascii="Verdana" w:hAnsi="Verdana" w:cs="Verdana"/>
          <w:b/>
          <w:color w:val="000000"/>
          <w:sz w:val="20"/>
          <w:szCs w:val="20"/>
        </w:rPr>
        <w:t>Item de configuração:</w:t>
      </w:r>
      <w:r w:rsidRPr="00363596">
        <w:rPr>
          <w:rFonts w:ascii="Verdana" w:hAnsi="Verdana" w:cs="Verdana"/>
          <w:color w:val="000000"/>
          <w:sz w:val="20"/>
          <w:szCs w:val="20"/>
        </w:rPr>
        <w:t xml:space="preserve"> Verifique se o item está atrelado à tarefa; </w:t>
      </w:r>
    </w:p>
    <w:p w14:paraId="56947109" w14:textId="77777777" w:rsidR="00AB1A82" w:rsidRPr="00363596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63596">
        <w:rPr>
          <w:rFonts w:ascii="Verdana" w:hAnsi="Verdana" w:cs="Verdana"/>
          <w:b/>
          <w:color w:val="000000"/>
          <w:sz w:val="20"/>
          <w:szCs w:val="20"/>
        </w:rPr>
        <w:t>Data de início real:</w:t>
      </w:r>
      <w:r w:rsidRPr="00363596">
        <w:rPr>
          <w:rFonts w:ascii="Verdana" w:hAnsi="Verdana" w:cs="Verdana"/>
          <w:color w:val="000000"/>
          <w:sz w:val="20"/>
          <w:szCs w:val="20"/>
        </w:rPr>
        <w:t xml:space="preserve"> Preencha com a data e hora de início que o executor deve iniciar esta atividade; </w:t>
      </w:r>
    </w:p>
    <w:p w14:paraId="17C15192" w14:textId="77777777" w:rsidR="00AB1A82" w:rsidRPr="00363596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63596">
        <w:rPr>
          <w:rFonts w:ascii="Verdana" w:hAnsi="Verdana" w:cs="Verdana"/>
          <w:b/>
          <w:color w:val="000000"/>
          <w:sz w:val="20"/>
          <w:szCs w:val="20"/>
        </w:rPr>
        <w:t>Responsável ou Grupo:</w:t>
      </w:r>
      <w:r w:rsidRPr="00363596">
        <w:rPr>
          <w:rFonts w:ascii="Verdana" w:hAnsi="Verdana" w:cs="Verdana"/>
          <w:color w:val="000000"/>
          <w:sz w:val="20"/>
          <w:szCs w:val="20"/>
        </w:rPr>
        <w:t xml:space="preserve"> Preencha com a informação do executor da tarefa que está sendo atualizada; </w:t>
      </w:r>
    </w:p>
    <w:p w14:paraId="6E6305B5" w14:textId="77777777" w:rsidR="00AB1A82" w:rsidRPr="00363596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63596">
        <w:rPr>
          <w:rFonts w:ascii="Verdana" w:hAnsi="Verdana" w:cs="Verdana"/>
          <w:b/>
          <w:color w:val="000000"/>
          <w:sz w:val="20"/>
          <w:szCs w:val="20"/>
        </w:rPr>
        <w:t>Duração estimada:</w:t>
      </w:r>
      <w:r>
        <w:rPr>
          <w:rFonts w:ascii="Verdana" w:hAnsi="Verdana" w:cs="Verdana"/>
          <w:color w:val="000000"/>
          <w:sz w:val="20"/>
          <w:szCs w:val="20"/>
        </w:rPr>
        <w:t xml:space="preserve"> </w:t>
      </w:r>
      <w:r w:rsidRPr="00363596">
        <w:rPr>
          <w:rFonts w:ascii="Verdana" w:hAnsi="Verdana" w:cs="Verdana"/>
          <w:color w:val="000000"/>
          <w:sz w:val="20"/>
          <w:szCs w:val="20"/>
        </w:rPr>
        <w:t xml:space="preserve">Informe o tempo total previsto para a atividade que está sendo atualizada; </w:t>
      </w:r>
    </w:p>
    <w:p w14:paraId="67DEEF61" w14:textId="77777777" w:rsidR="00AB1A82" w:rsidRPr="00363596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363596">
        <w:rPr>
          <w:rFonts w:ascii="Verdana" w:hAnsi="Verdana" w:cs="Verdana"/>
          <w:b/>
          <w:color w:val="000000"/>
          <w:sz w:val="20"/>
          <w:szCs w:val="20"/>
        </w:rPr>
        <w:lastRenderedPageBreak/>
        <w:t>Data de conclusão estimada:</w:t>
      </w:r>
      <w:r w:rsidRPr="00363596">
        <w:rPr>
          <w:rFonts w:ascii="Verdana" w:hAnsi="Verdana" w:cs="Verdana"/>
          <w:color w:val="000000"/>
          <w:sz w:val="20"/>
          <w:szCs w:val="20"/>
        </w:rPr>
        <w:t xml:space="preserve"> Preencha com a data prevista de conclusão da atividade sendo editada. </w:t>
      </w:r>
    </w:p>
    <w:p w14:paraId="6E925B8A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271C6E">
        <w:rPr>
          <w:rFonts w:ascii="Verdana" w:hAnsi="Verdana" w:cs="Verdana"/>
          <w:b/>
          <w:color w:val="000000"/>
          <w:sz w:val="20"/>
          <w:szCs w:val="20"/>
        </w:rPr>
        <w:t>Descrição da tarefa:</w:t>
      </w:r>
      <w:r w:rsidRPr="00363596">
        <w:rPr>
          <w:rFonts w:ascii="Verdana" w:hAnsi="Verdana" w:cs="Verdana"/>
          <w:color w:val="000000"/>
          <w:sz w:val="20"/>
          <w:szCs w:val="20"/>
        </w:rPr>
        <w:t xml:space="preserve"> Este campo deve ser preenchido com as orientações da tarefa de execução das atividades para o executor.</w:t>
      </w:r>
    </w:p>
    <w:p w14:paraId="7FCEAE45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3700980F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BD9542" wp14:editId="2213E5DC">
                <wp:simplePos x="0" y="0"/>
                <wp:positionH relativeFrom="column">
                  <wp:posOffset>4600575</wp:posOffset>
                </wp:positionH>
                <wp:positionV relativeFrom="paragraph">
                  <wp:posOffset>664845</wp:posOffset>
                </wp:positionV>
                <wp:extent cx="781050" cy="209550"/>
                <wp:effectExtent l="0" t="0" r="19050" b="19050"/>
                <wp:wrapNone/>
                <wp:docPr id="104" name="Retângul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8C775C9" id="Retângulo 104" o:spid="_x0000_s1026" style="position:absolute;margin-left:362.25pt;margin-top:52.35pt;width:61.5pt;height:1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65FD70" wp14:editId="13B8ADB2">
                <wp:simplePos x="0" y="0"/>
                <wp:positionH relativeFrom="column">
                  <wp:posOffset>4600575</wp:posOffset>
                </wp:positionH>
                <wp:positionV relativeFrom="paragraph">
                  <wp:posOffset>245745</wp:posOffset>
                </wp:positionV>
                <wp:extent cx="571500" cy="209550"/>
                <wp:effectExtent l="0" t="0" r="19050" b="19050"/>
                <wp:wrapNone/>
                <wp:docPr id="103" name="Retângul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28A12BE" id="Retângulo 103" o:spid="_x0000_s1026" style="position:absolute;margin-left:362.25pt;margin-top:19.35pt;width:45pt;height:16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EC50D2" wp14:editId="3AE542E2">
                <wp:simplePos x="0" y="0"/>
                <wp:positionH relativeFrom="column">
                  <wp:posOffset>2314575</wp:posOffset>
                </wp:positionH>
                <wp:positionV relativeFrom="paragraph">
                  <wp:posOffset>455295</wp:posOffset>
                </wp:positionV>
                <wp:extent cx="781050" cy="209550"/>
                <wp:effectExtent l="0" t="0" r="19050" b="19050"/>
                <wp:wrapNone/>
                <wp:docPr id="102" name="Retângul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E2B52B1" id="Retângulo 102" o:spid="_x0000_s1026" style="position:absolute;margin-left:182.25pt;margin-top:35.85pt;width:61.5pt;height:16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43B398" wp14:editId="284D7961">
                <wp:simplePos x="0" y="0"/>
                <wp:positionH relativeFrom="column">
                  <wp:posOffset>2314574</wp:posOffset>
                </wp:positionH>
                <wp:positionV relativeFrom="paragraph">
                  <wp:posOffset>245745</wp:posOffset>
                </wp:positionV>
                <wp:extent cx="1285875" cy="209550"/>
                <wp:effectExtent l="0" t="0" r="28575" b="19050"/>
                <wp:wrapNone/>
                <wp:docPr id="101" name="Retângul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197D5FC" id="Retângulo 101" o:spid="_x0000_s1026" style="position:absolute;margin-left:182.25pt;margin-top:19.35pt;width:101.25pt;height:16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3649B1" wp14:editId="20B5E1C5">
                <wp:simplePos x="0" y="0"/>
                <wp:positionH relativeFrom="column">
                  <wp:posOffset>962025</wp:posOffset>
                </wp:positionH>
                <wp:positionV relativeFrom="paragraph">
                  <wp:posOffset>664845</wp:posOffset>
                </wp:positionV>
                <wp:extent cx="781050" cy="209550"/>
                <wp:effectExtent l="0" t="0" r="19050" b="19050"/>
                <wp:wrapNone/>
                <wp:docPr id="100" name="Retângul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8A0F07E" id="Retângulo 100" o:spid="_x0000_s1026" style="position:absolute;margin-left:75.75pt;margin-top:52.35pt;width:61.5pt;height:16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A30D91" wp14:editId="164C6D10">
                <wp:simplePos x="0" y="0"/>
                <wp:positionH relativeFrom="column">
                  <wp:posOffset>962025</wp:posOffset>
                </wp:positionH>
                <wp:positionV relativeFrom="paragraph">
                  <wp:posOffset>455295</wp:posOffset>
                </wp:positionV>
                <wp:extent cx="781050" cy="209550"/>
                <wp:effectExtent l="0" t="0" r="19050" b="19050"/>
                <wp:wrapNone/>
                <wp:docPr id="99" name="Retângul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B22B058" id="Retângulo 99" o:spid="_x0000_s1026" style="position:absolute;margin-left:75.75pt;margin-top:35.85pt;width:61.5pt;height:16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00BC2F" wp14:editId="7040017B">
                <wp:simplePos x="0" y="0"/>
                <wp:positionH relativeFrom="column">
                  <wp:posOffset>962025</wp:posOffset>
                </wp:positionH>
                <wp:positionV relativeFrom="paragraph">
                  <wp:posOffset>1226820</wp:posOffset>
                </wp:positionV>
                <wp:extent cx="1590675" cy="447675"/>
                <wp:effectExtent l="0" t="0" r="28575" b="28575"/>
                <wp:wrapNone/>
                <wp:docPr id="98" name="Retângul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85A7874" id="Retângulo 98" o:spid="_x0000_s1026" style="position:absolute;margin-left:75.75pt;margin-top:96.6pt;width:125.25pt;height:35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285C48B" wp14:editId="40D1E1E3">
            <wp:extent cx="5715000" cy="1933575"/>
            <wp:effectExtent l="0" t="0" r="0" b="9525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6942" cy="193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4F31" w14:textId="77777777" w:rsidR="00AB1A82" w:rsidRPr="00E57286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34A8D92D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E57286">
        <w:rPr>
          <w:rFonts w:ascii="Verdana" w:hAnsi="Verdana" w:cs="Verdana"/>
          <w:color w:val="000000"/>
          <w:sz w:val="20"/>
          <w:szCs w:val="20"/>
        </w:rPr>
        <w:t xml:space="preserve">Após o preenchimento das informações acima, cliquei em </w:t>
      </w:r>
      <w:r w:rsidRPr="00E57286">
        <w:rPr>
          <w:rFonts w:ascii="Verdana" w:hAnsi="Verdana" w:cs="Verdana"/>
          <w:b/>
          <w:color w:val="000000"/>
          <w:sz w:val="20"/>
          <w:szCs w:val="20"/>
        </w:rPr>
        <w:t>salvar</w:t>
      </w:r>
      <w:r w:rsidRPr="00E57286">
        <w:rPr>
          <w:rFonts w:ascii="Verdana" w:hAnsi="Verdana" w:cs="Verdana"/>
          <w:color w:val="000000"/>
          <w:sz w:val="20"/>
          <w:szCs w:val="20"/>
        </w:rPr>
        <w:t xml:space="preserve"> para finalizar a edição desta tarefa. O procedimento acima deve ser seguido para todas as tarefas de execução da mudança.</w:t>
      </w:r>
    </w:p>
    <w:p w14:paraId="4CA06D09" w14:textId="77777777" w:rsidR="00AB1A82" w:rsidRDefault="00AB1A82" w:rsidP="00AB1A82">
      <w:pPr>
        <w:spacing w:after="0"/>
        <w:ind w:left="567"/>
        <w:rPr>
          <w:rFonts w:ascii="Verdana" w:hAnsi="Verdana" w:cs="Verdana"/>
          <w:color w:val="000000"/>
          <w:sz w:val="20"/>
          <w:szCs w:val="20"/>
        </w:rPr>
      </w:pPr>
    </w:p>
    <w:p w14:paraId="4183DC5E" w14:textId="77777777" w:rsidR="00AB1A82" w:rsidRPr="00B203E8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B203E8">
        <w:rPr>
          <w:rFonts w:ascii="Verdana" w:hAnsi="Verdana" w:cs="Verdana"/>
          <w:color w:val="000000"/>
          <w:sz w:val="20"/>
          <w:szCs w:val="20"/>
        </w:rPr>
        <w:t xml:space="preserve">Para editar a tarefa de teste com os detalhes de sua mudança, siga o procedimento abaixo: </w:t>
      </w:r>
    </w:p>
    <w:p w14:paraId="7AA9E3C7" w14:textId="77777777" w:rsidR="00AB1A82" w:rsidRPr="00B203E8" w:rsidRDefault="00AB1A82" w:rsidP="00AB1A82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B203E8">
        <w:rPr>
          <w:rFonts w:ascii="Verdana" w:hAnsi="Verdana" w:cs="Verdana"/>
          <w:color w:val="000000"/>
          <w:sz w:val="20"/>
          <w:szCs w:val="20"/>
        </w:rPr>
        <w:t xml:space="preserve">Para editar a tarefa existente e atribui-la a um grupo, clique no número da tarefa: </w:t>
      </w:r>
    </w:p>
    <w:p w14:paraId="62943D21" w14:textId="77777777" w:rsidR="00AB1A82" w:rsidRDefault="00AB1A82" w:rsidP="00AB1A82">
      <w:pPr>
        <w:spacing w:after="0"/>
        <w:ind w:left="567"/>
        <w:rPr>
          <w:rFonts w:ascii="Verdana" w:hAnsi="Verdana" w:cs="Verdana"/>
          <w:color w:val="000000"/>
          <w:sz w:val="20"/>
          <w:szCs w:val="20"/>
        </w:rPr>
      </w:pPr>
    </w:p>
    <w:p w14:paraId="6BFA144B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4ED38FB0" wp14:editId="253C450E">
            <wp:extent cx="5610225" cy="2676525"/>
            <wp:effectExtent l="0" t="0" r="9525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845E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</w:p>
    <w:p w14:paraId="6088058E" w14:textId="77777777" w:rsidR="00AB1A82" w:rsidRPr="00B203E8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5D49F8B8" w14:textId="77777777" w:rsidR="00AB1A82" w:rsidRPr="00B203E8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B203E8">
        <w:rPr>
          <w:rFonts w:ascii="Verdana" w:hAnsi="Verdana" w:cs="Verdana"/>
          <w:color w:val="000000"/>
          <w:sz w:val="20"/>
          <w:szCs w:val="20"/>
        </w:rPr>
        <w:t xml:space="preserve">Na nova janela, clique em </w:t>
      </w:r>
      <w:r w:rsidRPr="00B203E8">
        <w:rPr>
          <w:rFonts w:ascii="Verdana" w:hAnsi="Verdana" w:cs="Verdana"/>
          <w:b/>
          <w:bCs/>
          <w:color w:val="000000"/>
          <w:sz w:val="20"/>
          <w:szCs w:val="20"/>
        </w:rPr>
        <w:t>Editar</w:t>
      </w:r>
      <w:r w:rsidRPr="00B203E8">
        <w:rPr>
          <w:rFonts w:ascii="Verdana" w:hAnsi="Verdana" w:cs="Verdana"/>
          <w:color w:val="000000"/>
          <w:sz w:val="20"/>
          <w:szCs w:val="20"/>
        </w:rPr>
        <w:t xml:space="preserve">: </w:t>
      </w:r>
    </w:p>
    <w:p w14:paraId="79D78667" w14:textId="77777777" w:rsidR="00AB1A82" w:rsidRDefault="00AB1A82" w:rsidP="00AB1A82">
      <w:pPr>
        <w:spacing w:after="0"/>
        <w:ind w:left="567"/>
        <w:rPr>
          <w:rFonts w:ascii="Verdana" w:hAnsi="Verdana" w:cs="Verdana"/>
          <w:color w:val="000000"/>
          <w:sz w:val="20"/>
          <w:szCs w:val="20"/>
        </w:rPr>
      </w:pPr>
    </w:p>
    <w:p w14:paraId="5C4C1C45" w14:textId="77777777" w:rsidR="00AB1A82" w:rsidRDefault="00AB1A82" w:rsidP="00AB1A82">
      <w:pPr>
        <w:spacing w:after="0"/>
        <w:ind w:left="567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31F611" wp14:editId="5BB9A4B2">
                <wp:simplePos x="0" y="0"/>
                <wp:positionH relativeFrom="column">
                  <wp:posOffset>5219701</wp:posOffset>
                </wp:positionH>
                <wp:positionV relativeFrom="paragraph">
                  <wp:posOffset>64135</wp:posOffset>
                </wp:positionV>
                <wp:extent cx="533400" cy="85725"/>
                <wp:effectExtent l="0" t="0" r="19050" b="28575"/>
                <wp:wrapNone/>
                <wp:docPr id="107" name="Retângul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85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rect w14:anchorId="41338276" id="Retângulo 107" o:spid="_x0000_s1026" style="position:absolute;margin-left:411pt;margin-top:5.05pt;width:42pt;height:6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7BF0152E" wp14:editId="446981B8">
            <wp:extent cx="5610225" cy="1638300"/>
            <wp:effectExtent l="0" t="0" r="9525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70D5" w14:textId="77777777" w:rsidR="00AB1A82" w:rsidRPr="008D7DEF" w:rsidRDefault="00AB1A82" w:rsidP="00AB1A82">
      <w:pPr>
        <w:spacing w:after="0"/>
        <w:ind w:left="567"/>
        <w:rPr>
          <w:rFonts w:ascii="Verdana" w:hAnsi="Verdana" w:cs="Verdana"/>
          <w:color w:val="000000"/>
          <w:sz w:val="20"/>
          <w:szCs w:val="20"/>
        </w:rPr>
      </w:pPr>
    </w:p>
    <w:p w14:paraId="73269F8D" w14:textId="77777777" w:rsidR="00AB1A82" w:rsidRPr="00AE1173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2BC3CDF3" w14:textId="77777777" w:rsidR="00AB1A82" w:rsidRPr="00AE1173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AE1173">
        <w:rPr>
          <w:rFonts w:ascii="Verdana" w:hAnsi="Verdana" w:cs="Verdana"/>
          <w:color w:val="000000"/>
          <w:sz w:val="20"/>
          <w:szCs w:val="20"/>
        </w:rPr>
        <w:lastRenderedPageBreak/>
        <w:t xml:space="preserve">Preencha as informações conforme abaixo: </w:t>
      </w:r>
    </w:p>
    <w:p w14:paraId="11C0A225" w14:textId="77777777" w:rsidR="00AB1A82" w:rsidRPr="00AE1173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AE1173">
        <w:rPr>
          <w:rFonts w:ascii="Verdana" w:hAnsi="Verdana" w:cs="Verdana"/>
          <w:b/>
          <w:bCs/>
          <w:color w:val="000000"/>
          <w:sz w:val="20"/>
          <w:szCs w:val="20"/>
        </w:rPr>
        <w:t xml:space="preserve">Data de início real: </w:t>
      </w:r>
      <w:r w:rsidRPr="00AE1173">
        <w:rPr>
          <w:rFonts w:ascii="Verdana" w:hAnsi="Verdana" w:cs="Verdana"/>
          <w:color w:val="000000"/>
          <w:sz w:val="20"/>
          <w:szCs w:val="20"/>
        </w:rPr>
        <w:t xml:space="preserve">Preencha com a data e hora de início que o responsável pelo teste deve iniciar esta atividade; </w:t>
      </w:r>
    </w:p>
    <w:p w14:paraId="26192821" w14:textId="77777777" w:rsidR="00AB1A82" w:rsidRPr="00AE1173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AE1173">
        <w:rPr>
          <w:rFonts w:ascii="Verdana" w:hAnsi="Verdana" w:cs="Verdana"/>
          <w:b/>
          <w:bCs/>
          <w:color w:val="000000"/>
          <w:sz w:val="20"/>
          <w:szCs w:val="20"/>
        </w:rPr>
        <w:t xml:space="preserve">Responsável ou Grupo: </w:t>
      </w:r>
      <w:r w:rsidRPr="00AE1173">
        <w:rPr>
          <w:rFonts w:ascii="Verdana" w:hAnsi="Verdana" w:cs="Verdana"/>
          <w:color w:val="000000"/>
          <w:sz w:val="20"/>
          <w:szCs w:val="20"/>
        </w:rPr>
        <w:t xml:space="preserve">Preencha com a informação do responsável pelo teste que será realizado; </w:t>
      </w:r>
    </w:p>
    <w:p w14:paraId="2E2546CB" w14:textId="77777777" w:rsidR="00AB1A82" w:rsidRPr="00AE1173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AE1173">
        <w:rPr>
          <w:rFonts w:ascii="Verdana" w:hAnsi="Verdana" w:cs="Verdana"/>
          <w:b/>
          <w:bCs/>
          <w:color w:val="000000"/>
          <w:sz w:val="20"/>
          <w:szCs w:val="20"/>
        </w:rPr>
        <w:t xml:space="preserve">Duração estimada: </w:t>
      </w:r>
      <w:r w:rsidRPr="00AE1173">
        <w:rPr>
          <w:rFonts w:ascii="Verdana" w:hAnsi="Verdana" w:cs="Verdana"/>
          <w:color w:val="000000"/>
          <w:sz w:val="20"/>
          <w:szCs w:val="20"/>
        </w:rPr>
        <w:t xml:space="preserve">Informe o tempo total previsto para o teste que está sendo atualizado; </w:t>
      </w:r>
    </w:p>
    <w:p w14:paraId="67199430" w14:textId="77777777" w:rsidR="00AB1A82" w:rsidRPr="00AE1173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AE1173">
        <w:rPr>
          <w:rFonts w:ascii="Verdana" w:hAnsi="Verdana" w:cs="Verdana"/>
          <w:b/>
          <w:bCs/>
          <w:color w:val="000000"/>
          <w:sz w:val="20"/>
          <w:szCs w:val="20"/>
        </w:rPr>
        <w:t xml:space="preserve">Data de conclusão estimada: </w:t>
      </w:r>
      <w:r w:rsidRPr="00AE1173">
        <w:rPr>
          <w:rFonts w:ascii="Verdana" w:hAnsi="Verdana" w:cs="Verdana"/>
          <w:color w:val="000000"/>
          <w:sz w:val="20"/>
          <w:szCs w:val="20"/>
        </w:rPr>
        <w:t>Preencha com a data</w:t>
      </w:r>
      <w:r>
        <w:rPr>
          <w:rFonts w:ascii="Verdana" w:hAnsi="Verdana" w:cs="Verdana"/>
          <w:color w:val="000000"/>
          <w:sz w:val="20"/>
          <w:szCs w:val="20"/>
        </w:rPr>
        <w:t xml:space="preserve"> prevista de conclusão do teste;</w:t>
      </w:r>
      <w:r w:rsidRPr="00AE1173"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5B56E95A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AE1173">
        <w:rPr>
          <w:rFonts w:ascii="Verdana" w:hAnsi="Verdana" w:cs="Verdana"/>
          <w:b/>
          <w:bCs/>
          <w:color w:val="000000"/>
          <w:sz w:val="20"/>
          <w:szCs w:val="20"/>
        </w:rPr>
        <w:t xml:space="preserve">Descrição da tarefa: </w:t>
      </w:r>
      <w:r w:rsidRPr="00AE1173">
        <w:rPr>
          <w:rFonts w:ascii="Verdana" w:hAnsi="Verdana" w:cs="Verdana"/>
          <w:color w:val="000000"/>
          <w:sz w:val="20"/>
          <w:szCs w:val="20"/>
        </w:rPr>
        <w:t>Este campo deve ser preenchido com as orientações do procedimento de teste que deve ser observado pelo responsável.</w:t>
      </w:r>
    </w:p>
    <w:p w14:paraId="3042FB76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4B5A893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EA23B00" wp14:editId="50BE2998">
                <wp:simplePos x="0" y="0"/>
                <wp:positionH relativeFrom="column">
                  <wp:posOffset>4600575</wp:posOffset>
                </wp:positionH>
                <wp:positionV relativeFrom="paragraph">
                  <wp:posOffset>664845</wp:posOffset>
                </wp:positionV>
                <wp:extent cx="781050" cy="209550"/>
                <wp:effectExtent l="0" t="0" r="19050" b="19050"/>
                <wp:wrapNone/>
                <wp:docPr id="110" name="Retângul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7E8AA04" id="Retângulo 110" o:spid="_x0000_s1026" style="position:absolute;margin-left:362.25pt;margin-top:52.35pt;width:61.5pt;height:16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A4E87B5" wp14:editId="21B8FC47">
                <wp:simplePos x="0" y="0"/>
                <wp:positionH relativeFrom="column">
                  <wp:posOffset>4600575</wp:posOffset>
                </wp:positionH>
                <wp:positionV relativeFrom="paragraph">
                  <wp:posOffset>245745</wp:posOffset>
                </wp:positionV>
                <wp:extent cx="571500" cy="209550"/>
                <wp:effectExtent l="0" t="0" r="19050" b="19050"/>
                <wp:wrapNone/>
                <wp:docPr id="111" name="Retângul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5A8F380" id="Retângulo 111" o:spid="_x0000_s1026" style="position:absolute;margin-left:362.25pt;margin-top:19.35pt;width:45pt;height:16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B2FB3F" wp14:editId="7D5D765A">
                <wp:simplePos x="0" y="0"/>
                <wp:positionH relativeFrom="column">
                  <wp:posOffset>2314575</wp:posOffset>
                </wp:positionH>
                <wp:positionV relativeFrom="paragraph">
                  <wp:posOffset>455295</wp:posOffset>
                </wp:positionV>
                <wp:extent cx="781050" cy="209550"/>
                <wp:effectExtent l="0" t="0" r="19050" b="19050"/>
                <wp:wrapNone/>
                <wp:docPr id="112" name="Retângul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8C65974" id="Retângulo 112" o:spid="_x0000_s1026" style="position:absolute;margin-left:182.25pt;margin-top:35.85pt;width:61.5pt;height:16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924C11" wp14:editId="587CD4E8">
                <wp:simplePos x="0" y="0"/>
                <wp:positionH relativeFrom="column">
                  <wp:posOffset>2314574</wp:posOffset>
                </wp:positionH>
                <wp:positionV relativeFrom="paragraph">
                  <wp:posOffset>245745</wp:posOffset>
                </wp:positionV>
                <wp:extent cx="1285875" cy="209550"/>
                <wp:effectExtent l="0" t="0" r="28575" b="19050"/>
                <wp:wrapNone/>
                <wp:docPr id="113" name="Retângul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DF4A86E" id="Retângulo 113" o:spid="_x0000_s1026" style="position:absolute;margin-left:182.25pt;margin-top:19.35pt;width:101.25pt;height:16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00B2FB" wp14:editId="5DDF13D5">
                <wp:simplePos x="0" y="0"/>
                <wp:positionH relativeFrom="column">
                  <wp:posOffset>962025</wp:posOffset>
                </wp:positionH>
                <wp:positionV relativeFrom="paragraph">
                  <wp:posOffset>664845</wp:posOffset>
                </wp:positionV>
                <wp:extent cx="781050" cy="209550"/>
                <wp:effectExtent l="0" t="0" r="19050" b="19050"/>
                <wp:wrapNone/>
                <wp:docPr id="114" name="Retângul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9240502" id="Retângulo 114" o:spid="_x0000_s1026" style="position:absolute;margin-left:75.75pt;margin-top:52.35pt;width:61.5pt;height:16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208CB9D" wp14:editId="36781BD4">
                <wp:simplePos x="0" y="0"/>
                <wp:positionH relativeFrom="column">
                  <wp:posOffset>962025</wp:posOffset>
                </wp:positionH>
                <wp:positionV relativeFrom="paragraph">
                  <wp:posOffset>455295</wp:posOffset>
                </wp:positionV>
                <wp:extent cx="781050" cy="209550"/>
                <wp:effectExtent l="0" t="0" r="19050" b="19050"/>
                <wp:wrapNone/>
                <wp:docPr id="115" name="Retângul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2347A67" id="Retângulo 115" o:spid="_x0000_s1026" style="position:absolute;margin-left:75.75pt;margin-top:35.85pt;width:61.5pt;height:16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8D06D08" wp14:editId="2EF39DA8">
                <wp:simplePos x="0" y="0"/>
                <wp:positionH relativeFrom="column">
                  <wp:posOffset>962025</wp:posOffset>
                </wp:positionH>
                <wp:positionV relativeFrom="paragraph">
                  <wp:posOffset>1226820</wp:posOffset>
                </wp:positionV>
                <wp:extent cx="1590675" cy="447675"/>
                <wp:effectExtent l="0" t="0" r="28575" b="28575"/>
                <wp:wrapNone/>
                <wp:docPr id="116" name="Retângul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5CED5EC" id="Retângulo 116" o:spid="_x0000_s1026" style="position:absolute;margin-left:75.75pt;margin-top:96.6pt;width:125.25pt;height:35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2F3F006" wp14:editId="734C06A5">
            <wp:extent cx="5715000" cy="1933575"/>
            <wp:effectExtent l="0" t="0" r="0" b="9525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6942" cy="193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C68D" w14:textId="77777777" w:rsidR="00AB1A82" w:rsidRPr="00AE1173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AE1173">
        <w:rPr>
          <w:rFonts w:ascii="Verdana" w:hAnsi="Verdana" w:cs="Verdana"/>
          <w:color w:val="000000"/>
          <w:sz w:val="20"/>
          <w:szCs w:val="20"/>
        </w:rPr>
        <w:t xml:space="preserve">Clique em </w:t>
      </w:r>
      <w:r w:rsidRPr="00AE1173">
        <w:rPr>
          <w:rFonts w:ascii="Verdana" w:hAnsi="Verdana" w:cs="Verdana"/>
          <w:b/>
          <w:bCs/>
          <w:color w:val="000000"/>
          <w:sz w:val="20"/>
          <w:szCs w:val="20"/>
        </w:rPr>
        <w:t xml:space="preserve">Salvar </w:t>
      </w:r>
      <w:r w:rsidRPr="00AE1173">
        <w:rPr>
          <w:rFonts w:ascii="Verdana" w:hAnsi="Verdana" w:cs="Verdana"/>
          <w:color w:val="000000"/>
          <w:sz w:val="20"/>
          <w:szCs w:val="20"/>
        </w:rPr>
        <w:t xml:space="preserve">para atualizar a informação no fluxo de tarefas de sua mudança: </w:t>
      </w:r>
    </w:p>
    <w:p w14:paraId="569DDD12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136F12E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center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A7DA6F" wp14:editId="30739CC8">
                <wp:simplePos x="0" y="0"/>
                <wp:positionH relativeFrom="column">
                  <wp:posOffset>4810125</wp:posOffset>
                </wp:positionH>
                <wp:positionV relativeFrom="paragraph">
                  <wp:posOffset>162560</wp:posOffset>
                </wp:positionV>
                <wp:extent cx="571500" cy="209550"/>
                <wp:effectExtent l="0" t="0" r="19050" b="19050"/>
                <wp:wrapNone/>
                <wp:docPr id="120" name="Retângul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39FDBA0" id="Retângulo 120" o:spid="_x0000_s1026" style="position:absolute;margin-left:378.75pt;margin-top:12.8pt;width:45pt;height:16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E5270EF" wp14:editId="1BC35738">
            <wp:extent cx="5610225" cy="485775"/>
            <wp:effectExtent l="0" t="0" r="0" b="9525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2BEE" w14:textId="77777777" w:rsidR="00AB1A82" w:rsidRPr="00AE1173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4"/>
          <w:szCs w:val="24"/>
        </w:rPr>
      </w:pPr>
      <w:r w:rsidRPr="00B203E8">
        <w:rPr>
          <w:rFonts w:ascii="Verdana" w:hAnsi="Verdana" w:cs="Verdana"/>
          <w:color w:val="000000"/>
          <w:sz w:val="20"/>
          <w:szCs w:val="20"/>
        </w:rPr>
        <w:t xml:space="preserve">Para editar a tarefa de </w:t>
      </w:r>
      <w:r>
        <w:rPr>
          <w:rFonts w:ascii="Verdana" w:hAnsi="Verdana" w:cs="Verdana"/>
          <w:color w:val="000000"/>
          <w:sz w:val="20"/>
          <w:szCs w:val="20"/>
        </w:rPr>
        <w:t>retorno</w:t>
      </w:r>
      <w:r w:rsidRPr="00B203E8">
        <w:rPr>
          <w:rFonts w:ascii="Verdana" w:hAnsi="Verdana" w:cs="Verdana"/>
          <w:color w:val="000000"/>
          <w:sz w:val="20"/>
          <w:szCs w:val="20"/>
        </w:rPr>
        <w:t xml:space="preserve"> com os detalhes de sua mudança, siga o procedimento abaixo: </w:t>
      </w:r>
    </w:p>
    <w:p w14:paraId="2DD52879" w14:textId="77777777" w:rsidR="00AB1A82" w:rsidRDefault="00AB1A82" w:rsidP="00AB1A82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color w:val="000000"/>
          <w:sz w:val="20"/>
          <w:szCs w:val="20"/>
        </w:rPr>
      </w:pPr>
      <w:r w:rsidRPr="00AE1173">
        <w:rPr>
          <w:rFonts w:ascii="Verdana" w:hAnsi="Verdana" w:cs="Verdana"/>
          <w:color w:val="000000"/>
          <w:sz w:val="20"/>
          <w:szCs w:val="20"/>
        </w:rPr>
        <w:t xml:space="preserve">Para editar a tarefa existente e atribui-la a um grupo, clique no número da tarefa: </w:t>
      </w:r>
    </w:p>
    <w:p w14:paraId="657E7538" w14:textId="77777777" w:rsidR="00AB1A82" w:rsidRPr="00AE1173" w:rsidRDefault="00AB1A82" w:rsidP="00AB1A82">
      <w:pPr>
        <w:pStyle w:val="PargrafodaLista"/>
        <w:autoSpaceDE w:val="0"/>
        <w:autoSpaceDN w:val="0"/>
        <w:adjustRightInd w:val="0"/>
        <w:spacing w:after="0"/>
        <w:ind w:left="1713"/>
        <w:jc w:val="both"/>
        <w:rPr>
          <w:rFonts w:ascii="Verdana" w:hAnsi="Verdana" w:cs="Verdana"/>
          <w:color w:val="000000"/>
          <w:sz w:val="20"/>
          <w:szCs w:val="20"/>
        </w:rPr>
      </w:pPr>
    </w:p>
    <w:p w14:paraId="3F63E3EF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center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2FF5C361" wp14:editId="02553762">
            <wp:extent cx="5612130" cy="2096135"/>
            <wp:effectExtent l="0" t="0" r="762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3045" w14:textId="77777777" w:rsidR="00AB1A82" w:rsidRPr="00AE1173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1844CF37" w14:textId="77777777" w:rsidR="00AB1A82" w:rsidRPr="00AE1173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AE1173">
        <w:rPr>
          <w:rFonts w:ascii="Verdana" w:hAnsi="Verdana" w:cs="Verdana"/>
          <w:color w:val="000000"/>
          <w:sz w:val="20"/>
          <w:szCs w:val="20"/>
        </w:rPr>
        <w:t xml:space="preserve">Na nova janela, clique em </w:t>
      </w:r>
      <w:r w:rsidRPr="00AE1173">
        <w:rPr>
          <w:rFonts w:ascii="Verdana" w:hAnsi="Verdana" w:cs="Verdana"/>
          <w:b/>
          <w:bCs/>
          <w:color w:val="000000"/>
          <w:sz w:val="20"/>
          <w:szCs w:val="20"/>
        </w:rPr>
        <w:t>Editar</w:t>
      </w:r>
      <w:r w:rsidRPr="00AE1173">
        <w:rPr>
          <w:rFonts w:ascii="Verdana" w:hAnsi="Verdana" w:cs="Verdana"/>
          <w:color w:val="000000"/>
          <w:sz w:val="20"/>
          <w:szCs w:val="20"/>
        </w:rPr>
        <w:t xml:space="preserve">: </w:t>
      </w:r>
    </w:p>
    <w:p w14:paraId="22CE261B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998AB54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center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3A6799" wp14:editId="4DA50684">
                <wp:simplePos x="0" y="0"/>
                <wp:positionH relativeFrom="column">
                  <wp:posOffset>5314950</wp:posOffset>
                </wp:positionH>
                <wp:positionV relativeFrom="paragraph">
                  <wp:posOffset>45084</wp:posOffset>
                </wp:positionV>
                <wp:extent cx="571500" cy="123825"/>
                <wp:effectExtent l="0" t="0" r="19050" b="28575"/>
                <wp:wrapNone/>
                <wp:docPr id="123" name="Retângul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7ED63CC" id="Retângulo 123" o:spid="_x0000_s1026" style="position:absolute;margin-left:418.5pt;margin-top:3.55pt;width:45pt;height:9.7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EF7CDB2" wp14:editId="139AF40B">
            <wp:extent cx="5610225" cy="1571625"/>
            <wp:effectExtent l="0" t="0" r="0" b="9525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A755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center"/>
        <w:rPr>
          <w:rFonts w:ascii="Verdana" w:hAnsi="Verdana" w:cs="Arial"/>
          <w:snapToGrid w:val="0"/>
          <w:sz w:val="20"/>
          <w:szCs w:val="20"/>
        </w:rPr>
      </w:pPr>
    </w:p>
    <w:p w14:paraId="61AD3E58" w14:textId="77777777" w:rsidR="00AB1A82" w:rsidRPr="00680FC9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4E3DA756" w14:textId="77777777" w:rsidR="00AB1A82" w:rsidRPr="00680FC9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680FC9">
        <w:rPr>
          <w:rFonts w:ascii="Verdana" w:hAnsi="Verdana" w:cs="Verdana"/>
          <w:color w:val="000000"/>
          <w:sz w:val="20"/>
          <w:szCs w:val="20"/>
        </w:rPr>
        <w:t xml:space="preserve">Preencha as informações conforme abaixo: </w:t>
      </w:r>
    </w:p>
    <w:p w14:paraId="2E496144" w14:textId="77777777" w:rsidR="00AB1A82" w:rsidRPr="00680FC9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680FC9">
        <w:rPr>
          <w:rFonts w:ascii="Verdana" w:hAnsi="Verdana" w:cs="Verdana"/>
          <w:b/>
          <w:bCs/>
          <w:color w:val="000000"/>
          <w:sz w:val="20"/>
          <w:szCs w:val="20"/>
        </w:rPr>
        <w:t xml:space="preserve">Data de início real: </w:t>
      </w:r>
      <w:r w:rsidRPr="00680FC9">
        <w:rPr>
          <w:rFonts w:ascii="Verdana" w:hAnsi="Verdana" w:cs="Verdana"/>
          <w:color w:val="000000"/>
          <w:sz w:val="20"/>
          <w:szCs w:val="20"/>
        </w:rPr>
        <w:t xml:space="preserve">Preencha com a data e hora de início que o responsável pelo retorno deve iniciar esta atividade; </w:t>
      </w:r>
    </w:p>
    <w:p w14:paraId="50252B12" w14:textId="77777777" w:rsidR="00AB1A82" w:rsidRPr="00680FC9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680FC9">
        <w:rPr>
          <w:rFonts w:ascii="Verdana" w:hAnsi="Verdana" w:cs="Verdana"/>
          <w:b/>
          <w:bCs/>
          <w:color w:val="000000"/>
          <w:sz w:val="20"/>
          <w:szCs w:val="20"/>
        </w:rPr>
        <w:t xml:space="preserve">Responsável ou Grupo: </w:t>
      </w:r>
      <w:r w:rsidRPr="00680FC9">
        <w:rPr>
          <w:rFonts w:ascii="Verdana" w:hAnsi="Verdana" w:cs="Verdana"/>
          <w:color w:val="000000"/>
          <w:sz w:val="20"/>
          <w:szCs w:val="20"/>
        </w:rPr>
        <w:t xml:space="preserve">Preencha com a informação do responsável pelo retorno; </w:t>
      </w:r>
    </w:p>
    <w:p w14:paraId="3CF22250" w14:textId="77777777" w:rsidR="00AB1A82" w:rsidRPr="00680FC9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680FC9">
        <w:rPr>
          <w:rFonts w:ascii="Verdana" w:hAnsi="Verdana" w:cs="Verdana"/>
          <w:b/>
          <w:bCs/>
          <w:color w:val="000000"/>
          <w:sz w:val="20"/>
          <w:szCs w:val="20"/>
        </w:rPr>
        <w:t xml:space="preserve">Duração estimada: </w:t>
      </w:r>
      <w:r w:rsidRPr="00680FC9">
        <w:rPr>
          <w:rFonts w:ascii="Verdana" w:hAnsi="Verdana" w:cs="Verdana"/>
          <w:color w:val="000000"/>
          <w:sz w:val="20"/>
          <w:szCs w:val="20"/>
        </w:rPr>
        <w:t xml:space="preserve">Informe o tempo total previsto para o retorno; </w:t>
      </w:r>
    </w:p>
    <w:p w14:paraId="301B298F" w14:textId="77777777" w:rsidR="00AB1A82" w:rsidRPr="00680FC9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 w:rsidRPr="00680FC9">
        <w:rPr>
          <w:rFonts w:ascii="Verdana" w:hAnsi="Verdana" w:cs="Verdana"/>
          <w:b/>
          <w:bCs/>
          <w:color w:val="000000"/>
          <w:sz w:val="20"/>
          <w:szCs w:val="20"/>
        </w:rPr>
        <w:t xml:space="preserve">Data de conclusão estimada: </w:t>
      </w:r>
      <w:r w:rsidRPr="00680FC9">
        <w:rPr>
          <w:rFonts w:ascii="Verdana" w:hAnsi="Verdana" w:cs="Verdana"/>
          <w:color w:val="000000"/>
          <w:sz w:val="20"/>
          <w:szCs w:val="20"/>
        </w:rPr>
        <w:t xml:space="preserve">Preencha com a data prevista de conclusão do retorno; </w:t>
      </w:r>
    </w:p>
    <w:p w14:paraId="1D162C44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Arial"/>
          <w:snapToGrid w:val="0"/>
          <w:sz w:val="20"/>
          <w:szCs w:val="20"/>
        </w:rPr>
      </w:pPr>
      <w:r w:rsidRPr="00680FC9">
        <w:rPr>
          <w:rFonts w:ascii="Verdana" w:hAnsi="Verdana" w:cs="Verdana"/>
          <w:b/>
          <w:bCs/>
          <w:color w:val="000000"/>
          <w:sz w:val="20"/>
          <w:szCs w:val="20"/>
        </w:rPr>
        <w:t xml:space="preserve">Descrição da tarefa: </w:t>
      </w:r>
      <w:r w:rsidRPr="00680FC9">
        <w:rPr>
          <w:rFonts w:ascii="Verdana" w:hAnsi="Verdana" w:cs="Verdana"/>
          <w:color w:val="000000"/>
          <w:sz w:val="20"/>
          <w:szCs w:val="20"/>
        </w:rPr>
        <w:t>Este campo deve ser preenchido com as orientações do procedimento de retorno que deve ser observado pelo responsável.</w:t>
      </w:r>
    </w:p>
    <w:p w14:paraId="76ACF3F5" w14:textId="77777777" w:rsidR="00AB1A82" w:rsidRPr="00680FC9" w:rsidRDefault="00AB1A82" w:rsidP="00AB1A82">
      <w:pPr>
        <w:autoSpaceDE w:val="0"/>
        <w:autoSpaceDN w:val="0"/>
        <w:adjustRightInd w:val="0"/>
        <w:spacing w:after="0"/>
        <w:rPr>
          <w:rFonts w:ascii="Verdana" w:hAnsi="Verdana" w:cs="Arial"/>
          <w:snapToGrid w:val="0"/>
          <w:sz w:val="20"/>
          <w:szCs w:val="20"/>
        </w:rPr>
      </w:pPr>
    </w:p>
    <w:p w14:paraId="6417F43D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A90FD53" wp14:editId="67531CE3">
                <wp:simplePos x="0" y="0"/>
                <wp:positionH relativeFrom="column">
                  <wp:posOffset>4600575</wp:posOffset>
                </wp:positionH>
                <wp:positionV relativeFrom="paragraph">
                  <wp:posOffset>664845</wp:posOffset>
                </wp:positionV>
                <wp:extent cx="781050" cy="209550"/>
                <wp:effectExtent l="0" t="0" r="19050" b="19050"/>
                <wp:wrapNone/>
                <wp:docPr id="124" name="Retângul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87C189D" id="Retângulo 124" o:spid="_x0000_s1026" style="position:absolute;margin-left:362.25pt;margin-top:52.35pt;width:61.5pt;height:16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A881218" wp14:editId="512B168F">
                <wp:simplePos x="0" y="0"/>
                <wp:positionH relativeFrom="column">
                  <wp:posOffset>4600575</wp:posOffset>
                </wp:positionH>
                <wp:positionV relativeFrom="paragraph">
                  <wp:posOffset>245745</wp:posOffset>
                </wp:positionV>
                <wp:extent cx="571500" cy="209550"/>
                <wp:effectExtent l="0" t="0" r="19050" b="19050"/>
                <wp:wrapNone/>
                <wp:docPr id="125" name="Retângulo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5B54ECA" id="Retângulo 125" o:spid="_x0000_s1026" style="position:absolute;margin-left:362.25pt;margin-top:19.35pt;width:45pt;height:16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D0D3EE4" wp14:editId="0032B3F5">
                <wp:simplePos x="0" y="0"/>
                <wp:positionH relativeFrom="column">
                  <wp:posOffset>2314575</wp:posOffset>
                </wp:positionH>
                <wp:positionV relativeFrom="paragraph">
                  <wp:posOffset>455295</wp:posOffset>
                </wp:positionV>
                <wp:extent cx="781050" cy="209550"/>
                <wp:effectExtent l="0" t="0" r="19050" b="19050"/>
                <wp:wrapNone/>
                <wp:docPr id="126" name="Retângulo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73B2820" id="Retângulo 126" o:spid="_x0000_s1026" style="position:absolute;margin-left:182.25pt;margin-top:35.85pt;width:61.5pt;height:16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42E6CAF" wp14:editId="740C55A2">
                <wp:simplePos x="0" y="0"/>
                <wp:positionH relativeFrom="column">
                  <wp:posOffset>2314574</wp:posOffset>
                </wp:positionH>
                <wp:positionV relativeFrom="paragraph">
                  <wp:posOffset>245745</wp:posOffset>
                </wp:positionV>
                <wp:extent cx="1285875" cy="209550"/>
                <wp:effectExtent l="0" t="0" r="28575" b="19050"/>
                <wp:wrapNone/>
                <wp:docPr id="127" name="Retângul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40180DE" id="Retângulo 127" o:spid="_x0000_s1026" style="position:absolute;margin-left:182.25pt;margin-top:19.35pt;width:101.25pt;height:16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83E0AD6" wp14:editId="1F326546">
                <wp:simplePos x="0" y="0"/>
                <wp:positionH relativeFrom="column">
                  <wp:posOffset>962025</wp:posOffset>
                </wp:positionH>
                <wp:positionV relativeFrom="paragraph">
                  <wp:posOffset>664845</wp:posOffset>
                </wp:positionV>
                <wp:extent cx="781050" cy="209550"/>
                <wp:effectExtent l="0" t="0" r="19050" b="19050"/>
                <wp:wrapNone/>
                <wp:docPr id="128" name="Retângul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2E18892" id="Retângulo 128" o:spid="_x0000_s1026" style="position:absolute;margin-left:75.75pt;margin-top:52.35pt;width:61.5pt;height:16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63E460" wp14:editId="723D2EAF">
                <wp:simplePos x="0" y="0"/>
                <wp:positionH relativeFrom="column">
                  <wp:posOffset>962025</wp:posOffset>
                </wp:positionH>
                <wp:positionV relativeFrom="paragraph">
                  <wp:posOffset>455295</wp:posOffset>
                </wp:positionV>
                <wp:extent cx="781050" cy="209550"/>
                <wp:effectExtent l="0" t="0" r="19050" b="19050"/>
                <wp:wrapNone/>
                <wp:docPr id="129" name="Retângul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DDA88E0" id="Retângulo 129" o:spid="_x0000_s1026" style="position:absolute;margin-left:75.75pt;margin-top:35.85pt;width:61.5pt;height:16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34DA80" wp14:editId="76AF1BC4">
                <wp:simplePos x="0" y="0"/>
                <wp:positionH relativeFrom="column">
                  <wp:posOffset>962025</wp:posOffset>
                </wp:positionH>
                <wp:positionV relativeFrom="paragraph">
                  <wp:posOffset>1226820</wp:posOffset>
                </wp:positionV>
                <wp:extent cx="1590675" cy="447675"/>
                <wp:effectExtent l="0" t="0" r="28575" b="28575"/>
                <wp:wrapNone/>
                <wp:docPr id="130" name="Retângulo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9B4CE7D" id="Retângulo 130" o:spid="_x0000_s1026" style="position:absolute;margin-left:75.75pt;margin-top:96.6pt;width:125.25pt;height:35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6C9220B" wp14:editId="5D2BD2F1">
            <wp:extent cx="5715000" cy="1933575"/>
            <wp:effectExtent l="0" t="0" r="0" b="9525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6942" cy="193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BA48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Arial"/>
          <w:snapToGrid w:val="0"/>
          <w:sz w:val="20"/>
          <w:szCs w:val="20"/>
        </w:rPr>
      </w:pPr>
    </w:p>
    <w:p w14:paraId="0B5401C6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  <w:r w:rsidRPr="00680FC9">
        <w:rPr>
          <w:rFonts w:ascii="Verdana" w:hAnsi="Verdana" w:cs="Verdana"/>
          <w:color w:val="000000"/>
          <w:sz w:val="20"/>
          <w:szCs w:val="20"/>
        </w:rPr>
        <w:t xml:space="preserve">Clique em </w:t>
      </w:r>
      <w:r w:rsidRPr="00680FC9">
        <w:rPr>
          <w:rFonts w:ascii="Verdana" w:hAnsi="Verdana" w:cs="Verdana"/>
          <w:b/>
          <w:bCs/>
          <w:color w:val="000000"/>
          <w:sz w:val="20"/>
          <w:szCs w:val="20"/>
        </w:rPr>
        <w:t xml:space="preserve">Salvar </w:t>
      </w:r>
      <w:r w:rsidRPr="00680FC9">
        <w:rPr>
          <w:rFonts w:ascii="Verdana" w:hAnsi="Verdana" w:cs="Verdana"/>
          <w:color w:val="000000"/>
          <w:sz w:val="20"/>
          <w:szCs w:val="20"/>
        </w:rPr>
        <w:t xml:space="preserve">para atualizar a informação no fluxo de tarefas de sua mudança: </w:t>
      </w:r>
    </w:p>
    <w:p w14:paraId="30D4C373" w14:textId="77777777" w:rsidR="00AB1A82" w:rsidRPr="00680FC9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</w:p>
    <w:p w14:paraId="6D5AE74B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548444F" wp14:editId="707185F4">
                <wp:simplePos x="0" y="0"/>
                <wp:positionH relativeFrom="column">
                  <wp:posOffset>4543425</wp:posOffset>
                </wp:positionH>
                <wp:positionV relativeFrom="paragraph">
                  <wp:posOffset>186056</wp:posOffset>
                </wp:positionV>
                <wp:extent cx="571500" cy="171450"/>
                <wp:effectExtent l="0" t="0" r="19050" b="19050"/>
                <wp:wrapNone/>
                <wp:docPr id="133" name="Retângulo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1FD71C2" id="Retângulo 133" o:spid="_x0000_s1026" style="position:absolute;margin-left:357.75pt;margin-top:14.65pt;width:45pt;height:13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E2CDA33" wp14:editId="29BBBA69">
            <wp:extent cx="5610225" cy="485775"/>
            <wp:effectExtent l="0" t="0" r="0" b="9525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2440" w14:textId="77777777" w:rsidR="00AB1A82" w:rsidRPr="00633CC3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b/>
          <w:color w:val="000000"/>
          <w:sz w:val="20"/>
          <w:szCs w:val="20"/>
        </w:rPr>
      </w:pPr>
      <w:r w:rsidRPr="00633CC3">
        <w:rPr>
          <w:rFonts w:ascii="Verdana" w:hAnsi="Verdana" w:cs="Verdana"/>
          <w:b/>
          <w:color w:val="000000"/>
          <w:sz w:val="20"/>
          <w:szCs w:val="20"/>
        </w:rPr>
        <w:t>Anexos</w:t>
      </w:r>
    </w:p>
    <w:p w14:paraId="5D439CC4" w14:textId="77777777" w:rsidR="00AB1A82" w:rsidRPr="00B6722A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</w:p>
    <w:p w14:paraId="05E1EC2A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bCs/>
          <w:color w:val="000000"/>
          <w:sz w:val="20"/>
          <w:szCs w:val="20"/>
        </w:rPr>
      </w:pPr>
      <w:r w:rsidRPr="00B6722A">
        <w:rPr>
          <w:rFonts w:ascii="Verdana" w:hAnsi="Verdana" w:cs="Verdana"/>
          <w:color w:val="000000"/>
          <w:sz w:val="20"/>
          <w:szCs w:val="20"/>
        </w:rPr>
        <w:t xml:space="preserve">Para inserir anexos, selecione a aba </w:t>
      </w:r>
      <w:r w:rsidRPr="00B6722A">
        <w:rPr>
          <w:rFonts w:ascii="Verdana" w:hAnsi="Verdana" w:cs="Verdana"/>
          <w:b/>
          <w:bCs/>
          <w:color w:val="000000"/>
          <w:sz w:val="20"/>
          <w:szCs w:val="20"/>
        </w:rPr>
        <w:t xml:space="preserve">3. Informações Adicionais </w:t>
      </w:r>
      <w:r w:rsidRPr="00B6722A">
        <w:rPr>
          <w:rFonts w:ascii="Verdana" w:hAnsi="Verdana" w:cs="Verdana"/>
          <w:color w:val="000000"/>
          <w:sz w:val="20"/>
          <w:szCs w:val="20"/>
        </w:rPr>
        <w:t xml:space="preserve">e sub aba </w:t>
      </w:r>
      <w:r w:rsidRPr="00B6722A">
        <w:rPr>
          <w:rFonts w:ascii="Verdana" w:hAnsi="Verdana" w:cs="Verdana"/>
          <w:b/>
          <w:bCs/>
          <w:color w:val="000000"/>
          <w:sz w:val="20"/>
          <w:szCs w:val="20"/>
        </w:rPr>
        <w:t>4. Anexos</w:t>
      </w:r>
      <w:r w:rsidRPr="00B6722A">
        <w:rPr>
          <w:rFonts w:ascii="Verdana" w:hAnsi="Verdana" w:cs="Verdana"/>
          <w:color w:val="000000"/>
          <w:sz w:val="20"/>
          <w:szCs w:val="20"/>
        </w:rPr>
        <w:t xml:space="preserve">. Clique no botão </w:t>
      </w:r>
      <w:r>
        <w:rPr>
          <w:rFonts w:ascii="Verdana" w:hAnsi="Verdana" w:cs="Verdana"/>
          <w:color w:val="000000"/>
          <w:sz w:val="20"/>
          <w:szCs w:val="20"/>
        </w:rPr>
        <w:t>“</w:t>
      </w:r>
      <w:r w:rsidRPr="00B6722A">
        <w:rPr>
          <w:rFonts w:ascii="Verdana" w:hAnsi="Verdana" w:cs="Verdana"/>
          <w:bCs/>
          <w:color w:val="000000"/>
          <w:sz w:val="20"/>
          <w:szCs w:val="20"/>
        </w:rPr>
        <w:t>Anexar documentos</w:t>
      </w:r>
      <w:r>
        <w:rPr>
          <w:rFonts w:ascii="Verdana" w:hAnsi="Verdana" w:cs="Verdana"/>
          <w:bCs/>
          <w:color w:val="000000"/>
          <w:sz w:val="20"/>
          <w:szCs w:val="20"/>
        </w:rPr>
        <w:t>”</w:t>
      </w:r>
      <w:r w:rsidRPr="00B6722A">
        <w:rPr>
          <w:rFonts w:ascii="Verdana" w:hAnsi="Verdana" w:cs="Verdana"/>
          <w:bCs/>
          <w:color w:val="000000"/>
          <w:sz w:val="20"/>
          <w:szCs w:val="20"/>
        </w:rPr>
        <w:t>:</w:t>
      </w:r>
    </w:p>
    <w:p w14:paraId="472DBC62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bCs/>
          <w:color w:val="000000"/>
          <w:sz w:val="20"/>
          <w:szCs w:val="20"/>
        </w:rPr>
      </w:pPr>
    </w:p>
    <w:p w14:paraId="40A0CD20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center"/>
        <w:rPr>
          <w:noProof/>
          <w:lang w:eastAsia="pt-BR"/>
        </w:rPr>
      </w:pP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1EB067E" wp14:editId="5064DA07">
                <wp:simplePos x="0" y="0"/>
                <wp:positionH relativeFrom="column">
                  <wp:posOffset>5267325</wp:posOffset>
                </wp:positionH>
                <wp:positionV relativeFrom="paragraph">
                  <wp:posOffset>469900</wp:posOffset>
                </wp:positionV>
                <wp:extent cx="571500" cy="114300"/>
                <wp:effectExtent l="0" t="0" r="19050" b="19050"/>
                <wp:wrapNone/>
                <wp:docPr id="137" name="Retângul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3FA704E" id="Retângulo 137" o:spid="_x0000_s1026" style="position:absolute;margin-left:414.75pt;margin-top:37pt;width:45pt;height: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80D189B" wp14:editId="3975D8E3">
                <wp:simplePos x="0" y="0"/>
                <wp:positionH relativeFrom="column">
                  <wp:posOffset>4219574</wp:posOffset>
                </wp:positionH>
                <wp:positionV relativeFrom="paragraph">
                  <wp:posOffset>127000</wp:posOffset>
                </wp:positionV>
                <wp:extent cx="1457325" cy="152400"/>
                <wp:effectExtent l="0" t="0" r="28575" b="19050"/>
                <wp:wrapNone/>
                <wp:docPr id="136" name="Retângulo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9E4E19A" id="Retângulo 136" o:spid="_x0000_s1026" style="position:absolute;margin-left:332.25pt;margin-top:10pt;width:114.7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90E497D" wp14:editId="34263620">
                <wp:simplePos x="0" y="0"/>
                <wp:positionH relativeFrom="column">
                  <wp:posOffset>4181475</wp:posOffset>
                </wp:positionH>
                <wp:positionV relativeFrom="paragraph">
                  <wp:posOffset>317500</wp:posOffset>
                </wp:positionV>
                <wp:extent cx="571500" cy="114300"/>
                <wp:effectExtent l="0" t="0" r="19050" b="19050"/>
                <wp:wrapNone/>
                <wp:docPr id="135" name="Retângulo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FC741E0" id="Retângulo 135" o:spid="_x0000_s1026" style="position:absolute;margin-left:329.25pt;margin-top:25pt;width:45pt;height: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" filled="f" strokecolor="red" strokeweight="2pt"/>
            </w:pict>
          </mc:Fallback>
        </mc:AlternateContent>
      </w:r>
    </w:p>
    <w:p w14:paraId="73EA1013" w14:textId="77777777" w:rsidR="00AB1A82" w:rsidRPr="00B6722A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38F72AE3" wp14:editId="7D352851">
            <wp:extent cx="5591033" cy="1143000"/>
            <wp:effectExtent l="0" t="0" r="0" b="0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9"/>
                    <a:srcRect b="11111"/>
                    <a:stretch/>
                  </pic:blipFill>
                  <pic:spPr bwMode="auto">
                    <a:xfrm>
                      <a:off x="0" y="0"/>
                      <a:ext cx="5612130" cy="1147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7A5BB" w14:textId="77777777" w:rsidR="00AB1A82" w:rsidRPr="00E33F37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0A1DE874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b/>
          <w:color w:val="000000"/>
          <w:sz w:val="20"/>
          <w:szCs w:val="20"/>
        </w:rPr>
      </w:pPr>
      <w:r w:rsidRPr="00E33F37">
        <w:rPr>
          <w:rFonts w:ascii="Verdana" w:hAnsi="Verdana" w:cs="Verdana"/>
          <w:color w:val="000000"/>
          <w:sz w:val="20"/>
          <w:szCs w:val="20"/>
        </w:rPr>
        <w:t xml:space="preserve">Na nova janela, clique em </w:t>
      </w:r>
      <w:r w:rsidRPr="00E33F37">
        <w:rPr>
          <w:rFonts w:ascii="Verdana" w:hAnsi="Verdana" w:cs="Verdana"/>
          <w:b/>
          <w:bCs/>
          <w:color w:val="000000"/>
          <w:sz w:val="20"/>
          <w:szCs w:val="20"/>
        </w:rPr>
        <w:t xml:space="preserve">Procurar </w:t>
      </w:r>
      <w:r w:rsidRPr="00E33F37">
        <w:rPr>
          <w:rFonts w:ascii="Verdana" w:hAnsi="Verdana" w:cs="Verdana"/>
          <w:color w:val="000000"/>
          <w:sz w:val="20"/>
          <w:szCs w:val="20"/>
        </w:rPr>
        <w:t xml:space="preserve">para buscar o arquivo que deseja incluir. Após a seleção do documento, inclua o nome do documento e a descrição, facilitando a localização dos documentos. </w:t>
      </w:r>
      <w:r w:rsidRPr="0003357B">
        <w:rPr>
          <w:rFonts w:ascii="Verdana" w:hAnsi="Verdana" w:cs="Verdana"/>
          <w:color w:val="000000"/>
          <w:sz w:val="20"/>
          <w:szCs w:val="20"/>
        </w:rPr>
        <w:t>O tamanho máximo de cada arquivo é</w:t>
      </w:r>
      <w:r>
        <w:rPr>
          <w:rFonts w:ascii="Verdana" w:hAnsi="Verdana" w:cs="Verdana"/>
          <w:color w:val="000000"/>
          <w:sz w:val="20"/>
          <w:szCs w:val="20"/>
        </w:rPr>
        <w:t xml:space="preserve"> de 5Mb. Não é possível incluir</w:t>
      </w:r>
      <w:r w:rsidRPr="0003357B">
        <w:rPr>
          <w:rFonts w:ascii="Verdana" w:hAnsi="Verdana" w:cs="Verdana"/>
          <w:b/>
          <w:color w:val="000000"/>
          <w:sz w:val="20"/>
          <w:szCs w:val="20"/>
        </w:rPr>
        <w:t>.exe.</w:t>
      </w:r>
    </w:p>
    <w:p w14:paraId="386B64CF" w14:textId="77777777" w:rsidR="00AB1A82" w:rsidRPr="00AA7CE0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B58B42B" wp14:editId="1504C27F">
                <wp:simplePos x="0" y="0"/>
                <wp:positionH relativeFrom="column">
                  <wp:posOffset>2057400</wp:posOffset>
                </wp:positionH>
                <wp:positionV relativeFrom="paragraph">
                  <wp:posOffset>1138555</wp:posOffset>
                </wp:positionV>
                <wp:extent cx="1685925" cy="752475"/>
                <wp:effectExtent l="0" t="0" r="28575" b="28575"/>
                <wp:wrapNone/>
                <wp:docPr id="141" name="Retângul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752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87FD1DD" id="Retângulo 141" o:spid="_x0000_s1026" style="position:absolute;margin-left:162pt;margin-top:89.65pt;width:132.75pt;height:59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2A632C3" wp14:editId="6CF65E9E">
                <wp:simplePos x="0" y="0"/>
                <wp:positionH relativeFrom="column">
                  <wp:posOffset>3743325</wp:posOffset>
                </wp:positionH>
                <wp:positionV relativeFrom="paragraph">
                  <wp:posOffset>1062355</wp:posOffset>
                </wp:positionV>
                <wp:extent cx="333375" cy="171450"/>
                <wp:effectExtent l="0" t="0" r="28575" b="19050"/>
                <wp:wrapNone/>
                <wp:docPr id="140" name="Retângulo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4C8D2E8" id="Retângulo 140" o:spid="_x0000_s1026" style="position:absolute;margin-left:294.75pt;margin-top:83.65pt;width:26.25pt;height:13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" filled="f" strokecolor="red" strokeweight="2pt"/>
            </w:pict>
          </mc:Fallback>
        </mc:AlternateContent>
      </w:r>
      <w:r>
        <w:rPr>
          <w:rFonts w:ascii="Verdana" w:hAnsi="Verdana" w:cs="Verdana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298D64C" wp14:editId="7C620808">
                <wp:simplePos x="0" y="0"/>
                <wp:positionH relativeFrom="column">
                  <wp:posOffset>4181475</wp:posOffset>
                </wp:positionH>
                <wp:positionV relativeFrom="paragraph">
                  <wp:posOffset>443230</wp:posOffset>
                </wp:positionV>
                <wp:extent cx="523875" cy="114300"/>
                <wp:effectExtent l="0" t="0" r="28575" b="19050"/>
                <wp:wrapNone/>
                <wp:docPr id="139" name="Retângulo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B985CCD" id="Retângulo 139" o:spid="_x0000_s1026" style="position:absolute;margin-left:329.25pt;margin-top:34.9pt;width:41.25pt;height: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7DB26B9" wp14:editId="0D695EF4">
            <wp:extent cx="3390900" cy="1943100"/>
            <wp:effectExtent l="0" t="0" r="0" b="0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02516" cy="194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3BA9" w14:textId="77777777" w:rsidR="00AB1A82" w:rsidRPr="00AA7CE0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  <w:r w:rsidRPr="00AA7CE0">
        <w:rPr>
          <w:rFonts w:ascii="Verdana" w:hAnsi="Verdana" w:cs="Verdana"/>
          <w:color w:val="000000"/>
          <w:sz w:val="20"/>
          <w:szCs w:val="20"/>
        </w:rPr>
        <w:lastRenderedPageBreak/>
        <w:t xml:space="preserve">Anexos obrigatórios para SMs da área de </w:t>
      </w:r>
      <w:r w:rsidRPr="00AA7CE0">
        <w:rPr>
          <w:rFonts w:ascii="Verdana" w:hAnsi="Verdana" w:cs="Verdana"/>
          <w:b/>
          <w:bCs/>
          <w:color w:val="000000"/>
          <w:sz w:val="20"/>
          <w:szCs w:val="20"/>
        </w:rPr>
        <w:t xml:space="preserve">Sistemas: </w:t>
      </w:r>
    </w:p>
    <w:p w14:paraId="2F88696F" w14:textId="77777777" w:rsidR="00AB1A82" w:rsidRPr="007F7C6D" w:rsidRDefault="00AB1A82" w:rsidP="00AB1A82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 xml:space="preserve">Especificação Funcional </w:t>
      </w:r>
    </w:p>
    <w:p w14:paraId="1F419327" w14:textId="77777777" w:rsidR="00AB1A82" w:rsidRPr="007F7C6D" w:rsidRDefault="00AB1A82" w:rsidP="00AB1A82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 xml:space="preserve">E-mail de aprovação da especificação funcional </w:t>
      </w:r>
    </w:p>
    <w:p w14:paraId="31B7121D" w14:textId="77777777" w:rsidR="00AB1A82" w:rsidRPr="007F7C6D" w:rsidRDefault="00AB1A82" w:rsidP="00AB1A82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 xml:space="preserve">Plano de Testes </w:t>
      </w:r>
    </w:p>
    <w:p w14:paraId="573EBF4C" w14:textId="77777777" w:rsidR="00AB1A82" w:rsidRPr="007F7C6D" w:rsidRDefault="00AB1A82" w:rsidP="00AB1A82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 xml:space="preserve">Evidências de homologação </w:t>
      </w:r>
    </w:p>
    <w:p w14:paraId="1D3D9B81" w14:textId="77777777" w:rsidR="00AB1A82" w:rsidRPr="007F7C6D" w:rsidRDefault="00AB1A82" w:rsidP="00AB1A82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 xml:space="preserve">E-mail de aprovação/validação da evidência de homologação anexa </w:t>
      </w:r>
    </w:p>
    <w:p w14:paraId="5F8375FC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  <w:r w:rsidRPr="007F7C6D">
        <w:rPr>
          <w:rFonts w:ascii="Verdana" w:hAnsi="Verdana" w:cs="Verdana"/>
          <w:b/>
          <w:color w:val="000000"/>
          <w:sz w:val="20"/>
          <w:szCs w:val="20"/>
        </w:rPr>
        <w:t>Nota:</w:t>
      </w:r>
      <w:r w:rsidRPr="007F7C6D">
        <w:rPr>
          <w:rFonts w:ascii="Verdana" w:hAnsi="Verdana" w:cs="Verdana"/>
          <w:color w:val="000000"/>
          <w:sz w:val="20"/>
          <w:szCs w:val="20"/>
        </w:rPr>
        <w:t xml:space="preserve"> Na ausência de um desses itens ou não seja aplicável, é necessário incluir uma justificativa para cada item. É importante que as áreas não técnicas sejam capazes de compreender todas as informações incluídas e que seja possível fazer a rastreabilidade dos artefatos com o escopo da mudança. </w:t>
      </w:r>
    </w:p>
    <w:p w14:paraId="51522162" w14:textId="77777777" w:rsidR="00AB1A82" w:rsidRPr="007F7C6D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</w:p>
    <w:p w14:paraId="56D78876" w14:textId="77777777" w:rsidR="00AB1A82" w:rsidRPr="007F7C6D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 xml:space="preserve">Anexos obrigatórios para </w:t>
      </w:r>
      <w:r w:rsidRPr="007F7C6D">
        <w:rPr>
          <w:rFonts w:ascii="Verdana" w:hAnsi="Verdana" w:cs="Verdana"/>
          <w:bCs/>
          <w:color w:val="000000"/>
          <w:sz w:val="20"/>
          <w:szCs w:val="20"/>
        </w:rPr>
        <w:t>Mudanças de SAP</w:t>
      </w:r>
      <w:r w:rsidRPr="007F7C6D">
        <w:rPr>
          <w:rFonts w:ascii="Verdana" w:hAnsi="Verdana" w:cs="Verdana"/>
          <w:color w:val="000000"/>
          <w:sz w:val="20"/>
          <w:szCs w:val="20"/>
        </w:rPr>
        <w:t xml:space="preserve">: </w:t>
      </w:r>
    </w:p>
    <w:p w14:paraId="259B0B3C" w14:textId="77777777" w:rsidR="00AB1A82" w:rsidRPr="007F7C6D" w:rsidRDefault="00AB1A82" w:rsidP="00AB1A82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 xml:space="preserve">Transporte de Request: anexar o print de todas as requests que serão transportadas; </w:t>
      </w:r>
    </w:p>
    <w:p w14:paraId="480AB3A5" w14:textId="77777777" w:rsidR="00AB1A82" w:rsidRPr="007F7C6D" w:rsidRDefault="00AB1A82" w:rsidP="00AB1A82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 xml:space="preserve">Alteração de Objeto criados em outros ambientes (Repair Task): Anexar no formulário o arquivo de alteração de objeto; </w:t>
      </w:r>
    </w:p>
    <w:p w14:paraId="5D9A9948" w14:textId="77777777" w:rsidR="00AB1A82" w:rsidRPr="007F7C6D" w:rsidRDefault="00AB1A82" w:rsidP="00AB1A82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 xml:space="preserve">Alteração de tabela: Anexar no formulário o arquivo de alteração de tabela; </w:t>
      </w:r>
    </w:p>
    <w:p w14:paraId="0EF73EEB" w14:textId="77777777" w:rsidR="00AB1A82" w:rsidRPr="007F7C6D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0"/>
          <w:szCs w:val="20"/>
        </w:rPr>
      </w:pPr>
    </w:p>
    <w:p w14:paraId="3E357618" w14:textId="77777777" w:rsidR="00AB1A82" w:rsidRPr="007F7C6D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 xml:space="preserve">Anexos obrigatórios para </w:t>
      </w:r>
      <w:r w:rsidRPr="007F7C6D">
        <w:rPr>
          <w:rFonts w:ascii="Verdana" w:hAnsi="Verdana" w:cs="Verdana"/>
          <w:bCs/>
          <w:color w:val="000000"/>
          <w:sz w:val="20"/>
          <w:szCs w:val="20"/>
        </w:rPr>
        <w:t>Manutenção em Regras de Firewall</w:t>
      </w:r>
      <w:r w:rsidRPr="007F7C6D">
        <w:rPr>
          <w:rFonts w:ascii="Verdana" w:hAnsi="Verdana" w:cs="Verdana"/>
          <w:color w:val="000000"/>
          <w:sz w:val="20"/>
          <w:szCs w:val="20"/>
        </w:rPr>
        <w:t xml:space="preserve">: </w:t>
      </w:r>
    </w:p>
    <w:p w14:paraId="24003D74" w14:textId="77777777" w:rsidR="00AB1A82" w:rsidRPr="007F7C6D" w:rsidRDefault="00AB1A82" w:rsidP="00AB1A82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 xml:space="preserve">Deve ter nos anexos o formulário de requisição com toda a demanda da descrição preenchida. </w:t>
      </w:r>
    </w:p>
    <w:p w14:paraId="3842509A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</w:p>
    <w:p w14:paraId="631AE608" w14:textId="77777777" w:rsidR="00AB1A82" w:rsidRPr="007F7C6D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</w:t>
      </w:r>
      <w:r w:rsidRPr="007F7C6D">
        <w:rPr>
          <w:rFonts w:ascii="Verdana" w:hAnsi="Verdana" w:cs="Verdana"/>
          <w:color w:val="000000"/>
          <w:sz w:val="20"/>
          <w:szCs w:val="20"/>
        </w:rPr>
        <w:t xml:space="preserve">nexos obrigatórios para </w:t>
      </w:r>
      <w:r w:rsidRPr="007F7C6D">
        <w:rPr>
          <w:rFonts w:ascii="Verdana" w:hAnsi="Verdana" w:cs="Verdana"/>
          <w:bCs/>
          <w:color w:val="000000"/>
          <w:sz w:val="20"/>
          <w:szCs w:val="20"/>
        </w:rPr>
        <w:t>Requisição de alteração de DNS</w:t>
      </w:r>
      <w:r w:rsidRPr="007F7C6D">
        <w:rPr>
          <w:rFonts w:ascii="Verdana" w:hAnsi="Verdana" w:cs="Verdana"/>
          <w:color w:val="000000"/>
          <w:sz w:val="20"/>
          <w:szCs w:val="20"/>
        </w:rPr>
        <w:t xml:space="preserve">: </w:t>
      </w:r>
    </w:p>
    <w:p w14:paraId="19F7A2B1" w14:textId="77777777" w:rsidR="00AB1A82" w:rsidRPr="007F7C6D" w:rsidRDefault="00AB1A82" w:rsidP="00AB1A82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 xml:space="preserve">Deve ter nos anexos o formulário de requisição com toda a demanda da descrição preenchida. </w:t>
      </w:r>
    </w:p>
    <w:p w14:paraId="4C291559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Courier New" w:hAnsi="Courier New" w:cs="Courier New"/>
          <w:color w:val="000000"/>
          <w:sz w:val="20"/>
          <w:szCs w:val="20"/>
        </w:rPr>
      </w:pPr>
    </w:p>
    <w:p w14:paraId="5F24E83F" w14:textId="77777777" w:rsidR="00AB1A82" w:rsidRPr="007F7C6D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 xml:space="preserve">Anexos obrigatórios para </w:t>
      </w:r>
      <w:r w:rsidRPr="007F7C6D">
        <w:rPr>
          <w:rFonts w:ascii="Verdana" w:hAnsi="Verdana" w:cs="Verdana"/>
          <w:bCs/>
          <w:color w:val="000000"/>
          <w:sz w:val="20"/>
          <w:szCs w:val="20"/>
        </w:rPr>
        <w:t>Mudanças em que haverá execução de script</w:t>
      </w:r>
      <w:r w:rsidRPr="007F7C6D"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  <w:r w:rsidRPr="007F7C6D">
        <w:rPr>
          <w:rFonts w:ascii="Verdana" w:hAnsi="Verdana" w:cs="Verdana"/>
          <w:bCs/>
          <w:color w:val="000000"/>
          <w:sz w:val="20"/>
          <w:szCs w:val="20"/>
        </w:rPr>
        <w:t>rodaora/rodasql</w:t>
      </w:r>
      <w:r w:rsidRPr="007F7C6D">
        <w:rPr>
          <w:rFonts w:ascii="Verdana" w:hAnsi="Verdana" w:cs="Verdana"/>
          <w:color w:val="000000"/>
          <w:sz w:val="20"/>
          <w:szCs w:val="20"/>
        </w:rPr>
        <w:t xml:space="preserve">: </w:t>
      </w:r>
    </w:p>
    <w:p w14:paraId="25EEAED3" w14:textId="77777777" w:rsidR="00AB1A82" w:rsidRPr="007F7C6D" w:rsidRDefault="00AB1A82" w:rsidP="00AB1A82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0"/>
          <w:szCs w:val="2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 xml:space="preserve">Deve ter nos anexos o arquivo de todos os scripts mencionados no plano de execução da SM. </w:t>
      </w:r>
    </w:p>
    <w:p w14:paraId="50B5AABF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</w:p>
    <w:p w14:paraId="64642FE9" w14:textId="77777777" w:rsidR="00AB1A82" w:rsidRPr="007F7C6D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 xml:space="preserve">Criação/Alteração de </w:t>
      </w:r>
      <w:r w:rsidRPr="007F7C6D">
        <w:rPr>
          <w:rFonts w:ascii="Verdana" w:hAnsi="Verdana" w:cs="Verdana"/>
          <w:bCs/>
          <w:color w:val="000000"/>
          <w:sz w:val="20"/>
          <w:szCs w:val="20"/>
        </w:rPr>
        <w:t>Jobs</w:t>
      </w:r>
      <w:r w:rsidRPr="007F7C6D">
        <w:rPr>
          <w:rFonts w:ascii="Verdana" w:hAnsi="Verdana" w:cs="Verdana"/>
          <w:color w:val="000000"/>
          <w:sz w:val="20"/>
          <w:szCs w:val="20"/>
        </w:rPr>
        <w:t xml:space="preserve">: </w:t>
      </w:r>
    </w:p>
    <w:p w14:paraId="728EE545" w14:textId="77777777" w:rsidR="00AB1A82" w:rsidRPr="007F7C6D" w:rsidRDefault="00AB1A82" w:rsidP="00AB1A82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="Verdana" w:hAnsi="Verdana" w:cs="Verdana"/>
          <w:color w:val="00000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 xml:space="preserve">Deve ter nos anexos a documentação de todos os Jobs criados/alterados na SM em questão. </w:t>
      </w:r>
    </w:p>
    <w:p w14:paraId="6EFE69EC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</w:p>
    <w:p w14:paraId="31326544" w14:textId="77777777" w:rsidR="00AB1A82" w:rsidRPr="007F7C6D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sz w:val="20"/>
          <w:szCs w:val="20"/>
        </w:rPr>
      </w:pPr>
      <w:r w:rsidRPr="007F7C6D">
        <w:rPr>
          <w:rFonts w:ascii="Verdana" w:hAnsi="Verdana" w:cs="Verdana"/>
          <w:color w:val="000000"/>
          <w:sz w:val="20"/>
          <w:szCs w:val="20"/>
        </w:rPr>
        <w:t>Atualização</w:t>
      </w:r>
      <w:r w:rsidRPr="007F7C6D">
        <w:rPr>
          <w:rFonts w:ascii="Verdana" w:hAnsi="Verdana" w:cs="Verdana"/>
          <w:sz w:val="20"/>
          <w:szCs w:val="20"/>
        </w:rPr>
        <w:t xml:space="preserve"> de Documentação Técnica - </w:t>
      </w:r>
      <w:r w:rsidRPr="007F7C6D">
        <w:rPr>
          <w:rFonts w:ascii="Verdana" w:hAnsi="Verdana" w:cs="Verdana"/>
          <w:bCs/>
          <w:sz w:val="20"/>
          <w:szCs w:val="20"/>
        </w:rPr>
        <w:t>OIs</w:t>
      </w:r>
      <w:r w:rsidRPr="007F7C6D">
        <w:rPr>
          <w:rFonts w:ascii="Verdana" w:hAnsi="Verdana" w:cs="Verdana"/>
          <w:sz w:val="20"/>
          <w:szCs w:val="20"/>
        </w:rPr>
        <w:t xml:space="preserve">: </w:t>
      </w:r>
    </w:p>
    <w:p w14:paraId="7563B625" w14:textId="77777777" w:rsidR="00AB1A82" w:rsidRPr="007F7C6D" w:rsidRDefault="00AB1A82" w:rsidP="00AB1A82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  <w:r w:rsidRPr="007F7C6D">
        <w:rPr>
          <w:rFonts w:ascii="Verdana" w:hAnsi="Verdana" w:cs="Verdana"/>
          <w:sz w:val="20"/>
          <w:szCs w:val="20"/>
        </w:rPr>
        <w:t xml:space="preserve">Incluir as documentações técnicas que foram atualizadas. </w:t>
      </w:r>
    </w:p>
    <w:p w14:paraId="0D4F9E7C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Arial"/>
          <w:snapToGrid w:val="0"/>
          <w:sz w:val="20"/>
          <w:szCs w:val="20"/>
        </w:rPr>
      </w:pPr>
      <w:r w:rsidRPr="0017516C">
        <w:rPr>
          <w:rFonts w:ascii="Verdana" w:hAnsi="Verdana" w:cs="Verdana"/>
          <w:bCs/>
          <w:sz w:val="20"/>
          <w:szCs w:val="20"/>
        </w:rPr>
        <w:t>Nota:</w:t>
      </w:r>
      <w:r w:rsidRPr="007F7C6D">
        <w:rPr>
          <w:rFonts w:ascii="Verdana" w:hAnsi="Verdana" w:cs="Verdana"/>
          <w:b/>
          <w:bCs/>
          <w:sz w:val="20"/>
          <w:szCs w:val="20"/>
        </w:rPr>
        <w:t xml:space="preserve"> </w:t>
      </w:r>
      <w:r w:rsidRPr="007F7C6D">
        <w:rPr>
          <w:rFonts w:ascii="Verdana" w:hAnsi="Verdana" w:cs="Verdana"/>
          <w:sz w:val="20"/>
          <w:szCs w:val="20"/>
        </w:rPr>
        <w:t xml:space="preserve">Todos os documentos que tem modelos obrigatórios a serem utilizados, estão na pagina inicial da GMUD no endereço </w:t>
      </w:r>
      <w:r w:rsidRPr="00633CC3">
        <w:rPr>
          <w:rFonts w:ascii="Verdana" w:hAnsi="Verdana" w:cs="Verdana"/>
          <w:b/>
          <w:sz w:val="20"/>
          <w:szCs w:val="20"/>
        </w:rPr>
        <w:t>http://gmud.natura.net</w:t>
      </w:r>
      <w:r w:rsidRPr="007F7C6D">
        <w:rPr>
          <w:rFonts w:ascii="Verdana" w:hAnsi="Verdana" w:cs="Verdana"/>
          <w:sz w:val="20"/>
          <w:szCs w:val="20"/>
        </w:rPr>
        <w:t xml:space="preserve"> na área de documentos de Suporte.</w:t>
      </w:r>
    </w:p>
    <w:p w14:paraId="427FA408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center"/>
        <w:rPr>
          <w:rFonts w:ascii="Verdana" w:hAnsi="Verdana" w:cs="Arial"/>
          <w:snapToGrid w:val="0"/>
          <w:sz w:val="20"/>
          <w:szCs w:val="20"/>
        </w:rPr>
      </w:pPr>
    </w:p>
    <w:p w14:paraId="35C4AE75" w14:textId="77777777" w:rsidR="00AB1A82" w:rsidRPr="0017516C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  <w:r w:rsidRPr="0017516C">
        <w:rPr>
          <w:rFonts w:ascii="Verdana" w:hAnsi="Verdana" w:cs="Verdana"/>
          <w:b/>
          <w:bCs/>
          <w:color w:val="000000"/>
          <w:sz w:val="20"/>
          <w:szCs w:val="20"/>
        </w:rPr>
        <w:t xml:space="preserve">Concluir a elaboração e liberar para aprovação </w:t>
      </w:r>
    </w:p>
    <w:p w14:paraId="55659964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Courier New" w:hAnsi="Courier New" w:cs="Courier New"/>
          <w:color w:val="000000"/>
          <w:sz w:val="20"/>
          <w:szCs w:val="20"/>
        </w:rPr>
      </w:pPr>
    </w:p>
    <w:p w14:paraId="35BA77D5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  <w:r w:rsidRPr="0017516C">
        <w:rPr>
          <w:rFonts w:ascii="Verdana" w:hAnsi="Verdana" w:cs="Verdana"/>
          <w:color w:val="000000"/>
          <w:sz w:val="20"/>
          <w:szCs w:val="20"/>
        </w:rPr>
        <w:t xml:space="preserve">A atividade de </w:t>
      </w:r>
      <w:r w:rsidRPr="0017516C">
        <w:rPr>
          <w:rFonts w:ascii="Verdana" w:hAnsi="Verdana" w:cs="Verdana"/>
          <w:bCs/>
          <w:color w:val="000000"/>
          <w:sz w:val="20"/>
          <w:szCs w:val="20"/>
        </w:rPr>
        <w:t>elaboração</w:t>
      </w:r>
      <w:r w:rsidRPr="0017516C"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  <w:r w:rsidRPr="0017516C">
        <w:rPr>
          <w:rFonts w:ascii="Verdana" w:hAnsi="Verdana" w:cs="Verdana"/>
          <w:color w:val="000000"/>
          <w:sz w:val="20"/>
          <w:szCs w:val="20"/>
        </w:rPr>
        <w:t xml:space="preserve">deve ser concluída para que as tarefas de aprovação sejam iniciadas. Para concluir as atividades, selecione o número da tarefa: </w:t>
      </w:r>
    </w:p>
    <w:p w14:paraId="4D93EC70" w14:textId="77777777" w:rsidR="00AB1A82" w:rsidRPr="0017516C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</w:p>
    <w:p w14:paraId="3EE25828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center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1E6C5EA8" wp14:editId="3E78065C">
            <wp:extent cx="5591175" cy="1952625"/>
            <wp:effectExtent l="0" t="0" r="9525" b="9525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08393" cy="195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DDB6" w14:textId="77777777" w:rsidR="00AB1A82" w:rsidRPr="00B84BCF" w:rsidRDefault="00AB1A82" w:rsidP="00AB1A82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14:paraId="61B24729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B84BCF">
        <w:rPr>
          <w:rFonts w:ascii="Verdana" w:hAnsi="Verdana" w:cs="Verdana"/>
          <w:color w:val="000000"/>
          <w:sz w:val="20"/>
          <w:szCs w:val="20"/>
        </w:rPr>
        <w:t xml:space="preserve">Na nova janela, clique em </w:t>
      </w:r>
      <w:r w:rsidRPr="00B84BCF">
        <w:rPr>
          <w:rFonts w:ascii="Verdana" w:hAnsi="Verdana" w:cs="Verdana"/>
          <w:bCs/>
          <w:color w:val="000000"/>
          <w:sz w:val="20"/>
          <w:szCs w:val="20"/>
        </w:rPr>
        <w:t>Editar:</w:t>
      </w:r>
      <w:r w:rsidRPr="00B84BCF"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</w:p>
    <w:p w14:paraId="0F60EB01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424498D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center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D98BB29" wp14:editId="0750CF2B">
                <wp:simplePos x="0" y="0"/>
                <wp:positionH relativeFrom="column">
                  <wp:posOffset>5286375</wp:posOffset>
                </wp:positionH>
                <wp:positionV relativeFrom="paragraph">
                  <wp:posOffset>526415</wp:posOffset>
                </wp:positionV>
                <wp:extent cx="523875" cy="114300"/>
                <wp:effectExtent l="0" t="0" r="28575" b="19050"/>
                <wp:wrapNone/>
                <wp:docPr id="144" name="Retângulo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3DAB1E9A" id="Retângulo 144" o:spid="_x0000_s1026" style="position:absolute;margin-left:416.25pt;margin-top:41.45pt;width:41.25pt;height: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2284BBC" wp14:editId="1EEE3E18">
            <wp:extent cx="5610224" cy="2276475"/>
            <wp:effectExtent l="0" t="0" r="0" b="0"/>
            <wp:docPr id="143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64F0" w14:textId="77777777" w:rsidR="00AB1A82" w:rsidRPr="00B84BCF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  <w:r w:rsidRPr="00B84BCF">
        <w:rPr>
          <w:rFonts w:ascii="Verdana" w:hAnsi="Verdana" w:cs="Verdana"/>
          <w:color w:val="000000"/>
          <w:sz w:val="20"/>
          <w:szCs w:val="20"/>
        </w:rPr>
        <w:t xml:space="preserve">Altere o </w:t>
      </w:r>
      <w:r w:rsidRPr="00B84BCF">
        <w:rPr>
          <w:rFonts w:ascii="Verdana" w:hAnsi="Verdana" w:cs="Verdana"/>
          <w:bCs/>
          <w:color w:val="000000"/>
          <w:sz w:val="20"/>
          <w:szCs w:val="20"/>
        </w:rPr>
        <w:t xml:space="preserve">status </w:t>
      </w:r>
      <w:r w:rsidRPr="00B84BCF">
        <w:rPr>
          <w:rFonts w:ascii="Verdana" w:hAnsi="Verdana" w:cs="Verdana"/>
          <w:color w:val="000000"/>
          <w:sz w:val="20"/>
          <w:szCs w:val="20"/>
        </w:rPr>
        <w:t>da tarefa para “c</w:t>
      </w:r>
      <w:r w:rsidRPr="00B84BCF">
        <w:rPr>
          <w:rFonts w:ascii="Verdana" w:hAnsi="Verdana" w:cs="Verdana"/>
          <w:bCs/>
          <w:color w:val="000000"/>
          <w:sz w:val="20"/>
          <w:szCs w:val="20"/>
        </w:rPr>
        <w:t>oncluída”</w:t>
      </w:r>
      <w:r w:rsidRPr="00B84BCF">
        <w:rPr>
          <w:rFonts w:ascii="Verdana" w:hAnsi="Verdana" w:cs="Verdana"/>
          <w:b/>
          <w:bCs/>
          <w:color w:val="000000"/>
          <w:sz w:val="20"/>
          <w:szCs w:val="20"/>
        </w:rPr>
        <w:t xml:space="preserve"> </w:t>
      </w:r>
      <w:r w:rsidRPr="00B84BCF">
        <w:rPr>
          <w:rFonts w:ascii="Verdana" w:hAnsi="Verdana" w:cs="Verdana"/>
          <w:color w:val="000000"/>
          <w:sz w:val="20"/>
          <w:szCs w:val="20"/>
        </w:rPr>
        <w:t>e s</w:t>
      </w:r>
      <w:r w:rsidRPr="00B84BCF">
        <w:rPr>
          <w:rFonts w:ascii="Verdana" w:hAnsi="Verdana" w:cs="Verdana"/>
          <w:bCs/>
          <w:color w:val="000000"/>
          <w:sz w:val="20"/>
          <w:szCs w:val="20"/>
        </w:rPr>
        <w:t xml:space="preserve">alve </w:t>
      </w:r>
      <w:r w:rsidRPr="00B84BCF">
        <w:rPr>
          <w:rFonts w:ascii="Verdana" w:hAnsi="Verdana" w:cs="Verdana"/>
          <w:color w:val="000000"/>
          <w:sz w:val="20"/>
          <w:szCs w:val="20"/>
        </w:rPr>
        <w:t xml:space="preserve">a tarefa: </w:t>
      </w:r>
    </w:p>
    <w:p w14:paraId="0EFB264E" w14:textId="77777777" w:rsidR="00AB1A82" w:rsidRPr="00B84BCF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</w:p>
    <w:p w14:paraId="53F92D04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center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4D0ED8B" wp14:editId="4E35CAA2">
                <wp:simplePos x="0" y="0"/>
                <wp:positionH relativeFrom="column">
                  <wp:posOffset>4848225</wp:posOffset>
                </wp:positionH>
                <wp:positionV relativeFrom="paragraph">
                  <wp:posOffset>377190</wp:posOffset>
                </wp:positionV>
                <wp:extent cx="533400" cy="104775"/>
                <wp:effectExtent l="0" t="0" r="19050" b="28575"/>
                <wp:wrapNone/>
                <wp:docPr id="147" name="Retângul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C16CF13" id="Retângulo 147" o:spid="_x0000_s1026" style="position:absolute;margin-left:381.75pt;margin-top:29.7pt;width:42pt;height:8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0AB7A3A" wp14:editId="4D7CC096">
                <wp:simplePos x="0" y="0"/>
                <wp:positionH relativeFrom="column">
                  <wp:posOffset>2847975</wp:posOffset>
                </wp:positionH>
                <wp:positionV relativeFrom="paragraph">
                  <wp:posOffset>1348740</wp:posOffset>
                </wp:positionV>
                <wp:extent cx="323850" cy="352425"/>
                <wp:effectExtent l="0" t="0" r="19050" b="28575"/>
                <wp:wrapNone/>
                <wp:docPr id="146" name="Retângul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3EC5571C" id="Retângulo 146" o:spid="_x0000_s1026" style="position:absolute;margin-left:224.25pt;margin-top:106.2pt;width:25.5pt;height:27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5F51934" wp14:editId="66D4B59B">
            <wp:extent cx="5601193" cy="2428875"/>
            <wp:effectExtent l="0" t="0" r="0" b="0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D284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  <w:r w:rsidRPr="00D764B9">
        <w:rPr>
          <w:rFonts w:ascii="Verdana" w:hAnsi="Verdana" w:cs="Verdana"/>
          <w:color w:val="000000"/>
          <w:sz w:val="20"/>
          <w:szCs w:val="20"/>
        </w:rPr>
        <w:t xml:space="preserve">A tarefa aparecerá como concluída no fluxo, e a tarefa sequente ficará com o status </w:t>
      </w:r>
      <w:r>
        <w:rPr>
          <w:rFonts w:ascii="Verdana" w:hAnsi="Verdana" w:cs="Verdana"/>
          <w:color w:val="000000"/>
          <w:sz w:val="20"/>
          <w:szCs w:val="20"/>
        </w:rPr>
        <w:t>“p</w:t>
      </w:r>
      <w:r w:rsidRPr="00D764B9">
        <w:rPr>
          <w:rFonts w:ascii="Verdana" w:hAnsi="Verdana" w:cs="Verdana"/>
          <w:bCs/>
          <w:color w:val="000000"/>
          <w:sz w:val="20"/>
          <w:szCs w:val="20"/>
        </w:rPr>
        <w:t>endente</w:t>
      </w:r>
      <w:r>
        <w:rPr>
          <w:rFonts w:ascii="Verdana" w:hAnsi="Verdana" w:cs="Verdana"/>
          <w:bCs/>
          <w:color w:val="000000"/>
          <w:sz w:val="20"/>
          <w:szCs w:val="20"/>
        </w:rPr>
        <w:t>”</w:t>
      </w:r>
      <w:r w:rsidRPr="00D764B9">
        <w:rPr>
          <w:rFonts w:ascii="Verdana" w:hAnsi="Verdana" w:cs="Verdana"/>
          <w:color w:val="000000"/>
          <w:sz w:val="20"/>
          <w:szCs w:val="20"/>
        </w:rPr>
        <w:t>:</w:t>
      </w:r>
    </w:p>
    <w:p w14:paraId="66D8C02F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color w:val="000000"/>
          <w:sz w:val="20"/>
          <w:szCs w:val="20"/>
        </w:rPr>
      </w:pPr>
    </w:p>
    <w:p w14:paraId="2451A7B0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center"/>
        <w:rPr>
          <w:rFonts w:ascii="Verdana" w:hAnsi="Verdana" w:cs="Verdana"/>
          <w:color w:val="00000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947F3B9" wp14:editId="285DAFB7">
                <wp:simplePos x="0" y="0"/>
                <wp:positionH relativeFrom="column">
                  <wp:posOffset>885825</wp:posOffset>
                </wp:positionH>
                <wp:positionV relativeFrom="paragraph">
                  <wp:posOffset>1488440</wp:posOffset>
                </wp:positionV>
                <wp:extent cx="5314950" cy="123825"/>
                <wp:effectExtent l="0" t="0" r="19050" b="28575"/>
                <wp:wrapNone/>
                <wp:docPr id="149" name="Retângul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D83FC57" id="Retângulo 149" o:spid="_x0000_s1026" style="position:absolute;margin-left:69.75pt;margin-top:117.2pt;width:418.5pt;height:9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D2AB91A" wp14:editId="5B0BE812">
            <wp:extent cx="5610225" cy="2638425"/>
            <wp:effectExtent l="0" t="0" r="9525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D1E4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D73188E" w14:textId="77777777" w:rsidR="00AB1A82" w:rsidRDefault="00AB1A82" w:rsidP="00AB1A82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3381DBD3" w14:textId="77777777" w:rsidR="00AB1A82" w:rsidRDefault="00AB1A82" w:rsidP="00AB1A82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17DAF822" w14:textId="77777777" w:rsidR="00AB1A82" w:rsidRDefault="00AB1A82" w:rsidP="00AB1A82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466DF8F5" w14:textId="77777777" w:rsidR="00AB1A82" w:rsidRDefault="00AB1A82" w:rsidP="00AB1A82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03F4A939" w14:textId="77777777" w:rsidR="00AB1A82" w:rsidRPr="00DD5A64" w:rsidRDefault="00AB1A82" w:rsidP="00AB1A82">
      <w:pPr>
        <w:autoSpaceDE w:val="0"/>
        <w:autoSpaceDN w:val="0"/>
        <w:adjustRightInd w:val="0"/>
        <w:spacing w:after="0"/>
        <w:ind w:firstLine="708"/>
        <w:rPr>
          <w:rFonts w:ascii="Verdana" w:hAnsi="Verdana" w:cs="Verdana"/>
          <w:color w:val="000000"/>
          <w:sz w:val="20"/>
          <w:szCs w:val="20"/>
        </w:rPr>
      </w:pPr>
      <w:r w:rsidRPr="00DD5A64">
        <w:rPr>
          <w:rFonts w:ascii="Verdana" w:hAnsi="Verdana" w:cs="Verdana"/>
          <w:b/>
          <w:bCs/>
          <w:color w:val="000000"/>
          <w:sz w:val="20"/>
          <w:szCs w:val="20"/>
        </w:rPr>
        <w:lastRenderedPageBreak/>
        <w:t>Abertura de mandante SAP</w:t>
      </w:r>
    </w:p>
    <w:p w14:paraId="5C0C977E" w14:textId="77777777" w:rsidR="00AB1A82" w:rsidRDefault="00AB1A82" w:rsidP="00AB1A82">
      <w:pPr>
        <w:spacing w:after="0" w:line="240" w:lineRule="auto"/>
        <w:ind w:firstLine="708"/>
        <w:jc w:val="both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6A1CA7EB" w14:textId="77777777" w:rsidR="00AB1A82" w:rsidRPr="00DD5A64" w:rsidRDefault="00AB1A82" w:rsidP="00AB1A82">
      <w:pPr>
        <w:spacing w:after="0" w:line="240" w:lineRule="auto"/>
        <w:ind w:left="708"/>
        <w:jc w:val="both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  <w:r w:rsidRPr="00DD5A64">
        <w:rPr>
          <w:rFonts w:ascii="Verdana" w:eastAsia="Times New Roman" w:hAnsi="Verdana" w:cs="Arial"/>
          <w:color w:val="000000"/>
          <w:sz w:val="20"/>
          <w:szCs w:val="20"/>
          <w:lang w:eastAsia="pt-BR"/>
        </w:rPr>
        <w:t>Para autorização de qualquer abertura de mandante SAP (customizing) diretamente nos ambientes de produção do SAP por colaboradores competentes é necessário abrir uma solicitação de mudança para que se obtenha aprovação formal. Mas antes mesmo de abrir a solicitação, é preciso deixar claro em quais situações é permitido a abertura do mandante:</w:t>
      </w:r>
    </w:p>
    <w:p w14:paraId="6862D8D5" w14:textId="77777777" w:rsidR="00AB1A82" w:rsidRPr="00DD5A64" w:rsidRDefault="00AB1A82" w:rsidP="00AB1A82">
      <w:pPr>
        <w:spacing w:after="0" w:line="240" w:lineRule="auto"/>
        <w:ind w:left="927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332543E3" w14:textId="77777777" w:rsidR="00AB1A82" w:rsidRPr="00DD5A64" w:rsidRDefault="00AB1A82" w:rsidP="00AB1A82">
      <w:pPr>
        <w:spacing w:after="0" w:line="240" w:lineRule="auto"/>
        <w:ind w:left="708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pt-BR"/>
        </w:rPr>
      </w:pPr>
      <w:r w:rsidRPr="00DD5A64">
        <w:rPr>
          <w:rFonts w:ascii="Verdana" w:eastAsia="Times New Roman" w:hAnsi="Verdana" w:cs="Arial"/>
          <w:b/>
          <w:color w:val="000000"/>
          <w:sz w:val="20"/>
          <w:szCs w:val="20"/>
          <w:lang w:eastAsia="pt-BR"/>
        </w:rPr>
        <w:t>Permitido</w:t>
      </w:r>
      <w:r w:rsidRPr="00DD5A64">
        <w:rPr>
          <w:rFonts w:ascii="Verdana" w:eastAsia="Times New Roman" w:hAnsi="Verdana" w:cs="Arial"/>
          <w:color w:val="000000"/>
          <w:sz w:val="20"/>
          <w:szCs w:val="20"/>
          <w:lang w:eastAsia="pt-BR"/>
        </w:rPr>
        <w:t>: Quando há alteração em objetos não transportáveis (Intervalo de numeração, etc.) seja para uma demanda de manter ou de um novo projeto.</w:t>
      </w:r>
    </w:p>
    <w:p w14:paraId="37AA3382" w14:textId="77777777" w:rsidR="00AB1A82" w:rsidRPr="00DD5A64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786C61D" w14:textId="77777777" w:rsidR="00AB1A82" w:rsidRPr="00DD5A64" w:rsidRDefault="00AB1A82" w:rsidP="00AB1A82">
      <w:pPr>
        <w:spacing w:after="0" w:line="240" w:lineRule="auto"/>
        <w:ind w:left="708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pt-BR"/>
        </w:rPr>
      </w:pPr>
      <w:r w:rsidRPr="00DD5A64">
        <w:rPr>
          <w:rFonts w:ascii="Verdana" w:eastAsia="Times New Roman" w:hAnsi="Verdana" w:cs="Arial"/>
          <w:b/>
          <w:color w:val="000000"/>
          <w:sz w:val="20"/>
          <w:szCs w:val="20"/>
          <w:lang w:eastAsia="pt-BR"/>
        </w:rPr>
        <w:t>Não é permitido:</w:t>
      </w:r>
      <w:r w:rsidRPr="00DD5A64">
        <w:rPr>
          <w:rFonts w:ascii="Verdana" w:eastAsia="Times New Roman" w:hAnsi="Verdana" w:cs="Arial"/>
          <w:color w:val="000000"/>
          <w:sz w:val="20"/>
          <w:szCs w:val="20"/>
          <w:lang w:eastAsia="pt-BR"/>
        </w:rPr>
        <w:t xml:space="preserve"> Para objetos que são transportáveis e podem gerar diferença entre os ambientes envolvidos na abertura do mandante.</w:t>
      </w:r>
    </w:p>
    <w:p w14:paraId="286B0FBE" w14:textId="77777777" w:rsidR="00AB1A82" w:rsidRPr="00DD5A64" w:rsidRDefault="00AB1A82" w:rsidP="00AB1A82">
      <w:pPr>
        <w:spacing w:after="0" w:line="240" w:lineRule="auto"/>
        <w:ind w:firstLine="708"/>
        <w:jc w:val="both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2E47B142" w14:textId="77777777" w:rsidR="00AB1A82" w:rsidRPr="00DD5A64" w:rsidRDefault="00AB1A82" w:rsidP="00AB1A82">
      <w:pPr>
        <w:spacing w:after="0" w:line="240" w:lineRule="auto"/>
        <w:ind w:left="708"/>
        <w:jc w:val="both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  <w:r w:rsidRPr="00DD5A64">
        <w:rPr>
          <w:rFonts w:ascii="Verdana" w:eastAsia="Times New Roman" w:hAnsi="Verdana" w:cs="Arial"/>
          <w:color w:val="000000"/>
          <w:sz w:val="20"/>
          <w:szCs w:val="20"/>
          <w:lang w:eastAsia="pt-BR"/>
        </w:rPr>
        <w:t>Uma vez permitido, deve ser aberta a solicitação de m</w:t>
      </w:r>
      <w:r>
        <w:rPr>
          <w:rFonts w:ascii="Verdana" w:eastAsia="Times New Roman" w:hAnsi="Verdana" w:cs="Arial"/>
          <w:color w:val="000000"/>
          <w:sz w:val="20"/>
          <w:szCs w:val="20"/>
          <w:lang w:eastAsia="pt-BR"/>
        </w:rPr>
        <w:t>udança seguindo os passos mencionados neste documento.</w:t>
      </w:r>
    </w:p>
    <w:p w14:paraId="0F680486" w14:textId="77777777" w:rsidR="00AB1A82" w:rsidRPr="00DD5A64" w:rsidRDefault="00AB1A82" w:rsidP="00AB1A82">
      <w:pPr>
        <w:spacing w:after="0" w:line="240" w:lineRule="auto"/>
        <w:ind w:firstLine="708"/>
        <w:jc w:val="both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24825077" w14:textId="77777777" w:rsidR="00AB1A82" w:rsidRPr="00DD5A64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36559928" w14:textId="77777777" w:rsidR="00AB1A82" w:rsidRPr="00DD5A64" w:rsidRDefault="00AB1A82" w:rsidP="00AB1A82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  <w:r>
        <w:rPr>
          <w:rFonts w:ascii="Verdana" w:eastAsia="Times New Roman" w:hAnsi="Verdana" w:cs="Arial"/>
          <w:color w:val="000000"/>
          <w:sz w:val="20"/>
          <w:szCs w:val="20"/>
          <w:lang w:eastAsia="pt-BR"/>
        </w:rPr>
        <w:t>Na elaboração da SM, colocar n</w:t>
      </w:r>
      <w:r w:rsidRPr="00DD5A64">
        <w:rPr>
          <w:rFonts w:ascii="Verdana" w:eastAsia="Times New Roman" w:hAnsi="Verdana" w:cs="Arial"/>
          <w:color w:val="000000"/>
          <w:sz w:val="20"/>
          <w:szCs w:val="20"/>
          <w:lang w:eastAsia="pt-BR"/>
        </w:rPr>
        <w:t>o plano de execução colocar uma atividade para abrir e outra para fechar o mandante:</w:t>
      </w:r>
    </w:p>
    <w:p w14:paraId="0CE168A7" w14:textId="77777777" w:rsidR="00AB1A82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3E788F55" w14:textId="77777777" w:rsidR="00AB1A82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  <w:r w:rsidRPr="00DD5A64">
        <w:rPr>
          <w:rFonts w:ascii="Verdana" w:hAnsi="Verdana"/>
          <w:noProof/>
          <w:sz w:val="20"/>
          <w:szCs w:val="20"/>
          <w:lang w:eastAsia="pt-BR"/>
        </w:rPr>
        <w:drawing>
          <wp:anchor distT="0" distB="0" distL="114300" distR="114300" simplePos="0" relativeHeight="251722752" behindDoc="1" locked="0" layoutInCell="1" allowOverlap="1" wp14:anchorId="72D2DB45" wp14:editId="1E32D304">
            <wp:simplePos x="0" y="0"/>
            <wp:positionH relativeFrom="column">
              <wp:posOffset>1066800</wp:posOffset>
            </wp:positionH>
            <wp:positionV relativeFrom="paragraph">
              <wp:posOffset>46355</wp:posOffset>
            </wp:positionV>
            <wp:extent cx="4167505" cy="2522220"/>
            <wp:effectExtent l="19050" t="19050" r="23495" b="11430"/>
            <wp:wrapThrough wrapText="bothSides">
              <wp:wrapPolygon edited="0">
                <wp:start x="-99" y="-163"/>
                <wp:lineTo x="-99" y="21535"/>
                <wp:lineTo x="21623" y="21535"/>
                <wp:lineTo x="21623" y="-163"/>
                <wp:lineTo x="-99" y="-163"/>
              </wp:wrapPolygon>
            </wp:wrapThrough>
            <wp:docPr id="18" name="Imagem 18" descr="cid:image001.png@01CFFEAC.ADF1AAC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CFFEAC.ADF1AAC0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5" r:link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05" cy="2522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F805A" w14:textId="77777777" w:rsidR="00AB1A82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7D8BD9AE" w14:textId="77777777" w:rsidR="00AB1A82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792AD202" w14:textId="77777777" w:rsidR="00AB1A82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7AC782D8" w14:textId="77777777" w:rsidR="00AB1A82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52F39CDE" w14:textId="77777777" w:rsidR="00AB1A82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66D5C8FD" w14:textId="77777777" w:rsidR="00AB1A82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328C71AB" w14:textId="77777777" w:rsidR="00AB1A82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50F18C34" w14:textId="77777777" w:rsidR="00AB1A82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5D9C93FC" w14:textId="77777777" w:rsidR="00AB1A82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5AE6165E" w14:textId="77777777" w:rsidR="00AB1A82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47F4FC99" w14:textId="77777777" w:rsidR="00AB1A82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1C8B5B5E" w14:textId="77777777" w:rsidR="00AB1A82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293CDA33" w14:textId="77777777" w:rsidR="00AB1A82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1E8BA115" w14:textId="77777777" w:rsidR="00AB1A82" w:rsidRDefault="00AB1A82" w:rsidP="00AB1A82">
      <w:pPr>
        <w:pStyle w:val="PargrafodaLista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6DAF7233" w14:textId="77777777" w:rsidR="00AB1A82" w:rsidRPr="00DD5A64" w:rsidRDefault="00AB1A82" w:rsidP="00AB1A82">
      <w:pPr>
        <w:spacing w:after="0" w:line="240" w:lineRule="auto"/>
        <w:jc w:val="both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7EBD0AFB" w14:textId="77777777" w:rsidR="00AB1A82" w:rsidRPr="00DD5A64" w:rsidRDefault="00AB1A82" w:rsidP="00AB1A82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  <w:r w:rsidRPr="00DD5A64">
        <w:rPr>
          <w:rFonts w:ascii="Verdana" w:eastAsia="Times New Roman" w:hAnsi="Verdana" w:cs="Arial"/>
          <w:color w:val="000000"/>
          <w:sz w:val="20"/>
          <w:szCs w:val="20"/>
          <w:lang w:eastAsia="pt-BR"/>
        </w:rPr>
        <w:t>Depois que a SM for submetida e estiver no passo de aprovação, as equipes responsáveis devem verificar se no plano há as atividades de abertura e fechamento de mandante. Caso contrário, é necessário reprovar para que o solicitante possa fazer a correção.</w:t>
      </w:r>
    </w:p>
    <w:p w14:paraId="355B3426" w14:textId="77777777" w:rsidR="00AB1A82" w:rsidRPr="00DD5A64" w:rsidRDefault="00AB1A82" w:rsidP="00AB1A82">
      <w:pPr>
        <w:spacing w:after="0" w:line="240" w:lineRule="auto"/>
        <w:jc w:val="both"/>
        <w:rPr>
          <w:rFonts w:ascii="Verdana" w:eastAsia="Times New Roman" w:hAnsi="Verdana" w:cs="Arial"/>
          <w:color w:val="000000"/>
          <w:sz w:val="20"/>
          <w:szCs w:val="20"/>
          <w:lang w:eastAsia="pt-BR"/>
        </w:rPr>
      </w:pPr>
    </w:p>
    <w:p w14:paraId="06EC5E1D" w14:textId="77777777" w:rsidR="00AB1A82" w:rsidRDefault="00AB1A82" w:rsidP="00AB1A82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Verdana" w:hAnsi="Verdana" w:cs="Verdana"/>
          <w:bCs/>
          <w:sz w:val="20"/>
          <w:szCs w:val="20"/>
        </w:rPr>
      </w:pPr>
      <w:r w:rsidRPr="00DD5A64">
        <w:rPr>
          <w:rFonts w:ascii="Verdana" w:hAnsi="Verdana" w:cs="Verdana"/>
          <w:b/>
          <w:bCs/>
          <w:noProof/>
          <w:sz w:val="20"/>
          <w:szCs w:val="20"/>
          <w:lang w:eastAsia="pt-BR"/>
        </w:rPr>
        <w:drawing>
          <wp:anchor distT="0" distB="0" distL="114300" distR="114300" simplePos="0" relativeHeight="251723776" behindDoc="0" locked="0" layoutInCell="1" allowOverlap="1" wp14:anchorId="1ED5F821" wp14:editId="119CBBE5">
            <wp:simplePos x="0" y="0"/>
            <wp:positionH relativeFrom="column">
              <wp:posOffset>3895725</wp:posOffset>
            </wp:positionH>
            <wp:positionV relativeFrom="paragraph">
              <wp:posOffset>434975</wp:posOffset>
            </wp:positionV>
            <wp:extent cx="2222500" cy="2305050"/>
            <wp:effectExtent l="19050" t="19050" r="25400" b="19050"/>
            <wp:wrapTopAndBottom/>
            <wp:docPr id="23" name="Imagem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2305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5A64">
        <w:rPr>
          <w:rFonts w:ascii="Verdana" w:eastAsia="Times New Roman" w:hAnsi="Verdana" w:cs="Arial"/>
          <w:noProof/>
          <w:color w:val="000000"/>
          <w:sz w:val="20"/>
          <w:szCs w:val="20"/>
          <w:lang w:eastAsia="pt-BR"/>
        </w:rPr>
        <w:drawing>
          <wp:anchor distT="0" distB="0" distL="114300" distR="114300" simplePos="0" relativeHeight="251728896" behindDoc="0" locked="0" layoutInCell="1" allowOverlap="1" wp14:anchorId="44E0F29E" wp14:editId="04C87A9C">
            <wp:simplePos x="0" y="0"/>
            <wp:positionH relativeFrom="column">
              <wp:posOffset>723900</wp:posOffset>
            </wp:positionH>
            <wp:positionV relativeFrom="paragraph">
              <wp:posOffset>596265</wp:posOffset>
            </wp:positionV>
            <wp:extent cx="2767330" cy="1704975"/>
            <wp:effectExtent l="19050" t="19050" r="13970" b="28575"/>
            <wp:wrapTopAndBottom/>
            <wp:docPr id="22" name="Imagem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30" cy="1704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5A64">
        <w:rPr>
          <w:rFonts w:ascii="Verdana" w:eastAsia="Times New Roman" w:hAnsi="Verdana" w:cs="Arial"/>
          <w:color w:val="000000"/>
          <w:sz w:val="20"/>
          <w:szCs w:val="20"/>
          <w:lang w:eastAsia="pt-BR"/>
        </w:rPr>
        <w:t>Uma vez a SM aprovada e liberada para execução o mandante deve ser aberto através da</w:t>
      </w:r>
      <w:r w:rsidRPr="00DD5A64">
        <w:rPr>
          <w:rFonts w:ascii="Verdana" w:hAnsi="Verdana" w:cs="Verdana"/>
          <w:bCs/>
          <w:sz w:val="20"/>
          <w:szCs w:val="20"/>
        </w:rPr>
        <w:t xml:space="preserve"> transação SCC4:</w:t>
      </w:r>
    </w:p>
    <w:p w14:paraId="34E33CE0" w14:textId="77777777" w:rsidR="00AB1A82" w:rsidRPr="00A4030B" w:rsidRDefault="00AB1A82" w:rsidP="00AB1A82">
      <w:pPr>
        <w:pStyle w:val="PargrafodaLista"/>
        <w:rPr>
          <w:rFonts w:ascii="Verdana" w:hAnsi="Verdana" w:cs="Verdana"/>
          <w:bCs/>
          <w:sz w:val="20"/>
          <w:szCs w:val="20"/>
        </w:rPr>
      </w:pPr>
    </w:p>
    <w:p w14:paraId="0CA33C03" w14:textId="77777777" w:rsidR="00AB1A82" w:rsidRPr="00DD5A64" w:rsidRDefault="00AB1A82" w:rsidP="00AB1A82">
      <w:pPr>
        <w:pStyle w:val="PargrafodaLista"/>
        <w:numPr>
          <w:ilvl w:val="0"/>
          <w:numId w:val="20"/>
        </w:numPr>
        <w:spacing w:after="0"/>
        <w:rPr>
          <w:rFonts w:ascii="Verdana" w:hAnsi="Verdana" w:cs="Verdana"/>
          <w:b/>
          <w:bCs/>
          <w:sz w:val="20"/>
          <w:szCs w:val="20"/>
        </w:rPr>
      </w:pPr>
      <w:r w:rsidRPr="00DD5A64">
        <w:rPr>
          <w:rFonts w:ascii="Verdana" w:hAnsi="Verdana" w:cs="Verdana"/>
          <w:bCs/>
          <w:sz w:val="20"/>
          <w:szCs w:val="20"/>
        </w:rPr>
        <w:lastRenderedPageBreak/>
        <w:t>Selecionar o mandante:</w:t>
      </w:r>
      <w:r w:rsidRPr="00DD5A64">
        <w:rPr>
          <w:rFonts w:ascii="Verdana" w:hAnsi="Verdana" w:cs="Verdana"/>
          <w:b/>
          <w:bCs/>
          <w:sz w:val="20"/>
          <w:szCs w:val="20"/>
        </w:rPr>
        <w:t xml:space="preserve"> </w:t>
      </w:r>
    </w:p>
    <w:p w14:paraId="6D42025F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D5A64">
        <w:rPr>
          <w:rFonts w:ascii="Verdana" w:hAnsi="Verdana"/>
          <w:b/>
          <w:noProof/>
          <w:sz w:val="20"/>
          <w:szCs w:val="20"/>
          <w:lang w:eastAsia="pt-BR"/>
        </w:rPr>
        <w:drawing>
          <wp:anchor distT="0" distB="0" distL="114300" distR="114300" simplePos="0" relativeHeight="251724800" behindDoc="0" locked="0" layoutInCell="1" allowOverlap="1" wp14:anchorId="1A1452AB" wp14:editId="18B4331B">
            <wp:simplePos x="0" y="0"/>
            <wp:positionH relativeFrom="column">
              <wp:posOffset>1466850</wp:posOffset>
            </wp:positionH>
            <wp:positionV relativeFrom="paragraph">
              <wp:posOffset>240665</wp:posOffset>
            </wp:positionV>
            <wp:extent cx="3368675" cy="2371725"/>
            <wp:effectExtent l="19050" t="19050" r="22225" b="28575"/>
            <wp:wrapTopAndBottom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675" cy="2371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61FB10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01E954BB" w14:textId="77777777" w:rsidR="00AB1A82" w:rsidRPr="00DD5A64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6F643B16" w14:textId="77777777" w:rsidR="00AB1A82" w:rsidRPr="00DD5A64" w:rsidRDefault="00AB1A82" w:rsidP="00AB1A82">
      <w:pPr>
        <w:pStyle w:val="PargrafodaLista"/>
        <w:numPr>
          <w:ilvl w:val="0"/>
          <w:numId w:val="20"/>
        </w:numPr>
        <w:spacing w:after="0"/>
        <w:rPr>
          <w:rFonts w:ascii="Verdana" w:hAnsi="Verdana" w:cs="Verdana"/>
          <w:b/>
          <w:bCs/>
          <w:sz w:val="20"/>
          <w:szCs w:val="20"/>
        </w:rPr>
      </w:pPr>
      <w:r w:rsidRPr="00DD5A64">
        <w:rPr>
          <w:rFonts w:ascii="Verdana" w:hAnsi="Verdana" w:cs="Verdana"/>
          <w:b/>
          <w:bCs/>
          <w:noProof/>
          <w:sz w:val="20"/>
          <w:szCs w:val="20"/>
          <w:lang w:eastAsia="pt-BR"/>
        </w:rPr>
        <w:drawing>
          <wp:anchor distT="0" distB="0" distL="114300" distR="114300" simplePos="0" relativeHeight="251726848" behindDoc="1" locked="0" layoutInCell="1" allowOverlap="1" wp14:anchorId="54194323" wp14:editId="6831759F">
            <wp:simplePos x="0" y="0"/>
            <wp:positionH relativeFrom="column">
              <wp:posOffset>3745230</wp:posOffset>
            </wp:positionH>
            <wp:positionV relativeFrom="paragraph">
              <wp:posOffset>327660</wp:posOffset>
            </wp:positionV>
            <wp:extent cx="2190750" cy="2943225"/>
            <wp:effectExtent l="19050" t="19050" r="19050" b="28575"/>
            <wp:wrapThrough wrapText="bothSides">
              <wp:wrapPolygon edited="0">
                <wp:start x="-188" y="-140"/>
                <wp:lineTo x="-188" y="21670"/>
                <wp:lineTo x="21600" y="21670"/>
                <wp:lineTo x="21600" y="-140"/>
                <wp:lineTo x="-188" y="-140"/>
              </wp:wrapPolygon>
            </wp:wrapThrough>
            <wp:docPr id="26" name="Imagem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943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5A64">
        <w:rPr>
          <w:rFonts w:ascii="Verdana" w:hAnsi="Verdana" w:cs="Verdana"/>
          <w:bCs/>
          <w:sz w:val="20"/>
          <w:szCs w:val="20"/>
        </w:rPr>
        <w:t>Ir à transação Se06 e clicar no botão “Opções de modificação do sistema”:</w:t>
      </w:r>
    </w:p>
    <w:p w14:paraId="733B9AD3" w14:textId="77777777" w:rsidR="00AB1A82" w:rsidRPr="00DD5A64" w:rsidRDefault="00AB1A82" w:rsidP="00AB1A82">
      <w:pPr>
        <w:spacing w:after="0"/>
        <w:rPr>
          <w:rFonts w:ascii="Verdana" w:hAnsi="Verdana" w:cs="Verdana"/>
          <w:b/>
          <w:bCs/>
          <w:sz w:val="20"/>
          <w:szCs w:val="20"/>
        </w:rPr>
      </w:pPr>
      <w:r w:rsidRPr="00DD5A64">
        <w:rPr>
          <w:rFonts w:ascii="Verdana" w:hAnsi="Verdana" w:cs="Verdana"/>
          <w:b/>
          <w:bCs/>
          <w:noProof/>
          <w:sz w:val="20"/>
          <w:szCs w:val="20"/>
          <w:lang w:eastAsia="pt-BR"/>
        </w:rPr>
        <w:drawing>
          <wp:anchor distT="0" distB="0" distL="114300" distR="114300" simplePos="0" relativeHeight="251725824" behindDoc="0" locked="0" layoutInCell="1" allowOverlap="1" wp14:anchorId="4C7A41C8" wp14:editId="093A7A83">
            <wp:simplePos x="0" y="0"/>
            <wp:positionH relativeFrom="column">
              <wp:posOffset>522605</wp:posOffset>
            </wp:positionH>
            <wp:positionV relativeFrom="paragraph">
              <wp:posOffset>148590</wp:posOffset>
            </wp:positionV>
            <wp:extent cx="2943225" cy="1616075"/>
            <wp:effectExtent l="19050" t="19050" r="28575" b="22225"/>
            <wp:wrapTopAndBottom/>
            <wp:docPr id="25" name="Imagem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616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F8DB5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79DC38BC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079784A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F086941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20BAA933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3F9C10D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0F6FDA0E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510D05C1" w14:textId="77777777" w:rsidR="00AB1A82" w:rsidRPr="00DD5A64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7BA29F91" w14:textId="77777777" w:rsidR="00AB1A82" w:rsidRPr="00DD5A64" w:rsidRDefault="00AB1A82" w:rsidP="00AB1A82">
      <w:pPr>
        <w:pStyle w:val="PargrafodaLista"/>
        <w:numPr>
          <w:ilvl w:val="0"/>
          <w:numId w:val="21"/>
        </w:num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  <w:r w:rsidRPr="00DD5A64">
        <w:rPr>
          <w:rFonts w:ascii="Verdana" w:hAnsi="Verdana" w:cs="Verdana"/>
          <w:bCs/>
          <w:sz w:val="20"/>
          <w:szCs w:val="20"/>
        </w:rPr>
        <w:t>Deixar as opções conforme tela abaixo:</w:t>
      </w:r>
    </w:p>
    <w:p w14:paraId="28D07171" w14:textId="77777777" w:rsidR="00AB1A82" w:rsidRPr="00DD5A64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D5A64">
        <w:rPr>
          <w:rFonts w:ascii="Verdana" w:hAnsi="Verdana" w:cs="Verdana"/>
          <w:b/>
          <w:bCs/>
          <w:noProof/>
          <w:sz w:val="20"/>
          <w:szCs w:val="20"/>
          <w:lang w:eastAsia="pt-BR"/>
        </w:rPr>
        <w:drawing>
          <wp:anchor distT="0" distB="0" distL="114300" distR="114300" simplePos="0" relativeHeight="251727872" behindDoc="1" locked="0" layoutInCell="1" allowOverlap="1" wp14:anchorId="237AB9CD" wp14:editId="3636A884">
            <wp:simplePos x="0" y="0"/>
            <wp:positionH relativeFrom="column">
              <wp:posOffset>1733550</wp:posOffset>
            </wp:positionH>
            <wp:positionV relativeFrom="paragraph">
              <wp:posOffset>111760</wp:posOffset>
            </wp:positionV>
            <wp:extent cx="2810510" cy="2680335"/>
            <wp:effectExtent l="19050" t="19050" r="27940" b="24765"/>
            <wp:wrapThrough wrapText="bothSides">
              <wp:wrapPolygon edited="0">
                <wp:start x="-146" y="-154"/>
                <wp:lineTo x="-146" y="21646"/>
                <wp:lineTo x="21668" y="21646"/>
                <wp:lineTo x="21668" y="-154"/>
                <wp:lineTo x="-146" y="-154"/>
              </wp:wrapPolygon>
            </wp:wrapThrough>
            <wp:docPr id="27" name="Imagem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10" cy="2680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9CC7F4" w14:textId="77777777" w:rsidR="00AB1A82" w:rsidRPr="00DD5A64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CAFB58F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BD4E13B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50D14357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07112F36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94CCC7C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524D8EC8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046B716A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28EAB26C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4ECB9494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730FC635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F33D44B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42641098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3DD7EC6" w14:textId="77777777" w:rsidR="00AB1A82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3552675" w14:textId="77777777" w:rsidR="00AB1A82" w:rsidRPr="00DD5A64" w:rsidRDefault="00AB1A82" w:rsidP="00AB1A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64B116A4" w14:textId="77777777" w:rsidR="00AB1A82" w:rsidRPr="00DD5A64" w:rsidRDefault="00AB1A82" w:rsidP="00AB1A82">
      <w:pPr>
        <w:pStyle w:val="PargrafodaLista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sz w:val="20"/>
          <w:szCs w:val="20"/>
        </w:rPr>
      </w:pPr>
      <w:r w:rsidRPr="00DD5A64">
        <w:rPr>
          <w:rFonts w:ascii="Verdana" w:hAnsi="Verdana" w:cs="Verdana"/>
          <w:bCs/>
          <w:sz w:val="20"/>
          <w:szCs w:val="20"/>
        </w:rPr>
        <w:lastRenderedPageBreak/>
        <w:t>Ação em caso de desvio: Será recusada a abertura de mandante caso as atividades não estejam descritas na SM.</w:t>
      </w:r>
    </w:p>
    <w:p w14:paraId="78BE7DFF" w14:textId="77777777" w:rsidR="00AB1A82" w:rsidRPr="00DD5A64" w:rsidRDefault="00AB1A82" w:rsidP="00AB1A82">
      <w:pPr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3EF49978" w14:textId="77777777" w:rsidR="00AB1A82" w:rsidRPr="00DD5A64" w:rsidRDefault="00AB1A82" w:rsidP="00AB1A82">
      <w:pPr>
        <w:pStyle w:val="PargrafodaLista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sz w:val="20"/>
          <w:szCs w:val="20"/>
        </w:rPr>
      </w:pPr>
      <w:r w:rsidRPr="00DD5A64">
        <w:rPr>
          <w:rFonts w:ascii="Verdana" w:hAnsi="Verdana" w:cs="Verdana"/>
          <w:bCs/>
          <w:sz w:val="20"/>
          <w:szCs w:val="20"/>
        </w:rPr>
        <w:t xml:space="preserve">Depois que todas as atividades da SM foram executadas, o mandante deve ser fechado e a SM deve ser finalizada. </w:t>
      </w:r>
    </w:p>
    <w:p w14:paraId="48B077EB" w14:textId="77777777" w:rsidR="00AB1A82" w:rsidRPr="00DD5A64" w:rsidRDefault="00AB1A82" w:rsidP="00AB1A82">
      <w:pPr>
        <w:pStyle w:val="PargrafodaLista"/>
        <w:jc w:val="both"/>
        <w:rPr>
          <w:rFonts w:ascii="Verdana" w:hAnsi="Verdana" w:cs="Verdana"/>
          <w:bCs/>
          <w:sz w:val="20"/>
          <w:szCs w:val="20"/>
        </w:rPr>
      </w:pPr>
    </w:p>
    <w:p w14:paraId="34F55EB8" w14:textId="77777777" w:rsidR="00AB1A82" w:rsidRPr="00DD5A64" w:rsidRDefault="00AB1A82" w:rsidP="00AB1A82">
      <w:pPr>
        <w:pStyle w:val="PargrafodaLista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sz w:val="20"/>
          <w:szCs w:val="20"/>
        </w:rPr>
      </w:pPr>
      <w:r w:rsidRPr="00DD5A64">
        <w:rPr>
          <w:rFonts w:ascii="Verdana" w:hAnsi="Verdana" w:cs="Verdana"/>
          <w:bCs/>
          <w:sz w:val="20"/>
          <w:szCs w:val="20"/>
        </w:rPr>
        <w:t>Na finalização é necessário colocar todas as evidências de que a atividade foi realizada com sucesso.</w:t>
      </w:r>
    </w:p>
    <w:p w14:paraId="443F8558" w14:textId="77777777" w:rsidR="00AB1A82" w:rsidRPr="00DD5A64" w:rsidRDefault="00AB1A82" w:rsidP="00AB1A82">
      <w:pPr>
        <w:pStyle w:val="PargrafodaLista"/>
        <w:jc w:val="both"/>
        <w:rPr>
          <w:rFonts w:ascii="Verdana" w:hAnsi="Verdana" w:cs="Verdana"/>
          <w:bCs/>
          <w:sz w:val="20"/>
          <w:szCs w:val="20"/>
        </w:rPr>
      </w:pPr>
    </w:p>
    <w:p w14:paraId="53EB6C44" w14:textId="77777777" w:rsidR="00AB1A82" w:rsidRPr="00DD5A64" w:rsidRDefault="00AB1A82" w:rsidP="00AB1A82">
      <w:pPr>
        <w:pStyle w:val="PargrafodaLista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sz w:val="20"/>
          <w:szCs w:val="20"/>
        </w:rPr>
      </w:pPr>
      <w:r w:rsidRPr="00DD5A64">
        <w:rPr>
          <w:rFonts w:ascii="Verdana" w:hAnsi="Verdana" w:cs="Verdana"/>
          <w:bCs/>
          <w:sz w:val="20"/>
          <w:szCs w:val="20"/>
        </w:rPr>
        <w:t>Após a finalização a equipe GMUD fará a RPI para saber se a SM foi mesmo realizada conforme o planejada e que todas as evidências foram colocadas.</w:t>
      </w:r>
    </w:p>
    <w:p w14:paraId="09A54ABE" w14:textId="77777777" w:rsidR="00AB1A82" w:rsidRPr="00DD5A64" w:rsidRDefault="00AB1A82" w:rsidP="00AB1A82">
      <w:pPr>
        <w:pStyle w:val="PargrafodaLista"/>
        <w:jc w:val="both"/>
        <w:rPr>
          <w:rFonts w:ascii="Verdana" w:hAnsi="Verdana" w:cs="Verdana"/>
          <w:bCs/>
          <w:sz w:val="20"/>
          <w:szCs w:val="20"/>
        </w:rPr>
      </w:pPr>
    </w:p>
    <w:p w14:paraId="25310CED" w14:textId="77777777" w:rsidR="00AB1A82" w:rsidRPr="00DD5A64" w:rsidRDefault="00AB1A82" w:rsidP="00AB1A82">
      <w:pPr>
        <w:pStyle w:val="PargrafodaLista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sz w:val="20"/>
          <w:szCs w:val="20"/>
        </w:rPr>
      </w:pPr>
      <w:r w:rsidRPr="00DD5A64">
        <w:rPr>
          <w:rFonts w:ascii="Verdana" w:hAnsi="Verdana" w:cs="Verdana"/>
          <w:bCs/>
          <w:sz w:val="20"/>
          <w:szCs w:val="20"/>
        </w:rPr>
        <w:t>Vale reforçar que a SM deve ser bem avaliada pelos envolvidos para que todos os critérios mencionados acima sejam atendidos.</w:t>
      </w:r>
    </w:p>
    <w:p w14:paraId="65C9B8E3" w14:textId="77777777" w:rsidR="00AB1A82" w:rsidRPr="00DD5A64" w:rsidRDefault="00AB1A82" w:rsidP="00AB1A82">
      <w:pPr>
        <w:pStyle w:val="PargrafodaLista"/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sz w:val="20"/>
          <w:szCs w:val="20"/>
        </w:rPr>
      </w:pPr>
    </w:p>
    <w:p w14:paraId="06C6BFAC" w14:textId="77777777" w:rsidR="00AB1A82" w:rsidRPr="00DD5A64" w:rsidRDefault="00AB1A82" w:rsidP="00AB1A82">
      <w:pPr>
        <w:pStyle w:val="PargrafodaLista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sz w:val="20"/>
          <w:szCs w:val="20"/>
        </w:rPr>
      </w:pPr>
      <w:r w:rsidRPr="00DD5A64">
        <w:rPr>
          <w:rFonts w:ascii="Verdana" w:hAnsi="Verdana" w:cs="Verdana"/>
          <w:bCs/>
          <w:sz w:val="20"/>
          <w:szCs w:val="20"/>
        </w:rPr>
        <w:t>O executor deve respeitar o plano de execução, principalmente no que diz respeito aos horários previstos para abertura e fechamento do mandante. Caso tenham problema devem comunicar ao líder Natura e ao gestor de mudanças.</w:t>
      </w:r>
    </w:p>
    <w:p w14:paraId="11B3EFD8" w14:textId="77777777" w:rsidR="00AB1A82" w:rsidRPr="00DD5A64" w:rsidRDefault="00AB1A82" w:rsidP="00AB1A82">
      <w:pPr>
        <w:pStyle w:val="PargrafodaLista"/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sz w:val="20"/>
          <w:szCs w:val="20"/>
        </w:rPr>
      </w:pPr>
    </w:p>
    <w:p w14:paraId="3F04FA73" w14:textId="77777777" w:rsidR="00AB1A82" w:rsidRPr="00DD5A64" w:rsidRDefault="00AB1A82" w:rsidP="00AB1A82">
      <w:pPr>
        <w:pStyle w:val="PargrafodaLista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Verdana" w:hAnsi="Verdana" w:cs="Verdana"/>
          <w:bCs/>
          <w:sz w:val="20"/>
          <w:szCs w:val="20"/>
        </w:rPr>
      </w:pPr>
      <w:r w:rsidRPr="00DD5A64">
        <w:rPr>
          <w:rFonts w:ascii="Verdana" w:hAnsi="Verdana" w:cs="Verdana"/>
          <w:bCs/>
          <w:sz w:val="20"/>
          <w:szCs w:val="20"/>
        </w:rPr>
        <w:t>Se eventualmente for necessário abrir o mandante (em caso de incidente, implantação de projeto) sem uma SM, é necessário que o solicitante entre em contato com o líder Natura e o gestor de mudanças para obter aprovação. Posteriormente deverá ser aberta a SM Informativa para documentar a ação e seguir os procedimentos mencionados neste documento.</w:t>
      </w:r>
    </w:p>
    <w:p w14:paraId="3D08E478" w14:textId="77777777" w:rsidR="00AB1A82" w:rsidRDefault="00AB1A82" w:rsidP="00AB1A82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1931AF81" w14:textId="77777777" w:rsidR="00AB1A82" w:rsidRDefault="00AB1A82" w:rsidP="00AB1A82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2226AE86" w14:textId="77777777" w:rsidR="00AB1A82" w:rsidRPr="00D8272E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Tahoma"/>
          <w:b/>
          <w:bCs/>
          <w:sz w:val="20"/>
          <w:szCs w:val="20"/>
        </w:rPr>
      </w:pPr>
      <w:r w:rsidRPr="00D8272E">
        <w:rPr>
          <w:rFonts w:ascii="Verdana" w:hAnsi="Verdana" w:cs="Tahoma"/>
          <w:b/>
          <w:bCs/>
          <w:sz w:val="20"/>
          <w:szCs w:val="20"/>
        </w:rPr>
        <w:t>7. RESULTADO ESPERADO</w:t>
      </w:r>
    </w:p>
    <w:p w14:paraId="4102092C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 w:firstLine="423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7.1GMUD: Solicitação de mudança criada.</w:t>
      </w:r>
    </w:p>
    <w:p w14:paraId="0626A332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 w:firstLine="423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7.2Mandante SAP:</w:t>
      </w:r>
    </w:p>
    <w:p w14:paraId="134F7036" w14:textId="77777777" w:rsidR="00AB1A82" w:rsidRPr="00080728" w:rsidRDefault="00AB1A82" w:rsidP="00AB1A82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9908030" w14:textId="77777777" w:rsidR="00AB1A82" w:rsidRPr="00080728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8. DOCUMENTOS CITADOS</w:t>
      </w:r>
    </w:p>
    <w:p w14:paraId="67929098" w14:textId="77777777" w:rsidR="00AB1A82" w:rsidRPr="009D71CA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Arial"/>
          <w:snapToGrid w:val="0"/>
          <w:color w:val="000000" w:themeColor="text1"/>
          <w:sz w:val="20"/>
          <w:szCs w:val="20"/>
        </w:rPr>
      </w:pPr>
      <w:r w:rsidRPr="009D71CA">
        <w:rPr>
          <w:rFonts w:ascii="Verdana" w:hAnsi="Verdana" w:cs="Arial"/>
          <w:snapToGrid w:val="0"/>
          <w:color w:val="000000" w:themeColor="text1"/>
          <w:sz w:val="20"/>
          <w:szCs w:val="20"/>
        </w:rPr>
        <w:t>NORMA: NM - 0304</w:t>
      </w:r>
    </w:p>
    <w:p w14:paraId="7CC20B47" w14:textId="77777777" w:rsidR="00AB1A82" w:rsidRDefault="00AB1A82" w:rsidP="00AB1A82">
      <w:pPr>
        <w:spacing w:after="0"/>
        <w:ind w:right="-426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3B37B0DC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9. ANEXOS</w:t>
      </w:r>
    </w:p>
    <w:p w14:paraId="6288AA62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2FFD4FDD" w14:textId="77777777" w:rsidR="00AB1A82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Arial"/>
          <w:snapToGrid w:val="0"/>
          <w:sz w:val="20"/>
          <w:szCs w:val="20"/>
        </w:rPr>
      </w:pPr>
    </w:p>
    <w:p w14:paraId="23ED9818" w14:textId="77777777" w:rsidR="00AB1A82" w:rsidRPr="00080728" w:rsidRDefault="00AB1A82" w:rsidP="00AB1A82">
      <w:pPr>
        <w:pStyle w:val="PargrafodaLista"/>
        <w:autoSpaceDE w:val="0"/>
        <w:autoSpaceDN w:val="0"/>
        <w:adjustRightInd w:val="0"/>
        <w:spacing w:after="0"/>
        <w:ind w:left="993"/>
        <w:rPr>
          <w:rFonts w:ascii="Tahoma" w:hAnsi="Tahoma" w:cs="Tahoma"/>
          <w:b/>
          <w:bCs/>
          <w:sz w:val="18"/>
          <w:szCs w:val="18"/>
        </w:rPr>
      </w:pPr>
    </w:p>
    <w:p w14:paraId="6CF09D25" w14:textId="77777777" w:rsidR="00AB1A82" w:rsidRPr="00080728" w:rsidRDefault="00AB1A82" w:rsidP="00AB1A82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65C978C5" w14:textId="77777777" w:rsidR="00AB1A82" w:rsidRDefault="00AB1A82" w:rsidP="00AB1A82">
      <w:pPr>
        <w:autoSpaceDE w:val="0"/>
        <w:autoSpaceDN w:val="0"/>
        <w:adjustRightInd w:val="0"/>
        <w:spacing w:after="0"/>
        <w:ind w:left="285" w:firstLine="708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>10. REGISTROS</w:t>
      </w:r>
    </w:p>
    <w:p w14:paraId="7D2AFFCB" w14:textId="77777777" w:rsidR="00AB1A82" w:rsidRDefault="00AB1A82" w:rsidP="00AB1A82">
      <w:pPr>
        <w:autoSpaceDE w:val="0"/>
        <w:autoSpaceDN w:val="0"/>
        <w:adjustRightInd w:val="0"/>
        <w:spacing w:after="0"/>
        <w:ind w:left="285" w:firstLine="708"/>
        <w:jc w:val="both"/>
        <w:rPr>
          <w:rFonts w:ascii="Verdana" w:hAnsi="Verdana" w:cs="Tahoma"/>
          <w:b/>
          <w:bCs/>
          <w:sz w:val="20"/>
          <w:szCs w:val="20"/>
        </w:rPr>
      </w:pPr>
    </w:p>
    <w:tbl>
      <w:tblPr>
        <w:tblStyle w:val="Tabelacomgrade"/>
        <w:tblW w:w="1134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276"/>
        <w:gridCol w:w="1228"/>
        <w:gridCol w:w="1701"/>
        <w:gridCol w:w="1276"/>
        <w:gridCol w:w="1276"/>
        <w:gridCol w:w="1748"/>
        <w:gridCol w:w="1276"/>
      </w:tblGrid>
      <w:tr w:rsidR="00A1440C" w:rsidRPr="00D23B56" w14:paraId="5C1AE5B3" w14:textId="77777777" w:rsidTr="00E51E9E">
        <w:tc>
          <w:tcPr>
            <w:tcW w:w="1560" w:type="dxa"/>
            <w:shd w:val="clear" w:color="auto" w:fill="FDE9D9" w:themeFill="accent6" w:themeFillTint="33"/>
            <w:vAlign w:val="center"/>
          </w:tcPr>
          <w:p w14:paraId="75A413F7" w14:textId="13F83698" w:rsidR="00A1440C" w:rsidRPr="00D23B56" w:rsidRDefault="00A1440C" w:rsidP="00A1440C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71718725" w14:textId="77777777" w:rsidR="00A1440C" w:rsidRPr="005959D4" w:rsidRDefault="00A1440C" w:rsidP="00A1440C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156E2729" w14:textId="2B5A94D9" w:rsidR="00A1440C" w:rsidRPr="00D23B56" w:rsidRDefault="00A1440C" w:rsidP="00A1440C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228" w:type="dxa"/>
            <w:shd w:val="clear" w:color="auto" w:fill="FDE9D9" w:themeFill="accent6" w:themeFillTint="33"/>
            <w:vAlign w:val="center"/>
          </w:tcPr>
          <w:p w14:paraId="3DE10F96" w14:textId="08B097EC" w:rsidR="00A1440C" w:rsidRPr="00D23B56" w:rsidRDefault="00A1440C" w:rsidP="00A1440C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701" w:type="dxa"/>
            <w:shd w:val="clear" w:color="auto" w:fill="FDE9D9" w:themeFill="accent6" w:themeFillTint="33"/>
            <w:vAlign w:val="center"/>
          </w:tcPr>
          <w:p w14:paraId="7B3DCDC0" w14:textId="77777777" w:rsidR="00A1440C" w:rsidRDefault="00A1440C" w:rsidP="00A1440C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7E1FB01A" w14:textId="0D0B2960" w:rsidR="00A1440C" w:rsidRPr="00D23B56" w:rsidRDefault="00A1440C" w:rsidP="00A1440C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20B3C1A5" w14:textId="0DFADDD1" w:rsidR="00A1440C" w:rsidRPr="00D23B56" w:rsidRDefault="00A1440C" w:rsidP="00A1440C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2B189582" w14:textId="13B0F434" w:rsidR="00A1440C" w:rsidRPr="00D23B56" w:rsidRDefault="00A1440C" w:rsidP="00A1440C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748" w:type="dxa"/>
            <w:shd w:val="clear" w:color="auto" w:fill="FDE9D9" w:themeFill="accent6" w:themeFillTint="33"/>
            <w:vAlign w:val="center"/>
          </w:tcPr>
          <w:p w14:paraId="692C6967" w14:textId="2425ECDF" w:rsidR="00A1440C" w:rsidRPr="00D23B56" w:rsidRDefault="00A1440C" w:rsidP="00A1440C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67D471B4" w14:textId="4BB51849" w:rsidR="00A1440C" w:rsidRPr="00D23B56" w:rsidRDefault="00A1440C" w:rsidP="00A1440C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AB1A82" w:rsidRPr="00F47EE9" w14:paraId="47D72830" w14:textId="77777777" w:rsidTr="00F27531">
        <w:trPr>
          <w:trHeight w:val="927"/>
        </w:trPr>
        <w:tc>
          <w:tcPr>
            <w:tcW w:w="1560" w:type="dxa"/>
          </w:tcPr>
          <w:p w14:paraId="0EEADFAB" w14:textId="77777777" w:rsidR="00AB1A82" w:rsidRPr="00F47EE9" w:rsidRDefault="00AB1A82" w:rsidP="00F2753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ID XXXXX no #atendimentoTD</w:t>
            </w:r>
          </w:p>
        </w:tc>
        <w:tc>
          <w:tcPr>
            <w:tcW w:w="1276" w:type="dxa"/>
          </w:tcPr>
          <w:p w14:paraId="63935C37" w14:textId="77777777" w:rsidR="00AB1A82" w:rsidRPr="00F47EE9" w:rsidRDefault="00AB1A82" w:rsidP="00F2753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 xml:space="preserve">GTD.05.003 </w:t>
            </w:r>
            <w:r w:rsidRPr="00F47EE9">
              <w:rPr>
                <w:rFonts w:ascii="Verdana" w:hAnsi="Verdana"/>
                <w:sz w:val="14"/>
                <w:szCs w:val="20"/>
              </w:rPr>
              <w:t>Gestão de mudanças</w:t>
            </w:r>
            <w:r>
              <w:rPr>
                <w:rFonts w:ascii="Verdana" w:hAnsi="Verdana"/>
                <w:sz w:val="14"/>
                <w:szCs w:val="20"/>
              </w:rPr>
              <w:t xml:space="preserve"> e configuração</w:t>
            </w:r>
          </w:p>
        </w:tc>
        <w:tc>
          <w:tcPr>
            <w:tcW w:w="1228" w:type="dxa"/>
          </w:tcPr>
          <w:p w14:paraId="2745938E" w14:textId="77777777" w:rsidR="00AB1A82" w:rsidRPr="00F47EE9" w:rsidRDefault="00AB1A82" w:rsidP="00F2753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Infraestrutura</w:t>
            </w:r>
          </w:p>
        </w:tc>
        <w:tc>
          <w:tcPr>
            <w:tcW w:w="1701" w:type="dxa"/>
          </w:tcPr>
          <w:p w14:paraId="333A85CE" w14:textId="77777777" w:rsidR="00AB1A82" w:rsidRPr="00F47EE9" w:rsidRDefault="00AB1A82" w:rsidP="00F2753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Natura Lapa (E-Business Park)</w:t>
            </w:r>
          </w:p>
        </w:tc>
        <w:tc>
          <w:tcPr>
            <w:tcW w:w="1276" w:type="dxa"/>
          </w:tcPr>
          <w:p w14:paraId="672BF3CB" w14:textId="77777777" w:rsidR="00AB1A82" w:rsidRPr="00F47EE9" w:rsidRDefault="00AB1A82" w:rsidP="00F2753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tdinterativa</w:t>
            </w:r>
            <w:r w:rsidRPr="00F47EE9">
              <w:rPr>
                <w:rFonts w:ascii="Verdana" w:hAnsi="Verdana"/>
                <w:sz w:val="14"/>
                <w:szCs w:val="20"/>
              </w:rPr>
              <w:t>.natura.net</w:t>
            </w:r>
          </w:p>
        </w:tc>
        <w:tc>
          <w:tcPr>
            <w:tcW w:w="1276" w:type="dxa"/>
          </w:tcPr>
          <w:p w14:paraId="1C34A949" w14:textId="77777777" w:rsidR="00AB1A82" w:rsidRPr="00F47EE9" w:rsidRDefault="00AB1A82" w:rsidP="00F2753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Permanente</w:t>
            </w:r>
          </w:p>
        </w:tc>
        <w:tc>
          <w:tcPr>
            <w:tcW w:w="1748" w:type="dxa"/>
          </w:tcPr>
          <w:p w14:paraId="2B4F16A2" w14:textId="77777777" w:rsidR="00AB1A82" w:rsidRPr="00F47EE9" w:rsidRDefault="00AB1A82" w:rsidP="00F2753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B</w:t>
            </w:r>
            <w:r w:rsidRPr="00F47EE9">
              <w:rPr>
                <w:rFonts w:ascii="Verdana" w:hAnsi="Verdana"/>
                <w:sz w:val="14"/>
                <w:szCs w:val="20"/>
              </w:rPr>
              <w:t>ackup</w:t>
            </w:r>
          </w:p>
        </w:tc>
        <w:tc>
          <w:tcPr>
            <w:tcW w:w="1276" w:type="dxa"/>
          </w:tcPr>
          <w:p w14:paraId="142418C6" w14:textId="77777777" w:rsidR="00AB1A82" w:rsidRPr="00F47EE9" w:rsidRDefault="00AB1A82" w:rsidP="00F2753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Manter</w:t>
            </w:r>
          </w:p>
        </w:tc>
      </w:tr>
    </w:tbl>
    <w:p w14:paraId="242DA57C" w14:textId="77777777" w:rsidR="00AB1A82" w:rsidRPr="00E40D3F" w:rsidRDefault="00AB1A82" w:rsidP="00AB1A8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692D9BAD" w14:textId="77777777" w:rsidR="008325F7" w:rsidRPr="00AB1A82" w:rsidRDefault="008325F7" w:rsidP="00AB1A82">
      <w:pPr>
        <w:autoSpaceDE w:val="0"/>
        <w:autoSpaceDN w:val="0"/>
        <w:adjustRightInd w:val="0"/>
        <w:spacing w:after="0"/>
        <w:ind w:left="709"/>
        <w:rPr>
          <w:rFonts w:ascii="Tms Rmn" w:hAnsi="Tms Rmn"/>
          <w:sz w:val="24"/>
          <w:szCs w:val="24"/>
        </w:rPr>
      </w:pPr>
    </w:p>
    <w:sectPr w:rsidR="008325F7" w:rsidRPr="00AB1A82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548AB"/>
    <w:multiLevelType w:val="hybridMultilevel"/>
    <w:tmpl w:val="637AA9E4"/>
    <w:lvl w:ilvl="0" w:tplc="0416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>
    <w:nsid w:val="047C3AC1"/>
    <w:multiLevelType w:val="hybridMultilevel"/>
    <w:tmpl w:val="604E0DD6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>
    <w:nsid w:val="09565E44"/>
    <w:multiLevelType w:val="hybridMultilevel"/>
    <w:tmpl w:val="7594212C"/>
    <w:lvl w:ilvl="0" w:tplc="0416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>
    <w:nsid w:val="0B237C08"/>
    <w:multiLevelType w:val="multilevel"/>
    <w:tmpl w:val="3BAED6D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3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1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3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1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89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9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72" w:hanging="2520"/>
      </w:pPr>
      <w:rPr>
        <w:rFonts w:hint="default"/>
      </w:rPr>
    </w:lvl>
  </w:abstractNum>
  <w:abstractNum w:abstractNumId="4">
    <w:nsid w:val="0CBA67AD"/>
    <w:multiLevelType w:val="hybridMultilevel"/>
    <w:tmpl w:val="4476BE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7A2571"/>
    <w:multiLevelType w:val="hybridMultilevel"/>
    <w:tmpl w:val="196823E6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>
    <w:nsid w:val="16BA1927"/>
    <w:multiLevelType w:val="hybridMultilevel"/>
    <w:tmpl w:val="DB8E64F0"/>
    <w:lvl w:ilvl="0" w:tplc="0416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>
    <w:nsid w:val="1B5964D2"/>
    <w:multiLevelType w:val="hybridMultilevel"/>
    <w:tmpl w:val="33A0FFD2"/>
    <w:lvl w:ilvl="0" w:tplc="0416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>
    <w:nsid w:val="411748D2"/>
    <w:multiLevelType w:val="hybridMultilevel"/>
    <w:tmpl w:val="BB8207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BC34AC"/>
    <w:multiLevelType w:val="hybridMultilevel"/>
    <w:tmpl w:val="44FA9CFC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>
    <w:nsid w:val="50E529C0"/>
    <w:multiLevelType w:val="hybridMultilevel"/>
    <w:tmpl w:val="D0F4B35A"/>
    <w:lvl w:ilvl="0" w:tplc="0416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1">
    <w:nsid w:val="543D64A4"/>
    <w:multiLevelType w:val="hybridMultilevel"/>
    <w:tmpl w:val="E7B213A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>
    <w:nsid w:val="576D37BE"/>
    <w:multiLevelType w:val="hybridMultilevel"/>
    <w:tmpl w:val="4D2AC89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59086359"/>
    <w:multiLevelType w:val="hybridMultilevel"/>
    <w:tmpl w:val="A6105E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7B36DC"/>
    <w:multiLevelType w:val="hybridMultilevel"/>
    <w:tmpl w:val="CDEC4F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857DE3"/>
    <w:multiLevelType w:val="hybridMultilevel"/>
    <w:tmpl w:val="AE4E6C9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>
    <w:nsid w:val="68F55BDE"/>
    <w:multiLevelType w:val="hybridMultilevel"/>
    <w:tmpl w:val="57C6BCC2"/>
    <w:lvl w:ilvl="0" w:tplc="0416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>
    <w:nsid w:val="6D215973"/>
    <w:multiLevelType w:val="hybridMultilevel"/>
    <w:tmpl w:val="08BE9B80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>
    <w:nsid w:val="72073457"/>
    <w:multiLevelType w:val="hybridMultilevel"/>
    <w:tmpl w:val="218E9CB8"/>
    <w:lvl w:ilvl="0" w:tplc="0416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>
    <w:nsid w:val="7AF30849"/>
    <w:multiLevelType w:val="hybridMultilevel"/>
    <w:tmpl w:val="8E0040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062E4C"/>
    <w:multiLevelType w:val="hybridMultilevel"/>
    <w:tmpl w:val="B470C49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4"/>
  </w:num>
  <w:num w:numId="5">
    <w:abstractNumId w:val="17"/>
  </w:num>
  <w:num w:numId="6">
    <w:abstractNumId w:val="12"/>
  </w:num>
  <w:num w:numId="7">
    <w:abstractNumId w:val="0"/>
  </w:num>
  <w:num w:numId="8">
    <w:abstractNumId w:val="18"/>
  </w:num>
  <w:num w:numId="9">
    <w:abstractNumId w:val="7"/>
  </w:num>
  <w:num w:numId="10">
    <w:abstractNumId w:val="2"/>
  </w:num>
  <w:num w:numId="11">
    <w:abstractNumId w:val="6"/>
  </w:num>
  <w:num w:numId="12">
    <w:abstractNumId w:val="16"/>
  </w:num>
  <w:num w:numId="13">
    <w:abstractNumId w:val="10"/>
  </w:num>
  <w:num w:numId="14">
    <w:abstractNumId w:val="1"/>
  </w:num>
  <w:num w:numId="15">
    <w:abstractNumId w:val="15"/>
  </w:num>
  <w:num w:numId="16">
    <w:abstractNumId w:val="20"/>
  </w:num>
  <w:num w:numId="17">
    <w:abstractNumId w:val="5"/>
  </w:num>
  <w:num w:numId="18">
    <w:abstractNumId w:val="11"/>
  </w:num>
  <w:num w:numId="19">
    <w:abstractNumId w:val="4"/>
  </w:num>
  <w:num w:numId="20">
    <w:abstractNumId w:val="13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207"/>
    <w:rsid w:val="00021815"/>
    <w:rsid w:val="00027AE9"/>
    <w:rsid w:val="0004619A"/>
    <w:rsid w:val="000738EF"/>
    <w:rsid w:val="001003A3"/>
    <w:rsid w:val="00110207"/>
    <w:rsid w:val="00187BA8"/>
    <w:rsid w:val="001E0D9E"/>
    <w:rsid w:val="002024E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31AE3"/>
    <w:rsid w:val="00573C24"/>
    <w:rsid w:val="00584E6B"/>
    <w:rsid w:val="00594804"/>
    <w:rsid w:val="005A7098"/>
    <w:rsid w:val="006108C4"/>
    <w:rsid w:val="006A271F"/>
    <w:rsid w:val="0072262B"/>
    <w:rsid w:val="0079715E"/>
    <w:rsid w:val="008325F7"/>
    <w:rsid w:val="00891023"/>
    <w:rsid w:val="008A7D0A"/>
    <w:rsid w:val="00951778"/>
    <w:rsid w:val="009E798C"/>
    <w:rsid w:val="00A1440C"/>
    <w:rsid w:val="00AB1A82"/>
    <w:rsid w:val="00AB1A9E"/>
    <w:rsid w:val="00B6729D"/>
    <w:rsid w:val="00B76CD8"/>
    <w:rsid w:val="00C0527C"/>
    <w:rsid w:val="00C33523"/>
    <w:rsid w:val="00C77D8A"/>
    <w:rsid w:val="00CC5C81"/>
    <w:rsid w:val="00CE79A2"/>
    <w:rsid w:val="00D76932"/>
    <w:rsid w:val="00D84142"/>
    <w:rsid w:val="00D94096"/>
    <w:rsid w:val="00E22141"/>
    <w:rsid w:val="00E411DC"/>
    <w:rsid w:val="00F21EFF"/>
    <w:rsid w:val="00F6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E89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2214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22141"/>
    <w:rPr>
      <w:color w:val="0000FF" w:themeColor="hyperlink"/>
      <w:u w:val="single"/>
    </w:rPr>
  </w:style>
  <w:style w:type="paragraph" w:customStyle="1" w:styleId="Default">
    <w:name w:val="Default"/>
    <w:rsid w:val="00C33523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2214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22141"/>
    <w:rPr>
      <w:color w:val="0000FF" w:themeColor="hyperlink"/>
      <w:u w:val="single"/>
    </w:rPr>
  </w:style>
  <w:style w:type="paragraph" w:customStyle="1" w:styleId="Default">
    <w:name w:val="Default"/>
    <w:rsid w:val="00C33523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fontTable" Target="fontTable.xml"/><Relationship Id="rId7" Type="http://schemas.microsoft.com/office/2007/relationships/stylesWithEffects" Target="stylesWithEffect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1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7.jpe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hyperlink" Target="http://gmud.natura.net/Documentos/GMUD-MatrizDeAprova%C3%A7%C3%A3o.pdf" TargetMode="External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6.jpeg"/><Relationship Id="rId61" Type="http://schemas.openxmlformats.org/officeDocument/2006/relationships/image" Target="media/image50.jpe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49.jpeg"/><Relationship Id="rId65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cid:image001.png@01CFFEAC.ADF1AAC0" TargetMode="External"/><Relationship Id="rId64" Type="http://schemas.openxmlformats.org/officeDocument/2006/relationships/glossaryDocument" Target="glossary/document.xml"/><Relationship Id="rId8" Type="http://schemas.openxmlformats.org/officeDocument/2006/relationships/settings" Target="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957A6AE5A774574BAA3C72B3CD5ED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A2C0BF-2737-4988-B914-9185229A2182}"/>
      </w:docPartPr>
      <w:docPartBody>
        <w:p w:rsidR="007A5F70" w:rsidRDefault="007A5F70">
          <w:pPr>
            <w:pStyle w:val="A957A6AE5A774574BAA3C72B3CD5EDC3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EEAF31E707EA40DF88FA95800664E5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B82FE1-0E71-4D23-8353-79D46342B1ED}"/>
      </w:docPartPr>
      <w:docPartBody>
        <w:p w:rsidR="007A5F70" w:rsidRDefault="007A5F70">
          <w:pPr>
            <w:pStyle w:val="EEAF31E707EA40DF88FA95800664E549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FFF25AC0FE054C63829B8DE1B673AB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F1B8F3-1944-4CDF-9181-5D9589F4D3FA}"/>
      </w:docPartPr>
      <w:docPartBody>
        <w:p w:rsidR="007A5F70" w:rsidRDefault="007A5F70">
          <w:pPr>
            <w:pStyle w:val="FFF25AC0FE054C63829B8DE1B673AB50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C52D55F276644E3486DE400215F129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02B2A4-CD80-4826-AF1A-F308264D2B32}"/>
      </w:docPartPr>
      <w:docPartBody>
        <w:p w:rsidR="007A5F70" w:rsidRDefault="007A5F70">
          <w:pPr>
            <w:pStyle w:val="C52D55F276644E3486DE400215F12903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F70"/>
    <w:rsid w:val="007A5F70"/>
    <w:rsid w:val="0096026A"/>
    <w:rsid w:val="009F3CD8"/>
    <w:rsid w:val="00AE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E35E3"/>
    <w:rPr>
      <w:color w:val="808080"/>
    </w:rPr>
  </w:style>
  <w:style w:type="paragraph" w:customStyle="1" w:styleId="A957A6AE5A774574BAA3C72B3CD5EDC3">
    <w:name w:val="A957A6AE5A774574BAA3C72B3CD5EDC3"/>
  </w:style>
  <w:style w:type="paragraph" w:customStyle="1" w:styleId="EEAF31E707EA40DF88FA95800664E549">
    <w:name w:val="EEAF31E707EA40DF88FA95800664E549"/>
  </w:style>
  <w:style w:type="paragraph" w:customStyle="1" w:styleId="FFF25AC0FE054C63829B8DE1B673AB50">
    <w:name w:val="FFF25AC0FE054C63829B8DE1B673AB50"/>
  </w:style>
  <w:style w:type="paragraph" w:customStyle="1" w:styleId="C52D55F276644E3486DE400215F12903">
    <w:name w:val="C52D55F276644E3486DE400215F12903"/>
  </w:style>
  <w:style w:type="paragraph" w:customStyle="1" w:styleId="C16F40C1BD2B48B78CADDE304500154E">
    <w:name w:val="C16F40C1BD2B48B78CADDE304500154E"/>
    <w:rsid w:val="009F3CD8"/>
  </w:style>
  <w:style w:type="paragraph" w:customStyle="1" w:styleId="49B82029E7924883B5FB314A6E7F4D1D">
    <w:name w:val="49B82029E7924883B5FB314A6E7F4D1D"/>
    <w:rsid w:val="009F3CD8"/>
  </w:style>
  <w:style w:type="paragraph" w:customStyle="1" w:styleId="6D187F7B5A9F43AF902C0D96D96E97D5">
    <w:name w:val="6D187F7B5A9F43AF902C0D96D96E97D5"/>
    <w:rsid w:val="00AE35E3"/>
  </w:style>
  <w:style w:type="paragraph" w:customStyle="1" w:styleId="6777038C3F5048138BAA977E804E592B">
    <w:name w:val="6777038C3F5048138BAA977E804E592B"/>
    <w:rsid w:val="00AE35E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E35E3"/>
    <w:rPr>
      <w:color w:val="808080"/>
    </w:rPr>
  </w:style>
  <w:style w:type="paragraph" w:customStyle="1" w:styleId="A957A6AE5A774574BAA3C72B3CD5EDC3">
    <w:name w:val="A957A6AE5A774574BAA3C72B3CD5EDC3"/>
  </w:style>
  <w:style w:type="paragraph" w:customStyle="1" w:styleId="EEAF31E707EA40DF88FA95800664E549">
    <w:name w:val="EEAF31E707EA40DF88FA95800664E549"/>
  </w:style>
  <w:style w:type="paragraph" w:customStyle="1" w:styleId="FFF25AC0FE054C63829B8DE1B673AB50">
    <w:name w:val="FFF25AC0FE054C63829B8DE1B673AB50"/>
  </w:style>
  <w:style w:type="paragraph" w:customStyle="1" w:styleId="C52D55F276644E3486DE400215F12903">
    <w:name w:val="C52D55F276644E3486DE400215F12903"/>
  </w:style>
  <w:style w:type="paragraph" w:customStyle="1" w:styleId="C16F40C1BD2B48B78CADDE304500154E">
    <w:name w:val="C16F40C1BD2B48B78CADDE304500154E"/>
    <w:rsid w:val="009F3CD8"/>
  </w:style>
  <w:style w:type="paragraph" w:customStyle="1" w:styleId="49B82029E7924883B5FB314A6E7F4D1D">
    <w:name w:val="49B82029E7924883B5FB314A6E7F4D1D"/>
    <w:rsid w:val="009F3CD8"/>
  </w:style>
  <w:style w:type="paragraph" w:customStyle="1" w:styleId="6D187F7B5A9F43AF902C0D96D96E97D5">
    <w:name w:val="6D187F7B5A9F43AF902C0D96D96E97D5"/>
    <w:rsid w:val="00AE35E3"/>
  </w:style>
  <w:style w:type="paragraph" w:customStyle="1" w:styleId="6777038C3F5048138BAA977E804E592B">
    <w:name w:val="6777038C3F5048138BAA977E804E592B"/>
    <w:rsid w:val="00AE35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SOLANGE CRISTINA SANTOS BATISTA DIAS</DisplayName>
        <AccountId>7247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NATURABR\mvmarque</DisplayName>
        <AccountId>2263</AccountId>
        <AccountType/>
      </UserInfo>
    </Aprovadores>
    <approvedVersion xmlns="f26919fd-1615-4d88-839c-06ef217dfe47">4.0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>SOLANGE CRISTINA SANTOS BATISTA DIAS</DisplayName>
        <AccountId>7247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IT-2324</C_x00f3_digo>
    <Site xmlns="f26919fd-1615-4d88-839c-06ef217dfe47">Brasil</Site>
    <Data_x0020_de_x0020_Vencimento xmlns="f26919fd-1615-4d88-839c-06ef217dfe47">2016-12-15T19:36:39+00:00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2014-12-15T19:36:39+00:00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Props1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40F62F90-DDD9-42CD-889C-D3295130B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09ABFB9-1482-4093-82CD-91B84F4223BD}">
  <ds:schemaRefs>
    <ds:schemaRef ds:uri="f26919fd-1615-4d88-839c-06ef217dfe47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121446a2-a8cc-47de-862f-9881eb6a8671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0</TotalTime>
  <Pages>21</Pages>
  <Words>3159</Words>
  <Characters>17061</Characters>
  <Application>Microsoft Office Word</Application>
  <DocSecurity>4</DocSecurity>
  <Lines>142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Preencher a solicitação de mudança (SM)</vt:lpstr>
      <vt:lpstr/>
    </vt:vector>
  </TitlesOfParts>
  <Company>Natura</Company>
  <LinksUpToDate>false</LinksUpToDate>
  <CharactersWithSpaces>20180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Preencher a solicitação de mudança (SM)</dc:title>
  <dc:creator>elima</dc:creator>
  <cp:lastModifiedBy>mvmarque</cp:lastModifiedBy>
  <cp:revision>2</cp:revision>
  <dcterms:created xsi:type="dcterms:W3CDTF">2015-06-09T21:06:00Z</dcterms:created>
  <dcterms:modified xsi:type="dcterms:W3CDTF">2015-06-09T21:06:00Z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15/12/2014 17:36:39: O documento foi revisado devido a mudança da ferramenta de Gestão de Mudanças.</vt:lpwstr>
  </property>
  <property fmtid="{D5CDD505-2E9C-101B-9397-08002B2CF9AE}" pid="7" name="WorkflowChangePath">
    <vt:lpwstr>b81220e9-78b4-4273-b219-e30eb124979f,2;b81220e9-78b4-4273-b219-e30eb124979f,5;b81220e9-78b4-4273-b219-e30eb124979f,7;b81220e9-78b4-4273-b219-e30eb124979f,10;b81220e9-78b4-4273-b219-e30eb124979f,16;b81220e9-78b4-4273-b219-e30eb124979f,18;b81220e9-78b4-4273</vt:lpwstr>
  </property>
</Properties>
</file>