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1995"/>
        <w:gridCol w:w="1657"/>
        <w:gridCol w:w="1134"/>
        <w:gridCol w:w="2268"/>
        <w:gridCol w:w="1559"/>
      </w:tblGrid>
      <w:tr w:rsidR="00952AB6" w:rsidRPr="00E50E38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5"/>
            <w:shd w:val="clear" w:color="auto" w:fill="365F91" w:themeFill="accent1" w:themeFillShade="BF"/>
          </w:tcPr>
          <w:p w:rsidR="00952AB6" w:rsidRPr="00E50E38" w:rsidRDefault="00952AB6" w:rsidP="00064194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bookmarkStart w:id="0" w:name="_GoBack"/>
            <w:bookmarkEnd w:id="0"/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I</w:t>
            </w:r>
            <w:r w:rsidR="00064194"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DENTIFICAÇÃO</w:t>
            </w:r>
          </w:p>
        </w:tc>
      </w:tr>
      <w:tr w:rsidR="00095BF8" w:rsidRPr="00E50E38" w:rsidTr="00B46346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96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095BF8" w:rsidRPr="00E50E38" w:rsidRDefault="00095BF8" w:rsidP="00867227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1657" w:type="dxa"/>
            <w:shd w:val="clear" w:color="auto" w:fill="F2F2F2" w:themeFill="background1" w:themeFillShade="F2"/>
          </w:tcPr>
          <w:p w:rsidR="00095BF8" w:rsidRPr="00E50E38" w:rsidRDefault="00095BF8" w:rsidP="006042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2</w:t>
            </w:r>
            <w:r w:rsidR="00E43AE2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9</w:t>
            </w: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/09/2016</w:t>
            </w:r>
          </w:p>
        </w:tc>
      </w:tr>
      <w:tr w:rsidR="001524A0" w:rsidRPr="00E50E38" w:rsidTr="00B46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E50E38" w:rsidRDefault="001524A0" w:rsidP="001524A0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Local</w:t>
            </w:r>
          </w:p>
        </w:tc>
        <w:tc>
          <w:tcPr>
            <w:tcW w:w="6618" w:type="dxa"/>
            <w:gridSpan w:val="4"/>
            <w:shd w:val="clear" w:color="auto" w:fill="F2F2F2" w:themeFill="background1" w:themeFillShade="F2"/>
          </w:tcPr>
          <w:p w:rsidR="001524A0" w:rsidRPr="00E50E38" w:rsidRDefault="00581613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Smiles</w:t>
            </w:r>
          </w:p>
        </w:tc>
      </w:tr>
      <w:tr w:rsidR="001524A0" w:rsidRPr="00E50E38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867227" w:rsidRPr="00E50E38" w:rsidRDefault="001524A0" w:rsidP="00867227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Relator</w:t>
            </w:r>
          </w:p>
        </w:tc>
        <w:tc>
          <w:tcPr>
            <w:tcW w:w="2791" w:type="dxa"/>
            <w:gridSpan w:val="2"/>
            <w:shd w:val="clear" w:color="auto" w:fill="F2F2F2" w:themeFill="background1" w:themeFillShade="F2"/>
          </w:tcPr>
          <w:p w:rsidR="00867227" w:rsidRPr="00E50E38" w:rsidRDefault="00E4605E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Tânia (Chacon Ilimitada)</w:t>
            </w:r>
          </w:p>
        </w:tc>
        <w:tc>
          <w:tcPr>
            <w:tcW w:w="2268" w:type="dxa"/>
            <w:shd w:val="clear" w:color="auto" w:fill="365F91" w:themeFill="accent1" w:themeFillShade="BF"/>
          </w:tcPr>
          <w:p w:rsidR="00867227" w:rsidRPr="00E50E38" w:rsidRDefault="00867227" w:rsidP="008672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Data</w:t>
            </w:r>
            <w:r w:rsidR="001524A0" w:rsidRPr="00E50E3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 xml:space="preserve"> da redação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867227" w:rsidRPr="00E50E38" w:rsidRDefault="00F618E4" w:rsidP="00E43A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2</w:t>
            </w:r>
            <w:r w:rsidR="00E43AE2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9</w:t>
            </w:r>
            <w:r w:rsidR="00581613"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/09/2016</w:t>
            </w:r>
          </w:p>
        </w:tc>
      </w:tr>
    </w:tbl>
    <w:p w:rsidR="00F85689" w:rsidRPr="00E50E38" w:rsidRDefault="00F85689" w:rsidP="00F85689">
      <w:pPr>
        <w:tabs>
          <w:tab w:val="left" w:pos="3720"/>
        </w:tabs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983"/>
        <w:gridCol w:w="7536"/>
      </w:tblGrid>
      <w:tr w:rsidR="001A7B82" w:rsidRPr="00E50E38" w:rsidTr="00BE0259">
        <w:tc>
          <w:tcPr>
            <w:tcW w:w="8647" w:type="dxa"/>
            <w:gridSpan w:val="2"/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PAUTA</w:t>
            </w:r>
          </w:p>
        </w:tc>
      </w:tr>
      <w:tr w:rsidR="001A7B82" w:rsidRPr="00E50E38" w:rsidTr="001A7B82"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ID</w:t>
            </w:r>
          </w:p>
        </w:tc>
        <w:tc>
          <w:tcPr>
            <w:tcW w:w="7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  <w:t>Assunto</w:t>
            </w:r>
          </w:p>
        </w:tc>
      </w:tr>
      <w:tr w:rsidR="00802001" w:rsidRPr="00E50E38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Pr="00E50E38" w:rsidRDefault="00802001" w:rsidP="00802001">
            <w:pPr>
              <w:jc w:val="center"/>
              <w:rPr>
                <w:rFonts w:asciiTheme="minorHAnsi" w:eastAsia="Calibri" w:hAnsiTheme="minorHAnsi" w:cstheme="minorHAnsi"/>
                <w:bCs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Cs/>
                <w:noProof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Pr="00E50E38" w:rsidRDefault="007D1507" w:rsidP="00802001">
            <w:pPr>
              <w:jc w:val="both"/>
              <w:rPr>
                <w:rFonts w:asciiTheme="minorHAnsi" w:eastAsia="Calibr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eastAsia="Calibri" w:hAnsiTheme="minorHAnsi" w:cstheme="minorHAnsi"/>
                <w:noProof/>
                <w:sz w:val="20"/>
                <w:szCs w:val="20"/>
                <w:lang w:eastAsia="pt-BR"/>
              </w:rPr>
              <w:t>Reunião Daily – Sprint 3</w:t>
            </w:r>
          </w:p>
        </w:tc>
      </w:tr>
    </w:tbl>
    <w:tbl>
      <w:tblPr>
        <w:tblStyle w:val="GradeMdia3-nfase5"/>
        <w:tblW w:w="0" w:type="auto"/>
        <w:tblLook w:val="04A0" w:firstRow="1" w:lastRow="0" w:firstColumn="1" w:lastColumn="0" w:noHBand="0" w:noVBand="1"/>
      </w:tblPr>
      <w:tblGrid>
        <w:gridCol w:w="8485"/>
      </w:tblGrid>
      <w:tr w:rsidR="00064194" w:rsidRPr="00E50E38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365F91" w:themeFill="accent1" w:themeFillShade="BF"/>
          </w:tcPr>
          <w:p w:rsidR="00064194" w:rsidRPr="00E50E38" w:rsidRDefault="00064194" w:rsidP="000F29AC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ASSUNTOS ABORDADOS</w:t>
            </w:r>
          </w:p>
        </w:tc>
      </w:tr>
      <w:tr w:rsidR="00B143DE" w:rsidRPr="00E50E38" w:rsidTr="00064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F2F2F2" w:themeFill="background1" w:themeFillShade="F2"/>
          </w:tcPr>
          <w:p w:rsidR="00064194" w:rsidRDefault="00901A68" w:rsidP="00901A6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Leonardo</w:t>
            </w:r>
            <w:r w:rsidR="006C6FBE"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6C6FBE"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Cestarolli</w:t>
            </w:r>
            <w:proofErr w:type="spellEnd"/>
          </w:p>
          <w:p w:rsidR="00F618E4" w:rsidRPr="003A243C" w:rsidRDefault="00E43AE2" w:rsidP="003A243C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Bluekai</w:t>
            </w:r>
            <w:proofErr w:type="spellEnd"/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em andamento - (provável entrega nesta Sprint)</w:t>
            </w:r>
          </w:p>
          <w:p w:rsidR="00095BF8" w:rsidRPr="00E50E38" w:rsidRDefault="00095BF8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6C6FBE" w:rsidRDefault="006C6FBE" w:rsidP="006C6FB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Fernando </w:t>
            </w:r>
            <w:proofErr w:type="spellStart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Akimoto</w:t>
            </w:r>
            <w:proofErr w:type="spellEnd"/>
          </w:p>
          <w:p w:rsidR="00BA725B" w:rsidRDefault="00E43AE2" w:rsidP="00E43AE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EA146-</w:t>
            </w:r>
            <w:r w:rsidRPr="00E43AE2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Definir solução da melhoria MLS-593 no SOA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finalizado</w:t>
            </w:r>
          </w:p>
          <w:p w:rsidR="00E43AE2" w:rsidRPr="00BA725B" w:rsidRDefault="00E43AE2" w:rsidP="00E43AE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EA156-</w:t>
            </w:r>
            <w:r w:rsidRPr="00E43AE2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Site Mobile - Voucher Emissão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- finalizado</w:t>
            </w:r>
          </w:p>
          <w:p w:rsidR="00095BF8" w:rsidRPr="00E50E38" w:rsidRDefault="00095BF8" w:rsidP="00095BF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95BF8" w:rsidRPr="00E50E38" w:rsidRDefault="00095BF8" w:rsidP="00095BF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Davi </w:t>
            </w:r>
            <w:proofErr w:type="spellStart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Zucon</w:t>
            </w:r>
            <w:proofErr w:type="spellEnd"/>
          </w:p>
          <w:p w:rsidR="003A243C" w:rsidRPr="00E43AE2" w:rsidRDefault="00E43AE2" w:rsidP="00E43AE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APP Fase IV – próxima </w:t>
            </w:r>
            <w:proofErr w:type="spellStart"/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sprint</w:t>
            </w:r>
            <w:proofErr w:type="spellEnd"/>
          </w:p>
          <w:p w:rsidR="00E43AE2" w:rsidRPr="00E50E38" w:rsidRDefault="00E43AE2" w:rsidP="000D6743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D6743" w:rsidRDefault="000D6743" w:rsidP="000D6743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Guilherme Affonso</w:t>
            </w:r>
          </w:p>
          <w:p w:rsidR="00BA725B" w:rsidRDefault="00E43AE2" w:rsidP="00E43AE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EA135 - </w:t>
            </w:r>
            <w:r w:rsidRPr="00E43AE2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PMO248 - TI - Nova tela de recorrência</w:t>
            </w:r>
          </w:p>
          <w:p w:rsidR="00BA725B" w:rsidRDefault="00BA725B" w:rsidP="00BA725B">
            <w:p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</w:p>
          <w:p w:rsidR="00BA725B" w:rsidRDefault="00BA725B" w:rsidP="00BA725B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Fabio</w:t>
            </w:r>
          </w:p>
          <w:p w:rsidR="00BA725B" w:rsidRPr="00BA725B" w:rsidRDefault="00BA725B" w:rsidP="00BA725B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não iniciados</w:t>
            </w:r>
          </w:p>
          <w:p w:rsidR="008C37E8" w:rsidRPr="00E50E38" w:rsidRDefault="008C37E8" w:rsidP="003A243C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</w:tc>
      </w:tr>
    </w:tbl>
    <w:p w:rsidR="00952AB6" w:rsidRDefault="00952AB6" w:rsidP="008F2E1F">
      <w:pPr>
        <w:tabs>
          <w:tab w:val="left" w:pos="3720"/>
        </w:tabs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sectPr w:rsidR="00952AB6" w:rsidSect="00112870">
      <w:headerReference w:type="even" r:id="rId8"/>
      <w:headerReference w:type="default" r:id="rId9"/>
      <w:footerReference w:type="default" r:id="rId10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BDA" w:rsidRDefault="00621BDA">
      <w:r>
        <w:separator/>
      </w:r>
    </w:p>
  </w:endnote>
  <w:endnote w:type="continuationSeparator" w:id="0">
    <w:p w:rsidR="00621BDA" w:rsidRDefault="00621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489"/>
      <w:gridCol w:w="5582"/>
      <w:gridCol w:w="1434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AF30D7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BDA" w:rsidRDefault="00621BDA">
      <w:r>
        <w:separator/>
      </w:r>
    </w:p>
  </w:footnote>
  <w:footnote w:type="continuationSeparator" w:id="0">
    <w:p w:rsidR="00621BDA" w:rsidRDefault="00621B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9E0DC4" w:rsidRPr="00BB6CEE" w:rsidRDefault="009E0DC4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 w:rsidRPr="00BB6CEE">
            <w:rPr>
              <w:b/>
              <w:sz w:val="22"/>
              <w:szCs w:val="22"/>
            </w:rPr>
            <w:t>Ata de Reunião</w:t>
          </w:r>
          <w:r w:rsidR="008A40CA">
            <w:rPr>
              <w:b/>
              <w:sz w:val="22"/>
              <w:szCs w:val="22"/>
            </w:rPr>
            <w:t xml:space="preserve"> de Daily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524D9"/>
    <w:multiLevelType w:val="hybridMultilevel"/>
    <w:tmpl w:val="C58041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4519"/>
    <w:multiLevelType w:val="hybridMultilevel"/>
    <w:tmpl w:val="02502CE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C63FA"/>
    <w:multiLevelType w:val="hybridMultilevel"/>
    <w:tmpl w:val="633A24D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36510F8"/>
    <w:multiLevelType w:val="hybridMultilevel"/>
    <w:tmpl w:val="7348FB50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C93327"/>
    <w:multiLevelType w:val="hybridMultilevel"/>
    <w:tmpl w:val="3B9073C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0C3CE1"/>
    <w:multiLevelType w:val="hybridMultilevel"/>
    <w:tmpl w:val="9A8426F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B11799"/>
    <w:multiLevelType w:val="hybridMultilevel"/>
    <w:tmpl w:val="D7FC67D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08103A"/>
    <w:multiLevelType w:val="hybridMultilevel"/>
    <w:tmpl w:val="8D4650B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643C17"/>
    <w:multiLevelType w:val="hybridMultilevel"/>
    <w:tmpl w:val="14BE378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D21319"/>
    <w:multiLevelType w:val="hybridMultilevel"/>
    <w:tmpl w:val="BF8A82C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540595"/>
    <w:multiLevelType w:val="hybridMultilevel"/>
    <w:tmpl w:val="CB343C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F51BA2"/>
    <w:multiLevelType w:val="hybridMultilevel"/>
    <w:tmpl w:val="B2283D4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EC0FE3"/>
    <w:multiLevelType w:val="hybridMultilevel"/>
    <w:tmpl w:val="5B38D4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B6B37E0"/>
    <w:multiLevelType w:val="hybridMultilevel"/>
    <w:tmpl w:val="B4C8FE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917CDD"/>
    <w:multiLevelType w:val="hybridMultilevel"/>
    <w:tmpl w:val="1CF8DEE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383470"/>
    <w:multiLevelType w:val="hybridMultilevel"/>
    <w:tmpl w:val="F174B7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5668254D"/>
    <w:multiLevelType w:val="hybridMultilevel"/>
    <w:tmpl w:val="5456EE1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07DD6"/>
    <w:multiLevelType w:val="hybridMultilevel"/>
    <w:tmpl w:val="EEF6D36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B770CB"/>
    <w:multiLevelType w:val="hybridMultilevel"/>
    <w:tmpl w:val="CB4468F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BE36C78"/>
    <w:multiLevelType w:val="hybridMultilevel"/>
    <w:tmpl w:val="1096BD1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982833"/>
    <w:multiLevelType w:val="hybridMultilevel"/>
    <w:tmpl w:val="E768374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172DF3"/>
    <w:multiLevelType w:val="hybridMultilevel"/>
    <w:tmpl w:val="FA3A17B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7374EA"/>
    <w:multiLevelType w:val="hybridMultilevel"/>
    <w:tmpl w:val="FB6E6E2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C1F69"/>
    <w:multiLevelType w:val="hybridMultilevel"/>
    <w:tmpl w:val="5710717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134099"/>
    <w:multiLevelType w:val="hybridMultilevel"/>
    <w:tmpl w:val="63ECA91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04A2092"/>
    <w:multiLevelType w:val="hybridMultilevel"/>
    <w:tmpl w:val="5B7AD8E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500BC1"/>
    <w:multiLevelType w:val="hybridMultilevel"/>
    <w:tmpl w:val="37122E0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EAE299D"/>
    <w:multiLevelType w:val="hybridMultilevel"/>
    <w:tmpl w:val="6CA46CC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3"/>
  </w:num>
  <w:num w:numId="5">
    <w:abstractNumId w:val="20"/>
  </w:num>
  <w:num w:numId="6">
    <w:abstractNumId w:val="18"/>
  </w:num>
  <w:num w:numId="7">
    <w:abstractNumId w:val="4"/>
  </w:num>
  <w:num w:numId="8">
    <w:abstractNumId w:val="1"/>
  </w:num>
  <w:num w:numId="9">
    <w:abstractNumId w:val="22"/>
  </w:num>
  <w:num w:numId="10">
    <w:abstractNumId w:val="2"/>
  </w:num>
  <w:num w:numId="11">
    <w:abstractNumId w:val="26"/>
  </w:num>
  <w:num w:numId="12">
    <w:abstractNumId w:val="13"/>
  </w:num>
  <w:num w:numId="13">
    <w:abstractNumId w:val="0"/>
  </w:num>
  <w:num w:numId="14">
    <w:abstractNumId w:val="24"/>
  </w:num>
  <w:num w:numId="15">
    <w:abstractNumId w:val="23"/>
  </w:num>
  <w:num w:numId="16">
    <w:abstractNumId w:val="14"/>
  </w:num>
  <w:num w:numId="17">
    <w:abstractNumId w:val="28"/>
  </w:num>
  <w:num w:numId="18">
    <w:abstractNumId w:val="8"/>
  </w:num>
  <w:num w:numId="19">
    <w:abstractNumId w:val="7"/>
  </w:num>
  <w:num w:numId="20">
    <w:abstractNumId w:val="21"/>
  </w:num>
  <w:num w:numId="21">
    <w:abstractNumId w:val="12"/>
  </w:num>
  <w:num w:numId="22">
    <w:abstractNumId w:val="25"/>
  </w:num>
  <w:num w:numId="23">
    <w:abstractNumId w:val="11"/>
  </w:num>
  <w:num w:numId="24">
    <w:abstractNumId w:val="15"/>
  </w:num>
  <w:num w:numId="25">
    <w:abstractNumId w:val="6"/>
  </w:num>
  <w:num w:numId="26">
    <w:abstractNumId w:val="10"/>
  </w:num>
  <w:num w:numId="27">
    <w:abstractNumId w:val="19"/>
  </w:num>
  <w:num w:numId="28">
    <w:abstractNumId w:val="29"/>
  </w:num>
  <w:num w:numId="29">
    <w:abstractNumId w:val="16"/>
  </w:num>
  <w:num w:numId="30">
    <w:abstractNumId w:val="5"/>
  </w:num>
  <w:num w:numId="31">
    <w:abstractNumId w:val="27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5E"/>
    <w:rsid w:val="00002F93"/>
    <w:rsid w:val="00064194"/>
    <w:rsid w:val="00095BF8"/>
    <w:rsid w:val="000D6743"/>
    <w:rsid w:val="000E0AEF"/>
    <w:rsid w:val="000E0BFD"/>
    <w:rsid w:val="00112870"/>
    <w:rsid w:val="001255ED"/>
    <w:rsid w:val="0012575E"/>
    <w:rsid w:val="001347B6"/>
    <w:rsid w:val="00144BED"/>
    <w:rsid w:val="001524A0"/>
    <w:rsid w:val="001848CA"/>
    <w:rsid w:val="001A7B82"/>
    <w:rsid w:val="00213069"/>
    <w:rsid w:val="002257AA"/>
    <w:rsid w:val="002502D4"/>
    <w:rsid w:val="002567E2"/>
    <w:rsid w:val="00256DB6"/>
    <w:rsid w:val="00272002"/>
    <w:rsid w:val="002750B7"/>
    <w:rsid w:val="00297803"/>
    <w:rsid w:val="002A376B"/>
    <w:rsid w:val="002D549A"/>
    <w:rsid w:val="002E5677"/>
    <w:rsid w:val="002F48C6"/>
    <w:rsid w:val="002F7605"/>
    <w:rsid w:val="00304685"/>
    <w:rsid w:val="00304ABF"/>
    <w:rsid w:val="003161C7"/>
    <w:rsid w:val="00320D0E"/>
    <w:rsid w:val="0032414A"/>
    <w:rsid w:val="003377E0"/>
    <w:rsid w:val="0036082B"/>
    <w:rsid w:val="00365F4F"/>
    <w:rsid w:val="003966D7"/>
    <w:rsid w:val="003A02A5"/>
    <w:rsid w:val="003A243C"/>
    <w:rsid w:val="003C3526"/>
    <w:rsid w:val="003D0127"/>
    <w:rsid w:val="003D4656"/>
    <w:rsid w:val="003D6CC4"/>
    <w:rsid w:val="003E2301"/>
    <w:rsid w:val="003E4FEA"/>
    <w:rsid w:val="00406AB8"/>
    <w:rsid w:val="00470A2A"/>
    <w:rsid w:val="00492B4D"/>
    <w:rsid w:val="004C474D"/>
    <w:rsid w:val="004D4206"/>
    <w:rsid w:val="004E2B8B"/>
    <w:rsid w:val="004E4CE0"/>
    <w:rsid w:val="004F7AB0"/>
    <w:rsid w:val="00507619"/>
    <w:rsid w:val="00510D02"/>
    <w:rsid w:val="0053445E"/>
    <w:rsid w:val="00565CDB"/>
    <w:rsid w:val="0057164F"/>
    <w:rsid w:val="00580DAE"/>
    <w:rsid w:val="00581613"/>
    <w:rsid w:val="00584BED"/>
    <w:rsid w:val="005864EB"/>
    <w:rsid w:val="005D0315"/>
    <w:rsid w:val="005D36C9"/>
    <w:rsid w:val="005E10B9"/>
    <w:rsid w:val="005F466C"/>
    <w:rsid w:val="0060422A"/>
    <w:rsid w:val="00621BDA"/>
    <w:rsid w:val="00622DD1"/>
    <w:rsid w:val="006733AD"/>
    <w:rsid w:val="00685F3B"/>
    <w:rsid w:val="006A10B0"/>
    <w:rsid w:val="006B4640"/>
    <w:rsid w:val="006C6FBE"/>
    <w:rsid w:val="006E7B1D"/>
    <w:rsid w:val="00743D9C"/>
    <w:rsid w:val="00772F31"/>
    <w:rsid w:val="00796827"/>
    <w:rsid w:val="007A7BE3"/>
    <w:rsid w:val="007A7DDE"/>
    <w:rsid w:val="007D1507"/>
    <w:rsid w:val="007D4651"/>
    <w:rsid w:val="00802001"/>
    <w:rsid w:val="00867227"/>
    <w:rsid w:val="00875C12"/>
    <w:rsid w:val="008A40CA"/>
    <w:rsid w:val="008B1DD3"/>
    <w:rsid w:val="008C37E8"/>
    <w:rsid w:val="008C3A53"/>
    <w:rsid w:val="008C70D4"/>
    <w:rsid w:val="008D6175"/>
    <w:rsid w:val="008F2E1F"/>
    <w:rsid w:val="008F6BD3"/>
    <w:rsid w:val="00901A68"/>
    <w:rsid w:val="009351E9"/>
    <w:rsid w:val="00952AB6"/>
    <w:rsid w:val="00955411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AF30D7"/>
    <w:rsid w:val="00B143DE"/>
    <w:rsid w:val="00B25AFD"/>
    <w:rsid w:val="00B305B5"/>
    <w:rsid w:val="00B32C67"/>
    <w:rsid w:val="00B46346"/>
    <w:rsid w:val="00B57F5F"/>
    <w:rsid w:val="00B60B93"/>
    <w:rsid w:val="00B767CE"/>
    <w:rsid w:val="00B87D24"/>
    <w:rsid w:val="00BA725B"/>
    <w:rsid w:val="00BB5619"/>
    <w:rsid w:val="00BB6CEE"/>
    <w:rsid w:val="00BC3376"/>
    <w:rsid w:val="00BE03B5"/>
    <w:rsid w:val="00BE2974"/>
    <w:rsid w:val="00C12254"/>
    <w:rsid w:val="00C40989"/>
    <w:rsid w:val="00C43ECD"/>
    <w:rsid w:val="00C4692D"/>
    <w:rsid w:val="00C718F2"/>
    <w:rsid w:val="00C72098"/>
    <w:rsid w:val="00CC197A"/>
    <w:rsid w:val="00CC6E13"/>
    <w:rsid w:val="00D5245F"/>
    <w:rsid w:val="00D75970"/>
    <w:rsid w:val="00E43AE2"/>
    <w:rsid w:val="00E4605E"/>
    <w:rsid w:val="00E50E38"/>
    <w:rsid w:val="00E52223"/>
    <w:rsid w:val="00E7687E"/>
    <w:rsid w:val="00E96AD9"/>
    <w:rsid w:val="00ED239C"/>
    <w:rsid w:val="00EE65E1"/>
    <w:rsid w:val="00EF241A"/>
    <w:rsid w:val="00EF60CF"/>
    <w:rsid w:val="00F3381E"/>
    <w:rsid w:val="00F618E4"/>
    <w:rsid w:val="00F718BB"/>
    <w:rsid w:val="00F74914"/>
    <w:rsid w:val="00F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PargrafodaLista">
    <w:name w:val="List Paragraph"/>
    <w:basedOn w:val="Normal"/>
    <w:uiPriority w:val="34"/>
    <w:qFormat/>
    <w:rsid w:val="00901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26AAD6E-A584-4C35-945F-68EAD0036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104</TotalTime>
  <Pages>1</Pages>
  <Words>80</Words>
  <Characters>438</Characters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2016-09-30T00:16:00Z</cp:lastPrinted>
  <dcterms:created xsi:type="dcterms:W3CDTF">2016-09-22T18:24:00Z</dcterms:created>
  <dcterms:modified xsi:type="dcterms:W3CDTF">2016-09-30T00:16:00Z</dcterms:modified>
</cp:coreProperties>
</file>