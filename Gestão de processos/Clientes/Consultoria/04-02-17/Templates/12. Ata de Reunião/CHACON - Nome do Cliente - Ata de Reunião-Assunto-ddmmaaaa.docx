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AB6" w:rsidRDefault="00952AB6" w:rsidP="00A829C3">
      <w:pPr>
        <w:rPr>
          <w:noProof/>
          <w:lang w:eastAsia="pt-BR"/>
        </w:rPr>
      </w:pPr>
    </w:p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142"/>
        <w:gridCol w:w="1134"/>
        <w:gridCol w:w="992"/>
        <w:gridCol w:w="425"/>
        <w:gridCol w:w="1134"/>
      </w:tblGrid>
      <w:tr w:rsidR="00952AB6" w:rsidRPr="003377E0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8"/>
            <w:shd w:val="clear" w:color="auto" w:fill="365F91" w:themeFill="accent1" w:themeFillShade="BF"/>
          </w:tcPr>
          <w:p w:rsidR="00952AB6" w:rsidRPr="003377E0" w:rsidRDefault="00952AB6" w:rsidP="00064194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I</w:t>
            </w:r>
            <w:r w:rsidR="00064194" w:rsidRPr="003377E0">
              <w:rPr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1524A0" w:rsidRPr="003377E0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99/99/9999</w:t>
            </w:r>
          </w:p>
        </w:tc>
        <w:tc>
          <w:tcPr>
            <w:tcW w:w="1276" w:type="dxa"/>
            <w:gridSpan w:val="2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</w:pPr>
            <w:r w:rsidRPr="003377E0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Início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99:99</w:t>
            </w:r>
          </w:p>
        </w:tc>
        <w:tc>
          <w:tcPr>
            <w:tcW w:w="1417" w:type="dxa"/>
            <w:gridSpan w:val="2"/>
            <w:shd w:val="clear" w:color="auto" w:fill="365F91" w:themeFill="accent1" w:themeFillShade="BF"/>
          </w:tcPr>
          <w:p w:rsidR="001524A0" w:rsidRPr="00565CDB" w:rsidRDefault="001524A0" w:rsidP="001524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</w:pPr>
            <w:r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Término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99:99</w:t>
            </w:r>
          </w:p>
        </w:tc>
      </w:tr>
      <w:tr w:rsidR="001524A0" w:rsidRPr="003377E0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7"/>
            <w:shd w:val="clear" w:color="auto" w:fill="F2F2F2" w:themeFill="background1" w:themeFillShade="F2"/>
          </w:tcPr>
          <w:p w:rsidR="001524A0" w:rsidRPr="003377E0" w:rsidRDefault="001524A0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  <w:tr w:rsidR="001524A0" w:rsidRPr="003377E0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3377E0" w:rsidRDefault="001524A0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3377E0" w:rsidRDefault="00867227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268" w:type="dxa"/>
            <w:gridSpan w:val="3"/>
            <w:shd w:val="clear" w:color="auto" w:fill="365F91" w:themeFill="accent1" w:themeFillShade="BF"/>
          </w:tcPr>
          <w:p w:rsidR="00867227" w:rsidRPr="00565CDB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  <w:lang w:eastAsia="pt-BR"/>
              </w:rPr>
            </w:pPr>
            <w:r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gridSpan w:val="2"/>
            <w:shd w:val="clear" w:color="auto" w:fill="F2F2F2" w:themeFill="background1" w:themeFillShade="F2"/>
          </w:tcPr>
          <w:p w:rsidR="00867227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99/99/9999</w:t>
            </w:r>
          </w:p>
        </w:tc>
      </w:tr>
    </w:tbl>
    <w:p w:rsidR="00470A2A" w:rsidRDefault="00470A2A" w:rsidP="00A829C3">
      <w:pPr>
        <w:rPr>
          <w:noProof/>
          <w:sz w:val="20"/>
          <w:szCs w:val="20"/>
          <w:lang w:eastAsia="pt-BR"/>
        </w:rPr>
      </w:pPr>
    </w:p>
    <w:p w:rsidR="00F85689" w:rsidRDefault="00F85689" w:rsidP="00A829C3">
      <w:pPr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3260"/>
        <w:gridCol w:w="992"/>
      </w:tblGrid>
      <w:tr w:rsidR="00F85689" w:rsidRPr="001A5086" w:rsidTr="00F85689">
        <w:tc>
          <w:tcPr>
            <w:tcW w:w="8647" w:type="dxa"/>
            <w:gridSpan w:val="3"/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PARTICIPANTES</w:t>
            </w:r>
          </w:p>
        </w:tc>
      </w:tr>
      <w:tr w:rsidR="00F85689" w:rsidRPr="001A5086" w:rsidTr="00F85689">
        <w:tc>
          <w:tcPr>
            <w:tcW w:w="4395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Nome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Empresa/Área</w:t>
            </w: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P/A</w:t>
            </w: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bottom w:val="nil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</w:tbl>
    <w:p w:rsidR="00F85689" w:rsidRDefault="00F85689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93"/>
        <w:gridCol w:w="7654"/>
      </w:tblGrid>
      <w:tr w:rsidR="001A7B82" w:rsidRPr="001A5086" w:rsidTr="00BE0259">
        <w:tc>
          <w:tcPr>
            <w:tcW w:w="8647" w:type="dxa"/>
            <w:gridSpan w:val="2"/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1A5086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326674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326674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02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03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04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</w:tbl>
    <w:p w:rsidR="001A7B82" w:rsidRPr="003377E0" w:rsidRDefault="001A7B82" w:rsidP="001A7B82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645"/>
      </w:tblGrid>
      <w:tr w:rsidR="00064194" w:rsidRPr="00565CDB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565CDB" w:rsidRDefault="00064194" w:rsidP="000F29AC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565CDB">
              <w:rPr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3377E0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584BED" w:rsidRPr="003377E0" w:rsidRDefault="00584BED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  <w:p w:rsidR="00064194" w:rsidRPr="003377E0" w:rsidRDefault="00064194" w:rsidP="008F6BD3">
            <w:pPr>
              <w:jc w:val="both"/>
              <w:rPr>
                <w:b w:val="0"/>
                <w:noProof/>
                <w:color w:val="auto"/>
                <w:sz w:val="20"/>
                <w:szCs w:val="20"/>
                <w:lang w:eastAsia="pt-BR"/>
              </w:rPr>
            </w:pPr>
          </w:p>
        </w:tc>
      </w:tr>
    </w:tbl>
    <w:p w:rsidR="00F85689" w:rsidRDefault="00F85689" w:rsidP="00867227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678"/>
        <w:gridCol w:w="2410"/>
        <w:gridCol w:w="1559"/>
      </w:tblGrid>
      <w:tr w:rsidR="00F85689" w:rsidRPr="001A5086" w:rsidTr="00F85689">
        <w:tc>
          <w:tcPr>
            <w:tcW w:w="8647" w:type="dxa"/>
            <w:gridSpan w:val="3"/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AÇÕES</w:t>
            </w:r>
          </w:p>
        </w:tc>
      </w:tr>
      <w:tr w:rsidR="00F85689" w:rsidRPr="001A5086" w:rsidTr="00F85689">
        <w:tc>
          <w:tcPr>
            <w:tcW w:w="4678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Ação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Responsável</w:t>
            </w: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Prazo</w:t>
            </w:r>
          </w:p>
        </w:tc>
      </w:tr>
      <w:tr w:rsidR="00F85689" w:rsidRPr="001A5086" w:rsidTr="00F85689">
        <w:tc>
          <w:tcPr>
            <w:tcW w:w="4678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41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noProof/>
                <w:sz w:val="20"/>
                <w:szCs w:val="20"/>
                <w:lang w:eastAsia="pt-BR"/>
              </w:rPr>
              <w:t>99/99/9999</w:t>
            </w:r>
          </w:p>
        </w:tc>
      </w:tr>
      <w:tr w:rsidR="00F85689" w:rsidRPr="001A5086" w:rsidTr="00F85689">
        <w:tc>
          <w:tcPr>
            <w:tcW w:w="4678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41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678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41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678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41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678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41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678" w:type="dxa"/>
            <w:tcBorders>
              <w:left w:val="single" w:sz="8" w:space="0" w:color="FFFFFF"/>
              <w:bottom w:val="nil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241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15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</w:tbl>
    <w:p w:rsidR="00952AB6" w:rsidRPr="003377E0" w:rsidRDefault="00952AB6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sectPr w:rsidR="00952AB6" w:rsidRPr="003377E0" w:rsidSect="001128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AFD" w:rsidRDefault="00B25AFD">
      <w:r>
        <w:separator/>
      </w:r>
    </w:p>
  </w:endnote>
  <w:endnote w:type="continuationSeparator" w:id="0">
    <w:p w:rsidR="00B25AFD" w:rsidRDefault="00B25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3AD" w:rsidRDefault="006733A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6733AD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3AD" w:rsidRDefault="006733A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5AFD" w:rsidRDefault="00B25AFD">
      <w:r>
        <w:separator/>
      </w:r>
    </w:p>
  </w:footnote>
  <w:footnote w:type="continuationSeparator" w:id="0">
    <w:p w:rsidR="00B25AFD" w:rsidRDefault="00B25A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</w:p>
      </w:tc>
    </w:tr>
  </w:tbl>
  <w:p w:rsidR="001347B6" w:rsidRDefault="001347B6" w:rsidP="00B87D24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3AD" w:rsidRDefault="006733A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5E"/>
    <w:rsid w:val="00002F93"/>
    <w:rsid w:val="00064194"/>
    <w:rsid w:val="00112870"/>
    <w:rsid w:val="0012575E"/>
    <w:rsid w:val="001347B6"/>
    <w:rsid w:val="00144BED"/>
    <w:rsid w:val="001524A0"/>
    <w:rsid w:val="001A7B82"/>
    <w:rsid w:val="00213069"/>
    <w:rsid w:val="002257AA"/>
    <w:rsid w:val="002502D4"/>
    <w:rsid w:val="00272002"/>
    <w:rsid w:val="00297803"/>
    <w:rsid w:val="003161C7"/>
    <w:rsid w:val="0032414A"/>
    <w:rsid w:val="003377E0"/>
    <w:rsid w:val="00365F4F"/>
    <w:rsid w:val="003D4656"/>
    <w:rsid w:val="003D6CC4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4BED"/>
    <w:rsid w:val="005864EB"/>
    <w:rsid w:val="005D0315"/>
    <w:rsid w:val="005D36C9"/>
    <w:rsid w:val="005E10B9"/>
    <w:rsid w:val="00622DD1"/>
    <w:rsid w:val="006733AD"/>
    <w:rsid w:val="00685F3B"/>
    <w:rsid w:val="006A10B0"/>
    <w:rsid w:val="006B4640"/>
    <w:rsid w:val="00743D9C"/>
    <w:rsid w:val="007A7BE3"/>
    <w:rsid w:val="007A7DDE"/>
    <w:rsid w:val="00802001"/>
    <w:rsid w:val="00867227"/>
    <w:rsid w:val="00875C12"/>
    <w:rsid w:val="008B1DD3"/>
    <w:rsid w:val="008D6175"/>
    <w:rsid w:val="008F6BD3"/>
    <w:rsid w:val="009351E9"/>
    <w:rsid w:val="00952AB6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B143DE"/>
    <w:rsid w:val="00B25AFD"/>
    <w:rsid w:val="00B32C67"/>
    <w:rsid w:val="00B46346"/>
    <w:rsid w:val="00B60B93"/>
    <w:rsid w:val="00B87D24"/>
    <w:rsid w:val="00BB5619"/>
    <w:rsid w:val="00BB6CEE"/>
    <w:rsid w:val="00C12254"/>
    <w:rsid w:val="00C40989"/>
    <w:rsid w:val="00C43ECD"/>
    <w:rsid w:val="00CC197A"/>
    <w:rsid w:val="00E96AD9"/>
    <w:rsid w:val="00EF60CF"/>
    <w:rsid w:val="00F3381E"/>
    <w:rsid w:val="00F718BB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47425987-A907-48BB-9B10-2F27733CA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2</TotalTime>
  <Pages>1</Pages>
  <Words>49</Words>
  <Characters>269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2013-01-15T21:06:00Z</dcterms:created>
  <dcterms:modified xsi:type="dcterms:W3CDTF">2016-07-12T13:21:00Z</dcterms:modified>
</cp:coreProperties>
</file>