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647"/>
      </w:tblGrid>
      <w:tr w:rsidR="00FD6EFE" w:rsidRPr="001A5086" w:rsidTr="00D3761E">
        <w:tc>
          <w:tcPr>
            <w:tcW w:w="8647" w:type="dxa"/>
            <w:shd w:val="clear" w:color="auto" w:fill="365F91"/>
          </w:tcPr>
          <w:p w:rsidR="00FD6EFE" w:rsidRPr="001A5086" w:rsidRDefault="00FD6EFE" w:rsidP="00D3761E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TEMA</w:t>
            </w:r>
          </w:p>
        </w:tc>
      </w:tr>
      <w:tr w:rsidR="00FD6EFE" w:rsidRPr="00A93295" w:rsidTr="00D3761E">
        <w:tc>
          <w:tcPr>
            <w:tcW w:w="8647" w:type="dxa"/>
            <w:shd w:val="clear" w:color="auto" w:fill="F2F2F2" w:themeFill="background1" w:themeFillShade="F2"/>
          </w:tcPr>
          <w:p w:rsidR="00FD6EFE" w:rsidRPr="00A93295" w:rsidRDefault="00FD6EFE" w:rsidP="00D3761E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</w:tr>
    </w:tbl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2235"/>
        <w:gridCol w:w="6378"/>
      </w:tblGrid>
      <w:tr w:rsidR="00FD6EFE" w:rsidRPr="003377E0" w:rsidTr="00FD6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FD6EFE" w:rsidRDefault="00FD6EFE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Data de início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FD6EFE" w:rsidRPr="003377E0" w:rsidRDefault="00FD6EFE" w:rsidP="0006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tr w:rsidR="00FD6EFE" w:rsidRPr="003377E0" w:rsidTr="00FD6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FD6EFE" w:rsidRDefault="00FD6EFE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Data de término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FD6EFE" w:rsidRPr="003377E0" w:rsidRDefault="00FD6EF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tr w:rsidR="00FD6EFE" w:rsidRPr="003377E0" w:rsidTr="00FD6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FD6EFE" w:rsidRDefault="007E49B5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bookmarkStart w:id="0" w:name="_GoBack" w:colFirst="2" w:colLast="2"/>
            <w:r>
              <w:rPr>
                <w:noProof/>
                <w:sz w:val="22"/>
                <w:szCs w:val="22"/>
                <w:lang w:eastAsia="pt-BR"/>
              </w:rPr>
              <w:t>Empresa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FD6EFE" w:rsidRPr="003377E0" w:rsidRDefault="00FD6EFE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bookmarkEnd w:id="0"/>
      <w:tr w:rsidR="007E49B5" w:rsidRPr="003377E0" w:rsidTr="00FD6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7E49B5" w:rsidRDefault="007E49B5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Participante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7E49B5" w:rsidRPr="003377E0" w:rsidRDefault="007E49B5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</w:tbl>
    <w:p w:rsidR="00470A2A" w:rsidRDefault="00470A2A" w:rsidP="00A829C3">
      <w:pPr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755"/>
      </w:tblGrid>
      <w:tr w:rsidR="00FD6EFE" w:rsidRPr="001A5086" w:rsidTr="00D3761E">
        <w:tc>
          <w:tcPr>
            <w:tcW w:w="8647" w:type="dxa"/>
            <w:shd w:val="clear" w:color="auto" w:fill="365F91"/>
          </w:tcPr>
          <w:p w:rsidR="00FD6EFE" w:rsidRPr="001A5086" w:rsidRDefault="00FD6EFE" w:rsidP="00D3761E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Questionário</w:t>
            </w:r>
          </w:p>
        </w:tc>
      </w:tr>
      <w:tr w:rsidR="00FD6EFE" w:rsidRPr="00A93295" w:rsidTr="00D3761E">
        <w:tc>
          <w:tcPr>
            <w:tcW w:w="8647" w:type="dxa"/>
            <w:shd w:val="clear" w:color="auto" w:fill="F2F2F2" w:themeFill="background1" w:themeFillShade="F2"/>
          </w:tcPr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Conteúdo programático?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7E49B5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7E49B5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D3761E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Conhecimento do instrutor e domínio do assunto?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Metodologia utilizada pelo instrutor?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Material didático? (apostila)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O treinamento atendeu as suas necessidades?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Você está apto a utilizar os conhecimentos adquiridos em seu trabalho?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Não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Você faria outro treinamento?</w:t>
            </w:r>
            <w:r w:rsidR="007E49B5" w:rsidRP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</w:t>
            </w:r>
            <w:r w:rsid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   </w:t>
            </w:r>
            <w:r w:rsidR="007E49B5" w:rsidRPr="007E49B5">
              <w:rPr>
                <w:rFonts w:eastAsia="Calibri"/>
                <w:bCs/>
                <w:noProof/>
                <w:sz w:val="24"/>
                <w:lang w:eastAsia="pt-BR"/>
              </w:rPr>
              <w:t>Qual? ________________</w:t>
            </w:r>
            <w:r w:rsidR="007E49B5">
              <w:rPr>
                <w:rFonts w:eastAsia="Calibri"/>
                <w:bCs/>
                <w:noProof/>
                <w:sz w:val="24"/>
                <w:lang w:eastAsia="pt-BR"/>
              </w:rPr>
              <w:t>______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Não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7E49B5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 </w:t>
            </w:r>
          </w:p>
          <w:p w:rsidR="00FD6EFE" w:rsidRPr="007E49B5" w:rsidRDefault="007E49B5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Você indicaria o treinamento?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Não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Sugestões:</w:t>
            </w:r>
            <w:r w:rsid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____________________________________________</w:t>
            </w:r>
          </w:p>
          <w:p w:rsidR="00FD6EFE" w:rsidRPr="00A93295" w:rsidRDefault="007E49B5" w:rsidP="007E49B5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  <w:r>
              <w:rPr>
                <w:rFonts w:eastAsia="Calibri"/>
                <w:bCs/>
                <w:noProof/>
                <w:sz w:val="28"/>
                <w:szCs w:val="28"/>
                <w:lang w:eastAsia="pt-BR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:rsidR="00FD6EFE" w:rsidRDefault="00FD6EFE" w:rsidP="00FD6EFE">
      <w:pPr>
        <w:rPr>
          <w:noProof/>
          <w:sz w:val="20"/>
          <w:szCs w:val="20"/>
          <w:lang w:eastAsia="pt-BR"/>
        </w:rPr>
      </w:pPr>
    </w:p>
    <w:sectPr w:rsidR="00FD6EFE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EFB" w:rsidRDefault="00291EFB">
      <w:r>
        <w:separator/>
      </w:r>
    </w:p>
  </w:endnote>
  <w:endnote w:type="continuationSeparator" w:id="0">
    <w:p w:rsidR="00291EFB" w:rsidRDefault="00291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692487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EFB" w:rsidRDefault="00291EFB">
      <w:r>
        <w:separator/>
      </w:r>
    </w:p>
  </w:footnote>
  <w:footnote w:type="continuationSeparator" w:id="0">
    <w:p w:rsidR="00291EFB" w:rsidRDefault="00291E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Default="007E49B5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Pesquisa de Satisfação</w:t>
          </w:r>
          <w:r w:rsidR="00692487">
            <w:rPr>
              <w:b/>
              <w:sz w:val="22"/>
              <w:szCs w:val="22"/>
            </w:rPr>
            <w:t xml:space="preserve"> de </w:t>
          </w:r>
        </w:p>
        <w:p w:rsidR="00692487" w:rsidRPr="00BB6CEE" w:rsidRDefault="00692487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Treinamento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BE86"/>
      </v:shape>
    </w:pict>
  </w:numPicBullet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C476433"/>
    <w:multiLevelType w:val="hybridMultilevel"/>
    <w:tmpl w:val="877C1FAE"/>
    <w:lvl w:ilvl="0" w:tplc="0416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5E"/>
    <w:rsid w:val="00002F93"/>
    <w:rsid w:val="00064194"/>
    <w:rsid w:val="00112870"/>
    <w:rsid w:val="0012575E"/>
    <w:rsid w:val="001347B6"/>
    <w:rsid w:val="00144BED"/>
    <w:rsid w:val="001524A0"/>
    <w:rsid w:val="001A7B82"/>
    <w:rsid w:val="00213069"/>
    <w:rsid w:val="002257AA"/>
    <w:rsid w:val="002502D4"/>
    <w:rsid w:val="00272002"/>
    <w:rsid w:val="00291EFB"/>
    <w:rsid w:val="00297803"/>
    <w:rsid w:val="003161C7"/>
    <w:rsid w:val="0032414A"/>
    <w:rsid w:val="003377E0"/>
    <w:rsid w:val="00365F4F"/>
    <w:rsid w:val="003D4656"/>
    <w:rsid w:val="003D6CC4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4BED"/>
    <w:rsid w:val="005864EB"/>
    <w:rsid w:val="005D0315"/>
    <w:rsid w:val="005D36C9"/>
    <w:rsid w:val="005E10B9"/>
    <w:rsid w:val="00622DD1"/>
    <w:rsid w:val="006733AD"/>
    <w:rsid w:val="00685F3B"/>
    <w:rsid w:val="00692487"/>
    <w:rsid w:val="006A10B0"/>
    <w:rsid w:val="006B4640"/>
    <w:rsid w:val="00743D9C"/>
    <w:rsid w:val="007A7BE3"/>
    <w:rsid w:val="007A7DDE"/>
    <w:rsid w:val="007E49B5"/>
    <w:rsid w:val="00802001"/>
    <w:rsid w:val="00867227"/>
    <w:rsid w:val="00875C12"/>
    <w:rsid w:val="008B1DD3"/>
    <w:rsid w:val="008D6175"/>
    <w:rsid w:val="008F6BD3"/>
    <w:rsid w:val="009351E9"/>
    <w:rsid w:val="00952AB6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AF17D0"/>
    <w:rsid w:val="00B143DE"/>
    <w:rsid w:val="00B25AFD"/>
    <w:rsid w:val="00B32C67"/>
    <w:rsid w:val="00B46346"/>
    <w:rsid w:val="00B60B93"/>
    <w:rsid w:val="00B87D24"/>
    <w:rsid w:val="00BB5619"/>
    <w:rsid w:val="00BB6CEE"/>
    <w:rsid w:val="00C12254"/>
    <w:rsid w:val="00C40989"/>
    <w:rsid w:val="00C43ECD"/>
    <w:rsid w:val="00CC197A"/>
    <w:rsid w:val="00E96AD9"/>
    <w:rsid w:val="00EF60CF"/>
    <w:rsid w:val="00F3381E"/>
    <w:rsid w:val="00F718BB"/>
    <w:rsid w:val="00F85689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7E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7DBAD57-84A7-43D5-B08D-C6F00FB15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26</TotalTime>
  <Pages>1</Pages>
  <Words>135</Words>
  <Characters>733</Characters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2013-01-15T21:06:00Z</dcterms:created>
  <dcterms:modified xsi:type="dcterms:W3CDTF">2016-08-17T13:56:00Z</dcterms:modified>
</cp:coreProperties>
</file>