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51E" w:rsidRPr="00DB7DE7" w:rsidRDefault="0076251E">
      <w:pPr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651"/>
        <w:gridCol w:w="2166"/>
        <w:gridCol w:w="3196"/>
        <w:gridCol w:w="2152"/>
      </w:tblGrid>
      <w:tr w:rsidR="0076251E" w:rsidRPr="00DB7DE7" w:rsidTr="0076251E">
        <w:tc>
          <w:tcPr>
            <w:tcW w:w="11165" w:type="dxa"/>
            <w:gridSpan w:val="4"/>
          </w:tcPr>
          <w:p w:rsidR="0076251E" w:rsidRPr="00100F05" w:rsidRDefault="0076251E" w:rsidP="0076251E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Módulo de Demandas</w:t>
            </w:r>
          </w:p>
        </w:tc>
      </w:tr>
      <w:tr w:rsidR="0076251E" w:rsidRPr="00DB7DE7" w:rsidTr="0076251E">
        <w:trPr>
          <w:trHeight w:val="2341"/>
        </w:trPr>
        <w:tc>
          <w:tcPr>
            <w:tcW w:w="11165" w:type="dxa"/>
            <w:gridSpan w:val="4"/>
          </w:tcPr>
          <w:p w:rsidR="0076251E" w:rsidRPr="00DB7DE7" w:rsidRDefault="0076251E" w:rsidP="00DB7DE7">
            <w:pPr>
              <w:tabs>
                <w:tab w:val="left" w:pos="6264"/>
              </w:tabs>
              <w:jc w:val="center"/>
              <w:rPr>
                <w:lang w:val="pt-BR"/>
              </w:rPr>
            </w:pPr>
            <w:r w:rsidRPr="00DB7DE7">
              <w:rPr>
                <w:lang w:val="pt-BR"/>
              </w:rPr>
              <w:object w:dxaOrig="4320" w:dyaOrig="16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0.6pt;height:126.45pt" o:ole="">
                  <v:imagedata r:id="rId8" o:title=""/>
                </v:shape>
                <o:OLEObject Type="Embed" ProgID="PBrush" ShapeID="_x0000_i1025" DrawAspect="Content" ObjectID="_1526219709" r:id="rId9"/>
              </w:object>
            </w:r>
          </w:p>
          <w:p w:rsidR="0076251E" w:rsidRPr="00DB7DE7" w:rsidRDefault="00CF3FE2" w:rsidP="00DB7DE7">
            <w:pPr>
              <w:tabs>
                <w:tab w:val="left" w:pos="6264"/>
              </w:tabs>
              <w:jc w:val="center"/>
              <w:rPr>
                <w:lang w:val="pt-BR"/>
              </w:rPr>
            </w:pPr>
            <w:r>
              <w:object w:dxaOrig="10512" w:dyaOrig="5208">
                <v:shape id="_x0000_i1072" type="#_x0000_t75" style="width:525.7pt;height:260.3pt" o:ole="">
                  <v:imagedata r:id="rId10" o:title=""/>
                </v:shape>
                <o:OLEObject Type="Embed" ProgID="PBrush" ShapeID="_x0000_i1072" DrawAspect="Content" ObjectID="_1526219710" r:id="rId11"/>
              </w:object>
            </w:r>
          </w:p>
        </w:tc>
      </w:tr>
      <w:tr w:rsidR="00DB7DE7" w:rsidRPr="00DB7DE7" w:rsidTr="00DB7DE7">
        <w:trPr>
          <w:cantSplit/>
          <w:trHeight w:val="369"/>
        </w:trPr>
        <w:tc>
          <w:tcPr>
            <w:tcW w:w="3651" w:type="dxa"/>
            <w:vAlign w:val="center"/>
          </w:tcPr>
          <w:p w:rsidR="0076251E" w:rsidRPr="00100F05" w:rsidRDefault="00DB7DE7" w:rsidP="0076251E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</w:t>
            </w:r>
            <w:r w:rsidR="0076251E" w:rsidRPr="00100F05">
              <w:rPr>
                <w:sz w:val="16"/>
                <w:szCs w:val="16"/>
                <w:lang w:val="pt-BR"/>
              </w:rPr>
              <w:t>po de Campo:</w:t>
            </w:r>
          </w:p>
        </w:tc>
        <w:tc>
          <w:tcPr>
            <w:tcW w:w="2166" w:type="dxa"/>
            <w:vAlign w:val="center"/>
          </w:tcPr>
          <w:p w:rsidR="0076251E" w:rsidRPr="00100F05" w:rsidRDefault="0076251E" w:rsidP="0076251E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Combo</w:t>
            </w:r>
          </w:p>
        </w:tc>
        <w:tc>
          <w:tcPr>
            <w:tcW w:w="3196" w:type="dxa"/>
            <w:vAlign w:val="center"/>
          </w:tcPr>
          <w:p w:rsidR="0076251E" w:rsidRPr="00100F05" w:rsidRDefault="0076251E" w:rsidP="0076251E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76251E" w:rsidRPr="00100F05" w:rsidRDefault="00B65EF1" w:rsidP="0076251E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Abertura</w:t>
            </w:r>
          </w:p>
        </w:tc>
      </w:tr>
      <w:tr w:rsidR="00DB7DE7" w:rsidRPr="00DB7DE7" w:rsidTr="00DB7DE7">
        <w:trPr>
          <w:cantSplit/>
          <w:trHeight w:val="418"/>
        </w:trPr>
        <w:tc>
          <w:tcPr>
            <w:tcW w:w="3651" w:type="dxa"/>
            <w:vAlign w:val="center"/>
          </w:tcPr>
          <w:p w:rsidR="00DB7DE7" w:rsidRPr="00100F05" w:rsidRDefault="00DB7DE7" w:rsidP="0076251E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DB7DE7" w:rsidRPr="00100F05" w:rsidRDefault="00DB7DE7" w:rsidP="0076251E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N/A</w:t>
            </w:r>
          </w:p>
        </w:tc>
        <w:tc>
          <w:tcPr>
            <w:tcW w:w="3196" w:type="dxa"/>
            <w:vAlign w:val="center"/>
          </w:tcPr>
          <w:p w:rsidR="00DB7DE7" w:rsidRPr="00100F05" w:rsidRDefault="00DB7DE7" w:rsidP="0076251E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DB7DE7" w:rsidRPr="00100F05" w:rsidRDefault="00DB7DE7" w:rsidP="0076251E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Usuário autorizado</w:t>
            </w:r>
          </w:p>
        </w:tc>
      </w:tr>
      <w:tr w:rsidR="00DB7DE7" w:rsidRPr="00DB7DE7" w:rsidTr="00DB7DE7">
        <w:tc>
          <w:tcPr>
            <w:tcW w:w="3651" w:type="dxa"/>
          </w:tcPr>
          <w:p w:rsidR="00DB7DE7" w:rsidRPr="00100F05" w:rsidRDefault="00DB7DE7" w:rsidP="00DB7DE7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DB7DE7" w:rsidRPr="00100F05" w:rsidRDefault="00DB7DE7" w:rsidP="00DB7DE7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Consolidar gerenciamento de Processos de TI em uma única ferramenta</w:t>
            </w:r>
          </w:p>
        </w:tc>
      </w:tr>
      <w:tr w:rsidR="00DB7DE7" w:rsidRPr="00DB7DE7" w:rsidTr="00DB7DE7">
        <w:tc>
          <w:tcPr>
            <w:tcW w:w="3651" w:type="dxa"/>
          </w:tcPr>
          <w:p w:rsidR="00DB7DE7" w:rsidRPr="00100F05" w:rsidRDefault="00DB7DE7" w:rsidP="00DB7DE7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DB7DE7" w:rsidRPr="00100F05" w:rsidRDefault="00DB7DE7" w:rsidP="0076251E">
            <w:pPr>
              <w:tabs>
                <w:tab w:val="left" w:pos="6264"/>
              </w:tabs>
              <w:rPr>
                <w:sz w:val="16"/>
                <w:szCs w:val="16"/>
                <w:lang w:val="pt-BR"/>
              </w:rPr>
            </w:pPr>
          </w:p>
        </w:tc>
      </w:tr>
      <w:tr w:rsidR="00DB7DE7" w:rsidRPr="00DB7DE7" w:rsidTr="00DB7DE7">
        <w:tc>
          <w:tcPr>
            <w:tcW w:w="3651" w:type="dxa"/>
          </w:tcPr>
          <w:p w:rsidR="00DB7DE7" w:rsidRPr="00100F05" w:rsidRDefault="00DB7DE7" w:rsidP="00DB7DE7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DB7DE7" w:rsidRPr="00100F05" w:rsidRDefault="00DB7DE7" w:rsidP="0076251E">
            <w:pPr>
              <w:tabs>
                <w:tab w:val="left" w:pos="6264"/>
              </w:tabs>
              <w:rPr>
                <w:sz w:val="16"/>
                <w:szCs w:val="16"/>
                <w:lang w:val="pt-BR"/>
              </w:rPr>
            </w:pPr>
          </w:p>
        </w:tc>
      </w:tr>
    </w:tbl>
    <w:p w:rsidR="0076251E" w:rsidRDefault="0076251E" w:rsidP="0076251E">
      <w:pPr>
        <w:tabs>
          <w:tab w:val="left" w:pos="6264"/>
        </w:tabs>
        <w:rPr>
          <w:lang w:val="pt-BR"/>
        </w:rPr>
      </w:pPr>
    </w:p>
    <w:p w:rsidR="00DB7DE7" w:rsidRDefault="00DB7DE7" w:rsidP="0076251E">
      <w:pPr>
        <w:tabs>
          <w:tab w:val="left" w:pos="6264"/>
        </w:tabs>
        <w:rPr>
          <w:lang w:val="pt-BR"/>
        </w:rPr>
      </w:pPr>
    </w:p>
    <w:p w:rsidR="00DB7DE7" w:rsidRDefault="00DB7DE7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651"/>
        <w:gridCol w:w="2166"/>
        <w:gridCol w:w="3196"/>
        <w:gridCol w:w="2152"/>
      </w:tblGrid>
      <w:tr w:rsidR="00DB7DE7" w:rsidRPr="00DB7DE7" w:rsidTr="009F54E2">
        <w:tc>
          <w:tcPr>
            <w:tcW w:w="11165" w:type="dxa"/>
            <w:gridSpan w:val="4"/>
          </w:tcPr>
          <w:p w:rsidR="00DB7DE7" w:rsidRPr="00100F05" w:rsidRDefault="00DB7DE7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Tipo de Demanda</w:t>
            </w:r>
          </w:p>
        </w:tc>
      </w:tr>
      <w:tr w:rsidR="00DB7DE7" w:rsidRPr="00DB7DE7" w:rsidTr="00E36578">
        <w:trPr>
          <w:trHeight w:val="2584"/>
        </w:trPr>
        <w:tc>
          <w:tcPr>
            <w:tcW w:w="11165" w:type="dxa"/>
            <w:gridSpan w:val="4"/>
          </w:tcPr>
          <w:p w:rsidR="00DB7DE7" w:rsidRPr="00DB7DE7" w:rsidRDefault="00CF3FE2" w:rsidP="00E36578">
            <w:pPr>
              <w:tabs>
                <w:tab w:val="left" w:pos="6264"/>
              </w:tabs>
              <w:jc w:val="center"/>
              <w:rPr>
                <w:lang w:val="pt-BR"/>
              </w:rPr>
            </w:pPr>
            <w:r>
              <w:object w:dxaOrig="9084" w:dyaOrig="2484">
                <v:shape id="_x0000_i1075" type="#_x0000_t75" style="width:454.15pt;height:124.15pt" o:ole="">
                  <v:imagedata r:id="rId12" o:title=""/>
                </v:shape>
                <o:OLEObject Type="Embed" ProgID="PBrush" ShapeID="_x0000_i1075" DrawAspect="Content" ObjectID="_1526219711" r:id="rId13"/>
              </w:object>
            </w:r>
          </w:p>
        </w:tc>
      </w:tr>
      <w:tr w:rsidR="00DB7DE7" w:rsidRPr="00DB7DE7" w:rsidTr="009F54E2">
        <w:trPr>
          <w:cantSplit/>
          <w:trHeight w:val="369"/>
        </w:trPr>
        <w:tc>
          <w:tcPr>
            <w:tcW w:w="3651" w:type="dxa"/>
            <w:vAlign w:val="center"/>
          </w:tcPr>
          <w:p w:rsidR="00DB7DE7" w:rsidRPr="00100F05" w:rsidRDefault="00DB7DE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DB7DE7" w:rsidRPr="00100F05" w:rsidRDefault="00DB7DE7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Combo</w:t>
            </w:r>
          </w:p>
        </w:tc>
        <w:tc>
          <w:tcPr>
            <w:tcW w:w="3196" w:type="dxa"/>
            <w:vAlign w:val="center"/>
          </w:tcPr>
          <w:p w:rsidR="00DB7DE7" w:rsidRPr="00100F05" w:rsidRDefault="00DB7DE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DB7DE7" w:rsidRPr="00100F05" w:rsidRDefault="00B65EF1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Abertura</w:t>
            </w:r>
          </w:p>
        </w:tc>
      </w:tr>
      <w:tr w:rsidR="00DB7DE7" w:rsidRPr="00DB7DE7" w:rsidTr="009F54E2">
        <w:trPr>
          <w:cantSplit/>
          <w:trHeight w:val="418"/>
        </w:trPr>
        <w:tc>
          <w:tcPr>
            <w:tcW w:w="3651" w:type="dxa"/>
            <w:vAlign w:val="center"/>
          </w:tcPr>
          <w:p w:rsidR="00DB7DE7" w:rsidRPr="00100F05" w:rsidRDefault="00DB7DE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DB7DE7" w:rsidRPr="00100F05" w:rsidRDefault="00DB7DE7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N/A</w:t>
            </w:r>
          </w:p>
        </w:tc>
        <w:tc>
          <w:tcPr>
            <w:tcW w:w="3196" w:type="dxa"/>
            <w:vAlign w:val="center"/>
          </w:tcPr>
          <w:p w:rsidR="00DB7DE7" w:rsidRPr="00100F05" w:rsidRDefault="00DB7DE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DB7DE7" w:rsidRPr="00100F05" w:rsidRDefault="00DB7DE7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Usuário autorizado</w:t>
            </w:r>
          </w:p>
        </w:tc>
      </w:tr>
      <w:tr w:rsidR="00DB7DE7" w:rsidRPr="00DB7DE7" w:rsidTr="009F54E2">
        <w:tc>
          <w:tcPr>
            <w:tcW w:w="3651" w:type="dxa"/>
          </w:tcPr>
          <w:p w:rsidR="00DB7DE7" w:rsidRPr="00100F05" w:rsidRDefault="00DB7DE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DB7DE7" w:rsidRPr="00100F05" w:rsidRDefault="00DB7DE7" w:rsidP="00CF3FE2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 xml:space="preserve">Escolher entre tipos de </w:t>
            </w:r>
            <w:r w:rsidR="00CF3FE2">
              <w:rPr>
                <w:color w:val="000000" w:themeColor="text1"/>
                <w:sz w:val="16"/>
                <w:szCs w:val="16"/>
                <w:lang w:val="pt-BR"/>
              </w:rPr>
              <w:t>Formulários.</w:t>
            </w:r>
          </w:p>
        </w:tc>
      </w:tr>
      <w:tr w:rsidR="00DB7DE7" w:rsidRPr="00DB7DE7" w:rsidTr="009F54E2">
        <w:tc>
          <w:tcPr>
            <w:tcW w:w="3651" w:type="dxa"/>
          </w:tcPr>
          <w:p w:rsidR="00DB7DE7" w:rsidRPr="00100F05" w:rsidRDefault="00DB7DE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DB7DE7" w:rsidRPr="00100F05" w:rsidRDefault="00E36578" w:rsidP="009F54E2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 xml:space="preserve">Planejada, </w:t>
            </w:r>
            <w:r w:rsidR="00DB7DE7" w:rsidRPr="00100F05">
              <w:rPr>
                <w:color w:val="000000" w:themeColor="text1"/>
                <w:sz w:val="16"/>
                <w:szCs w:val="16"/>
                <w:lang w:val="pt-BR"/>
              </w:rPr>
              <w:t>Técnica</w:t>
            </w: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, Infraestrutura</w:t>
            </w:r>
            <w:r w:rsidR="00047165">
              <w:rPr>
                <w:color w:val="000000" w:themeColor="text1"/>
                <w:sz w:val="16"/>
                <w:szCs w:val="16"/>
                <w:lang w:val="pt-BR"/>
              </w:rPr>
              <w:t xml:space="preserve"> / </w:t>
            </w:r>
            <w:proofErr w:type="spellStart"/>
            <w:r w:rsidR="00047165">
              <w:rPr>
                <w:color w:val="000000" w:themeColor="text1"/>
                <w:sz w:val="16"/>
                <w:szCs w:val="16"/>
                <w:lang w:val="pt-BR"/>
              </w:rPr>
              <w:t>Facilities</w:t>
            </w:r>
            <w:proofErr w:type="spellEnd"/>
            <w:r w:rsidRPr="00100F05">
              <w:rPr>
                <w:color w:val="000000" w:themeColor="text1"/>
                <w:sz w:val="16"/>
                <w:szCs w:val="16"/>
                <w:lang w:val="pt-BR"/>
              </w:rPr>
              <w:t xml:space="preserve">, </w:t>
            </w:r>
            <w:proofErr w:type="gramStart"/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Emergencial</w:t>
            </w:r>
            <w:proofErr w:type="gramEnd"/>
          </w:p>
        </w:tc>
      </w:tr>
      <w:tr w:rsidR="00DB7DE7" w:rsidRPr="00DB7DE7" w:rsidTr="009F54E2">
        <w:tc>
          <w:tcPr>
            <w:tcW w:w="3651" w:type="dxa"/>
          </w:tcPr>
          <w:p w:rsidR="00DB7DE7" w:rsidRPr="00100F05" w:rsidRDefault="00DB7DE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DB7DE7" w:rsidRPr="00100F05" w:rsidRDefault="00E36578" w:rsidP="009F54E2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Cada tipo de Demanda terá um fluxo e preenchimento de abertura diferenciado.</w:t>
            </w:r>
          </w:p>
        </w:tc>
      </w:tr>
    </w:tbl>
    <w:p w:rsidR="00E36578" w:rsidRDefault="00E36578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p w:rsidR="004B3E9E" w:rsidRDefault="004B3E9E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424"/>
        <w:gridCol w:w="2300"/>
        <w:gridCol w:w="2990"/>
        <w:gridCol w:w="2508"/>
      </w:tblGrid>
      <w:tr w:rsidR="00E36578" w:rsidRPr="00DB7DE7" w:rsidTr="009F54E2">
        <w:tc>
          <w:tcPr>
            <w:tcW w:w="11165" w:type="dxa"/>
            <w:gridSpan w:val="4"/>
          </w:tcPr>
          <w:p w:rsidR="00E36578" w:rsidRPr="00100F05" w:rsidRDefault="00E36578" w:rsidP="00CF3F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 xml:space="preserve">Abertura de </w:t>
            </w:r>
            <w:r w:rsidR="00CF3FE2">
              <w:rPr>
                <w:color w:val="000000" w:themeColor="text1"/>
                <w:sz w:val="16"/>
                <w:szCs w:val="16"/>
                <w:lang w:val="pt-BR"/>
              </w:rPr>
              <w:t>Mudança \ Projeto \ Demanda</w:t>
            </w:r>
            <w:r w:rsidR="005F0B5F">
              <w:rPr>
                <w:color w:val="000000" w:themeColor="text1"/>
                <w:sz w:val="16"/>
                <w:szCs w:val="16"/>
                <w:lang w:val="pt-BR"/>
              </w:rPr>
              <w:t xml:space="preserve"> </w:t>
            </w:r>
            <w:r w:rsidR="00295E37" w:rsidRPr="00100F05">
              <w:rPr>
                <w:color w:val="000000" w:themeColor="text1"/>
                <w:sz w:val="16"/>
                <w:szCs w:val="16"/>
                <w:lang w:val="pt-BR"/>
              </w:rPr>
              <w:t>– Dados do Solicitante</w:t>
            </w:r>
          </w:p>
        </w:tc>
      </w:tr>
      <w:tr w:rsidR="00E36578" w:rsidRPr="00DB7DE7" w:rsidTr="009F54E2">
        <w:trPr>
          <w:trHeight w:val="2584"/>
        </w:trPr>
        <w:tc>
          <w:tcPr>
            <w:tcW w:w="11165" w:type="dxa"/>
            <w:gridSpan w:val="4"/>
          </w:tcPr>
          <w:p w:rsidR="00E36578" w:rsidRDefault="00E36578" w:rsidP="00E36578">
            <w:pPr>
              <w:tabs>
                <w:tab w:val="left" w:pos="6264"/>
              </w:tabs>
              <w:jc w:val="center"/>
            </w:pPr>
            <w:r>
              <w:object w:dxaOrig="4320" w:dyaOrig="1599">
                <v:shape id="_x0000_i1028" type="#_x0000_t75" style="width:550.6pt;height:203.55pt" o:ole="">
                  <v:imagedata r:id="rId14" o:title=""/>
                </v:shape>
                <o:OLEObject Type="Embed" ProgID="PBrush" ShapeID="_x0000_i1028" DrawAspect="Content" ObjectID="_1526219712" r:id="rId15"/>
              </w:object>
            </w:r>
          </w:p>
          <w:p w:rsidR="00295E37" w:rsidRPr="00E36578" w:rsidRDefault="00295E37" w:rsidP="00E36578">
            <w:pPr>
              <w:tabs>
                <w:tab w:val="left" w:pos="6264"/>
              </w:tabs>
              <w:jc w:val="center"/>
            </w:pPr>
          </w:p>
        </w:tc>
      </w:tr>
      <w:tr w:rsidR="00295E37" w:rsidRPr="00DB7DE7" w:rsidTr="009F54E2">
        <w:trPr>
          <w:cantSplit/>
          <w:trHeight w:val="369"/>
        </w:trPr>
        <w:tc>
          <w:tcPr>
            <w:tcW w:w="3651" w:type="dxa"/>
            <w:vAlign w:val="center"/>
          </w:tcPr>
          <w:p w:rsidR="00E36578" w:rsidRPr="00100F05" w:rsidRDefault="00E36578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E36578" w:rsidRPr="00100F05" w:rsidRDefault="00E36578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Descritivo</w:t>
            </w:r>
          </w:p>
        </w:tc>
        <w:tc>
          <w:tcPr>
            <w:tcW w:w="3196" w:type="dxa"/>
            <w:vAlign w:val="center"/>
          </w:tcPr>
          <w:p w:rsidR="00E36578" w:rsidRPr="00100F05" w:rsidRDefault="00E36578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E36578" w:rsidRPr="00100F05" w:rsidRDefault="00E36578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Planejada</w:t>
            </w:r>
            <w:r w:rsidR="00295E37" w:rsidRPr="00100F05">
              <w:rPr>
                <w:color w:val="000000" w:themeColor="text1"/>
                <w:sz w:val="16"/>
                <w:szCs w:val="16"/>
                <w:lang w:val="pt-BR"/>
              </w:rPr>
              <w:t xml:space="preserve">, Técnica, Infraestrutura, </w:t>
            </w:r>
            <w:proofErr w:type="gramStart"/>
            <w:r w:rsidR="00295E37" w:rsidRPr="00100F05">
              <w:rPr>
                <w:color w:val="000000" w:themeColor="text1"/>
                <w:sz w:val="16"/>
                <w:szCs w:val="16"/>
                <w:lang w:val="pt-BR"/>
              </w:rPr>
              <w:t>Emergencial</w:t>
            </w:r>
            <w:proofErr w:type="gramEnd"/>
          </w:p>
        </w:tc>
      </w:tr>
      <w:tr w:rsidR="00E36578" w:rsidRPr="00DB7DE7" w:rsidTr="009F54E2">
        <w:trPr>
          <w:cantSplit/>
          <w:trHeight w:val="418"/>
        </w:trPr>
        <w:tc>
          <w:tcPr>
            <w:tcW w:w="3651" w:type="dxa"/>
            <w:vAlign w:val="center"/>
          </w:tcPr>
          <w:p w:rsidR="00E36578" w:rsidRPr="00100F05" w:rsidRDefault="00E36578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E36578" w:rsidRPr="00100F05" w:rsidRDefault="00E36578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N/A</w:t>
            </w:r>
          </w:p>
        </w:tc>
        <w:tc>
          <w:tcPr>
            <w:tcW w:w="3196" w:type="dxa"/>
            <w:vAlign w:val="center"/>
          </w:tcPr>
          <w:p w:rsidR="00E36578" w:rsidRPr="00100F05" w:rsidRDefault="00E36578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E36578" w:rsidRPr="00100F05" w:rsidRDefault="00E36578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Usuário autorizado</w:t>
            </w:r>
          </w:p>
        </w:tc>
      </w:tr>
      <w:tr w:rsidR="00C12BD1" w:rsidRPr="00DB7DE7" w:rsidTr="009F54E2">
        <w:tc>
          <w:tcPr>
            <w:tcW w:w="3651" w:type="dxa"/>
          </w:tcPr>
          <w:p w:rsidR="00E36578" w:rsidRPr="00100F05" w:rsidRDefault="00E36578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E36578" w:rsidRPr="00100F05" w:rsidRDefault="00E36578" w:rsidP="00295E37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Descrever todos os dados do usuário solicitante</w:t>
            </w:r>
            <w:r w:rsidR="00295E37" w:rsidRPr="00100F05">
              <w:rPr>
                <w:color w:val="000000" w:themeColor="text1"/>
                <w:sz w:val="16"/>
                <w:szCs w:val="16"/>
                <w:lang w:val="pt-BR"/>
              </w:rPr>
              <w:t>.</w:t>
            </w:r>
          </w:p>
        </w:tc>
      </w:tr>
      <w:tr w:rsidR="00E36578" w:rsidRPr="00DB7DE7" w:rsidTr="009F54E2">
        <w:tc>
          <w:tcPr>
            <w:tcW w:w="3651" w:type="dxa"/>
          </w:tcPr>
          <w:p w:rsidR="00E36578" w:rsidRPr="00100F05" w:rsidRDefault="00E36578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E36578" w:rsidRPr="00100F05" w:rsidRDefault="00E36578" w:rsidP="009F54E2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N/A</w:t>
            </w:r>
          </w:p>
        </w:tc>
      </w:tr>
      <w:tr w:rsidR="00E36578" w:rsidRPr="00DB7DE7" w:rsidTr="009F54E2">
        <w:tc>
          <w:tcPr>
            <w:tcW w:w="3651" w:type="dxa"/>
          </w:tcPr>
          <w:p w:rsidR="00E36578" w:rsidRPr="00100F05" w:rsidRDefault="00E36578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E36578" w:rsidRPr="00100F05" w:rsidRDefault="00295E37" w:rsidP="00295E37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Usuário deve preencher todos os campos obrigatórios, Dados do usuário será utilizado para todos os tipos de Demandas, somente dados da demanda será diferente.</w:t>
            </w:r>
          </w:p>
        </w:tc>
      </w:tr>
    </w:tbl>
    <w:p w:rsidR="00DB7DE7" w:rsidRDefault="00DB7DE7" w:rsidP="0076251E">
      <w:pPr>
        <w:tabs>
          <w:tab w:val="left" w:pos="6264"/>
        </w:tabs>
        <w:rPr>
          <w:lang w:val="pt-BR"/>
        </w:rPr>
      </w:pPr>
    </w:p>
    <w:p w:rsidR="00E36578" w:rsidRDefault="00E36578" w:rsidP="0076251E">
      <w:pPr>
        <w:tabs>
          <w:tab w:val="left" w:pos="6264"/>
        </w:tabs>
        <w:rPr>
          <w:lang w:val="pt-BR"/>
        </w:rPr>
      </w:pPr>
    </w:p>
    <w:p w:rsidR="00295E37" w:rsidRDefault="00295E37" w:rsidP="0076251E">
      <w:pPr>
        <w:tabs>
          <w:tab w:val="left" w:pos="6264"/>
        </w:tabs>
        <w:rPr>
          <w:lang w:val="pt-BR"/>
        </w:rPr>
      </w:pPr>
    </w:p>
    <w:p w:rsidR="00295E37" w:rsidRDefault="00295E37" w:rsidP="0076251E">
      <w:pPr>
        <w:tabs>
          <w:tab w:val="left" w:pos="6264"/>
        </w:tabs>
        <w:rPr>
          <w:lang w:val="pt-BR"/>
        </w:rPr>
      </w:pPr>
    </w:p>
    <w:p w:rsidR="00295E37" w:rsidRDefault="00295E37" w:rsidP="0076251E">
      <w:pPr>
        <w:tabs>
          <w:tab w:val="left" w:pos="6264"/>
        </w:tabs>
        <w:rPr>
          <w:lang w:val="pt-BR"/>
        </w:rPr>
      </w:pPr>
    </w:p>
    <w:p w:rsidR="00295E37" w:rsidRDefault="00295E37" w:rsidP="0076251E">
      <w:pPr>
        <w:tabs>
          <w:tab w:val="left" w:pos="6264"/>
        </w:tabs>
        <w:rPr>
          <w:lang w:val="pt-BR"/>
        </w:rPr>
      </w:pPr>
    </w:p>
    <w:p w:rsidR="00295E37" w:rsidRDefault="00295E37" w:rsidP="0076251E">
      <w:pPr>
        <w:tabs>
          <w:tab w:val="left" w:pos="6264"/>
        </w:tabs>
        <w:rPr>
          <w:lang w:val="pt-BR"/>
        </w:rPr>
      </w:pPr>
    </w:p>
    <w:p w:rsidR="00C12BD1" w:rsidRDefault="00C12BD1" w:rsidP="0076251E">
      <w:pPr>
        <w:tabs>
          <w:tab w:val="left" w:pos="6264"/>
        </w:tabs>
        <w:rPr>
          <w:lang w:val="pt-BR"/>
        </w:rPr>
      </w:pPr>
    </w:p>
    <w:p w:rsidR="00622258" w:rsidRDefault="00622258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651"/>
        <w:gridCol w:w="2166"/>
        <w:gridCol w:w="3196"/>
        <w:gridCol w:w="2152"/>
      </w:tblGrid>
      <w:tr w:rsidR="00295E37" w:rsidRPr="00DB7DE7" w:rsidTr="009F54E2">
        <w:tc>
          <w:tcPr>
            <w:tcW w:w="11165" w:type="dxa"/>
            <w:gridSpan w:val="4"/>
          </w:tcPr>
          <w:p w:rsidR="00295E37" w:rsidRPr="00850D37" w:rsidRDefault="00295E37" w:rsidP="00C12BD1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Abertura de demanda</w:t>
            </w:r>
            <w:r w:rsidR="00C12BD1">
              <w:rPr>
                <w:color w:val="000000" w:themeColor="text1"/>
                <w:sz w:val="16"/>
                <w:szCs w:val="16"/>
                <w:lang w:val="pt-BR"/>
              </w:rPr>
              <w:t xml:space="preserve"> </w:t>
            </w: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– Dados da Demanda (Planejada)</w:t>
            </w:r>
          </w:p>
        </w:tc>
      </w:tr>
      <w:tr w:rsidR="00295E37" w:rsidRPr="00267D80" w:rsidTr="009F54E2">
        <w:trPr>
          <w:trHeight w:val="2584"/>
        </w:trPr>
        <w:tc>
          <w:tcPr>
            <w:tcW w:w="11165" w:type="dxa"/>
            <w:gridSpan w:val="4"/>
          </w:tcPr>
          <w:p w:rsidR="00295E37" w:rsidRPr="00E36578" w:rsidRDefault="00622258" w:rsidP="009F54E2">
            <w:pPr>
              <w:tabs>
                <w:tab w:val="left" w:pos="6264"/>
              </w:tabs>
              <w:jc w:val="center"/>
            </w:pPr>
            <w:r>
              <w:object w:dxaOrig="12252" w:dyaOrig="9516">
                <v:shape id="_x0000_i1078" type="#_x0000_t75" style="width:379.85pt;height:294.9pt" o:ole="">
                  <v:imagedata r:id="rId16" o:title=""/>
                </v:shape>
                <o:OLEObject Type="Embed" ProgID="PBrush" ShapeID="_x0000_i1078" DrawAspect="Content" ObjectID="_1526219713" r:id="rId17"/>
              </w:object>
            </w:r>
          </w:p>
        </w:tc>
      </w:tr>
      <w:tr w:rsidR="00295E37" w:rsidRPr="00DB7DE7" w:rsidTr="009F54E2">
        <w:trPr>
          <w:cantSplit/>
          <w:trHeight w:val="369"/>
        </w:trPr>
        <w:tc>
          <w:tcPr>
            <w:tcW w:w="3651" w:type="dxa"/>
            <w:vAlign w:val="center"/>
          </w:tcPr>
          <w:p w:rsidR="00295E37" w:rsidRPr="00850D37" w:rsidRDefault="00295E3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295E37" w:rsidRPr="00850D37" w:rsidRDefault="00295E37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Descritivo</w:t>
            </w:r>
            <w:r w:rsidR="00850D37" w:rsidRPr="00850D37">
              <w:rPr>
                <w:color w:val="000000" w:themeColor="text1"/>
                <w:sz w:val="16"/>
                <w:szCs w:val="16"/>
                <w:lang w:val="pt-BR"/>
              </w:rPr>
              <w:t xml:space="preserve"> \ Combo</w:t>
            </w:r>
          </w:p>
        </w:tc>
        <w:tc>
          <w:tcPr>
            <w:tcW w:w="3196" w:type="dxa"/>
            <w:vAlign w:val="center"/>
          </w:tcPr>
          <w:p w:rsidR="00295E37" w:rsidRPr="00850D37" w:rsidRDefault="00295E3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295E37" w:rsidRPr="00850D37" w:rsidRDefault="00850D37" w:rsidP="00295E37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Descrição</w:t>
            </w:r>
          </w:p>
        </w:tc>
      </w:tr>
      <w:tr w:rsidR="00850D37" w:rsidRPr="00DB7DE7" w:rsidTr="009F54E2">
        <w:trPr>
          <w:cantSplit/>
          <w:trHeight w:val="418"/>
        </w:trPr>
        <w:tc>
          <w:tcPr>
            <w:tcW w:w="3651" w:type="dxa"/>
            <w:vAlign w:val="center"/>
          </w:tcPr>
          <w:p w:rsidR="00295E37" w:rsidRPr="00850D37" w:rsidRDefault="00295E3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295E37" w:rsidRPr="00850D37" w:rsidRDefault="00295E37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N/A</w:t>
            </w:r>
          </w:p>
        </w:tc>
        <w:tc>
          <w:tcPr>
            <w:tcW w:w="3196" w:type="dxa"/>
            <w:vAlign w:val="center"/>
          </w:tcPr>
          <w:p w:rsidR="00295E37" w:rsidRPr="00850D37" w:rsidRDefault="00295E3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295E37" w:rsidRPr="00850D37" w:rsidRDefault="00295E37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Usuário autorizado</w:t>
            </w:r>
          </w:p>
        </w:tc>
      </w:tr>
      <w:tr w:rsidR="00850D37" w:rsidRPr="00DB7DE7" w:rsidTr="00850D37">
        <w:trPr>
          <w:trHeight w:val="333"/>
        </w:trPr>
        <w:tc>
          <w:tcPr>
            <w:tcW w:w="3651" w:type="dxa"/>
          </w:tcPr>
          <w:p w:rsidR="00295E37" w:rsidRPr="00850D37" w:rsidRDefault="00295E3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295E37" w:rsidRPr="00850D37" w:rsidRDefault="00295E37" w:rsidP="00850D37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Descrever todos os dados d</w:t>
            </w:r>
            <w:r w:rsidR="00850D37" w:rsidRPr="00850D37">
              <w:rPr>
                <w:color w:val="000000" w:themeColor="text1"/>
                <w:sz w:val="16"/>
                <w:szCs w:val="16"/>
                <w:lang w:val="pt-BR"/>
              </w:rPr>
              <w:t xml:space="preserve">a </w:t>
            </w: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demanda</w:t>
            </w:r>
            <w:r w:rsidR="00850D37" w:rsidRPr="00850D37">
              <w:rPr>
                <w:color w:val="000000" w:themeColor="text1"/>
                <w:sz w:val="16"/>
                <w:szCs w:val="16"/>
                <w:lang w:val="pt-BR"/>
              </w:rPr>
              <w:t xml:space="preserve"> Planejada</w:t>
            </w:r>
          </w:p>
        </w:tc>
      </w:tr>
      <w:tr w:rsidR="00850D37" w:rsidRPr="00DB7DE7" w:rsidTr="00850D37">
        <w:tc>
          <w:tcPr>
            <w:tcW w:w="3651" w:type="dxa"/>
          </w:tcPr>
          <w:p w:rsidR="00295E37" w:rsidRPr="00850D37" w:rsidRDefault="00295E3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Combo</w:t>
            </w:r>
            <w:r w:rsidR="00100F05">
              <w:rPr>
                <w:sz w:val="16"/>
                <w:szCs w:val="16"/>
                <w:lang w:val="pt-BR"/>
              </w:rPr>
              <w:t>s</w:t>
            </w:r>
            <w:r w:rsidRPr="00850D37">
              <w:rPr>
                <w:sz w:val="16"/>
                <w:szCs w:val="16"/>
                <w:lang w:val="pt-BR"/>
              </w:rPr>
              <w:t>:</w:t>
            </w:r>
          </w:p>
        </w:tc>
        <w:tc>
          <w:tcPr>
            <w:tcW w:w="7371" w:type="dxa"/>
            <w:gridSpan w:val="3"/>
          </w:tcPr>
          <w:p w:rsidR="00295E37" w:rsidRPr="00850D37" w:rsidRDefault="00850D37" w:rsidP="00850D37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Cliente / Operação</w:t>
            </w:r>
            <w:r w:rsidR="005F0B5F">
              <w:rPr>
                <w:color w:val="000000" w:themeColor="text1"/>
                <w:sz w:val="16"/>
                <w:szCs w:val="16"/>
                <w:lang w:val="pt-BR"/>
              </w:rPr>
              <w:t xml:space="preserve"> Afetada</w:t>
            </w: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 xml:space="preserve">: Padrão </w:t>
            </w:r>
            <w:proofErr w:type="spellStart"/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tProcess</w:t>
            </w:r>
            <w:proofErr w:type="spellEnd"/>
          </w:p>
          <w:p w:rsidR="00850D37" w:rsidRDefault="005F0B5F" w:rsidP="00850D37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Impacto: Alto, Médio, Baixo</w:t>
            </w:r>
          </w:p>
          <w:p w:rsidR="005F0B5F" w:rsidRPr="00850D37" w:rsidRDefault="005F0B5F" w:rsidP="00850D37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Complexidade: Alta, Média, Baixa</w:t>
            </w:r>
          </w:p>
          <w:p w:rsidR="00594185" w:rsidRDefault="005F0B5F" w:rsidP="00594185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Prioridade: </w:t>
            </w:r>
            <w:r w:rsidR="00594185">
              <w:rPr>
                <w:color w:val="000000" w:themeColor="text1"/>
                <w:sz w:val="16"/>
                <w:szCs w:val="16"/>
                <w:lang w:val="pt-BR"/>
              </w:rPr>
              <w:t>Automática conforme cruzamento abaixo:</w:t>
            </w:r>
          </w:p>
          <w:tbl>
            <w:tblPr>
              <w:tblW w:w="3841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59"/>
              <w:gridCol w:w="963"/>
              <w:gridCol w:w="959"/>
            </w:tblGrid>
            <w:tr w:rsidR="00594185" w:rsidRPr="00594185" w:rsidTr="00594185">
              <w:trPr>
                <w:trHeight w:val="288"/>
              </w:trPr>
              <w:tc>
                <w:tcPr>
                  <w:tcW w:w="96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4" w:space="0" w:color="000000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  <w:t>Impacto</w:t>
                  </w:r>
                </w:p>
              </w:tc>
              <w:tc>
                <w:tcPr>
                  <w:tcW w:w="2881" w:type="dxa"/>
                  <w:gridSpan w:val="3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  <w:t>Complexidade</w:t>
                  </w:r>
                </w:p>
              </w:tc>
            </w:tr>
            <w:tr w:rsidR="00594185" w:rsidRPr="00594185" w:rsidTr="00594185">
              <w:trPr>
                <w:trHeight w:val="300"/>
              </w:trPr>
              <w:tc>
                <w:tcPr>
                  <w:tcW w:w="960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4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</w:pP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  <w:t>3 - Baixa</w:t>
                  </w: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  <w:t>2 - Média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  <w:t>1 - Alta</w:t>
                  </w:r>
                </w:p>
              </w:tc>
            </w:tr>
            <w:tr w:rsidR="00594185" w:rsidRPr="00594185" w:rsidTr="00594185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  <w:t>3 - Baixo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  <w:t>3 - Baixa</w:t>
                  </w: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  <w:t>3 - Baixa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  <w:t>2 - Médio</w:t>
                  </w:r>
                </w:p>
              </w:tc>
            </w:tr>
            <w:tr w:rsidR="00594185" w:rsidRPr="00594185" w:rsidTr="00594185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  <w:t>2 - Médio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  <w:t>3 - Baixa</w:t>
                  </w: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  <w:t>2 - Médio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  <w:t>1 - Alto</w:t>
                  </w:r>
                </w:p>
              </w:tc>
            </w:tr>
            <w:tr w:rsidR="00594185" w:rsidRPr="00594185" w:rsidTr="00594185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b/>
                      <w:bCs/>
                      <w:color w:val="000000"/>
                      <w:sz w:val="16"/>
                      <w:szCs w:val="16"/>
                      <w:lang w:val="pt-BR" w:eastAsia="pt-BR"/>
                    </w:rPr>
                    <w:t>1 - Alto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  <w:t>2 - Médio</w:t>
                  </w: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  <w:t>1 - Alto</w:t>
                  </w:r>
                </w:p>
              </w:tc>
              <w:tc>
                <w:tcPr>
                  <w:tcW w:w="95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4185" w:rsidRPr="00594185" w:rsidRDefault="00594185" w:rsidP="00594185">
                  <w:pPr>
                    <w:spacing w:after="0" w:line="240" w:lineRule="auto"/>
                    <w:jc w:val="center"/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</w:pPr>
                  <w:r w:rsidRPr="00594185">
                    <w:rPr>
                      <w:rFonts w:ascii="Calibri" w:eastAsia="Times New Roman" w:hAnsi="Calibri"/>
                      <w:color w:val="000000"/>
                      <w:sz w:val="16"/>
                      <w:szCs w:val="16"/>
                      <w:lang w:val="pt-BR" w:eastAsia="pt-BR"/>
                    </w:rPr>
                    <w:t>1 - Alto</w:t>
                  </w:r>
                </w:p>
              </w:tc>
            </w:tr>
          </w:tbl>
          <w:p w:rsidR="00850D37" w:rsidRDefault="00594185" w:rsidP="00594185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Quantidade de usuários afetados: 0 a 10, 10 a 100, 100 a 1000, acima de 1000</w:t>
            </w:r>
          </w:p>
          <w:p w:rsidR="00594185" w:rsidRDefault="00594185" w:rsidP="00594185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Classificação: Novo Serviço, Remoção de Serviço, Corretiva de Problema, Corretiva de Incidente, Alteração de Serviço, </w:t>
            </w:r>
            <w:r w:rsidR="000C026A">
              <w:rPr>
                <w:color w:val="000000" w:themeColor="text1"/>
                <w:sz w:val="16"/>
                <w:szCs w:val="16"/>
                <w:lang w:val="pt-BR"/>
              </w:rPr>
              <w:t xml:space="preserve">Conformidade Legal, Projeto de Ocupação Predial, </w:t>
            </w:r>
          </w:p>
          <w:p w:rsidR="00594185" w:rsidRPr="00850D37" w:rsidRDefault="000C026A" w:rsidP="009F54E2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Benefícios da Demanda: Expansão de Faturamento, Novos Negócios, Eficiência Operacional, Redução de Multas, Adequação Operacional, Mitigação de Riscos.</w:t>
            </w:r>
          </w:p>
        </w:tc>
      </w:tr>
      <w:tr w:rsidR="00295E37" w:rsidRPr="00DB7DE7" w:rsidTr="009F54E2">
        <w:tc>
          <w:tcPr>
            <w:tcW w:w="3651" w:type="dxa"/>
          </w:tcPr>
          <w:p w:rsidR="00295E37" w:rsidRPr="00850D37" w:rsidRDefault="00295E37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lastRenderedPageBreak/>
              <w:t>Descrição:</w:t>
            </w:r>
          </w:p>
        </w:tc>
        <w:tc>
          <w:tcPr>
            <w:tcW w:w="7514" w:type="dxa"/>
            <w:gridSpan w:val="3"/>
          </w:tcPr>
          <w:p w:rsidR="00295E37" w:rsidRPr="00850D37" w:rsidRDefault="00100F05" w:rsidP="00100F05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 demanda planejada é a única que poderá passar por todos os módulos, deverá ser direcionada para o grupo Demandas.</w:t>
            </w:r>
          </w:p>
        </w:tc>
      </w:tr>
    </w:tbl>
    <w:p w:rsidR="00295E37" w:rsidRDefault="00295E37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651"/>
        <w:gridCol w:w="2166"/>
        <w:gridCol w:w="3196"/>
        <w:gridCol w:w="2152"/>
      </w:tblGrid>
      <w:tr w:rsidR="00100F05" w:rsidRPr="00DB7DE7" w:rsidTr="009F54E2">
        <w:tc>
          <w:tcPr>
            <w:tcW w:w="11165" w:type="dxa"/>
            <w:gridSpan w:val="4"/>
          </w:tcPr>
          <w:p w:rsidR="00100F05" w:rsidRPr="00850D37" w:rsidRDefault="00100F05" w:rsidP="00C12BD1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Abertura de demanda – Dados da Demanda (</w:t>
            </w:r>
            <w:r w:rsidR="00C12BD1">
              <w:rPr>
                <w:color w:val="000000" w:themeColor="text1"/>
                <w:sz w:val="16"/>
                <w:szCs w:val="16"/>
                <w:lang w:val="pt-BR"/>
              </w:rPr>
              <w:t>Técnica</w:t>
            </w: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)</w:t>
            </w:r>
          </w:p>
        </w:tc>
      </w:tr>
      <w:tr w:rsidR="00100F05" w:rsidRPr="00DB7DE7" w:rsidTr="009F54E2">
        <w:trPr>
          <w:trHeight w:val="2584"/>
        </w:trPr>
        <w:tc>
          <w:tcPr>
            <w:tcW w:w="11165" w:type="dxa"/>
            <w:gridSpan w:val="4"/>
          </w:tcPr>
          <w:p w:rsidR="00100F05" w:rsidRPr="00E36578" w:rsidRDefault="00622258" w:rsidP="009F54E2">
            <w:pPr>
              <w:tabs>
                <w:tab w:val="left" w:pos="6264"/>
              </w:tabs>
              <w:jc w:val="center"/>
            </w:pPr>
            <w:r>
              <w:object w:dxaOrig="13476" w:dyaOrig="13620">
                <v:shape id="_x0000_i1087" type="#_x0000_t75" style="width:338.3pt;height:342pt" o:ole="">
                  <v:imagedata r:id="rId18" o:title=""/>
                </v:shape>
                <o:OLEObject Type="Embed" ProgID="PBrush" ShapeID="_x0000_i1087" DrawAspect="Content" ObjectID="_1526219714" r:id="rId19"/>
              </w:object>
            </w:r>
          </w:p>
        </w:tc>
      </w:tr>
      <w:tr w:rsidR="00100F05" w:rsidRPr="00DB7DE7" w:rsidTr="00DC2A07">
        <w:trPr>
          <w:trHeight w:val="113"/>
        </w:trPr>
        <w:tc>
          <w:tcPr>
            <w:tcW w:w="3651" w:type="dxa"/>
            <w:vAlign w:val="center"/>
          </w:tcPr>
          <w:p w:rsidR="00100F05" w:rsidRPr="00850D37" w:rsidRDefault="00100F05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100F05" w:rsidRPr="00850D37" w:rsidRDefault="00100F05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Descritivo \ Combo</w:t>
            </w:r>
          </w:p>
        </w:tc>
        <w:tc>
          <w:tcPr>
            <w:tcW w:w="3196" w:type="dxa"/>
            <w:vAlign w:val="center"/>
          </w:tcPr>
          <w:p w:rsidR="00100F05" w:rsidRPr="00850D37" w:rsidRDefault="00100F05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100F05" w:rsidRPr="00850D37" w:rsidRDefault="00B65EF1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Descrição \ Mudanças</w:t>
            </w:r>
          </w:p>
        </w:tc>
      </w:tr>
      <w:tr w:rsidR="00100F05" w:rsidRPr="00DB7DE7" w:rsidTr="00DC2A07">
        <w:trPr>
          <w:trHeight w:val="113"/>
        </w:trPr>
        <w:tc>
          <w:tcPr>
            <w:tcW w:w="3651" w:type="dxa"/>
            <w:vAlign w:val="center"/>
          </w:tcPr>
          <w:p w:rsidR="00100F05" w:rsidRPr="00850D37" w:rsidRDefault="00100F05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100F05" w:rsidRPr="00850D37" w:rsidRDefault="00100F05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N/A</w:t>
            </w:r>
          </w:p>
        </w:tc>
        <w:tc>
          <w:tcPr>
            <w:tcW w:w="3196" w:type="dxa"/>
            <w:vAlign w:val="center"/>
          </w:tcPr>
          <w:p w:rsidR="00100F05" w:rsidRPr="00850D37" w:rsidRDefault="00100F05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100F05" w:rsidRPr="00850D37" w:rsidRDefault="00DC2A07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Analistas de TI</w:t>
            </w:r>
          </w:p>
        </w:tc>
      </w:tr>
      <w:tr w:rsidR="00100F05" w:rsidRPr="00DB7DE7" w:rsidTr="00DC2A07">
        <w:trPr>
          <w:trHeight w:val="113"/>
        </w:trPr>
        <w:tc>
          <w:tcPr>
            <w:tcW w:w="3651" w:type="dxa"/>
          </w:tcPr>
          <w:p w:rsidR="00100F05" w:rsidRPr="00850D37" w:rsidRDefault="00100F05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100F05" w:rsidRPr="00850D37" w:rsidRDefault="00100F05" w:rsidP="00DC2A07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 xml:space="preserve">Descrever todos os dados da demanda </w:t>
            </w:r>
            <w:r w:rsidR="00DC2A07">
              <w:rPr>
                <w:color w:val="000000" w:themeColor="text1"/>
                <w:sz w:val="16"/>
                <w:szCs w:val="16"/>
                <w:lang w:val="pt-BR"/>
              </w:rPr>
              <w:t>Técnica</w:t>
            </w:r>
          </w:p>
        </w:tc>
      </w:tr>
      <w:tr w:rsidR="00100F05" w:rsidRPr="00DB7DE7" w:rsidTr="00B65EF1">
        <w:trPr>
          <w:trHeight w:val="113"/>
        </w:trPr>
        <w:tc>
          <w:tcPr>
            <w:tcW w:w="3651" w:type="dxa"/>
          </w:tcPr>
          <w:p w:rsidR="00100F05" w:rsidRPr="00850D37" w:rsidRDefault="00100F05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Combo</w:t>
            </w:r>
            <w:r>
              <w:rPr>
                <w:sz w:val="16"/>
                <w:szCs w:val="16"/>
                <w:lang w:val="pt-BR"/>
              </w:rPr>
              <w:t>s</w:t>
            </w:r>
            <w:r w:rsidRPr="00850D37">
              <w:rPr>
                <w:sz w:val="16"/>
                <w:szCs w:val="16"/>
                <w:lang w:val="pt-BR"/>
              </w:rPr>
              <w:t>:</w:t>
            </w:r>
          </w:p>
        </w:tc>
        <w:tc>
          <w:tcPr>
            <w:tcW w:w="7514" w:type="dxa"/>
            <w:gridSpan w:val="3"/>
          </w:tcPr>
          <w:p w:rsidR="00052B96" w:rsidRDefault="00C72A3E" w:rsidP="00EE22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Conforme “Planejada”</w:t>
            </w:r>
          </w:p>
          <w:p w:rsidR="00C72A3E" w:rsidRDefault="00047165" w:rsidP="00EE22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Contingência: Sim, </w:t>
            </w:r>
            <w:proofErr w:type="gramStart"/>
            <w:r>
              <w:rPr>
                <w:color w:val="000000" w:themeColor="text1"/>
                <w:sz w:val="16"/>
                <w:szCs w:val="16"/>
                <w:lang w:val="pt-BR"/>
              </w:rPr>
              <w:t>Não</w:t>
            </w:r>
            <w:proofErr w:type="gramEnd"/>
          </w:p>
          <w:p w:rsidR="00047165" w:rsidRDefault="00047165" w:rsidP="00EE22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Indisponibilidade: Sim, </w:t>
            </w:r>
            <w:proofErr w:type="gramStart"/>
            <w:r>
              <w:rPr>
                <w:color w:val="000000" w:themeColor="text1"/>
                <w:sz w:val="16"/>
                <w:szCs w:val="16"/>
                <w:lang w:val="pt-BR"/>
              </w:rPr>
              <w:t>Não</w:t>
            </w:r>
            <w:proofErr w:type="gramEnd"/>
          </w:p>
          <w:p w:rsidR="00C72A3E" w:rsidRDefault="00C72A3E" w:rsidP="00EE22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Plano de Recuperação: Descritivo da atividade, </w:t>
            </w:r>
            <w:proofErr w:type="gramStart"/>
            <w:r>
              <w:rPr>
                <w:color w:val="000000" w:themeColor="text1"/>
                <w:sz w:val="16"/>
                <w:szCs w:val="16"/>
                <w:lang w:val="pt-BR"/>
              </w:rPr>
              <w:t>Responsável</w:t>
            </w:r>
            <w:proofErr w:type="gram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pela atividade, Horário</w:t>
            </w:r>
          </w:p>
          <w:p w:rsidR="00C72A3E" w:rsidRDefault="00C72A3E" w:rsidP="00EE22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Configuração afetada: Serviço, Host, IP</w:t>
            </w:r>
          </w:p>
          <w:p w:rsidR="00C72A3E" w:rsidRDefault="00C72A3E" w:rsidP="00EE22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Campo descrição terá scripts predefinidos para tipos diferentes de Mudanças de Infraestrutura /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Facilities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>.</w:t>
            </w:r>
          </w:p>
          <w:p w:rsidR="00C72A3E" w:rsidRDefault="00C72A3E" w:rsidP="00EE22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Direcionamento direto para grupo de Mudanças</w:t>
            </w:r>
          </w:p>
          <w:p w:rsidR="00895DE9" w:rsidRDefault="00047165" w:rsidP="00EE22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Este tipo não terá aprovações.</w:t>
            </w:r>
          </w:p>
          <w:p w:rsidR="00C72A3E" w:rsidRDefault="00C72A3E" w:rsidP="00EE22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  <w:p w:rsidR="00895DE9" w:rsidRDefault="00895DE9" w:rsidP="00EE22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  <w:p w:rsidR="00895DE9" w:rsidRPr="00850D37" w:rsidRDefault="00895DE9" w:rsidP="00EE22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</w:tc>
      </w:tr>
      <w:tr w:rsidR="009F54E2" w:rsidRPr="00D871D3" w:rsidTr="009F54E2">
        <w:tc>
          <w:tcPr>
            <w:tcW w:w="11165" w:type="dxa"/>
            <w:gridSpan w:val="4"/>
          </w:tcPr>
          <w:p w:rsidR="009F54E2" w:rsidRPr="00850D37" w:rsidRDefault="009F54E2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>Abertura de demanda – Dados da Demanda (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Infraestrutura</w:t>
            </w: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)</w:t>
            </w:r>
          </w:p>
        </w:tc>
      </w:tr>
      <w:tr w:rsidR="009F54E2" w:rsidRPr="00205507" w:rsidTr="009F54E2">
        <w:trPr>
          <w:trHeight w:val="2584"/>
        </w:trPr>
        <w:tc>
          <w:tcPr>
            <w:tcW w:w="11165" w:type="dxa"/>
            <w:gridSpan w:val="4"/>
          </w:tcPr>
          <w:p w:rsidR="009F54E2" w:rsidRPr="00E36578" w:rsidRDefault="00622258" w:rsidP="009F54E2">
            <w:pPr>
              <w:tabs>
                <w:tab w:val="left" w:pos="6264"/>
              </w:tabs>
              <w:jc w:val="center"/>
            </w:pPr>
            <w:r>
              <w:object w:dxaOrig="15324" w:dyaOrig="14364">
                <v:shape id="_x0000_i1103" type="#_x0000_t75" style="width:405.25pt;height:380.75pt" o:ole="">
                  <v:imagedata r:id="rId20" o:title=""/>
                </v:shape>
                <o:OLEObject Type="Embed" ProgID="PBrush" ShapeID="_x0000_i1103" DrawAspect="Content" ObjectID="_1526219715" r:id="rId21"/>
              </w:object>
            </w:r>
          </w:p>
        </w:tc>
      </w:tr>
      <w:tr w:rsidR="009F54E2" w:rsidRPr="00DB7DE7" w:rsidTr="009F54E2">
        <w:trPr>
          <w:trHeight w:val="113"/>
        </w:trPr>
        <w:tc>
          <w:tcPr>
            <w:tcW w:w="3651" w:type="dxa"/>
            <w:vAlign w:val="center"/>
          </w:tcPr>
          <w:p w:rsidR="009F54E2" w:rsidRPr="00850D37" w:rsidRDefault="009F54E2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9F54E2" w:rsidRPr="00850D37" w:rsidRDefault="009F54E2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Descritivo \ Combo</w:t>
            </w:r>
          </w:p>
        </w:tc>
        <w:tc>
          <w:tcPr>
            <w:tcW w:w="3196" w:type="dxa"/>
            <w:vAlign w:val="center"/>
          </w:tcPr>
          <w:p w:rsidR="009F54E2" w:rsidRPr="00850D37" w:rsidRDefault="009F54E2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9F54E2" w:rsidRPr="00850D37" w:rsidRDefault="00B65EF1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Descrição \ Mudanças</w:t>
            </w:r>
          </w:p>
        </w:tc>
      </w:tr>
      <w:tr w:rsidR="009F54E2" w:rsidRPr="00DB7DE7" w:rsidTr="009F54E2">
        <w:trPr>
          <w:trHeight w:val="113"/>
        </w:trPr>
        <w:tc>
          <w:tcPr>
            <w:tcW w:w="3651" w:type="dxa"/>
            <w:vAlign w:val="center"/>
          </w:tcPr>
          <w:p w:rsidR="009F54E2" w:rsidRPr="00850D37" w:rsidRDefault="009F54E2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9F54E2" w:rsidRPr="00850D37" w:rsidRDefault="009F54E2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N/A</w:t>
            </w:r>
          </w:p>
        </w:tc>
        <w:tc>
          <w:tcPr>
            <w:tcW w:w="3196" w:type="dxa"/>
            <w:vAlign w:val="center"/>
          </w:tcPr>
          <w:p w:rsidR="009F54E2" w:rsidRPr="00850D37" w:rsidRDefault="009F54E2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9F54E2" w:rsidRPr="00850D37" w:rsidRDefault="009F54E2" w:rsidP="009F54E2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Analistas de TI</w:t>
            </w:r>
          </w:p>
        </w:tc>
      </w:tr>
      <w:tr w:rsidR="009F54E2" w:rsidRPr="00DB7DE7" w:rsidTr="009F54E2">
        <w:trPr>
          <w:trHeight w:val="113"/>
        </w:trPr>
        <w:tc>
          <w:tcPr>
            <w:tcW w:w="3651" w:type="dxa"/>
          </w:tcPr>
          <w:p w:rsidR="009F54E2" w:rsidRPr="00850D37" w:rsidRDefault="009F54E2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9F54E2" w:rsidRPr="00850D37" w:rsidRDefault="009F54E2" w:rsidP="009F54E2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 xml:space="preserve">Descrever todos os dados da demanda 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Técnica</w:t>
            </w:r>
          </w:p>
        </w:tc>
      </w:tr>
      <w:tr w:rsidR="009F54E2" w:rsidRPr="00DB7DE7" w:rsidTr="00661BDB">
        <w:trPr>
          <w:trHeight w:val="113"/>
        </w:trPr>
        <w:tc>
          <w:tcPr>
            <w:tcW w:w="3651" w:type="dxa"/>
          </w:tcPr>
          <w:p w:rsidR="009F54E2" w:rsidRPr="00850D37" w:rsidRDefault="009F54E2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Combo</w:t>
            </w:r>
            <w:r>
              <w:rPr>
                <w:sz w:val="16"/>
                <w:szCs w:val="16"/>
                <w:lang w:val="pt-BR"/>
              </w:rPr>
              <w:t>s</w:t>
            </w:r>
            <w:r w:rsidRPr="00850D37">
              <w:rPr>
                <w:sz w:val="16"/>
                <w:szCs w:val="16"/>
                <w:lang w:val="pt-BR"/>
              </w:rPr>
              <w:t>:</w:t>
            </w:r>
          </w:p>
        </w:tc>
        <w:tc>
          <w:tcPr>
            <w:tcW w:w="7514" w:type="dxa"/>
            <w:gridSpan w:val="3"/>
          </w:tcPr>
          <w:p w:rsidR="0004737E" w:rsidRPr="00850D37" w:rsidRDefault="0004737E" w:rsidP="00047165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Conforme “</w:t>
            </w:r>
            <w:r w:rsidR="00047165">
              <w:rPr>
                <w:color w:val="000000" w:themeColor="text1"/>
                <w:sz w:val="16"/>
                <w:szCs w:val="16"/>
                <w:lang w:val="pt-BR"/>
              </w:rPr>
              <w:t>Técnica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”.</w:t>
            </w:r>
          </w:p>
        </w:tc>
      </w:tr>
      <w:tr w:rsidR="009F54E2" w:rsidRPr="00DB7DE7" w:rsidTr="009F54E2">
        <w:trPr>
          <w:trHeight w:val="113"/>
        </w:trPr>
        <w:tc>
          <w:tcPr>
            <w:tcW w:w="3651" w:type="dxa"/>
          </w:tcPr>
          <w:p w:rsidR="009F54E2" w:rsidRPr="00850D37" w:rsidRDefault="009F54E2" w:rsidP="009F54E2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C72A3E" w:rsidRDefault="00C72A3E" w:rsidP="00C72A3E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Direcionamento direto para grupo de Mudanças</w:t>
            </w:r>
          </w:p>
          <w:p w:rsidR="00BC061F" w:rsidRDefault="00BC061F" w:rsidP="00BC061F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Objetivo é um método ágil para controle de mudanças com baixo risco.</w:t>
            </w:r>
          </w:p>
          <w:p w:rsidR="00BC061F" w:rsidRDefault="00BC061F" w:rsidP="00BC061F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Campo descrição terá scripts predefinidos para tipos diferentes de Mudanças Técnicas.</w:t>
            </w:r>
          </w:p>
          <w:p w:rsidR="00BC061F" w:rsidRDefault="00BC061F" w:rsidP="00BC061F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Este Módulo “terá” aprovações.</w:t>
            </w:r>
          </w:p>
          <w:p w:rsidR="009F54E2" w:rsidRDefault="00BC061F" w:rsidP="00047165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Plano de Comunicação: Ao inserir o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Login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ou Nome do usu</w:t>
            </w:r>
            <w:r w:rsidR="00047165">
              <w:rPr>
                <w:color w:val="000000" w:themeColor="text1"/>
                <w:sz w:val="16"/>
                <w:szCs w:val="16"/>
                <w:lang w:val="pt-BR"/>
              </w:rPr>
              <w:t>ário, apresentar todos os dados com opção de alteração. Todos os analistas inclusos receberão e-mail com todos os dados até Objetivo \ Descrição detalhada.</w:t>
            </w:r>
          </w:p>
          <w:p w:rsidR="00047165" w:rsidRDefault="00047165" w:rsidP="00047165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Plano de Implementação: Descrição da atividade, </w:t>
            </w:r>
            <w:proofErr w:type="gramStart"/>
            <w:r>
              <w:rPr>
                <w:color w:val="000000" w:themeColor="text1"/>
                <w:sz w:val="16"/>
                <w:szCs w:val="16"/>
                <w:lang w:val="pt-BR"/>
              </w:rPr>
              <w:t>Responsável</w:t>
            </w:r>
            <w:proofErr w:type="gram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pela ativ</w:t>
            </w:r>
            <w:r w:rsidR="001C0A55">
              <w:rPr>
                <w:color w:val="000000" w:themeColor="text1"/>
                <w:sz w:val="16"/>
                <w:szCs w:val="16"/>
                <w:lang w:val="pt-BR"/>
              </w:rPr>
              <w:t xml:space="preserve">idade, data e hora da atividade, </w:t>
            </w:r>
          </w:p>
          <w:p w:rsidR="001C0A55" w:rsidRDefault="001C0A55" w:rsidP="00047165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Plano de Recuperação: 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Descrição da atividade, </w:t>
            </w:r>
            <w:proofErr w:type="gramStart"/>
            <w:r>
              <w:rPr>
                <w:color w:val="000000" w:themeColor="text1"/>
                <w:sz w:val="16"/>
                <w:szCs w:val="16"/>
                <w:lang w:val="pt-BR"/>
              </w:rPr>
              <w:t>Responsável</w:t>
            </w:r>
            <w:proofErr w:type="gram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pela atividade, data e hora da atividade,</w:t>
            </w:r>
          </w:p>
          <w:p w:rsidR="00B65EF1" w:rsidRDefault="001C0A55" w:rsidP="001C0A55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Os analistas incl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usos deverão receber 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informativo da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s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atividade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s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com horário.</w:t>
            </w:r>
          </w:p>
          <w:p w:rsidR="00622258" w:rsidRPr="00850D37" w:rsidRDefault="00622258" w:rsidP="001C0A55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</w:tc>
      </w:tr>
      <w:tr w:rsidR="00661BDB" w:rsidRPr="00D871D3" w:rsidTr="00EE0948">
        <w:tc>
          <w:tcPr>
            <w:tcW w:w="11165" w:type="dxa"/>
            <w:gridSpan w:val="4"/>
          </w:tcPr>
          <w:p w:rsidR="00661BDB" w:rsidRPr="00850D37" w:rsidRDefault="00661BDB" w:rsidP="00661BDB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>Abertura de demanda – Dados da Demanda (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Emergencial</w:t>
            </w: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)</w:t>
            </w:r>
          </w:p>
        </w:tc>
      </w:tr>
      <w:tr w:rsidR="00661BDB" w:rsidRPr="00DB7DE7" w:rsidTr="00EE0948">
        <w:trPr>
          <w:trHeight w:val="2584"/>
        </w:trPr>
        <w:tc>
          <w:tcPr>
            <w:tcW w:w="11165" w:type="dxa"/>
            <w:gridSpan w:val="4"/>
          </w:tcPr>
          <w:p w:rsidR="00661BDB" w:rsidRPr="00E36578" w:rsidRDefault="00622258" w:rsidP="00EE0948">
            <w:pPr>
              <w:tabs>
                <w:tab w:val="left" w:pos="6264"/>
              </w:tabs>
              <w:jc w:val="center"/>
            </w:pPr>
            <w:r>
              <w:object w:dxaOrig="17556" w:dyaOrig="14868">
                <v:shape id="_x0000_i1116" type="#_x0000_t75" style="width:396.9pt;height:336pt" o:ole="">
                  <v:imagedata r:id="rId22" o:title=""/>
                </v:shape>
                <o:OLEObject Type="Embed" ProgID="PBrush" ShapeID="_x0000_i1116" DrawAspect="Content" ObjectID="_1526219716" r:id="rId23"/>
              </w:object>
            </w:r>
          </w:p>
        </w:tc>
      </w:tr>
      <w:tr w:rsidR="00661BDB" w:rsidRPr="00DB7DE7" w:rsidTr="00EE0948">
        <w:trPr>
          <w:trHeight w:val="113"/>
        </w:trPr>
        <w:tc>
          <w:tcPr>
            <w:tcW w:w="3651" w:type="dxa"/>
            <w:vAlign w:val="center"/>
          </w:tcPr>
          <w:p w:rsidR="00661BDB" w:rsidRPr="00850D37" w:rsidRDefault="00661BDB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661BDB" w:rsidRPr="00850D37" w:rsidRDefault="00661BDB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Descritivo \ Combo</w:t>
            </w:r>
          </w:p>
        </w:tc>
        <w:tc>
          <w:tcPr>
            <w:tcW w:w="3196" w:type="dxa"/>
            <w:vAlign w:val="center"/>
          </w:tcPr>
          <w:p w:rsidR="00661BDB" w:rsidRPr="00850D37" w:rsidRDefault="00661BDB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661BDB" w:rsidRPr="00850D37" w:rsidRDefault="00B65EF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Descrição \ Mudanças</w:t>
            </w:r>
          </w:p>
        </w:tc>
      </w:tr>
      <w:tr w:rsidR="00661BDB" w:rsidRPr="00DB7DE7" w:rsidTr="00EE0948">
        <w:trPr>
          <w:trHeight w:val="113"/>
        </w:trPr>
        <w:tc>
          <w:tcPr>
            <w:tcW w:w="3651" w:type="dxa"/>
            <w:vAlign w:val="center"/>
          </w:tcPr>
          <w:p w:rsidR="00661BDB" w:rsidRPr="00850D37" w:rsidRDefault="00661BDB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661BDB" w:rsidRPr="00850D37" w:rsidRDefault="00661BDB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N/A</w:t>
            </w:r>
          </w:p>
        </w:tc>
        <w:tc>
          <w:tcPr>
            <w:tcW w:w="3196" w:type="dxa"/>
            <w:vAlign w:val="center"/>
          </w:tcPr>
          <w:p w:rsidR="00661BDB" w:rsidRPr="00850D37" w:rsidRDefault="00661BDB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661BDB" w:rsidRPr="00850D37" w:rsidRDefault="00661BDB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Analistas de TI</w:t>
            </w:r>
          </w:p>
        </w:tc>
      </w:tr>
      <w:tr w:rsidR="00661BDB" w:rsidRPr="00DB7DE7" w:rsidTr="00EE0948">
        <w:trPr>
          <w:trHeight w:val="113"/>
        </w:trPr>
        <w:tc>
          <w:tcPr>
            <w:tcW w:w="3651" w:type="dxa"/>
          </w:tcPr>
          <w:p w:rsidR="00661BDB" w:rsidRPr="00850D37" w:rsidRDefault="00661BDB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661BDB" w:rsidRPr="00850D37" w:rsidRDefault="00661BDB" w:rsidP="00B65EF1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 xml:space="preserve">Descrever todos os dados da demanda </w:t>
            </w:r>
            <w:r w:rsidR="00B65EF1">
              <w:rPr>
                <w:color w:val="000000" w:themeColor="text1"/>
                <w:sz w:val="16"/>
                <w:szCs w:val="16"/>
                <w:lang w:val="pt-BR"/>
              </w:rPr>
              <w:t>Emergencial</w:t>
            </w:r>
          </w:p>
        </w:tc>
      </w:tr>
      <w:tr w:rsidR="00661BDB" w:rsidRPr="00DB7DE7" w:rsidTr="00661BDB">
        <w:trPr>
          <w:trHeight w:val="113"/>
        </w:trPr>
        <w:tc>
          <w:tcPr>
            <w:tcW w:w="3651" w:type="dxa"/>
          </w:tcPr>
          <w:p w:rsidR="00661BDB" w:rsidRPr="00850D37" w:rsidRDefault="00661BDB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Combo</w:t>
            </w:r>
            <w:r>
              <w:rPr>
                <w:sz w:val="16"/>
                <w:szCs w:val="16"/>
                <w:lang w:val="pt-BR"/>
              </w:rPr>
              <w:t>s</w:t>
            </w:r>
            <w:r w:rsidRPr="00850D37">
              <w:rPr>
                <w:sz w:val="16"/>
                <w:szCs w:val="16"/>
                <w:lang w:val="pt-BR"/>
              </w:rPr>
              <w:t>:</w:t>
            </w:r>
          </w:p>
        </w:tc>
        <w:tc>
          <w:tcPr>
            <w:tcW w:w="7514" w:type="dxa"/>
            <w:gridSpan w:val="3"/>
          </w:tcPr>
          <w:p w:rsidR="00661BDB" w:rsidRPr="00850D37" w:rsidRDefault="00661BDB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 xml:space="preserve">Cliente / Operação: Padrão </w:t>
            </w:r>
            <w:proofErr w:type="spellStart"/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tProcess</w:t>
            </w:r>
            <w:proofErr w:type="spellEnd"/>
          </w:p>
          <w:p w:rsidR="00661BDB" w:rsidRDefault="00661BDB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 xml:space="preserve">Categoria / Subcategoria: Padrão </w:t>
            </w:r>
            <w:proofErr w:type="spellStart"/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tProcess</w:t>
            </w:r>
            <w:proofErr w:type="spellEnd"/>
          </w:p>
          <w:p w:rsidR="00661BDB" w:rsidRPr="00850D37" w:rsidRDefault="00661BDB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Planejador: Analista responsável </w:t>
            </w:r>
            <w:proofErr w:type="gramStart"/>
            <w:r>
              <w:rPr>
                <w:color w:val="000000" w:themeColor="text1"/>
                <w:sz w:val="16"/>
                <w:szCs w:val="16"/>
                <w:lang w:val="pt-BR"/>
              </w:rPr>
              <w:t>pela preenchimento</w:t>
            </w:r>
            <w:proofErr w:type="gramEnd"/>
            <w:r>
              <w:rPr>
                <w:color w:val="000000" w:themeColor="text1"/>
                <w:sz w:val="16"/>
                <w:szCs w:val="16"/>
                <w:lang w:val="pt-BR"/>
              </w:rPr>
              <w:t>, campo automático com dados do analista.</w:t>
            </w:r>
          </w:p>
          <w:p w:rsidR="00661BDB" w:rsidRPr="00850D37" w:rsidRDefault="00661BDB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 xml:space="preserve">Prioridade: Baixa, Média, Alta, </w:t>
            </w:r>
            <w:proofErr w:type="gramStart"/>
            <w:r w:rsidRPr="00850D37">
              <w:rPr>
                <w:color w:val="000000" w:themeColor="text1"/>
                <w:sz w:val="16"/>
                <w:szCs w:val="16"/>
                <w:lang w:val="pt-BR"/>
              </w:rPr>
              <w:t>Imediata</w:t>
            </w:r>
            <w:proofErr w:type="gramEnd"/>
          </w:p>
          <w:p w:rsidR="00661BDB" w:rsidRPr="00850D37" w:rsidRDefault="00661BDB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 xml:space="preserve">Risco: 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Baixo impacto com baixa probabilidade -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FIxo</w:t>
            </w:r>
            <w:proofErr w:type="spellEnd"/>
          </w:p>
          <w:p w:rsidR="00661BDB" w:rsidRDefault="00661BDB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 w:rsidRPr="00850D37">
              <w:rPr>
                <w:color w:val="000000" w:themeColor="text1"/>
                <w:sz w:val="16"/>
                <w:szCs w:val="16"/>
                <w:lang w:val="pt-BR"/>
              </w:rPr>
              <w:t xml:space="preserve">Tipo de Serviço: 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Alteração, Correção.</w:t>
            </w:r>
          </w:p>
          <w:p w:rsidR="00661BDB" w:rsidRDefault="00661BDB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 w:rsidRPr="00661BDB">
              <w:rPr>
                <w:color w:val="000000" w:themeColor="text1"/>
                <w:sz w:val="16"/>
                <w:szCs w:val="16"/>
                <w:lang w:val="pt-BR"/>
              </w:rPr>
              <w:t>Indisponibilidade Componente/Negócio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: Sim, Não – Se sim, habilitar descrição</w:t>
            </w:r>
          </w:p>
          <w:p w:rsidR="00661BDB" w:rsidRPr="00850D37" w:rsidRDefault="00661BDB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Contingência: Sim, Não – Se sim, habilitar descrição</w:t>
            </w:r>
          </w:p>
        </w:tc>
      </w:tr>
      <w:tr w:rsidR="00661BDB" w:rsidRPr="00DB7DE7" w:rsidTr="00EE0948">
        <w:trPr>
          <w:trHeight w:val="113"/>
        </w:trPr>
        <w:tc>
          <w:tcPr>
            <w:tcW w:w="3651" w:type="dxa"/>
          </w:tcPr>
          <w:p w:rsidR="00661BDB" w:rsidRPr="00850D37" w:rsidRDefault="00661BDB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850D37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661BDB" w:rsidRDefault="00661BDB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Os Módulos de Mudanças e Projetos não participarão, deve ser direcionado para grupo de Mudanças. Objetivo é um método ágil para controle de mudanças com baixo risco.</w:t>
            </w:r>
          </w:p>
          <w:p w:rsidR="00661BDB" w:rsidRDefault="00661BDB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Campo descrição terá scripts predefinidos para tipos diferentes de Mudanças Técnicas.</w:t>
            </w:r>
          </w:p>
          <w:p w:rsidR="00661BDB" w:rsidRDefault="00661BDB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Este Módulo “terá” aprovações.</w:t>
            </w:r>
          </w:p>
          <w:p w:rsidR="00661BDB" w:rsidRPr="00850D37" w:rsidRDefault="00661BDB" w:rsidP="00EE0948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Plano de Comunicação: Ao inserir o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Login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ou Nome do usuário, apresentar todos os dados.</w:t>
            </w:r>
          </w:p>
        </w:tc>
      </w:tr>
    </w:tbl>
    <w:p w:rsidR="00B65EF1" w:rsidRDefault="00B65EF1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479"/>
        <w:gridCol w:w="2333"/>
        <w:gridCol w:w="3040"/>
        <w:gridCol w:w="2370"/>
      </w:tblGrid>
      <w:tr w:rsidR="00B65EF1" w:rsidRPr="00DB7DE7" w:rsidTr="00EE0948">
        <w:tc>
          <w:tcPr>
            <w:tcW w:w="11165" w:type="dxa"/>
            <w:gridSpan w:val="4"/>
          </w:tcPr>
          <w:p w:rsidR="00B65EF1" w:rsidRPr="00100F05" w:rsidRDefault="00B65EF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>Checklist</w:t>
            </w:r>
            <w:proofErr w:type="spellEnd"/>
          </w:p>
        </w:tc>
      </w:tr>
      <w:tr w:rsidR="00B65EF1" w:rsidRPr="00DB7DE7" w:rsidTr="00EE0948">
        <w:trPr>
          <w:trHeight w:val="2584"/>
        </w:trPr>
        <w:tc>
          <w:tcPr>
            <w:tcW w:w="11165" w:type="dxa"/>
            <w:gridSpan w:val="4"/>
          </w:tcPr>
          <w:p w:rsidR="00B65EF1" w:rsidRPr="00DB7DE7" w:rsidRDefault="00550296" w:rsidP="00EE0948">
            <w:pPr>
              <w:tabs>
                <w:tab w:val="left" w:pos="6264"/>
              </w:tabs>
              <w:jc w:val="center"/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1F8734F2" wp14:editId="6DAD9C88">
                  <wp:extent cx="7200900" cy="216027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5EF1" w:rsidRPr="00DB7DE7" w:rsidTr="00EE0948">
        <w:trPr>
          <w:cantSplit/>
          <w:trHeight w:val="369"/>
        </w:trPr>
        <w:tc>
          <w:tcPr>
            <w:tcW w:w="3651" w:type="dxa"/>
            <w:vAlign w:val="center"/>
          </w:tcPr>
          <w:p w:rsidR="00B65EF1" w:rsidRPr="00100F05" w:rsidRDefault="00B65EF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B65EF1" w:rsidRPr="00100F05" w:rsidRDefault="00B65EF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Checkbox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e Planilha</w:t>
            </w:r>
          </w:p>
        </w:tc>
        <w:tc>
          <w:tcPr>
            <w:tcW w:w="3196" w:type="dxa"/>
            <w:vAlign w:val="center"/>
          </w:tcPr>
          <w:p w:rsidR="00B65EF1" w:rsidRPr="00100F05" w:rsidRDefault="00B65EF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B65EF1" w:rsidRPr="00100F05" w:rsidRDefault="00B65EF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Demandas</w:t>
            </w:r>
          </w:p>
        </w:tc>
      </w:tr>
      <w:tr w:rsidR="00B65EF1" w:rsidRPr="00DB7DE7" w:rsidTr="00EE0948">
        <w:trPr>
          <w:cantSplit/>
          <w:trHeight w:val="418"/>
        </w:trPr>
        <w:tc>
          <w:tcPr>
            <w:tcW w:w="3651" w:type="dxa"/>
            <w:vAlign w:val="center"/>
          </w:tcPr>
          <w:p w:rsidR="00B65EF1" w:rsidRPr="00100F05" w:rsidRDefault="00B65EF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B65EF1" w:rsidRPr="00100F05" w:rsidRDefault="00B65EF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N/A</w:t>
            </w:r>
          </w:p>
        </w:tc>
        <w:tc>
          <w:tcPr>
            <w:tcW w:w="3196" w:type="dxa"/>
            <w:vAlign w:val="center"/>
          </w:tcPr>
          <w:p w:rsidR="00B65EF1" w:rsidRPr="00100F05" w:rsidRDefault="00B65EF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B65EF1" w:rsidRPr="00100F05" w:rsidRDefault="00B65EF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Demandas</w:t>
            </w:r>
          </w:p>
        </w:tc>
      </w:tr>
      <w:tr w:rsidR="00B65EF1" w:rsidRPr="00DB7DE7" w:rsidTr="00EE0948">
        <w:tc>
          <w:tcPr>
            <w:tcW w:w="3651" w:type="dxa"/>
          </w:tcPr>
          <w:p w:rsidR="00B65EF1" w:rsidRPr="00100F05" w:rsidRDefault="00B65EF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B65EF1" w:rsidRPr="00100F05" w:rsidRDefault="00B65EF1" w:rsidP="00B65EF1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Selecionar com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checkbox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todos os controles necessários para a mudança. </w:t>
            </w:r>
          </w:p>
        </w:tc>
      </w:tr>
      <w:tr w:rsidR="00B65EF1" w:rsidRPr="00DB7DE7" w:rsidTr="00EE0948">
        <w:tc>
          <w:tcPr>
            <w:tcW w:w="3651" w:type="dxa"/>
          </w:tcPr>
          <w:p w:rsidR="00B65EF1" w:rsidRPr="00100F05" w:rsidRDefault="00B65EF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622258" w:rsidRDefault="00622258" w:rsidP="0062225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Colunas: Requisitos Mandatórios, % Realizado, Área responsável, Data Compromissada, Status, Data Limite, Observações</w:t>
            </w:r>
          </w:p>
          <w:p w:rsidR="00B65EF1" w:rsidRPr="00100F05" w:rsidRDefault="00B65EF1" w:rsidP="0062225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“S</w:t>
            </w:r>
            <w:r w:rsidR="002B7B48">
              <w:rPr>
                <w:color w:val="000000" w:themeColor="text1"/>
                <w:sz w:val="16"/>
                <w:szCs w:val="16"/>
                <w:lang w:val="pt-BR"/>
              </w:rPr>
              <w:t xml:space="preserve">erá enviado posteriormente, “em </w:t>
            </w:r>
            <w:proofErr w:type="gramStart"/>
            <w:r w:rsidR="002B7B48">
              <w:rPr>
                <w:color w:val="000000" w:themeColor="text1"/>
                <w:sz w:val="16"/>
                <w:szCs w:val="16"/>
                <w:lang w:val="pt-BR"/>
              </w:rPr>
              <w:t>c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onstrução.”</w:t>
            </w:r>
            <w:proofErr w:type="gramEnd"/>
          </w:p>
        </w:tc>
      </w:tr>
      <w:tr w:rsidR="00B65EF1" w:rsidRPr="00DB7DE7" w:rsidTr="00EE0948">
        <w:tc>
          <w:tcPr>
            <w:tcW w:w="3651" w:type="dxa"/>
          </w:tcPr>
          <w:p w:rsidR="00B65EF1" w:rsidRPr="00100F05" w:rsidRDefault="00B65EF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B65EF1" w:rsidRDefault="00B65EF1" w:rsidP="00B65EF1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 princípio este combo foi criado no Excel, precisamos saber se será possível desenvolver na ferramenta.</w:t>
            </w:r>
          </w:p>
          <w:p w:rsidR="00B65EF1" w:rsidRDefault="00B65EF1" w:rsidP="00B65EF1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Alguns controles terão seu preenchimento automático conforme preenchimento da demanda, outros serão preenchidos manualmente. </w:t>
            </w:r>
          </w:p>
          <w:p w:rsidR="00B65EF1" w:rsidRDefault="00B65EF1" w:rsidP="00B65EF1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Os analistas clicarão no controle, alterarão o percentual concluído e salvarão, todas as alterações aparecerão em atualizações.</w:t>
            </w:r>
          </w:p>
          <w:p w:rsidR="00550296" w:rsidRDefault="00550296" w:rsidP="00B65EF1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Enquanto o controle não estiver 100%, a área responsável receberá e-mail informativo com a pendência, a periodicidade será definida.</w:t>
            </w:r>
          </w:p>
          <w:p w:rsidR="00550296" w:rsidRDefault="00550296" w:rsidP="00B65EF1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 Data compromissada será fixa e mudará de cor para vermelho se passar a data e o percentual não estiver 100%.</w:t>
            </w:r>
          </w:p>
          <w:p w:rsidR="00550296" w:rsidRDefault="00550296" w:rsidP="00B65EF1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 Inclusão de controles será liberada durante todo o ciclo da demanda, porém a retirada somente pela equipe de Mudanças que fará o controle da implementação.</w:t>
            </w:r>
          </w:p>
          <w:p w:rsidR="00550296" w:rsidRDefault="00550296" w:rsidP="00B65EF1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Alguns grupos serão amarrados a controles específicos sem possibilidade de alteração.</w:t>
            </w:r>
          </w:p>
          <w:p w:rsidR="00550296" w:rsidRPr="00100F05" w:rsidRDefault="00550296" w:rsidP="00B65EF1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B65EF1" w:rsidRDefault="00B65EF1" w:rsidP="0076251E">
      <w:pPr>
        <w:tabs>
          <w:tab w:val="left" w:pos="6264"/>
        </w:tabs>
        <w:rPr>
          <w:lang w:val="pt-BR"/>
        </w:rPr>
      </w:pPr>
    </w:p>
    <w:p w:rsidR="00550296" w:rsidRDefault="00550296" w:rsidP="0076251E">
      <w:pPr>
        <w:tabs>
          <w:tab w:val="left" w:pos="6264"/>
        </w:tabs>
        <w:rPr>
          <w:lang w:val="pt-BR"/>
        </w:rPr>
      </w:pPr>
    </w:p>
    <w:p w:rsidR="00550296" w:rsidRDefault="00550296" w:rsidP="0076251E">
      <w:pPr>
        <w:tabs>
          <w:tab w:val="left" w:pos="6264"/>
        </w:tabs>
        <w:rPr>
          <w:lang w:val="pt-BR"/>
        </w:rPr>
      </w:pPr>
    </w:p>
    <w:p w:rsidR="00550296" w:rsidRDefault="00550296" w:rsidP="0076251E">
      <w:pPr>
        <w:tabs>
          <w:tab w:val="left" w:pos="6264"/>
        </w:tabs>
        <w:rPr>
          <w:lang w:val="pt-BR"/>
        </w:rPr>
      </w:pPr>
    </w:p>
    <w:p w:rsidR="00550296" w:rsidRDefault="00550296" w:rsidP="0076251E">
      <w:pPr>
        <w:tabs>
          <w:tab w:val="left" w:pos="6264"/>
        </w:tabs>
        <w:rPr>
          <w:lang w:val="pt-BR"/>
        </w:rPr>
      </w:pPr>
    </w:p>
    <w:p w:rsidR="00550296" w:rsidRDefault="00550296" w:rsidP="0076251E">
      <w:pPr>
        <w:tabs>
          <w:tab w:val="left" w:pos="6264"/>
        </w:tabs>
        <w:rPr>
          <w:lang w:val="pt-BR"/>
        </w:rPr>
      </w:pPr>
    </w:p>
    <w:p w:rsidR="00550296" w:rsidRDefault="00550296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651"/>
        <w:gridCol w:w="2166"/>
        <w:gridCol w:w="3196"/>
        <w:gridCol w:w="2152"/>
      </w:tblGrid>
      <w:tr w:rsidR="00550296" w:rsidRPr="00DB7DE7" w:rsidTr="00EE0948">
        <w:tc>
          <w:tcPr>
            <w:tcW w:w="11165" w:type="dxa"/>
            <w:gridSpan w:val="4"/>
          </w:tcPr>
          <w:p w:rsidR="00550296" w:rsidRPr="00100F05" w:rsidRDefault="00550296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>Observações</w:t>
            </w:r>
          </w:p>
        </w:tc>
      </w:tr>
      <w:tr w:rsidR="00550296" w:rsidRPr="00DB7DE7" w:rsidTr="00550296">
        <w:trPr>
          <w:trHeight w:val="952"/>
        </w:trPr>
        <w:tc>
          <w:tcPr>
            <w:tcW w:w="11165" w:type="dxa"/>
            <w:gridSpan w:val="4"/>
          </w:tcPr>
          <w:p w:rsidR="00550296" w:rsidRPr="00DB7DE7" w:rsidRDefault="002B7B48" w:rsidP="00EE0948">
            <w:pPr>
              <w:tabs>
                <w:tab w:val="left" w:pos="6264"/>
              </w:tabs>
              <w:jc w:val="center"/>
              <w:rPr>
                <w:lang w:val="pt-BR"/>
              </w:rPr>
            </w:pPr>
            <w:r>
              <w:object w:dxaOrig="4908" w:dyaOrig="912">
                <v:shape id="_x0000_i1128" type="#_x0000_t75" style="width:245.55pt;height:45.7pt" o:ole="">
                  <v:imagedata r:id="rId25" o:title=""/>
                </v:shape>
                <o:OLEObject Type="Embed" ProgID="PBrush" ShapeID="_x0000_i1128" DrawAspect="Content" ObjectID="_1526219717" r:id="rId26"/>
              </w:object>
            </w:r>
          </w:p>
        </w:tc>
      </w:tr>
      <w:tr w:rsidR="00550296" w:rsidRPr="00DB7DE7" w:rsidTr="00EE0948">
        <w:trPr>
          <w:cantSplit/>
          <w:trHeight w:val="369"/>
        </w:trPr>
        <w:tc>
          <w:tcPr>
            <w:tcW w:w="3651" w:type="dxa"/>
            <w:vAlign w:val="center"/>
          </w:tcPr>
          <w:p w:rsidR="00550296" w:rsidRPr="00100F05" w:rsidRDefault="00550296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550296" w:rsidRPr="00100F05" w:rsidRDefault="00550296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Descritivo</w:t>
            </w:r>
          </w:p>
        </w:tc>
        <w:tc>
          <w:tcPr>
            <w:tcW w:w="3196" w:type="dxa"/>
            <w:vAlign w:val="center"/>
          </w:tcPr>
          <w:p w:rsidR="00550296" w:rsidRPr="00100F05" w:rsidRDefault="00550296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550296" w:rsidRPr="00100F05" w:rsidRDefault="00550296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Demandas</w:t>
            </w:r>
          </w:p>
        </w:tc>
      </w:tr>
      <w:tr w:rsidR="00550296" w:rsidRPr="00DB7DE7" w:rsidTr="00EE0948">
        <w:trPr>
          <w:cantSplit/>
          <w:trHeight w:val="418"/>
        </w:trPr>
        <w:tc>
          <w:tcPr>
            <w:tcW w:w="3651" w:type="dxa"/>
            <w:vAlign w:val="center"/>
          </w:tcPr>
          <w:p w:rsidR="00550296" w:rsidRPr="00100F05" w:rsidRDefault="00550296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550296" w:rsidRPr="00100F05" w:rsidRDefault="00550296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N/A</w:t>
            </w:r>
          </w:p>
        </w:tc>
        <w:tc>
          <w:tcPr>
            <w:tcW w:w="3196" w:type="dxa"/>
            <w:vAlign w:val="center"/>
          </w:tcPr>
          <w:p w:rsidR="00550296" w:rsidRPr="00100F05" w:rsidRDefault="00550296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550296" w:rsidRPr="00100F05" w:rsidRDefault="00550296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Demandas</w:t>
            </w:r>
          </w:p>
        </w:tc>
      </w:tr>
      <w:tr w:rsidR="00550296" w:rsidRPr="00DB7DE7" w:rsidTr="00EE0948">
        <w:tc>
          <w:tcPr>
            <w:tcW w:w="3651" w:type="dxa"/>
          </w:tcPr>
          <w:p w:rsidR="00550296" w:rsidRPr="00100F05" w:rsidRDefault="00550296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550296" w:rsidRPr="00100F05" w:rsidRDefault="00550296" w:rsidP="00EE0948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Descrever observações da demanda</w:t>
            </w:r>
          </w:p>
        </w:tc>
      </w:tr>
      <w:tr w:rsidR="00550296" w:rsidRPr="00DB7DE7" w:rsidTr="00EE0948">
        <w:tc>
          <w:tcPr>
            <w:tcW w:w="3651" w:type="dxa"/>
          </w:tcPr>
          <w:p w:rsidR="00550296" w:rsidRPr="00100F05" w:rsidRDefault="00550296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550296" w:rsidRPr="00100F05" w:rsidRDefault="00550296" w:rsidP="00EE0948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550296" w:rsidRPr="00DB7DE7" w:rsidTr="00EE0948">
        <w:tc>
          <w:tcPr>
            <w:tcW w:w="3651" w:type="dxa"/>
          </w:tcPr>
          <w:p w:rsidR="00550296" w:rsidRPr="00100F05" w:rsidRDefault="00550296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550296" w:rsidRPr="00100F05" w:rsidRDefault="002B7B48" w:rsidP="002B7B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Permitir inclusão de observações.</w:t>
            </w:r>
          </w:p>
        </w:tc>
      </w:tr>
    </w:tbl>
    <w:p w:rsidR="00550296" w:rsidRDefault="00550296" w:rsidP="0076251E">
      <w:pPr>
        <w:tabs>
          <w:tab w:val="left" w:pos="6264"/>
        </w:tabs>
        <w:rPr>
          <w:lang w:val="pt-BR"/>
        </w:rPr>
      </w:pPr>
    </w:p>
    <w:p w:rsidR="00F63151" w:rsidRDefault="00F63151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651"/>
        <w:gridCol w:w="2166"/>
        <w:gridCol w:w="3196"/>
        <w:gridCol w:w="2152"/>
      </w:tblGrid>
      <w:tr w:rsidR="00F63151" w:rsidRPr="00DB7DE7" w:rsidTr="00EE0948">
        <w:tc>
          <w:tcPr>
            <w:tcW w:w="11165" w:type="dxa"/>
            <w:gridSpan w:val="4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Status</w:t>
            </w:r>
            <w:r w:rsidR="002B7B48">
              <w:rPr>
                <w:color w:val="000000" w:themeColor="text1"/>
                <w:sz w:val="16"/>
                <w:szCs w:val="16"/>
                <w:lang w:val="pt-BR"/>
              </w:rPr>
              <w:t xml:space="preserve"> Grupo Demandas</w:t>
            </w:r>
          </w:p>
        </w:tc>
      </w:tr>
      <w:tr w:rsidR="00F63151" w:rsidRPr="00DB7DE7" w:rsidTr="00F63151">
        <w:trPr>
          <w:trHeight w:val="431"/>
        </w:trPr>
        <w:tc>
          <w:tcPr>
            <w:tcW w:w="11165" w:type="dxa"/>
            <w:gridSpan w:val="4"/>
          </w:tcPr>
          <w:p w:rsidR="00F63151" w:rsidRPr="00DB7DE7" w:rsidRDefault="00F63151" w:rsidP="00F63151">
            <w:pPr>
              <w:tabs>
                <w:tab w:val="left" w:pos="6264"/>
              </w:tabs>
              <w:rPr>
                <w:lang w:val="pt-BR"/>
              </w:rPr>
            </w:pPr>
          </w:p>
        </w:tc>
      </w:tr>
      <w:tr w:rsidR="00F63151" w:rsidRPr="00DB7DE7" w:rsidTr="00EE0948">
        <w:trPr>
          <w:cantSplit/>
          <w:trHeight w:val="369"/>
        </w:trPr>
        <w:tc>
          <w:tcPr>
            <w:tcW w:w="3651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Combo</w:t>
            </w:r>
          </w:p>
        </w:tc>
        <w:tc>
          <w:tcPr>
            <w:tcW w:w="3196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Demandas</w:t>
            </w:r>
          </w:p>
        </w:tc>
      </w:tr>
      <w:tr w:rsidR="00F63151" w:rsidRPr="00DB7DE7" w:rsidTr="00EE0948">
        <w:trPr>
          <w:cantSplit/>
          <w:trHeight w:val="418"/>
        </w:trPr>
        <w:tc>
          <w:tcPr>
            <w:tcW w:w="3651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Sim</w:t>
            </w:r>
          </w:p>
        </w:tc>
        <w:tc>
          <w:tcPr>
            <w:tcW w:w="3196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Demandas</w:t>
            </w:r>
          </w:p>
        </w:tc>
      </w:tr>
      <w:tr w:rsidR="00F63151" w:rsidRPr="00DB7DE7" w:rsidTr="00EE0948">
        <w:tc>
          <w:tcPr>
            <w:tcW w:w="3651" w:type="dxa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F63151" w:rsidRPr="00100F05" w:rsidRDefault="00F63151" w:rsidP="00EE0948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Alterar status da demanda </w:t>
            </w:r>
          </w:p>
        </w:tc>
      </w:tr>
      <w:tr w:rsidR="00F63151" w:rsidRPr="00DB7DE7" w:rsidTr="00EE0948">
        <w:tc>
          <w:tcPr>
            <w:tcW w:w="3651" w:type="dxa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F63151" w:rsidRPr="00100F05" w:rsidRDefault="00F63151" w:rsidP="002B7B48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Aberto, </w:t>
            </w:r>
            <w:proofErr w:type="gramStart"/>
            <w:r w:rsidR="002B7B48">
              <w:rPr>
                <w:color w:val="000000" w:themeColor="text1"/>
                <w:sz w:val="16"/>
                <w:szCs w:val="16"/>
                <w:lang w:val="pt-BR"/>
              </w:rPr>
              <w:t>Em</w:t>
            </w:r>
            <w:proofErr w:type="gramEnd"/>
            <w:r w:rsidR="002B7B48">
              <w:rPr>
                <w:color w:val="000000" w:themeColor="text1"/>
                <w:sz w:val="16"/>
                <w:szCs w:val="16"/>
                <w:lang w:val="pt-BR"/>
              </w:rPr>
              <w:t xml:space="preserve"> análise</w:t>
            </w:r>
            <w:r w:rsidR="00267D80">
              <w:rPr>
                <w:color w:val="000000" w:themeColor="text1"/>
                <w:sz w:val="16"/>
                <w:szCs w:val="16"/>
                <w:lang w:val="pt-BR"/>
              </w:rPr>
              <w:t>,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Aguardando Priorização, </w:t>
            </w:r>
          </w:p>
        </w:tc>
      </w:tr>
      <w:tr w:rsidR="00F63151" w:rsidRPr="00DB7DE7" w:rsidTr="00EE0948">
        <w:tc>
          <w:tcPr>
            <w:tcW w:w="3651" w:type="dxa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F63151" w:rsidRPr="00100F05" w:rsidRDefault="00F63151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F63151" w:rsidRDefault="00F63151" w:rsidP="0076251E">
      <w:pPr>
        <w:tabs>
          <w:tab w:val="left" w:pos="6264"/>
        </w:tabs>
        <w:rPr>
          <w:lang w:val="pt-BR"/>
        </w:rPr>
      </w:pPr>
    </w:p>
    <w:p w:rsidR="00F63151" w:rsidRDefault="00F63151" w:rsidP="0076251E">
      <w:pPr>
        <w:tabs>
          <w:tab w:val="left" w:pos="6264"/>
        </w:tabs>
        <w:rPr>
          <w:lang w:val="pt-BR"/>
        </w:rPr>
      </w:pPr>
    </w:p>
    <w:p w:rsidR="00F63151" w:rsidRDefault="00F63151" w:rsidP="0076251E">
      <w:pPr>
        <w:tabs>
          <w:tab w:val="left" w:pos="6264"/>
        </w:tabs>
        <w:rPr>
          <w:lang w:val="pt-BR"/>
        </w:rPr>
      </w:pPr>
    </w:p>
    <w:p w:rsidR="00F63151" w:rsidRDefault="00F63151" w:rsidP="0076251E">
      <w:pPr>
        <w:tabs>
          <w:tab w:val="left" w:pos="6264"/>
        </w:tabs>
        <w:rPr>
          <w:lang w:val="pt-BR"/>
        </w:rPr>
      </w:pPr>
    </w:p>
    <w:p w:rsidR="00F63151" w:rsidRDefault="00F63151" w:rsidP="0076251E">
      <w:pPr>
        <w:tabs>
          <w:tab w:val="left" w:pos="6264"/>
        </w:tabs>
        <w:rPr>
          <w:lang w:val="pt-BR"/>
        </w:rPr>
      </w:pPr>
    </w:p>
    <w:p w:rsidR="00F63151" w:rsidRDefault="00F63151" w:rsidP="0076251E">
      <w:pPr>
        <w:tabs>
          <w:tab w:val="left" w:pos="6264"/>
        </w:tabs>
        <w:rPr>
          <w:lang w:val="pt-BR"/>
        </w:rPr>
      </w:pPr>
    </w:p>
    <w:p w:rsidR="00F63151" w:rsidRDefault="00F63151" w:rsidP="0076251E">
      <w:pPr>
        <w:tabs>
          <w:tab w:val="left" w:pos="6264"/>
        </w:tabs>
        <w:rPr>
          <w:lang w:val="pt-BR"/>
        </w:rPr>
      </w:pPr>
    </w:p>
    <w:p w:rsidR="00F63151" w:rsidRDefault="00F63151" w:rsidP="0076251E">
      <w:pPr>
        <w:tabs>
          <w:tab w:val="left" w:pos="6264"/>
        </w:tabs>
        <w:rPr>
          <w:lang w:val="pt-BR"/>
        </w:rPr>
      </w:pPr>
    </w:p>
    <w:p w:rsidR="00F63151" w:rsidRDefault="00F63151" w:rsidP="0076251E">
      <w:pPr>
        <w:tabs>
          <w:tab w:val="left" w:pos="6264"/>
        </w:tabs>
        <w:rPr>
          <w:lang w:val="pt-BR"/>
        </w:rPr>
      </w:pPr>
    </w:p>
    <w:p w:rsidR="00F63151" w:rsidRDefault="00F63151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465"/>
        <w:gridCol w:w="2372"/>
        <w:gridCol w:w="3026"/>
        <w:gridCol w:w="2359"/>
      </w:tblGrid>
      <w:tr w:rsidR="00F63151" w:rsidRPr="00DB7DE7" w:rsidTr="00EE0948">
        <w:tc>
          <w:tcPr>
            <w:tcW w:w="11165" w:type="dxa"/>
            <w:gridSpan w:val="4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>Aprovação</w:t>
            </w:r>
          </w:p>
        </w:tc>
      </w:tr>
      <w:tr w:rsidR="00F63151" w:rsidRPr="00DB7DE7" w:rsidTr="00F63151">
        <w:trPr>
          <w:trHeight w:val="356"/>
        </w:trPr>
        <w:tc>
          <w:tcPr>
            <w:tcW w:w="11165" w:type="dxa"/>
            <w:gridSpan w:val="4"/>
          </w:tcPr>
          <w:p w:rsidR="00F63151" w:rsidRPr="00DB7DE7" w:rsidRDefault="00F63151" w:rsidP="00EE0948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359C4B63" wp14:editId="02E4B79D">
                  <wp:extent cx="7200900" cy="863600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3151" w:rsidRPr="00DB7DE7" w:rsidTr="00EE0948">
        <w:trPr>
          <w:cantSplit/>
          <w:trHeight w:val="369"/>
        </w:trPr>
        <w:tc>
          <w:tcPr>
            <w:tcW w:w="3651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Aprovação</w:t>
            </w:r>
          </w:p>
        </w:tc>
        <w:tc>
          <w:tcPr>
            <w:tcW w:w="3196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Demandas</w:t>
            </w:r>
          </w:p>
        </w:tc>
      </w:tr>
      <w:tr w:rsidR="00F63151" w:rsidRPr="00DB7DE7" w:rsidTr="00EE0948">
        <w:trPr>
          <w:cantSplit/>
          <w:trHeight w:val="418"/>
        </w:trPr>
        <w:tc>
          <w:tcPr>
            <w:tcW w:w="3651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Sim</w:t>
            </w:r>
          </w:p>
        </w:tc>
        <w:tc>
          <w:tcPr>
            <w:tcW w:w="3196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Demandas</w:t>
            </w:r>
          </w:p>
        </w:tc>
      </w:tr>
      <w:tr w:rsidR="00F63151" w:rsidRPr="00DB7DE7" w:rsidTr="00EE0948">
        <w:tc>
          <w:tcPr>
            <w:tcW w:w="3651" w:type="dxa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F63151" w:rsidRPr="00100F05" w:rsidRDefault="00F63151" w:rsidP="00EE0948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Aprovar a demanda para próximo módulo.</w:t>
            </w:r>
          </w:p>
        </w:tc>
      </w:tr>
      <w:tr w:rsidR="00F63151" w:rsidRPr="00DB7DE7" w:rsidTr="00EE0948">
        <w:tc>
          <w:tcPr>
            <w:tcW w:w="3651" w:type="dxa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F63151" w:rsidRPr="00100F05" w:rsidRDefault="00F63151" w:rsidP="00EE0948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Aprovação Técnica (Obrigatória), Priorização de Demandas (opcional) </w:t>
            </w:r>
          </w:p>
        </w:tc>
      </w:tr>
      <w:tr w:rsidR="00F63151" w:rsidRPr="00DB7DE7" w:rsidTr="00EE0948">
        <w:tc>
          <w:tcPr>
            <w:tcW w:w="3651" w:type="dxa"/>
          </w:tcPr>
          <w:p w:rsidR="00F63151" w:rsidRPr="00100F05" w:rsidRDefault="00F63151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F63151" w:rsidRDefault="00F63151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Ao abrir uma demanda planejada, a opção de aprovação técnica já deve estar com status pendente aprovação.</w:t>
            </w:r>
          </w:p>
          <w:p w:rsidR="00F63151" w:rsidRPr="00100F05" w:rsidRDefault="00E3268A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 aprovação de priorização de demandas deve ser inserida manualmente pelo analista de demandas.</w:t>
            </w:r>
          </w:p>
        </w:tc>
      </w:tr>
    </w:tbl>
    <w:p w:rsidR="00F63151" w:rsidRDefault="00F63151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651"/>
        <w:gridCol w:w="2166"/>
        <w:gridCol w:w="3196"/>
        <w:gridCol w:w="2152"/>
      </w:tblGrid>
      <w:tr w:rsidR="00E3268A" w:rsidRPr="00DB7DE7" w:rsidTr="00EE0948">
        <w:tc>
          <w:tcPr>
            <w:tcW w:w="11165" w:type="dxa"/>
            <w:gridSpan w:val="4"/>
          </w:tcPr>
          <w:p w:rsidR="00E3268A" w:rsidRPr="00100F05" w:rsidRDefault="00E3268A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Direcionamento</w:t>
            </w:r>
          </w:p>
        </w:tc>
      </w:tr>
      <w:tr w:rsidR="00E3268A" w:rsidRPr="00DB7DE7" w:rsidTr="00EE0948">
        <w:trPr>
          <w:trHeight w:val="356"/>
        </w:trPr>
        <w:tc>
          <w:tcPr>
            <w:tcW w:w="11165" w:type="dxa"/>
            <w:gridSpan w:val="4"/>
          </w:tcPr>
          <w:p w:rsidR="00E3268A" w:rsidRPr="00DB7DE7" w:rsidRDefault="00E3268A" w:rsidP="00EE0948">
            <w:pPr>
              <w:tabs>
                <w:tab w:val="left" w:pos="6264"/>
              </w:tabs>
              <w:rPr>
                <w:lang w:val="pt-BR"/>
              </w:rPr>
            </w:pPr>
          </w:p>
        </w:tc>
      </w:tr>
      <w:tr w:rsidR="00E3268A" w:rsidRPr="00DB7DE7" w:rsidTr="00EE0948">
        <w:trPr>
          <w:cantSplit/>
          <w:trHeight w:val="369"/>
        </w:trPr>
        <w:tc>
          <w:tcPr>
            <w:tcW w:w="3651" w:type="dxa"/>
            <w:vAlign w:val="center"/>
          </w:tcPr>
          <w:p w:rsidR="00E3268A" w:rsidRPr="00100F05" w:rsidRDefault="00E3268A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E3268A" w:rsidRPr="00100F05" w:rsidRDefault="00E3268A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  <w:tc>
          <w:tcPr>
            <w:tcW w:w="3196" w:type="dxa"/>
            <w:vAlign w:val="center"/>
          </w:tcPr>
          <w:p w:rsidR="00E3268A" w:rsidRPr="00100F05" w:rsidRDefault="00E3268A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E3268A" w:rsidRPr="00100F05" w:rsidRDefault="00E3268A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 w:rsidRPr="00100F05">
              <w:rPr>
                <w:color w:val="000000" w:themeColor="text1"/>
                <w:sz w:val="16"/>
                <w:szCs w:val="16"/>
                <w:lang w:val="pt-BR"/>
              </w:rPr>
              <w:t>Demandas</w:t>
            </w:r>
          </w:p>
        </w:tc>
      </w:tr>
      <w:tr w:rsidR="00E3268A" w:rsidRPr="00DB7DE7" w:rsidTr="00EE0948">
        <w:trPr>
          <w:cantSplit/>
          <w:trHeight w:val="418"/>
        </w:trPr>
        <w:tc>
          <w:tcPr>
            <w:tcW w:w="3651" w:type="dxa"/>
            <w:vAlign w:val="center"/>
          </w:tcPr>
          <w:p w:rsidR="00E3268A" w:rsidRPr="00100F05" w:rsidRDefault="00E3268A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E3268A" w:rsidRPr="00100F05" w:rsidRDefault="00E3268A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  <w:tc>
          <w:tcPr>
            <w:tcW w:w="3196" w:type="dxa"/>
            <w:vAlign w:val="center"/>
          </w:tcPr>
          <w:p w:rsidR="00E3268A" w:rsidRPr="00100F05" w:rsidRDefault="00E3268A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E3268A" w:rsidRPr="00100F05" w:rsidRDefault="00E3268A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Demandas</w:t>
            </w:r>
          </w:p>
        </w:tc>
      </w:tr>
      <w:tr w:rsidR="00E3268A" w:rsidRPr="00DB7DE7" w:rsidTr="00EE0948">
        <w:tc>
          <w:tcPr>
            <w:tcW w:w="3651" w:type="dxa"/>
          </w:tcPr>
          <w:p w:rsidR="00E3268A" w:rsidRPr="00100F05" w:rsidRDefault="00E3268A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E3268A" w:rsidRPr="00100F05" w:rsidRDefault="00E3268A" w:rsidP="00EE0948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Direcionar a Demanda para próximo módulo</w:t>
            </w:r>
          </w:p>
        </w:tc>
      </w:tr>
      <w:tr w:rsidR="00E3268A" w:rsidRPr="00DB7DE7" w:rsidTr="00EE0948">
        <w:tc>
          <w:tcPr>
            <w:tcW w:w="3651" w:type="dxa"/>
          </w:tcPr>
          <w:p w:rsidR="00E3268A" w:rsidRPr="00100F05" w:rsidRDefault="00E3268A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E3268A" w:rsidRPr="00100F05" w:rsidRDefault="00E3268A" w:rsidP="00EE0948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Projetos, Grupos técnicos</w:t>
            </w:r>
          </w:p>
        </w:tc>
      </w:tr>
      <w:tr w:rsidR="00E3268A" w:rsidRPr="00DB7DE7" w:rsidTr="00EE0948">
        <w:tc>
          <w:tcPr>
            <w:tcW w:w="3651" w:type="dxa"/>
          </w:tcPr>
          <w:p w:rsidR="00E3268A" w:rsidRPr="00100F05" w:rsidRDefault="00E3268A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E3268A" w:rsidRDefault="00E3268A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 direcionamento terá 2 opções:</w:t>
            </w:r>
          </w:p>
          <w:p w:rsidR="00E3268A" w:rsidRDefault="00E3268A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proofErr w:type="gramStart"/>
            <w:r>
              <w:rPr>
                <w:color w:val="000000" w:themeColor="text1"/>
                <w:sz w:val="16"/>
                <w:szCs w:val="16"/>
                <w:lang w:val="pt-BR"/>
              </w:rPr>
              <w:t>no</w:t>
            </w:r>
            <w:proofErr w:type="gram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módulo de Mudanças, neste caso “não aparecerá” o módulo de projetos na demanda, </w:t>
            </w:r>
          </w:p>
          <w:p w:rsidR="00E3268A" w:rsidRPr="00100F05" w:rsidRDefault="00E3268A" w:rsidP="00E3268A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Projetos: Necessária aprovação técnica e aprovação de priorização da demanda, passará para o módulo e grupo de projetos com o Gerente de projetos já definido (obrigatório)</w:t>
            </w:r>
            <w:r w:rsidR="002B7B48">
              <w:rPr>
                <w:color w:val="000000" w:themeColor="text1"/>
                <w:sz w:val="16"/>
                <w:szCs w:val="16"/>
                <w:lang w:val="pt-BR"/>
              </w:rPr>
              <w:t xml:space="preserve"> </w:t>
            </w:r>
            <w:r w:rsidR="002B7B48">
              <w:rPr>
                <w:color w:val="000000" w:themeColor="text1"/>
                <w:sz w:val="16"/>
                <w:szCs w:val="16"/>
                <w:lang w:val="pt-BR"/>
              </w:rPr>
              <w:t>Grupo Técnico: necessário somente a aprovação técnica, o analista fará o planejamento</w:t>
            </w:r>
          </w:p>
        </w:tc>
      </w:tr>
    </w:tbl>
    <w:p w:rsidR="00E3268A" w:rsidRDefault="00E3268A" w:rsidP="0076251E">
      <w:pPr>
        <w:tabs>
          <w:tab w:val="left" w:pos="6264"/>
        </w:tabs>
        <w:rPr>
          <w:lang w:val="pt-BR"/>
        </w:rPr>
      </w:pPr>
    </w:p>
    <w:p w:rsidR="00E3268A" w:rsidRDefault="00E3268A" w:rsidP="0076251E">
      <w:pPr>
        <w:tabs>
          <w:tab w:val="left" w:pos="6264"/>
        </w:tabs>
        <w:rPr>
          <w:lang w:val="pt-BR"/>
        </w:rPr>
      </w:pPr>
    </w:p>
    <w:p w:rsidR="00E3268A" w:rsidRDefault="00E3268A" w:rsidP="0076251E">
      <w:pPr>
        <w:tabs>
          <w:tab w:val="left" w:pos="6264"/>
        </w:tabs>
        <w:rPr>
          <w:lang w:val="pt-BR"/>
        </w:rPr>
      </w:pPr>
    </w:p>
    <w:p w:rsidR="00E3268A" w:rsidRDefault="00E3268A" w:rsidP="0076251E">
      <w:pPr>
        <w:tabs>
          <w:tab w:val="left" w:pos="6264"/>
        </w:tabs>
        <w:rPr>
          <w:lang w:val="pt-BR"/>
        </w:rPr>
      </w:pPr>
    </w:p>
    <w:p w:rsidR="00E3268A" w:rsidRDefault="00E3268A" w:rsidP="0076251E">
      <w:pPr>
        <w:tabs>
          <w:tab w:val="left" w:pos="6264"/>
        </w:tabs>
        <w:rPr>
          <w:lang w:val="pt-BR"/>
        </w:rPr>
      </w:pPr>
    </w:p>
    <w:p w:rsidR="002B7B48" w:rsidRDefault="002B7B48" w:rsidP="0076251E">
      <w:pPr>
        <w:tabs>
          <w:tab w:val="left" w:pos="6264"/>
        </w:tabs>
        <w:rPr>
          <w:lang w:val="pt-BR"/>
        </w:rPr>
      </w:pPr>
    </w:p>
    <w:p w:rsidR="00E3268A" w:rsidRDefault="00E3268A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11"/>
        <w:gridCol w:w="2237"/>
        <w:gridCol w:w="3061"/>
        <w:gridCol w:w="2413"/>
      </w:tblGrid>
      <w:tr w:rsidR="00AC54A8" w:rsidRPr="00DB7DE7" w:rsidTr="002B7B48">
        <w:tc>
          <w:tcPr>
            <w:tcW w:w="11222" w:type="dxa"/>
            <w:gridSpan w:val="4"/>
          </w:tcPr>
          <w:p w:rsidR="00AC54A8" w:rsidRPr="00100F05" w:rsidRDefault="00EF3510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>Projetos - Cronograma</w:t>
            </w:r>
          </w:p>
        </w:tc>
      </w:tr>
      <w:tr w:rsidR="00AC54A8" w:rsidRPr="00DB7DE7" w:rsidTr="002B7B48">
        <w:trPr>
          <w:trHeight w:val="356"/>
        </w:trPr>
        <w:tc>
          <w:tcPr>
            <w:tcW w:w="11222" w:type="dxa"/>
            <w:gridSpan w:val="4"/>
          </w:tcPr>
          <w:p w:rsidR="00AC54A8" w:rsidRPr="00DB7DE7" w:rsidRDefault="00EF3510" w:rsidP="00EE0948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13709AAF" wp14:editId="39E9B225">
                  <wp:extent cx="7200900" cy="366395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510" w:rsidRPr="00DB7DE7" w:rsidTr="002B7B48">
        <w:trPr>
          <w:cantSplit/>
          <w:trHeight w:val="369"/>
        </w:trPr>
        <w:tc>
          <w:tcPr>
            <w:tcW w:w="3580" w:type="dxa"/>
            <w:vAlign w:val="center"/>
          </w:tcPr>
          <w:p w:rsidR="00AC54A8" w:rsidRPr="00100F05" w:rsidRDefault="00AC54A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211" w:type="dxa"/>
            <w:vAlign w:val="center"/>
          </w:tcPr>
          <w:p w:rsidR="00AC54A8" w:rsidRPr="00100F05" w:rsidRDefault="00EF3510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Anexo</w:t>
            </w:r>
          </w:p>
        </w:tc>
        <w:tc>
          <w:tcPr>
            <w:tcW w:w="3127" w:type="dxa"/>
            <w:vAlign w:val="center"/>
          </w:tcPr>
          <w:p w:rsidR="00AC54A8" w:rsidRPr="00100F05" w:rsidRDefault="00AC54A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304" w:type="dxa"/>
            <w:vAlign w:val="center"/>
          </w:tcPr>
          <w:p w:rsidR="00AC54A8" w:rsidRPr="00100F05" w:rsidRDefault="00EF3510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</w:t>
            </w:r>
          </w:p>
        </w:tc>
      </w:tr>
      <w:tr w:rsidR="00EF3510" w:rsidRPr="00DB7DE7" w:rsidTr="002B7B48">
        <w:trPr>
          <w:cantSplit/>
          <w:trHeight w:val="418"/>
        </w:trPr>
        <w:tc>
          <w:tcPr>
            <w:tcW w:w="3580" w:type="dxa"/>
            <w:vAlign w:val="center"/>
          </w:tcPr>
          <w:p w:rsidR="00AC54A8" w:rsidRPr="00100F05" w:rsidRDefault="00AC54A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211" w:type="dxa"/>
            <w:vAlign w:val="center"/>
          </w:tcPr>
          <w:p w:rsidR="00AC54A8" w:rsidRPr="00100F05" w:rsidRDefault="00EF3510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Não</w:t>
            </w:r>
          </w:p>
        </w:tc>
        <w:tc>
          <w:tcPr>
            <w:tcW w:w="3127" w:type="dxa"/>
            <w:vAlign w:val="center"/>
          </w:tcPr>
          <w:p w:rsidR="00AC54A8" w:rsidRPr="00100F05" w:rsidRDefault="00AC54A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304" w:type="dxa"/>
            <w:vAlign w:val="center"/>
          </w:tcPr>
          <w:p w:rsidR="00AC54A8" w:rsidRPr="00100F05" w:rsidRDefault="00AC54A8" w:rsidP="00EF3510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Grupo </w:t>
            </w:r>
            <w:r w:rsidR="00EF3510">
              <w:rPr>
                <w:color w:val="000000" w:themeColor="text1"/>
                <w:sz w:val="16"/>
                <w:szCs w:val="16"/>
                <w:lang w:val="pt-BR"/>
              </w:rPr>
              <w:t>Projetos</w:t>
            </w:r>
          </w:p>
        </w:tc>
      </w:tr>
      <w:tr w:rsidR="00AC54A8" w:rsidRPr="00DB7DE7" w:rsidTr="002B7B48">
        <w:tc>
          <w:tcPr>
            <w:tcW w:w="3580" w:type="dxa"/>
          </w:tcPr>
          <w:p w:rsidR="00AC54A8" w:rsidRPr="00100F05" w:rsidRDefault="00AC54A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642" w:type="dxa"/>
            <w:gridSpan w:val="3"/>
          </w:tcPr>
          <w:p w:rsidR="00AC54A8" w:rsidRPr="00100F05" w:rsidRDefault="00EF3510" w:rsidP="00EE0948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Anexar cronograma do projeto.</w:t>
            </w:r>
          </w:p>
        </w:tc>
      </w:tr>
      <w:tr w:rsidR="00AC54A8" w:rsidRPr="00DB7DE7" w:rsidTr="002B7B48">
        <w:tc>
          <w:tcPr>
            <w:tcW w:w="3580" w:type="dxa"/>
          </w:tcPr>
          <w:p w:rsidR="00AC54A8" w:rsidRPr="00100F05" w:rsidRDefault="00AC54A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642" w:type="dxa"/>
            <w:gridSpan w:val="3"/>
          </w:tcPr>
          <w:p w:rsidR="00AC54A8" w:rsidRPr="00100F05" w:rsidRDefault="00EF3510" w:rsidP="00EE0948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AC54A8" w:rsidRPr="00DB7DE7" w:rsidTr="002B7B48">
        <w:tc>
          <w:tcPr>
            <w:tcW w:w="3580" w:type="dxa"/>
          </w:tcPr>
          <w:p w:rsidR="00AC54A8" w:rsidRPr="00100F05" w:rsidRDefault="00AC54A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642" w:type="dxa"/>
            <w:gridSpan w:val="3"/>
          </w:tcPr>
          <w:p w:rsidR="00AC54A8" w:rsidRPr="00100F05" w:rsidRDefault="00EF3510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Analista designado para o projeto deve anexar um cronograma do Projeto, alterações devem ser descriminadas no histórico com o responsável pela alteração</w:t>
            </w:r>
          </w:p>
        </w:tc>
      </w:tr>
    </w:tbl>
    <w:p w:rsidR="00EF3510" w:rsidRDefault="00EF3510" w:rsidP="0076251E">
      <w:pPr>
        <w:tabs>
          <w:tab w:val="left" w:pos="6264"/>
        </w:tabs>
        <w:rPr>
          <w:lang w:val="pt-BR"/>
        </w:rPr>
      </w:pPr>
    </w:p>
    <w:p w:rsidR="002B7B48" w:rsidRDefault="002B7B48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473"/>
        <w:gridCol w:w="2336"/>
        <w:gridCol w:w="3027"/>
        <w:gridCol w:w="2386"/>
      </w:tblGrid>
      <w:tr w:rsidR="00EF3510" w:rsidRPr="00DB7DE7" w:rsidTr="00EF3510">
        <w:tc>
          <w:tcPr>
            <w:tcW w:w="11222" w:type="dxa"/>
            <w:gridSpan w:val="4"/>
          </w:tcPr>
          <w:p w:rsidR="00EF3510" w:rsidRPr="00100F05" w:rsidRDefault="00EF3510" w:rsidP="00EF3510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 – Plano de Comunicação</w:t>
            </w:r>
            <w:r w:rsidR="00C401E9">
              <w:rPr>
                <w:color w:val="000000" w:themeColor="text1"/>
                <w:sz w:val="16"/>
                <w:szCs w:val="16"/>
                <w:lang w:val="pt-BR"/>
              </w:rPr>
              <w:t xml:space="preserve"> do projeto</w:t>
            </w:r>
          </w:p>
        </w:tc>
      </w:tr>
      <w:tr w:rsidR="00EF3510" w:rsidRPr="00DB7DE7" w:rsidTr="00EF3510">
        <w:trPr>
          <w:trHeight w:val="356"/>
        </w:trPr>
        <w:tc>
          <w:tcPr>
            <w:tcW w:w="11222" w:type="dxa"/>
            <w:gridSpan w:val="4"/>
          </w:tcPr>
          <w:p w:rsidR="00EF3510" w:rsidRPr="00DB7DE7" w:rsidRDefault="00EF3510" w:rsidP="00EE0948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247C0635" wp14:editId="6F6943C7">
                  <wp:extent cx="7200900" cy="99885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99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510" w:rsidRPr="00DB7DE7" w:rsidTr="00EF3510">
        <w:trPr>
          <w:cantSplit/>
          <w:trHeight w:val="369"/>
        </w:trPr>
        <w:tc>
          <w:tcPr>
            <w:tcW w:w="3575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223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Tabela</w:t>
            </w:r>
          </w:p>
        </w:tc>
        <w:tc>
          <w:tcPr>
            <w:tcW w:w="3123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301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</w:t>
            </w:r>
          </w:p>
        </w:tc>
      </w:tr>
      <w:tr w:rsidR="00EF3510" w:rsidRPr="00DB7DE7" w:rsidTr="00EF3510">
        <w:trPr>
          <w:cantSplit/>
          <w:trHeight w:val="418"/>
        </w:trPr>
        <w:tc>
          <w:tcPr>
            <w:tcW w:w="3575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223" w:type="dxa"/>
            <w:vAlign w:val="center"/>
          </w:tcPr>
          <w:p w:rsidR="00EF3510" w:rsidRPr="00100F05" w:rsidRDefault="00E6013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Opção de Exportar</w:t>
            </w:r>
          </w:p>
        </w:tc>
        <w:tc>
          <w:tcPr>
            <w:tcW w:w="3123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301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Projetos</w:t>
            </w:r>
          </w:p>
        </w:tc>
      </w:tr>
      <w:tr w:rsidR="00EF3510" w:rsidRPr="00DB7DE7" w:rsidTr="00EF3510">
        <w:tc>
          <w:tcPr>
            <w:tcW w:w="3575" w:type="dxa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647" w:type="dxa"/>
            <w:gridSpan w:val="3"/>
          </w:tcPr>
          <w:p w:rsidR="00EF3510" w:rsidRPr="00100F05" w:rsidRDefault="00EF3510" w:rsidP="00EE0948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Detalhar todos os envolvidos no Projeto com seus contatos atualizados.</w:t>
            </w:r>
          </w:p>
        </w:tc>
      </w:tr>
      <w:tr w:rsidR="00EF3510" w:rsidRPr="00DB7DE7" w:rsidTr="00EF3510">
        <w:tc>
          <w:tcPr>
            <w:tcW w:w="3575" w:type="dxa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647" w:type="dxa"/>
            <w:gridSpan w:val="3"/>
          </w:tcPr>
          <w:p w:rsidR="00EF3510" w:rsidRPr="00100F05" w:rsidRDefault="00EF3510" w:rsidP="00EE0948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EF3510" w:rsidRPr="00DB7DE7" w:rsidTr="00EF3510">
        <w:tc>
          <w:tcPr>
            <w:tcW w:w="3575" w:type="dxa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647" w:type="dxa"/>
            <w:gridSpan w:val="3"/>
          </w:tcPr>
          <w:p w:rsidR="00EF3510" w:rsidRDefault="00EF3510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Ao inserir o Nome ou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Login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do analista ou usuário, deverá apresentar as informações completas com opção de edição das informações.</w:t>
            </w:r>
          </w:p>
          <w:p w:rsidR="00EF3510" w:rsidRPr="00100F05" w:rsidRDefault="00EF3510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Os participantes do plano de comunicação deverão receber um e-mail informativo com o assunto e descrição do projeto informando que foram adicionados no plano de comunicação.</w:t>
            </w:r>
          </w:p>
        </w:tc>
      </w:tr>
    </w:tbl>
    <w:p w:rsidR="00EF3510" w:rsidRDefault="00EF3510" w:rsidP="0076251E">
      <w:pPr>
        <w:tabs>
          <w:tab w:val="left" w:pos="6264"/>
        </w:tabs>
        <w:rPr>
          <w:lang w:val="pt-BR"/>
        </w:rPr>
      </w:pPr>
    </w:p>
    <w:p w:rsidR="002B7B48" w:rsidRDefault="002B7B48" w:rsidP="0076251E">
      <w:pPr>
        <w:tabs>
          <w:tab w:val="left" w:pos="6264"/>
        </w:tabs>
        <w:rPr>
          <w:lang w:val="pt-BR"/>
        </w:rPr>
      </w:pPr>
    </w:p>
    <w:p w:rsidR="002B7B48" w:rsidRDefault="002B7B48" w:rsidP="0076251E">
      <w:pPr>
        <w:tabs>
          <w:tab w:val="left" w:pos="6264"/>
        </w:tabs>
        <w:rPr>
          <w:lang w:val="pt-BR"/>
        </w:rPr>
      </w:pPr>
    </w:p>
    <w:p w:rsidR="002B7B48" w:rsidRDefault="002B7B48" w:rsidP="0076251E">
      <w:pPr>
        <w:tabs>
          <w:tab w:val="left" w:pos="6264"/>
        </w:tabs>
        <w:rPr>
          <w:lang w:val="pt-BR"/>
        </w:rPr>
      </w:pPr>
    </w:p>
    <w:p w:rsidR="002B7B48" w:rsidRDefault="002B7B48" w:rsidP="0076251E">
      <w:pPr>
        <w:tabs>
          <w:tab w:val="left" w:pos="6264"/>
        </w:tabs>
        <w:rPr>
          <w:lang w:val="pt-BR"/>
        </w:rPr>
      </w:pPr>
    </w:p>
    <w:p w:rsidR="002B7B48" w:rsidRDefault="002B7B48" w:rsidP="0076251E">
      <w:pPr>
        <w:tabs>
          <w:tab w:val="left" w:pos="6264"/>
        </w:tabs>
        <w:rPr>
          <w:lang w:val="pt-BR"/>
        </w:rPr>
      </w:pPr>
    </w:p>
    <w:p w:rsidR="002B7B48" w:rsidRDefault="002B7B48" w:rsidP="0076251E">
      <w:pPr>
        <w:tabs>
          <w:tab w:val="left" w:pos="6264"/>
        </w:tabs>
        <w:rPr>
          <w:lang w:val="pt-BR"/>
        </w:rPr>
      </w:pPr>
    </w:p>
    <w:p w:rsidR="002B7B48" w:rsidRDefault="002B7B48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46"/>
        <w:gridCol w:w="2300"/>
        <w:gridCol w:w="3096"/>
        <w:gridCol w:w="2280"/>
      </w:tblGrid>
      <w:tr w:rsidR="00EF3510" w:rsidRPr="00DB7DE7" w:rsidTr="00EE0948">
        <w:tc>
          <w:tcPr>
            <w:tcW w:w="11165" w:type="dxa"/>
            <w:gridSpan w:val="4"/>
          </w:tcPr>
          <w:p w:rsidR="00EF3510" w:rsidRPr="00100F05" w:rsidRDefault="00EF3510" w:rsidP="00EF3510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 – Controle de Atividades</w:t>
            </w:r>
          </w:p>
        </w:tc>
      </w:tr>
      <w:tr w:rsidR="00EF3510" w:rsidRPr="00DB7DE7" w:rsidTr="00EE0948">
        <w:trPr>
          <w:trHeight w:val="356"/>
        </w:trPr>
        <w:tc>
          <w:tcPr>
            <w:tcW w:w="11165" w:type="dxa"/>
            <w:gridSpan w:val="4"/>
          </w:tcPr>
          <w:p w:rsidR="00EF3510" w:rsidRPr="00DB7DE7" w:rsidRDefault="00EF3510" w:rsidP="00EE0948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168A8746" wp14:editId="51629D4F">
                  <wp:extent cx="7025640" cy="1753312"/>
                  <wp:effectExtent l="0" t="0" r="3810" b="0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7263" cy="1753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510" w:rsidRPr="00DB7DE7" w:rsidTr="00EE0948">
        <w:trPr>
          <w:cantSplit/>
          <w:trHeight w:val="369"/>
        </w:trPr>
        <w:tc>
          <w:tcPr>
            <w:tcW w:w="3651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Tabela</w:t>
            </w:r>
          </w:p>
        </w:tc>
        <w:tc>
          <w:tcPr>
            <w:tcW w:w="3196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</w:t>
            </w:r>
          </w:p>
        </w:tc>
      </w:tr>
      <w:tr w:rsidR="00EF3510" w:rsidRPr="00DB7DE7" w:rsidTr="00EE0948">
        <w:trPr>
          <w:cantSplit/>
          <w:trHeight w:val="418"/>
        </w:trPr>
        <w:tc>
          <w:tcPr>
            <w:tcW w:w="3651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EF3510" w:rsidRPr="00100F05" w:rsidRDefault="00E6013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Opção de Exportar</w:t>
            </w:r>
          </w:p>
        </w:tc>
        <w:tc>
          <w:tcPr>
            <w:tcW w:w="3196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Projetos</w:t>
            </w:r>
          </w:p>
        </w:tc>
      </w:tr>
      <w:tr w:rsidR="00EF3510" w:rsidRPr="00DB7DE7" w:rsidTr="00EE0948">
        <w:tc>
          <w:tcPr>
            <w:tcW w:w="3651" w:type="dxa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EF3510" w:rsidRPr="00100F05" w:rsidRDefault="00EF3510" w:rsidP="00EF3510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Detalhar todas as atividades necessárias para o projeto.</w:t>
            </w:r>
          </w:p>
        </w:tc>
      </w:tr>
      <w:tr w:rsidR="00EF3510" w:rsidRPr="00DB7DE7" w:rsidTr="00EE0948">
        <w:tc>
          <w:tcPr>
            <w:tcW w:w="3651" w:type="dxa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2B7B48" w:rsidRPr="00100F05" w:rsidRDefault="00EF3510" w:rsidP="009D5C36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Atividade: Descrição da Atividade / Grupo: Grupo do responsável pela atividade / Analista: Analista responsável pela atividade / Previsão de conclusão: data prevista para conclusão /</w:t>
            </w:r>
            <w:r w:rsidR="00EE0948">
              <w:rPr>
                <w:color w:val="000000" w:themeColor="text1"/>
                <w:sz w:val="16"/>
                <w:szCs w:val="16"/>
                <w:lang w:val="pt-BR"/>
              </w:rPr>
              <w:t xml:space="preserve"> Custo da Atividade: Valor em R$ do custo / Mudança: Número da mudança quando necessário controle de implementação para toda inclusão, alteração ou remoção de serviço de TI.</w:t>
            </w:r>
          </w:p>
        </w:tc>
      </w:tr>
      <w:tr w:rsidR="00EF3510" w:rsidRPr="00DB7DE7" w:rsidTr="00EE0948">
        <w:tc>
          <w:tcPr>
            <w:tcW w:w="3651" w:type="dxa"/>
          </w:tcPr>
          <w:p w:rsidR="00EF3510" w:rsidRPr="00100F05" w:rsidRDefault="00EF3510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EF3510" w:rsidRDefault="00EE0948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Os analistas devem receber um e-mail informando de sua responsabilidade sobre a atividade, seu gestor deve estar em cópia.</w:t>
            </w:r>
          </w:p>
          <w:p w:rsidR="006E0D03" w:rsidRDefault="006E0D03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Devem ter acesso ao campo para poder resolver a pendência e documentar a resolução.</w:t>
            </w:r>
          </w:p>
          <w:p w:rsidR="00EE0948" w:rsidRPr="00100F05" w:rsidRDefault="00EE0948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Cada atividade pode ter diversas subatividades.</w:t>
            </w:r>
          </w:p>
        </w:tc>
      </w:tr>
    </w:tbl>
    <w:p w:rsidR="00EF3510" w:rsidRDefault="00EF3510" w:rsidP="0076251E">
      <w:pPr>
        <w:tabs>
          <w:tab w:val="left" w:pos="6264"/>
        </w:tabs>
        <w:rPr>
          <w:lang w:val="pt-BR"/>
        </w:rPr>
      </w:pPr>
    </w:p>
    <w:p w:rsidR="009D5C36" w:rsidRDefault="009D5C36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80"/>
        <w:gridCol w:w="2211"/>
        <w:gridCol w:w="3127"/>
        <w:gridCol w:w="2304"/>
      </w:tblGrid>
      <w:tr w:rsidR="00EE0948" w:rsidRPr="00DB7DE7" w:rsidTr="00EE0948">
        <w:tc>
          <w:tcPr>
            <w:tcW w:w="11165" w:type="dxa"/>
            <w:gridSpan w:val="4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 – Desenho da solução</w:t>
            </w:r>
          </w:p>
        </w:tc>
      </w:tr>
      <w:tr w:rsidR="00EE0948" w:rsidRPr="00DB7DE7" w:rsidTr="00EE0948">
        <w:trPr>
          <w:trHeight w:val="356"/>
        </w:trPr>
        <w:tc>
          <w:tcPr>
            <w:tcW w:w="11165" w:type="dxa"/>
            <w:gridSpan w:val="4"/>
          </w:tcPr>
          <w:p w:rsidR="00EE0948" w:rsidRPr="00DB7DE7" w:rsidRDefault="00EE0948" w:rsidP="00EE0948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44755AB3" wp14:editId="0E4C32A7">
                  <wp:extent cx="7200900" cy="483870"/>
                  <wp:effectExtent l="0" t="0" r="0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948" w:rsidRPr="00DB7DE7" w:rsidTr="00EE0948">
        <w:trPr>
          <w:cantSplit/>
          <w:trHeight w:val="369"/>
        </w:trPr>
        <w:tc>
          <w:tcPr>
            <w:tcW w:w="3651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Anexo</w:t>
            </w:r>
          </w:p>
        </w:tc>
        <w:tc>
          <w:tcPr>
            <w:tcW w:w="3196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</w:t>
            </w:r>
          </w:p>
        </w:tc>
      </w:tr>
      <w:tr w:rsidR="00EE0948" w:rsidRPr="00DB7DE7" w:rsidTr="00EE0948">
        <w:trPr>
          <w:cantSplit/>
          <w:trHeight w:val="418"/>
        </w:trPr>
        <w:tc>
          <w:tcPr>
            <w:tcW w:w="3651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Não</w:t>
            </w:r>
          </w:p>
        </w:tc>
        <w:tc>
          <w:tcPr>
            <w:tcW w:w="3196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Projetos</w:t>
            </w:r>
          </w:p>
        </w:tc>
      </w:tr>
      <w:tr w:rsidR="00EE0948" w:rsidRPr="00DB7DE7" w:rsidTr="00EE0948">
        <w:tc>
          <w:tcPr>
            <w:tcW w:w="3651" w:type="dxa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EE0948" w:rsidRPr="00100F05" w:rsidRDefault="00EE0948" w:rsidP="00EE0948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Anexar o desenho da engenharia de TI para a solução de TI do projeto e evidência do desenvolvimento.</w:t>
            </w:r>
          </w:p>
        </w:tc>
      </w:tr>
      <w:tr w:rsidR="00EE0948" w:rsidRPr="00DB7DE7" w:rsidTr="00EE0948">
        <w:tc>
          <w:tcPr>
            <w:tcW w:w="3651" w:type="dxa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EE0948" w:rsidRPr="00100F05" w:rsidRDefault="00EE0948" w:rsidP="00EE0948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EE0948" w:rsidRPr="00DB7DE7" w:rsidTr="00EE0948">
        <w:tc>
          <w:tcPr>
            <w:tcW w:w="3651" w:type="dxa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EE0948" w:rsidRPr="00100F05" w:rsidRDefault="00EE0948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EE0948" w:rsidRDefault="00EE0948" w:rsidP="0076251E">
      <w:pPr>
        <w:tabs>
          <w:tab w:val="left" w:pos="6264"/>
        </w:tabs>
        <w:rPr>
          <w:lang w:val="pt-BR"/>
        </w:rPr>
      </w:pPr>
    </w:p>
    <w:p w:rsidR="009D5C36" w:rsidRDefault="009D5C36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80"/>
        <w:gridCol w:w="2211"/>
        <w:gridCol w:w="3127"/>
        <w:gridCol w:w="2304"/>
      </w:tblGrid>
      <w:tr w:rsidR="00EE0948" w:rsidRPr="00DB7DE7" w:rsidTr="00EE0948">
        <w:tc>
          <w:tcPr>
            <w:tcW w:w="11165" w:type="dxa"/>
            <w:gridSpan w:val="4"/>
          </w:tcPr>
          <w:p w:rsidR="00EE0948" w:rsidRPr="00100F05" w:rsidRDefault="00EE0948" w:rsidP="006E0D03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 xml:space="preserve">Projetos – </w:t>
            </w:r>
            <w:r w:rsidR="006E0D03">
              <w:rPr>
                <w:color w:val="000000" w:themeColor="text1"/>
                <w:sz w:val="16"/>
                <w:szCs w:val="16"/>
                <w:lang w:val="pt-BR"/>
              </w:rPr>
              <w:t>Planejamento de Testes</w:t>
            </w:r>
          </w:p>
        </w:tc>
      </w:tr>
      <w:tr w:rsidR="00EE0948" w:rsidRPr="00DB7DE7" w:rsidTr="00EE0948">
        <w:trPr>
          <w:trHeight w:val="356"/>
        </w:trPr>
        <w:tc>
          <w:tcPr>
            <w:tcW w:w="11165" w:type="dxa"/>
            <w:gridSpan w:val="4"/>
          </w:tcPr>
          <w:p w:rsidR="00EE0948" w:rsidRPr="00DB7DE7" w:rsidRDefault="00EE0948" w:rsidP="00EE0948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0151FE12" wp14:editId="22F6306B">
                  <wp:extent cx="7200900" cy="408940"/>
                  <wp:effectExtent l="0" t="0" r="0" b="0"/>
                  <wp:docPr id="96" name="Imagem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4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948" w:rsidRPr="00DB7DE7" w:rsidTr="00EE0948">
        <w:trPr>
          <w:cantSplit/>
          <w:trHeight w:val="369"/>
        </w:trPr>
        <w:tc>
          <w:tcPr>
            <w:tcW w:w="3651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Anexo</w:t>
            </w:r>
          </w:p>
        </w:tc>
        <w:tc>
          <w:tcPr>
            <w:tcW w:w="3196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</w:t>
            </w:r>
          </w:p>
        </w:tc>
      </w:tr>
      <w:tr w:rsidR="00EE0948" w:rsidRPr="00DB7DE7" w:rsidTr="00EE0948">
        <w:trPr>
          <w:cantSplit/>
          <w:trHeight w:val="418"/>
        </w:trPr>
        <w:tc>
          <w:tcPr>
            <w:tcW w:w="3651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Não</w:t>
            </w:r>
          </w:p>
        </w:tc>
        <w:tc>
          <w:tcPr>
            <w:tcW w:w="3196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Projetos</w:t>
            </w:r>
          </w:p>
        </w:tc>
      </w:tr>
      <w:tr w:rsidR="00EE0948" w:rsidRPr="00DB7DE7" w:rsidTr="00EE0948">
        <w:tc>
          <w:tcPr>
            <w:tcW w:w="3651" w:type="dxa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EE0948" w:rsidRPr="00100F05" w:rsidRDefault="00EE0948" w:rsidP="00EE0948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Anexar o Plano de </w:t>
            </w:r>
            <w:proofErr w:type="gramStart"/>
            <w:r>
              <w:rPr>
                <w:color w:val="000000" w:themeColor="text1"/>
                <w:sz w:val="16"/>
                <w:szCs w:val="16"/>
                <w:lang w:val="pt-BR"/>
              </w:rPr>
              <w:t>Testes  em</w:t>
            </w:r>
            <w:proofErr w:type="gram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homologação e pós implementação.</w:t>
            </w:r>
          </w:p>
        </w:tc>
      </w:tr>
      <w:tr w:rsidR="00EE0948" w:rsidRPr="00DB7DE7" w:rsidTr="00EE0948">
        <w:tc>
          <w:tcPr>
            <w:tcW w:w="3651" w:type="dxa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EE0948" w:rsidRPr="00100F05" w:rsidRDefault="00EE0948" w:rsidP="00EE0948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EE0948" w:rsidRPr="00DB7DE7" w:rsidTr="00EE0948">
        <w:tc>
          <w:tcPr>
            <w:tcW w:w="3651" w:type="dxa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EE0948" w:rsidRPr="00100F05" w:rsidRDefault="00EE0948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EE0948" w:rsidRDefault="00EE0948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80"/>
        <w:gridCol w:w="2211"/>
        <w:gridCol w:w="3127"/>
        <w:gridCol w:w="2304"/>
      </w:tblGrid>
      <w:tr w:rsidR="00EE0948" w:rsidRPr="00DB7DE7" w:rsidTr="00EE0948">
        <w:tc>
          <w:tcPr>
            <w:tcW w:w="11165" w:type="dxa"/>
            <w:gridSpan w:val="4"/>
          </w:tcPr>
          <w:p w:rsidR="00EE0948" w:rsidRPr="00100F05" w:rsidRDefault="00EE0948" w:rsidP="006E0D03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Projetos – </w:t>
            </w:r>
            <w:r w:rsidR="006E0D03">
              <w:rPr>
                <w:color w:val="000000" w:themeColor="text1"/>
                <w:sz w:val="16"/>
                <w:szCs w:val="16"/>
                <w:lang w:val="pt-BR"/>
              </w:rPr>
              <w:t>Book do Projeto</w:t>
            </w:r>
          </w:p>
        </w:tc>
      </w:tr>
      <w:tr w:rsidR="00EE0948" w:rsidRPr="00DB7DE7" w:rsidTr="00EE0948">
        <w:trPr>
          <w:trHeight w:val="356"/>
        </w:trPr>
        <w:tc>
          <w:tcPr>
            <w:tcW w:w="11165" w:type="dxa"/>
            <w:gridSpan w:val="4"/>
          </w:tcPr>
          <w:p w:rsidR="00EE0948" w:rsidRPr="00DB7DE7" w:rsidRDefault="00EE0948" w:rsidP="00EE0948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0E134A97" wp14:editId="27E0676C">
                  <wp:extent cx="7200900" cy="424180"/>
                  <wp:effectExtent l="0" t="0" r="0" b="0"/>
                  <wp:docPr id="98" name="Imagem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948" w:rsidRPr="00DB7DE7" w:rsidTr="00EE0948">
        <w:trPr>
          <w:cantSplit/>
          <w:trHeight w:val="369"/>
        </w:trPr>
        <w:tc>
          <w:tcPr>
            <w:tcW w:w="3651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Anexo</w:t>
            </w:r>
          </w:p>
        </w:tc>
        <w:tc>
          <w:tcPr>
            <w:tcW w:w="3196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</w:t>
            </w:r>
          </w:p>
        </w:tc>
      </w:tr>
      <w:tr w:rsidR="00EE0948" w:rsidRPr="00DB7DE7" w:rsidTr="00EE0948">
        <w:trPr>
          <w:cantSplit/>
          <w:trHeight w:val="418"/>
        </w:trPr>
        <w:tc>
          <w:tcPr>
            <w:tcW w:w="3651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Não</w:t>
            </w:r>
          </w:p>
        </w:tc>
        <w:tc>
          <w:tcPr>
            <w:tcW w:w="3196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Projetos</w:t>
            </w:r>
          </w:p>
        </w:tc>
      </w:tr>
      <w:tr w:rsidR="00EE0948" w:rsidRPr="00DB7DE7" w:rsidTr="00EE0948">
        <w:tc>
          <w:tcPr>
            <w:tcW w:w="3651" w:type="dxa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EE0948" w:rsidRPr="00100F05" w:rsidRDefault="00EE0948" w:rsidP="00EE0948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Anexar o Book de projetos com todos os controles necessários para implementação do projeto.</w:t>
            </w:r>
          </w:p>
        </w:tc>
      </w:tr>
      <w:tr w:rsidR="00EE0948" w:rsidRPr="00DB7DE7" w:rsidTr="00EE0948">
        <w:tc>
          <w:tcPr>
            <w:tcW w:w="3651" w:type="dxa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EE0948" w:rsidRPr="00100F05" w:rsidRDefault="00EE0948" w:rsidP="00EE0948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EE0948" w:rsidRPr="00DB7DE7" w:rsidTr="00EE0948">
        <w:tc>
          <w:tcPr>
            <w:tcW w:w="3651" w:type="dxa"/>
          </w:tcPr>
          <w:p w:rsidR="00EE0948" w:rsidRPr="00100F05" w:rsidRDefault="00EE0948" w:rsidP="00EE0948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EE0948" w:rsidRPr="00100F05" w:rsidRDefault="00EE0948" w:rsidP="00EE094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6E0D03" w:rsidRDefault="006E0D03" w:rsidP="0076251E">
      <w:pPr>
        <w:tabs>
          <w:tab w:val="left" w:pos="6264"/>
        </w:tabs>
        <w:rPr>
          <w:lang w:val="pt-BR"/>
        </w:rPr>
      </w:pPr>
    </w:p>
    <w:p w:rsidR="009D5C36" w:rsidRDefault="009D5C36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45"/>
        <w:gridCol w:w="2301"/>
        <w:gridCol w:w="3096"/>
        <w:gridCol w:w="2280"/>
      </w:tblGrid>
      <w:tr w:rsidR="006E0D03" w:rsidRPr="00DB7DE7" w:rsidTr="00A40C0D">
        <w:tc>
          <w:tcPr>
            <w:tcW w:w="11165" w:type="dxa"/>
            <w:gridSpan w:val="4"/>
          </w:tcPr>
          <w:p w:rsidR="006E0D03" w:rsidRPr="00100F05" w:rsidRDefault="006E0D03" w:rsidP="006E0D03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 xml:space="preserve">Projetos –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Issues</w:t>
            </w:r>
            <w:proofErr w:type="spellEnd"/>
          </w:p>
        </w:tc>
      </w:tr>
      <w:tr w:rsidR="006E0D03" w:rsidRPr="00DB7DE7" w:rsidTr="00A40C0D">
        <w:trPr>
          <w:trHeight w:val="356"/>
        </w:trPr>
        <w:tc>
          <w:tcPr>
            <w:tcW w:w="11165" w:type="dxa"/>
            <w:gridSpan w:val="4"/>
          </w:tcPr>
          <w:p w:rsidR="006E0D03" w:rsidRPr="00DB7DE7" w:rsidRDefault="006E0D03" w:rsidP="00A40C0D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08D1C96" wp14:editId="39FBFF3C">
                  <wp:extent cx="7200900" cy="1123315"/>
                  <wp:effectExtent l="0" t="0" r="0" b="635"/>
                  <wp:docPr id="100" name="Imagem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D03" w:rsidRPr="00DB7DE7" w:rsidTr="00A40C0D">
        <w:trPr>
          <w:cantSplit/>
          <w:trHeight w:val="369"/>
        </w:trPr>
        <w:tc>
          <w:tcPr>
            <w:tcW w:w="3651" w:type="dxa"/>
            <w:vAlign w:val="center"/>
          </w:tcPr>
          <w:p w:rsidR="006E0D03" w:rsidRPr="00100F05" w:rsidRDefault="006E0D03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6E0D03" w:rsidRPr="00100F05" w:rsidRDefault="006E0D03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Tabela</w:t>
            </w:r>
          </w:p>
        </w:tc>
        <w:tc>
          <w:tcPr>
            <w:tcW w:w="3196" w:type="dxa"/>
            <w:vAlign w:val="center"/>
          </w:tcPr>
          <w:p w:rsidR="006E0D03" w:rsidRPr="00100F05" w:rsidRDefault="006E0D03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6E0D03" w:rsidRPr="00100F05" w:rsidRDefault="006E0D03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</w:t>
            </w:r>
          </w:p>
        </w:tc>
      </w:tr>
      <w:tr w:rsidR="006E0D03" w:rsidRPr="00DB7DE7" w:rsidTr="00A40C0D">
        <w:trPr>
          <w:cantSplit/>
          <w:trHeight w:val="418"/>
        </w:trPr>
        <w:tc>
          <w:tcPr>
            <w:tcW w:w="3651" w:type="dxa"/>
            <w:vAlign w:val="center"/>
          </w:tcPr>
          <w:p w:rsidR="006E0D03" w:rsidRPr="00100F05" w:rsidRDefault="006E0D03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6E0D03" w:rsidRPr="00100F05" w:rsidRDefault="00E60138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Opção de Exportar</w:t>
            </w:r>
          </w:p>
        </w:tc>
        <w:tc>
          <w:tcPr>
            <w:tcW w:w="3196" w:type="dxa"/>
            <w:vAlign w:val="center"/>
          </w:tcPr>
          <w:p w:rsidR="006E0D03" w:rsidRPr="00100F05" w:rsidRDefault="006E0D03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6E0D03" w:rsidRPr="00100F05" w:rsidRDefault="006E0D03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Projetos</w:t>
            </w:r>
          </w:p>
        </w:tc>
      </w:tr>
      <w:tr w:rsidR="006E0D03" w:rsidRPr="00DB7DE7" w:rsidTr="00A40C0D">
        <w:tc>
          <w:tcPr>
            <w:tcW w:w="3651" w:type="dxa"/>
          </w:tcPr>
          <w:p w:rsidR="006E0D03" w:rsidRPr="00100F05" w:rsidRDefault="006E0D03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754687" w:rsidRPr="00100F05" w:rsidRDefault="006E0D03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Descrever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issues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do projeto durante seu planejamento e desenvo</w:t>
            </w:r>
            <w:r w:rsidR="00754687">
              <w:rPr>
                <w:color w:val="000000" w:themeColor="text1"/>
                <w:sz w:val="16"/>
                <w:szCs w:val="16"/>
                <w:lang w:val="pt-BR"/>
              </w:rPr>
              <w:t>l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vimento.</w:t>
            </w:r>
          </w:p>
        </w:tc>
      </w:tr>
      <w:tr w:rsidR="006E0D03" w:rsidRPr="00DB7DE7" w:rsidTr="00A40C0D">
        <w:tc>
          <w:tcPr>
            <w:tcW w:w="3651" w:type="dxa"/>
          </w:tcPr>
          <w:p w:rsidR="006E0D03" w:rsidRPr="00100F05" w:rsidRDefault="006E0D03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6E0D03" w:rsidRDefault="006E0D03" w:rsidP="006E0D03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Descrição: Descrição do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Issue</w:t>
            </w:r>
            <w:proofErr w:type="spellEnd"/>
          </w:p>
          <w:p w:rsidR="006E0D03" w:rsidRDefault="006E0D03" w:rsidP="006E0D03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Ação Recomendada: Ação necessária para resolver o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issue</w:t>
            </w:r>
            <w:proofErr w:type="spellEnd"/>
          </w:p>
          <w:p w:rsidR="006E0D03" w:rsidRDefault="006E0D03" w:rsidP="006E0D03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Responsável: Analista designado para resolver o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issue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>.</w:t>
            </w:r>
          </w:p>
          <w:p w:rsidR="006E0D03" w:rsidRDefault="006E0D03" w:rsidP="006E0D03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Prioridade: Prioridade de resolução – Baixa, Média, Alta, Imediato.</w:t>
            </w:r>
          </w:p>
          <w:p w:rsidR="006E0D03" w:rsidRDefault="00754687" w:rsidP="006E0D03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Prazo</w:t>
            </w:r>
            <w:r w:rsidR="006E0D03">
              <w:rPr>
                <w:color w:val="000000" w:themeColor="text1"/>
                <w:sz w:val="16"/>
                <w:szCs w:val="16"/>
                <w:lang w:val="pt-BR"/>
              </w:rPr>
              <w:t>: Data limite para resolução.</w:t>
            </w:r>
          </w:p>
          <w:p w:rsidR="006E0D03" w:rsidRDefault="006E0D03" w:rsidP="006E0D03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Status: Status da resolução</w:t>
            </w:r>
            <w:r w:rsidR="00754687">
              <w:rPr>
                <w:color w:val="000000" w:themeColor="text1"/>
                <w:sz w:val="16"/>
                <w:szCs w:val="16"/>
                <w:lang w:val="pt-BR"/>
              </w:rPr>
              <w:t xml:space="preserve">: Aberto, </w:t>
            </w:r>
            <w:proofErr w:type="gramStart"/>
            <w:r w:rsidR="00754687">
              <w:rPr>
                <w:color w:val="000000" w:themeColor="text1"/>
                <w:sz w:val="16"/>
                <w:szCs w:val="16"/>
                <w:lang w:val="pt-BR"/>
              </w:rPr>
              <w:t>Em</w:t>
            </w:r>
            <w:proofErr w:type="gramEnd"/>
            <w:r w:rsidR="00754687">
              <w:rPr>
                <w:color w:val="000000" w:themeColor="text1"/>
                <w:sz w:val="16"/>
                <w:szCs w:val="16"/>
                <w:lang w:val="pt-BR"/>
              </w:rPr>
              <w:t xml:space="preserve"> andamento, Resolvi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do</w:t>
            </w:r>
          </w:p>
          <w:p w:rsidR="00754687" w:rsidRPr="00100F05" w:rsidRDefault="00754687" w:rsidP="006E0D03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Log: Todo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issue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terá logs descritivos contendo descrição com data e hora, ao salvar, habilita novo log.</w:t>
            </w:r>
          </w:p>
        </w:tc>
      </w:tr>
      <w:tr w:rsidR="006E0D03" w:rsidRPr="00DB7DE7" w:rsidTr="00A40C0D">
        <w:tc>
          <w:tcPr>
            <w:tcW w:w="3651" w:type="dxa"/>
          </w:tcPr>
          <w:p w:rsidR="006E0D03" w:rsidRPr="00100F05" w:rsidRDefault="006E0D03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6E0D03" w:rsidRDefault="006E0D03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O analista designado deverá receber um e-mail informando sua responsabilidade sobre o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issue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e ter acesso a este campo e deverá documentar a resolução aplicada para eliminar o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issue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>.</w:t>
            </w:r>
          </w:p>
          <w:p w:rsidR="00754687" w:rsidRPr="00100F05" w:rsidRDefault="00754687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6E0D03" w:rsidRDefault="006E0D03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p w:rsidR="00754687" w:rsidRDefault="00754687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05"/>
        <w:gridCol w:w="2401"/>
        <w:gridCol w:w="3061"/>
        <w:gridCol w:w="2255"/>
      </w:tblGrid>
      <w:tr w:rsidR="001C013C" w:rsidRPr="00DB7DE7" w:rsidTr="00A40C0D">
        <w:tc>
          <w:tcPr>
            <w:tcW w:w="11165" w:type="dxa"/>
            <w:gridSpan w:val="4"/>
          </w:tcPr>
          <w:p w:rsidR="001C013C" w:rsidRPr="00100F05" w:rsidRDefault="001C013C" w:rsidP="001C013C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>Projetos – Aprovação</w:t>
            </w:r>
          </w:p>
        </w:tc>
      </w:tr>
      <w:tr w:rsidR="001C013C" w:rsidRPr="00DB7DE7" w:rsidTr="00A40C0D">
        <w:trPr>
          <w:trHeight w:val="356"/>
        </w:trPr>
        <w:tc>
          <w:tcPr>
            <w:tcW w:w="11165" w:type="dxa"/>
            <w:gridSpan w:val="4"/>
          </w:tcPr>
          <w:p w:rsidR="001C013C" w:rsidRPr="00DB7DE7" w:rsidRDefault="001C013C" w:rsidP="00A40C0D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717D0398" wp14:editId="69B5BDA7">
                  <wp:extent cx="7200900" cy="956945"/>
                  <wp:effectExtent l="0" t="0" r="0" b="0"/>
                  <wp:docPr id="102" name="Imagem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013C" w:rsidRPr="00DB7DE7" w:rsidTr="00A40C0D">
        <w:trPr>
          <w:cantSplit/>
          <w:trHeight w:val="369"/>
        </w:trPr>
        <w:tc>
          <w:tcPr>
            <w:tcW w:w="3651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Aprovação</w:t>
            </w:r>
          </w:p>
        </w:tc>
        <w:tc>
          <w:tcPr>
            <w:tcW w:w="3196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</w:t>
            </w:r>
          </w:p>
        </w:tc>
      </w:tr>
      <w:tr w:rsidR="001C013C" w:rsidRPr="00DB7DE7" w:rsidTr="00A40C0D">
        <w:trPr>
          <w:cantSplit/>
          <w:trHeight w:val="418"/>
        </w:trPr>
        <w:tc>
          <w:tcPr>
            <w:tcW w:w="3651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1C013C" w:rsidRPr="00100F05" w:rsidRDefault="00E60138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Sim</w:t>
            </w:r>
          </w:p>
        </w:tc>
        <w:tc>
          <w:tcPr>
            <w:tcW w:w="3196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Projetos</w:t>
            </w:r>
          </w:p>
        </w:tc>
      </w:tr>
      <w:tr w:rsidR="001C013C" w:rsidRPr="00DB7DE7" w:rsidTr="00A40C0D">
        <w:tc>
          <w:tcPr>
            <w:tcW w:w="3651" w:type="dxa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1C013C" w:rsidRPr="00100F05" w:rsidRDefault="001C013C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Aprovação do Gerente de Projetos</w:t>
            </w:r>
          </w:p>
        </w:tc>
      </w:tr>
      <w:tr w:rsidR="001C013C" w:rsidRPr="00DB7DE7" w:rsidTr="00A40C0D">
        <w:tc>
          <w:tcPr>
            <w:tcW w:w="3651" w:type="dxa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1C013C" w:rsidRPr="00100F05" w:rsidRDefault="001C013C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1C013C" w:rsidRPr="00DB7DE7" w:rsidTr="00A40C0D">
        <w:tc>
          <w:tcPr>
            <w:tcW w:w="3651" w:type="dxa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1C013C" w:rsidRDefault="001C013C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 Projeto somente poderá ser direcionado para implementação do Módulo de Mudanças quando todas as mudanças anexadas no controle de atividades estiverem resolvidas.</w:t>
            </w:r>
          </w:p>
          <w:p w:rsidR="001C013C" w:rsidRPr="00100F05" w:rsidRDefault="001C013C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 aprovação deve aparecer como pendente do momento em que o gerente do projeto for designado ao projeto.</w:t>
            </w:r>
          </w:p>
        </w:tc>
      </w:tr>
    </w:tbl>
    <w:p w:rsidR="001C013C" w:rsidRDefault="001C013C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651"/>
        <w:gridCol w:w="2166"/>
        <w:gridCol w:w="3196"/>
        <w:gridCol w:w="2152"/>
      </w:tblGrid>
      <w:tr w:rsidR="00754687" w:rsidRPr="00DB7DE7" w:rsidTr="006B7DD9">
        <w:tc>
          <w:tcPr>
            <w:tcW w:w="11165" w:type="dxa"/>
            <w:gridSpan w:val="4"/>
          </w:tcPr>
          <w:p w:rsidR="00754687" w:rsidRPr="00100F05" w:rsidRDefault="00754687" w:rsidP="00754687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Status do Grupo Projetos</w:t>
            </w:r>
          </w:p>
        </w:tc>
      </w:tr>
      <w:tr w:rsidR="00754687" w:rsidRPr="00DB7DE7" w:rsidTr="006B7DD9">
        <w:trPr>
          <w:trHeight w:val="356"/>
        </w:trPr>
        <w:tc>
          <w:tcPr>
            <w:tcW w:w="11165" w:type="dxa"/>
            <w:gridSpan w:val="4"/>
          </w:tcPr>
          <w:p w:rsidR="00754687" w:rsidRPr="00DB7DE7" w:rsidRDefault="00754687" w:rsidP="006B7DD9">
            <w:pPr>
              <w:tabs>
                <w:tab w:val="left" w:pos="6264"/>
              </w:tabs>
              <w:rPr>
                <w:lang w:val="pt-BR"/>
              </w:rPr>
            </w:pPr>
          </w:p>
        </w:tc>
      </w:tr>
      <w:tr w:rsidR="00754687" w:rsidRPr="00DB7DE7" w:rsidTr="006B7DD9">
        <w:trPr>
          <w:cantSplit/>
          <w:trHeight w:val="369"/>
        </w:trPr>
        <w:tc>
          <w:tcPr>
            <w:tcW w:w="3651" w:type="dxa"/>
            <w:vAlign w:val="center"/>
          </w:tcPr>
          <w:p w:rsidR="00754687" w:rsidRPr="00100F05" w:rsidRDefault="0075468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754687" w:rsidRPr="00100F05" w:rsidRDefault="00754687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Combo</w:t>
            </w:r>
          </w:p>
        </w:tc>
        <w:tc>
          <w:tcPr>
            <w:tcW w:w="3196" w:type="dxa"/>
            <w:vAlign w:val="center"/>
          </w:tcPr>
          <w:p w:rsidR="00754687" w:rsidRPr="00100F05" w:rsidRDefault="0075468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754687" w:rsidRPr="00100F05" w:rsidRDefault="00754687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</w:t>
            </w:r>
          </w:p>
        </w:tc>
      </w:tr>
      <w:tr w:rsidR="00754687" w:rsidRPr="00DB7DE7" w:rsidTr="006B7DD9">
        <w:trPr>
          <w:cantSplit/>
          <w:trHeight w:val="418"/>
        </w:trPr>
        <w:tc>
          <w:tcPr>
            <w:tcW w:w="3651" w:type="dxa"/>
            <w:vAlign w:val="center"/>
          </w:tcPr>
          <w:p w:rsidR="00754687" w:rsidRPr="00100F05" w:rsidRDefault="0075468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754687" w:rsidRPr="00100F05" w:rsidRDefault="00754687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  <w:tc>
          <w:tcPr>
            <w:tcW w:w="3196" w:type="dxa"/>
            <w:vAlign w:val="center"/>
          </w:tcPr>
          <w:p w:rsidR="00754687" w:rsidRPr="00100F05" w:rsidRDefault="0075468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754687" w:rsidRPr="00100F05" w:rsidRDefault="00754687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Projetos</w:t>
            </w:r>
          </w:p>
        </w:tc>
      </w:tr>
      <w:tr w:rsidR="00754687" w:rsidRPr="00DB7DE7" w:rsidTr="006B7DD9">
        <w:tc>
          <w:tcPr>
            <w:tcW w:w="3651" w:type="dxa"/>
          </w:tcPr>
          <w:p w:rsidR="00754687" w:rsidRPr="00100F05" w:rsidRDefault="0075468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754687" w:rsidRPr="00100F05" w:rsidRDefault="00754687" w:rsidP="006B7DD9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Combo com status habilitados para grupo de Projetos.</w:t>
            </w:r>
          </w:p>
        </w:tc>
      </w:tr>
      <w:tr w:rsidR="00754687" w:rsidRPr="00DB7DE7" w:rsidTr="006B7DD9">
        <w:tc>
          <w:tcPr>
            <w:tcW w:w="3651" w:type="dxa"/>
          </w:tcPr>
          <w:p w:rsidR="00754687" w:rsidRPr="00100F05" w:rsidRDefault="0075468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754687" w:rsidRPr="00100F05" w:rsidRDefault="00754687" w:rsidP="006B7DD9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Iniciação, Planejamento, Execução, Monitoramento e Controle, Finalização.</w:t>
            </w:r>
          </w:p>
        </w:tc>
      </w:tr>
      <w:tr w:rsidR="00754687" w:rsidRPr="00DB7DE7" w:rsidTr="006B7DD9">
        <w:tc>
          <w:tcPr>
            <w:tcW w:w="3651" w:type="dxa"/>
          </w:tcPr>
          <w:p w:rsidR="00754687" w:rsidRPr="00100F05" w:rsidRDefault="0075468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754687" w:rsidRPr="00100F05" w:rsidRDefault="00754687" w:rsidP="000276E7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754687" w:rsidRDefault="00754687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651"/>
        <w:gridCol w:w="2166"/>
        <w:gridCol w:w="3196"/>
        <w:gridCol w:w="2152"/>
      </w:tblGrid>
      <w:tr w:rsidR="001C013C" w:rsidRPr="00DB7DE7" w:rsidTr="00A40C0D">
        <w:tc>
          <w:tcPr>
            <w:tcW w:w="11165" w:type="dxa"/>
            <w:gridSpan w:val="4"/>
          </w:tcPr>
          <w:p w:rsidR="001C013C" w:rsidRPr="00100F05" w:rsidRDefault="001C013C" w:rsidP="001C013C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 – Direcionamento</w:t>
            </w:r>
          </w:p>
        </w:tc>
      </w:tr>
      <w:tr w:rsidR="001C013C" w:rsidRPr="00DB7DE7" w:rsidTr="00A40C0D">
        <w:trPr>
          <w:trHeight w:val="356"/>
        </w:trPr>
        <w:tc>
          <w:tcPr>
            <w:tcW w:w="11165" w:type="dxa"/>
            <w:gridSpan w:val="4"/>
          </w:tcPr>
          <w:p w:rsidR="001C013C" w:rsidRPr="00DB7DE7" w:rsidRDefault="001C013C" w:rsidP="00A40C0D">
            <w:pPr>
              <w:tabs>
                <w:tab w:val="left" w:pos="6264"/>
              </w:tabs>
              <w:rPr>
                <w:lang w:val="pt-BR"/>
              </w:rPr>
            </w:pPr>
          </w:p>
        </w:tc>
      </w:tr>
      <w:tr w:rsidR="001C013C" w:rsidRPr="00DB7DE7" w:rsidTr="00A40C0D">
        <w:trPr>
          <w:cantSplit/>
          <w:trHeight w:val="369"/>
        </w:trPr>
        <w:tc>
          <w:tcPr>
            <w:tcW w:w="3651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166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Combo</w:t>
            </w:r>
          </w:p>
        </w:tc>
        <w:tc>
          <w:tcPr>
            <w:tcW w:w="3196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152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Projetos</w:t>
            </w:r>
          </w:p>
        </w:tc>
      </w:tr>
      <w:tr w:rsidR="001C013C" w:rsidRPr="00DB7DE7" w:rsidTr="00A40C0D">
        <w:trPr>
          <w:cantSplit/>
          <w:trHeight w:val="418"/>
        </w:trPr>
        <w:tc>
          <w:tcPr>
            <w:tcW w:w="3651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166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  <w:tc>
          <w:tcPr>
            <w:tcW w:w="3196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152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Projetos</w:t>
            </w:r>
          </w:p>
        </w:tc>
      </w:tr>
      <w:tr w:rsidR="001C013C" w:rsidRPr="00DB7DE7" w:rsidTr="00A40C0D">
        <w:tc>
          <w:tcPr>
            <w:tcW w:w="3651" w:type="dxa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514" w:type="dxa"/>
            <w:gridSpan w:val="3"/>
          </w:tcPr>
          <w:p w:rsidR="001C013C" w:rsidRPr="00100F05" w:rsidRDefault="001C013C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Direcionamento para o Grupo de Mudanças do Módulo de Mudanças</w:t>
            </w:r>
          </w:p>
        </w:tc>
      </w:tr>
      <w:tr w:rsidR="001C013C" w:rsidRPr="00DB7DE7" w:rsidTr="00A40C0D">
        <w:tc>
          <w:tcPr>
            <w:tcW w:w="3651" w:type="dxa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514" w:type="dxa"/>
            <w:gridSpan w:val="3"/>
          </w:tcPr>
          <w:p w:rsidR="001C013C" w:rsidRPr="00100F05" w:rsidRDefault="001C013C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1C013C" w:rsidRPr="00DB7DE7" w:rsidTr="00A40C0D">
        <w:tc>
          <w:tcPr>
            <w:tcW w:w="3651" w:type="dxa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514" w:type="dxa"/>
            <w:gridSpan w:val="3"/>
          </w:tcPr>
          <w:p w:rsidR="001C013C" w:rsidRPr="00100F05" w:rsidRDefault="000276E7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Após aprovado pelo gerente do Projeto, a demanda será direcionada para Grupo Técnico planejar a implementação.</w:t>
            </w:r>
          </w:p>
        </w:tc>
      </w:tr>
    </w:tbl>
    <w:p w:rsidR="001C013C" w:rsidRDefault="001C013C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40"/>
        <w:gridCol w:w="2201"/>
        <w:gridCol w:w="3091"/>
        <w:gridCol w:w="2390"/>
      </w:tblGrid>
      <w:tr w:rsidR="000276E7" w:rsidRPr="00DB7DE7" w:rsidTr="006B7DD9">
        <w:tc>
          <w:tcPr>
            <w:tcW w:w="11222" w:type="dxa"/>
            <w:gridSpan w:val="4"/>
          </w:tcPr>
          <w:p w:rsidR="000276E7" w:rsidRPr="00100F05" w:rsidRDefault="000276E7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>Planejador</w:t>
            </w:r>
          </w:p>
        </w:tc>
      </w:tr>
      <w:tr w:rsidR="000276E7" w:rsidRPr="00DB7DE7" w:rsidTr="006B7DD9">
        <w:trPr>
          <w:trHeight w:val="356"/>
        </w:trPr>
        <w:tc>
          <w:tcPr>
            <w:tcW w:w="11222" w:type="dxa"/>
            <w:gridSpan w:val="4"/>
          </w:tcPr>
          <w:p w:rsidR="000276E7" w:rsidRPr="00DB7DE7" w:rsidRDefault="000276E7" w:rsidP="006B7DD9">
            <w:pPr>
              <w:tabs>
                <w:tab w:val="left" w:pos="6264"/>
              </w:tabs>
              <w:rPr>
                <w:lang w:val="pt-BR"/>
              </w:rPr>
            </w:pPr>
          </w:p>
        </w:tc>
      </w:tr>
      <w:tr w:rsidR="000276E7" w:rsidRPr="00DB7DE7" w:rsidTr="006B7DD9">
        <w:trPr>
          <w:cantSplit/>
          <w:trHeight w:val="369"/>
        </w:trPr>
        <w:tc>
          <w:tcPr>
            <w:tcW w:w="3540" w:type="dxa"/>
            <w:vAlign w:val="center"/>
          </w:tcPr>
          <w:p w:rsidR="000276E7" w:rsidRPr="00100F05" w:rsidRDefault="000276E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201" w:type="dxa"/>
            <w:vAlign w:val="center"/>
          </w:tcPr>
          <w:p w:rsidR="000276E7" w:rsidRPr="00100F05" w:rsidRDefault="000276E7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Usuário</w:t>
            </w:r>
          </w:p>
        </w:tc>
        <w:tc>
          <w:tcPr>
            <w:tcW w:w="3091" w:type="dxa"/>
            <w:vAlign w:val="center"/>
          </w:tcPr>
          <w:p w:rsidR="000276E7" w:rsidRPr="00100F05" w:rsidRDefault="000276E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390" w:type="dxa"/>
            <w:vAlign w:val="center"/>
          </w:tcPr>
          <w:p w:rsidR="000276E7" w:rsidRPr="00100F05" w:rsidRDefault="000276E7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0276E7" w:rsidRPr="00DB7DE7" w:rsidTr="006B7DD9">
        <w:trPr>
          <w:cantSplit/>
          <w:trHeight w:val="418"/>
        </w:trPr>
        <w:tc>
          <w:tcPr>
            <w:tcW w:w="3540" w:type="dxa"/>
            <w:vAlign w:val="center"/>
          </w:tcPr>
          <w:p w:rsidR="000276E7" w:rsidRPr="00100F05" w:rsidRDefault="000276E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201" w:type="dxa"/>
            <w:vAlign w:val="center"/>
          </w:tcPr>
          <w:p w:rsidR="000276E7" w:rsidRPr="00100F05" w:rsidRDefault="000276E7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Sim</w:t>
            </w:r>
          </w:p>
        </w:tc>
        <w:tc>
          <w:tcPr>
            <w:tcW w:w="3091" w:type="dxa"/>
            <w:vAlign w:val="center"/>
          </w:tcPr>
          <w:p w:rsidR="000276E7" w:rsidRPr="00100F05" w:rsidRDefault="000276E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390" w:type="dxa"/>
            <w:vAlign w:val="center"/>
          </w:tcPr>
          <w:p w:rsidR="000276E7" w:rsidRPr="00100F05" w:rsidRDefault="000276E7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Técnico</w:t>
            </w:r>
          </w:p>
        </w:tc>
      </w:tr>
      <w:tr w:rsidR="000276E7" w:rsidRPr="00DB7DE7" w:rsidTr="006B7DD9">
        <w:tc>
          <w:tcPr>
            <w:tcW w:w="3540" w:type="dxa"/>
          </w:tcPr>
          <w:p w:rsidR="000276E7" w:rsidRPr="00100F05" w:rsidRDefault="000276E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682" w:type="dxa"/>
            <w:gridSpan w:val="3"/>
          </w:tcPr>
          <w:p w:rsidR="000276E7" w:rsidRPr="00100F05" w:rsidRDefault="000276E7" w:rsidP="006B7DD9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Informar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o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planejador da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Gmud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>.</w:t>
            </w:r>
          </w:p>
        </w:tc>
      </w:tr>
      <w:tr w:rsidR="000276E7" w:rsidRPr="00DB7DE7" w:rsidTr="006B7DD9">
        <w:tc>
          <w:tcPr>
            <w:tcW w:w="3540" w:type="dxa"/>
          </w:tcPr>
          <w:p w:rsidR="000276E7" w:rsidRPr="00100F05" w:rsidRDefault="000276E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682" w:type="dxa"/>
            <w:gridSpan w:val="3"/>
          </w:tcPr>
          <w:p w:rsidR="000276E7" w:rsidRPr="00100F05" w:rsidRDefault="000276E7" w:rsidP="006B7DD9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0276E7" w:rsidRPr="00DB7DE7" w:rsidTr="006B7DD9">
        <w:tc>
          <w:tcPr>
            <w:tcW w:w="3540" w:type="dxa"/>
          </w:tcPr>
          <w:p w:rsidR="000276E7" w:rsidRPr="00100F05" w:rsidRDefault="000276E7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682" w:type="dxa"/>
            <w:gridSpan w:val="3"/>
          </w:tcPr>
          <w:p w:rsidR="000276E7" w:rsidRPr="00100F05" w:rsidRDefault="000276E7" w:rsidP="006B7DD9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0276E7" w:rsidRDefault="000276E7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411"/>
        <w:gridCol w:w="2296"/>
        <w:gridCol w:w="2973"/>
        <w:gridCol w:w="2542"/>
      </w:tblGrid>
      <w:tr w:rsidR="001C013C" w:rsidRPr="00DB7DE7" w:rsidTr="00C401E9">
        <w:tc>
          <w:tcPr>
            <w:tcW w:w="11222" w:type="dxa"/>
            <w:gridSpan w:val="4"/>
          </w:tcPr>
          <w:p w:rsidR="001C013C" w:rsidRPr="00100F05" w:rsidRDefault="00F21EED" w:rsidP="00015AE0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G</w:t>
            </w:r>
            <w:r w:rsidR="001C013C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1C013C">
              <w:rPr>
                <w:color w:val="000000" w:themeColor="text1"/>
                <w:sz w:val="16"/>
                <w:szCs w:val="16"/>
                <w:lang w:val="pt-BR"/>
              </w:rPr>
              <w:t xml:space="preserve"> - Plano </w:t>
            </w:r>
            <w:r w:rsidR="00015AE0">
              <w:rPr>
                <w:color w:val="000000" w:themeColor="text1"/>
                <w:sz w:val="16"/>
                <w:szCs w:val="16"/>
                <w:lang w:val="pt-BR"/>
              </w:rPr>
              <w:t>de comunicação</w:t>
            </w:r>
            <w:r w:rsidR="00C401E9">
              <w:rPr>
                <w:color w:val="000000" w:themeColor="text1"/>
                <w:sz w:val="16"/>
                <w:szCs w:val="16"/>
                <w:lang w:val="pt-BR"/>
              </w:rPr>
              <w:t xml:space="preserve"> da implementação</w:t>
            </w:r>
          </w:p>
        </w:tc>
      </w:tr>
      <w:tr w:rsidR="001C013C" w:rsidRPr="00DB7DE7" w:rsidTr="00C401E9">
        <w:trPr>
          <w:trHeight w:val="356"/>
        </w:trPr>
        <w:tc>
          <w:tcPr>
            <w:tcW w:w="11222" w:type="dxa"/>
            <w:gridSpan w:val="4"/>
          </w:tcPr>
          <w:p w:rsidR="001C013C" w:rsidRPr="00DB7DE7" w:rsidRDefault="001C013C" w:rsidP="00A40C0D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1B40A4EF" wp14:editId="4072DDEF">
                  <wp:extent cx="7200900" cy="1001395"/>
                  <wp:effectExtent l="0" t="0" r="0" b="8255"/>
                  <wp:docPr id="106" name="Imagem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100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013C" w:rsidRPr="00DB7DE7" w:rsidTr="00C401E9">
        <w:trPr>
          <w:cantSplit/>
          <w:trHeight w:val="369"/>
        </w:trPr>
        <w:tc>
          <w:tcPr>
            <w:tcW w:w="3540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201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Tabela</w:t>
            </w:r>
          </w:p>
        </w:tc>
        <w:tc>
          <w:tcPr>
            <w:tcW w:w="3091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390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1C013C" w:rsidRPr="00DB7DE7" w:rsidTr="00C401E9">
        <w:trPr>
          <w:cantSplit/>
          <w:trHeight w:val="418"/>
        </w:trPr>
        <w:tc>
          <w:tcPr>
            <w:tcW w:w="3540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201" w:type="dxa"/>
            <w:vAlign w:val="center"/>
          </w:tcPr>
          <w:p w:rsidR="001C013C" w:rsidRPr="00100F05" w:rsidRDefault="00E60138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Opção de Exportar</w:t>
            </w:r>
          </w:p>
        </w:tc>
        <w:tc>
          <w:tcPr>
            <w:tcW w:w="3091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390" w:type="dxa"/>
            <w:vAlign w:val="center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Técnico</w:t>
            </w:r>
          </w:p>
        </w:tc>
      </w:tr>
      <w:tr w:rsidR="001C013C" w:rsidRPr="00DB7DE7" w:rsidTr="00C401E9">
        <w:tc>
          <w:tcPr>
            <w:tcW w:w="3540" w:type="dxa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682" w:type="dxa"/>
            <w:gridSpan w:val="3"/>
          </w:tcPr>
          <w:p w:rsidR="001C013C" w:rsidRPr="00100F05" w:rsidRDefault="00C401E9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Plano de comunicação para implementação da Demanda</w:t>
            </w:r>
          </w:p>
        </w:tc>
      </w:tr>
      <w:tr w:rsidR="00C401E9" w:rsidRPr="00DB7DE7" w:rsidTr="00C401E9">
        <w:tc>
          <w:tcPr>
            <w:tcW w:w="3540" w:type="dxa"/>
          </w:tcPr>
          <w:p w:rsidR="00C401E9" w:rsidRPr="00100F05" w:rsidRDefault="00C401E9" w:rsidP="00C401E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682" w:type="dxa"/>
            <w:gridSpan w:val="3"/>
          </w:tcPr>
          <w:p w:rsidR="00C401E9" w:rsidRPr="00100F05" w:rsidRDefault="00C401E9" w:rsidP="00C401E9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1C013C" w:rsidRPr="00DB7DE7" w:rsidTr="00C401E9">
        <w:tc>
          <w:tcPr>
            <w:tcW w:w="3540" w:type="dxa"/>
          </w:tcPr>
          <w:p w:rsidR="001C013C" w:rsidRPr="00100F05" w:rsidRDefault="001C013C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682" w:type="dxa"/>
            <w:gridSpan w:val="3"/>
          </w:tcPr>
          <w:p w:rsidR="00C401E9" w:rsidRDefault="00C401E9" w:rsidP="00C401E9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Ao inserir o Nome ou </w:t>
            </w: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Login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do analista ou usuário, deverá apresentar as informações completas com opção de edição das informações.</w:t>
            </w:r>
          </w:p>
          <w:p w:rsidR="001C013C" w:rsidRPr="00100F05" w:rsidRDefault="00C401E9" w:rsidP="00C401E9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Os participantes do plano de comunicação deverão receber um e-mail informativo com o assunto e descrição do projeto informando que foram adicionados no plano de comunicação.</w:t>
            </w:r>
          </w:p>
        </w:tc>
      </w:tr>
    </w:tbl>
    <w:p w:rsidR="00C401E9" w:rsidRDefault="00C401E9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445"/>
        <w:gridCol w:w="2207"/>
        <w:gridCol w:w="3003"/>
        <w:gridCol w:w="2567"/>
      </w:tblGrid>
      <w:tr w:rsidR="00C401E9" w:rsidRPr="00DB7DE7" w:rsidTr="00A40C0D">
        <w:tc>
          <w:tcPr>
            <w:tcW w:w="11222" w:type="dxa"/>
            <w:gridSpan w:val="4"/>
          </w:tcPr>
          <w:p w:rsidR="00C401E9" w:rsidRPr="00100F05" w:rsidRDefault="00F21EED" w:rsidP="00C401E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G</w:t>
            </w:r>
            <w:r w:rsidR="00C401E9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C401E9">
              <w:rPr>
                <w:color w:val="000000" w:themeColor="text1"/>
                <w:sz w:val="16"/>
                <w:szCs w:val="16"/>
                <w:lang w:val="pt-BR"/>
              </w:rPr>
              <w:t xml:space="preserve"> – Evidência de Testes</w:t>
            </w:r>
          </w:p>
        </w:tc>
      </w:tr>
      <w:tr w:rsidR="00C401E9" w:rsidRPr="00DB7DE7" w:rsidTr="00A40C0D">
        <w:trPr>
          <w:trHeight w:val="356"/>
        </w:trPr>
        <w:tc>
          <w:tcPr>
            <w:tcW w:w="11222" w:type="dxa"/>
            <w:gridSpan w:val="4"/>
          </w:tcPr>
          <w:p w:rsidR="00C401E9" w:rsidRPr="00DB7DE7" w:rsidRDefault="00C401E9" w:rsidP="00A40C0D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BE65CDD" wp14:editId="76768DB7">
                  <wp:extent cx="7200900" cy="412115"/>
                  <wp:effectExtent l="0" t="0" r="0" b="6985"/>
                  <wp:docPr id="108" name="Imagem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01E9" w:rsidRPr="00DB7DE7" w:rsidTr="00A40C0D">
        <w:trPr>
          <w:cantSplit/>
          <w:trHeight w:val="369"/>
        </w:trPr>
        <w:tc>
          <w:tcPr>
            <w:tcW w:w="3540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201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Anexo</w:t>
            </w:r>
          </w:p>
        </w:tc>
        <w:tc>
          <w:tcPr>
            <w:tcW w:w="3091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390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C401E9" w:rsidRPr="00DB7DE7" w:rsidTr="00A40C0D">
        <w:trPr>
          <w:cantSplit/>
          <w:trHeight w:val="418"/>
        </w:trPr>
        <w:tc>
          <w:tcPr>
            <w:tcW w:w="3540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201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  <w:tc>
          <w:tcPr>
            <w:tcW w:w="3091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390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Técnico</w:t>
            </w:r>
          </w:p>
        </w:tc>
      </w:tr>
      <w:tr w:rsidR="00C401E9" w:rsidRPr="00DB7DE7" w:rsidTr="00A40C0D">
        <w:tc>
          <w:tcPr>
            <w:tcW w:w="3540" w:type="dxa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682" w:type="dxa"/>
            <w:gridSpan w:val="3"/>
          </w:tcPr>
          <w:p w:rsidR="00C401E9" w:rsidRPr="00100F05" w:rsidRDefault="00C401E9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Evidência de testes da solução</w:t>
            </w:r>
          </w:p>
        </w:tc>
      </w:tr>
      <w:tr w:rsidR="00C401E9" w:rsidRPr="00DB7DE7" w:rsidTr="00A40C0D">
        <w:tc>
          <w:tcPr>
            <w:tcW w:w="3540" w:type="dxa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682" w:type="dxa"/>
            <w:gridSpan w:val="3"/>
          </w:tcPr>
          <w:p w:rsidR="00C401E9" w:rsidRPr="00100F05" w:rsidRDefault="00C401E9" w:rsidP="00A40C0D">
            <w:pPr>
              <w:tabs>
                <w:tab w:val="left" w:pos="6264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C401E9" w:rsidRPr="00DB7DE7" w:rsidTr="00A40C0D">
        <w:tc>
          <w:tcPr>
            <w:tcW w:w="3540" w:type="dxa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682" w:type="dxa"/>
            <w:gridSpan w:val="3"/>
          </w:tcPr>
          <w:p w:rsidR="00C401E9" w:rsidRPr="00100F05" w:rsidRDefault="00C401E9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</w:tbl>
    <w:p w:rsidR="00C401E9" w:rsidRDefault="00C401E9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411"/>
        <w:gridCol w:w="2296"/>
        <w:gridCol w:w="2973"/>
        <w:gridCol w:w="2542"/>
      </w:tblGrid>
      <w:tr w:rsidR="00C401E9" w:rsidRPr="00DB7DE7" w:rsidTr="00A40C0D">
        <w:tc>
          <w:tcPr>
            <w:tcW w:w="11222" w:type="dxa"/>
            <w:gridSpan w:val="4"/>
          </w:tcPr>
          <w:p w:rsidR="00C401E9" w:rsidRPr="00100F05" w:rsidRDefault="00F21EED" w:rsidP="00C401E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G</w:t>
            </w:r>
            <w:r w:rsidR="00C401E9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C401E9">
              <w:rPr>
                <w:color w:val="000000" w:themeColor="text1"/>
                <w:sz w:val="16"/>
                <w:szCs w:val="16"/>
                <w:lang w:val="pt-BR"/>
              </w:rPr>
              <w:t xml:space="preserve"> – Plano de Implementação</w:t>
            </w:r>
          </w:p>
        </w:tc>
      </w:tr>
      <w:tr w:rsidR="00C401E9" w:rsidRPr="00DB7DE7" w:rsidTr="00A40C0D">
        <w:trPr>
          <w:trHeight w:val="356"/>
        </w:trPr>
        <w:tc>
          <w:tcPr>
            <w:tcW w:w="11222" w:type="dxa"/>
            <w:gridSpan w:val="4"/>
          </w:tcPr>
          <w:p w:rsidR="00C401E9" w:rsidRPr="00DB7DE7" w:rsidRDefault="00C401E9" w:rsidP="00A40C0D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5ADFA56A" wp14:editId="469E8A09">
                  <wp:extent cx="7200900" cy="1034415"/>
                  <wp:effectExtent l="0" t="0" r="0" b="0"/>
                  <wp:docPr id="110" name="Imagem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8F8" w:rsidRPr="00DB7DE7" w:rsidTr="00A40C0D">
        <w:trPr>
          <w:cantSplit/>
          <w:trHeight w:val="369"/>
        </w:trPr>
        <w:tc>
          <w:tcPr>
            <w:tcW w:w="3540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201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Tabela</w:t>
            </w:r>
          </w:p>
        </w:tc>
        <w:tc>
          <w:tcPr>
            <w:tcW w:w="3091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390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5C58F8" w:rsidRPr="00DB7DE7" w:rsidTr="00A40C0D">
        <w:trPr>
          <w:cantSplit/>
          <w:trHeight w:val="418"/>
        </w:trPr>
        <w:tc>
          <w:tcPr>
            <w:tcW w:w="3540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201" w:type="dxa"/>
            <w:vAlign w:val="center"/>
          </w:tcPr>
          <w:p w:rsidR="00C401E9" w:rsidRPr="00100F05" w:rsidRDefault="005C58F8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Opção de Exportar</w:t>
            </w:r>
          </w:p>
        </w:tc>
        <w:tc>
          <w:tcPr>
            <w:tcW w:w="3091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390" w:type="dxa"/>
            <w:vAlign w:val="center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Técnico</w:t>
            </w:r>
          </w:p>
        </w:tc>
      </w:tr>
      <w:tr w:rsidR="00C401E9" w:rsidRPr="00DB7DE7" w:rsidTr="00A40C0D">
        <w:tc>
          <w:tcPr>
            <w:tcW w:w="3540" w:type="dxa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682" w:type="dxa"/>
            <w:gridSpan w:val="3"/>
          </w:tcPr>
          <w:p w:rsidR="00C401E9" w:rsidRPr="00100F05" w:rsidRDefault="005C58F8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Descrever em etapas detalhadamente os passos a </w:t>
            </w:r>
            <w:r w:rsidR="00F21EED">
              <w:rPr>
                <w:color w:val="000000" w:themeColor="text1"/>
                <w:sz w:val="16"/>
                <w:szCs w:val="16"/>
                <w:lang w:val="pt-BR"/>
              </w:rPr>
              <w:t xml:space="preserve">seguir para implementação da </w:t>
            </w:r>
            <w:proofErr w:type="spellStart"/>
            <w:r w:rsidR="00F21EED">
              <w:rPr>
                <w:color w:val="000000" w:themeColor="text1"/>
                <w:sz w:val="16"/>
                <w:szCs w:val="16"/>
                <w:lang w:val="pt-BR"/>
              </w:rPr>
              <w:t>G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</w:p>
        </w:tc>
      </w:tr>
      <w:tr w:rsidR="00C401E9" w:rsidRPr="00DB7DE7" w:rsidTr="00A40C0D">
        <w:tc>
          <w:tcPr>
            <w:tcW w:w="3540" w:type="dxa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682" w:type="dxa"/>
            <w:gridSpan w:val="3"/>
          </w:tcPr>
          <w:p w:rsidR="00C401E9" w:rsidRDefault="005C58F8" w:rsidP="005C58F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Descrição: Descrição detalhada da atividade</w:t>
            </w:r>
          </w:p>
          <w:p w:rsidR="005C58F8" w:rsidRDefault="005C58F8" w:rsidP="005C58F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Responsável: Analista responsável pela Atividade</w:t>
            </w:r>
          </w:p>
          <w:p w:rsidR="005C58F8" w:rsidRPr="00100F05" w:rsidRDefault="005C58F8" w:rsidP="005C58F8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Data e Horário: Data e Hora da atividade</w:t>
            </w:r>
          </w:p>
        </w:tc>
      </w:tr>
      <w:tr w:rsidR="00C401E9" w:rsidRPr="00DB7DE7" w:rsidTr="00A40C0D">
        <w:tc>
          <w:tcPr>
            <w:tcW w:w="3540" w:type="dxa"/>
          </w:tcPr>
          <w:p w:rsidR="00C401E9" w:rsidRPr="00100F05" w:rsidRDefault="00C401E9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682" w:type="dxa"/>
            <w:gridSpan w:val="3"/>
          </w:tcPr>
          <w:p w:rsidR="00C401E9" w:rsidRDefault="005C58F8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Analistas responsáveis por atividades devem ser comunicados por e-mail sobre sua responsabilidade na atividade</w:t>
            </w:r>
            <w:r w:rsidR="00AB4985">
              <w:rPr>
                <w:color w:val="000000" w:themeColor="text1"/>
                <w:sz w:val="16"/>
                <w:szCs w:val="16"/>
                <w:lang w:val="pt-BR"/>
              </w:rPr>
              <w:t xml:space="preserve">, o analista terá acesso a 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Mudança para resolver sua atividade descrevendo sua ação.</w:t>
            </w:r>
          </w:p>
          <w:p w:rsidR="005C58F8" w:rsidRPr="00100F05" w:rsidRDefault="005C58F8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Data e hora da atividade terá um calendário comum de todas as mudanças para que as atividades não coincidam, este calendário será utilizado pelo comitê de Mudanças para analisar conflitos de implementação.</w:t>
            </w:r>
          </w:p>
        </w:tc>
      </w:tr>
    </w:tbl>
    <w:p w:rsidR="005C58F8" w:rsidRDefault="005C58F8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411"/>
        <w:gridCol w:w="2296"/>
        <w:gridCol w:w="2973"/>
        <w:gridCol w:w="2542"/>
      </w:tblGrid>
      <w:tr w:rsidR="005C58F8" w:rsidRPr="00DB7DE7" w:rsidTr="00A40C0D">
        <w:tc>
          <w:tcPr>
            <w:tcW w:w="11222" w:type="dxa"/>
            <w:gridSpan w:val="4"/>
          </w:tcPr>
          <w:p w:rsidR="005C58F8" w:rsidRPr="00100F05" w:rsidRDefault="00F21EED" w:rsidP="005C58F8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G</w:t>
            </w:r>
            <w:r w:rsidR="005C58F8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5C58F8">
              <w:rPr>
                <w:color w:val="000000" w:themeColor="text1"/>
                <w:sz w:val="16"/>
                <w:szCs w:val="16"/>
                <w:lang w:val="pt-BR"/>
              </w:rPr>
              <w:t xml:space="preserve"> – Plano de Recuperação</w:t>
            </w:r>
          </w:p>
        </w:tc>
      </w:tr>
      <w:tr w:rsidR="005C58F8" w:rsidRPr="00DB7DE7" w:rsidTr="00A40C0D">
        <w:trPr>
          <w:trHeight w:val="356"/>
        </w:trPr>
        <w:tc>
          <w:tcPr>
            <w:tcW w:w="11222" w:type="dxa"/>
            <w:gridSpan w:val="4"/>
          </w:tcPr>
          <w:p w:rsidR="005C58F8" w:rsidRPr="00DB7DE7" w:rsidRDefault="005C58F8" w:rsidP="00A40C0D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4FED8FB0" wp14:editId="595664CA">
                  <wp:extent cx="7200900" cy="975995"/>
                  <wp:effectExtent l="0" t="0" r="0" b="0"/>
                  <wp:docPr id="112" name="Imagem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97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8F8" w:rsidRPr="00DB7DE7" w:rsidTr="00A40C0D">
        <w:trPr>
          <w:cantSplit/>
          <w:trHeight w:val="369"/>
        </w:trPr>
        <w:tc>
          <w:tcPr>
            <w:tcW w:w="3540" w:type="dxa"/>
            <w:vAlign w:val="center"/>
          </w:tcPr>
          <w:p w:rsidR="005C58F8" w:rsidRPr="00100F05" w:rsidRDefault="005C58F8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201" w:type="dxa"/>
            <w:vAlign w:val="center"/>
          </w:tcPr>
          <w:p w:rsidR="005C58F8" w:rsidRPr="00100F05" w:rsidRDefault="005C58F8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Tabela</w:t>
            </w:r>
          </w:p>
        </w:tc>
        <w:tc>
          <w:tcPr>
            <w:tcW w:w="3091" w:type="dxa"/>
            <w:vAlign w:val="center"/>
          </w:tcPr>
          <w:p w:rsidR="005C58F8" w:rsidRPr="00100F05" w:rsidRDefault="005C58F8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390" w:type="dxa"/>
            <w:vAlign w:val="center"/>
          </w:tcPr>
          <w:p w:rsidR="005C58F8" w:rsidRPr="00100F05" w:rsidRDefault="005C58F8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5C58F8" w:rsidRPr="00DB7DE7" w:rsidTr="00A40C0D">
        <w:trPr>
          <w:cantSplit/>
          <w:trHeight w:val="418"/>
        </w:trPr>
        <w:tc>
          <w:tcPr>
            <w:tcW w:w="3540" w:type="dxa"/>
            <w:vAlign w:val="center"/>
          </w:tcPr>
          <w:p w:rsidR="005C58F8" w:rsidRPr="00100F05" w:rsidRDefault="005C58F8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201" w:type="dxa"/>
            <w:vAlign w:val="center"/>
          </w:tcPr>
          <w:p w:rsidR="005C58F8" w:rsidRPr="00100F05" w:rsidRDefault="005C58F8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Opção de Exportar</w:t>
            </w:r>
          </w:p>
        </w:tc>
        <w:tc>
          <w:tcPr>
            <w:tcW w:w="3091" w:type="dxa"/>
            <w:vAlign w:val="center"/>
          </w:tcPr>
          <w:p w:rsidR="005C58F8" w:rsidRPr="00100F05" w:rsidRDefault="005C58F8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390" w:type="dxa"/>
            <w:vAlign w:val="center"/>
          </w:tcPr>
          <w:p w:rsidR="005C58F8" w:rsidRPr="00100F05" w:rsidRDefault="005C58F8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Técnico</w:t>
            </w:r>
          </w:p>
        </w:tc>
      </w:tr>
      <w:tr w:rsidR="005C58F8" w:rsidRPr="00DB7DE7" w:rsidTr="00A40C0D">
        <w:tc>
          <w:tcPr>
            <w:tcW w:w="3540" w:type="dxa"/>
          </w:tcPr>
          <w:p w:rsidR="005C58F8" w:rsidRPr="00100F05" w:rsidRDefault="005C58F8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682" w:type="dxa"/>
            <w:gridSpan w:val="3"/>
          </w:tcPr>
          <w:p w:rsidR="005C58F8" w:rsidRPr="00100F05" w:rsidRDefault="005C58F8" w:rsidP="002C3785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Descrever em etapas </w:t>
            </w:r>
            <w:r w:rsidR="002C3785">
              <w:rPr>
                <w:color w:val="000000" w:themeColor="text1"/>
                <w:sz w:val="16"/>
                <w:szCs w:val="16"/>
                <w:lang w:val="pt-BR"/>
              </w:rPr>
              <w:t xml:space="preserve">detalhadamente os passos 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para </w:t>
            </w:r>
            <w:r w:rsidR="002C3785">
              <w:rPr>
                <w:color w:val="000000" w:themeColor="text1"/>
                <w:sz w:val="16"/>
                <w:szCs w:val="16"/>
                <w:lang w:val="pt-BR"/>
              </w:rPr>
              <w:t>recuperar mudanças em caso de falha.</w:t>
            </w:r>
          </w:p>
        </w:tc>
      </w:tr>
      <w:tr w:rsidR="005C58F8" w:rsidRPr="00DB7DE7" w:rsidTr="00A40C0D">
        <w:tc>
          <w:tcPr>
            <w:tcW w:w="3540" w:type="dxa"/>
          </w:tcPr>
          <w:p w:rsidR="005C58F8" w:rsidRPr="00100F05" w:rsidRDefault="005C58F8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682" w:type="dxa"/>
            <w:gridSpan w:val="3"/>
          </w:tcPr>
          <w:p w:rsidR="005C58F8" w:rsidRDefault="005C58F8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Descrição: Descrição detalhada da atividade</w:t>
            </w:r>
          </w:p>
          <w:p w:rsidR="005C58F8" w:rsidRDefault="005C58F8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Responsável: Analista responsável pela Atividade</w:t>
            </w:r>
          </w:p>
          <w:p w:rsidR="005C58F8" w:rsidRPr="00100F05" w:rsidRDefault="005C58F8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Data e Horário: Data e Hora da atividade</w:t>
            </w:r>
          </w:p>
        </w:tc>
      </w:tr>
      <w:tr w:rsidR="005C58F8" w:rsidRPr="00DB7DE7" w:rsidTr="00A40C0D">
        <w:tc>
          <w:tcPr>
            <w:tcW w:w="3540" w:type="dxa"/>
          </w:tcPr>
          <w:p w:rsidR="005C58F8" w:rsidRPr="00100F05" w:rsidRDefault="005C58F8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682" w:type="dxa"/>
            <w:gridSpan w:val="3"/>
          </w:tcPr>
          <w:p w:rsidR="005C58F8" w:rsidRPr="00100F05" w:rsidRDefault="002C3785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</w:tbl>
    <w:p w:rsidR="005C58F8" w:rsidRDefault="005C58F8" w:rsidP="0076251E">
      <w:pPr>
        <w:tabs>
          <w:tab w:val="left" w:pos="6264"/>
        </w:tabs>
        <w:rPr>
          <w:lang w:val="pt-BR"/>
        </w:rPr>
      </w:pPr>
    </w:p>
    <w:p w:rsidR="000276E7" w:rsidRDefault="000276E7" w:rsidP="0076251E">
      <w:pPr>
        <w:tabs>
          <w:tab w:val="left" w:pos="6264"/>
        </w:tabs>
        <w:rPr>
          <w:lang w:val="pt-BR"/>
        </w:rPr>
      </w:pPr>
    </w:p>
    <w:p w:rsidR="000276E7" w:rsidRDefault="000276E7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40"/>
        <w:gridCol w:w="2201"/>
        <w:gridCol w:w="3091"/>
        <w:gridCol w:w="2390"/>
      </w:tblGrid>
      <w:tr w:rsidR="000B564D" w:rsidRPr="00DB7DE7" w:rsidTr="00A40C0D">
        <w:tc>
          <w:tcPr>
            <w:tcW w:w="11222" w:type="dxa"/>
            <w:gridSpan w:val="4"/>
          </w:tcPr>
          <w:p w:rsidR="000B564D" w:rsidRPr="00100F05" w:rsidRDefault="00F21EED" w:rsidP="00F21EE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>G</w:t>
            </w:r>
            <w:r w:rsidR="000B564D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0B564D">
              <w:rPr>
                <w:color w:val="000000" w:themeColor="text1"/>
                <w:sz w:val="16"/>
                <w:szCs w:val="16"/>
                <w:lang w:val="pt-BR"/>
              </w:rPr>
              <w:t xml:space="preserve"> – Indisponibilidade</w:t>
            </w:r>
          </w:p>
        </w:tc>
      </w:tr>
      <w:tr w:rsidR="000B564D" w:rsidRPr="00DB7DE7" w:rsidTr="00A40C0D">
        <w:trPr>
          <w:trHeight w:val="356"/>
        </w:trPr>
        <w:tc>
          <w:tcPr>
            <w:tcW w:w="11222" w:type="dxa"/>
            <w:gridSpan w:val="4"/>
          </w:tcPr>
          <w:p w:rsidR="000B564D" w:rsidRPr="00DB7DE7" w:rsidRDefault="000B564D" w:rsidP="000B564D">
            <w:pPr>
              <w:tabs>
                <w:tab w:val="left" w:pos="6264"/>
              </w:tabs>
              <w:jc w:val="center"/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46EA60B" wp14:editId="6B63C04B">
                  <wp:extent cx="3867150" cy="466725"/>
                  <wp:effectExtent l="0" t="0" r="0" b="9525"/>
                  <wp:docPr id="117" name="Imagem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64D" w:rsidRPr="00DB7DE7" w:rsidTr="00A40C0D">
        <w:trPr>
          <w:cantSplit/>
          <w:trHeight w:val="369"/>
        </w:trPr>
        <w:tc>
          <w:tcPr>
            <w:tcW w:w="3540" w:type="dxa"/>
            <w:vAlign w:val="center"/>
          </w:tcPr>
          <w:p w:rsidR="000B564D" w:rsidRPr="00100F05" w:rsidRDefault="000B564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201" w:type="dxa"/>
            <w:vAlign w:val="center"/>
          </w:tcPr>
          <w:p w:rsidR="000B564D" w:rsidRPr="00100F05" w:rsidRDefault="000B564D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Data e Hora</w:t>
            </w:r>
          </w:p>
        </w:tc>
        <w:tc>
          <w:tcPr>
            <w:tcW w:w="3091" w:type="dxa"/>
            <w:vAlign w:val="center"/>
          </w:tcPr>
          <w:p w:rsidR="000B564D" w:rsidRPr="00100F05" w:rsidRDefault="000B564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390" w:type="dxa"/>
            <w:vAlign w:val="center"/>
          </w:tcPr>
          <w:p w:rsidR="000B564D" w:rsidRPr="00100F05" w:rsidRDefault="000B564D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0B564D" w:rsidRPr="00DB7DE7" w:rsidTr="00A40C0D">
        <w:trPr>
          <w:cantSplit/>
          <w:trHeight w:val="418"/>
        </w:trPr>
        <w:tc>
          <w:tcPr>
            <w:tcW w:w="3540" w:type="dxa"/>
            <w:vAlign w:val="center"/>
          </w:tcPr>
          <w:p w:rsidR="000B564D" w:rsidRPr="00100F05" w:rsidRDefault="000B564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201" w:type="dxa"/>
            <w:vAlign w:val="center"/>
          </w:tcPr>
          <w:p w:rsidR="000B564D" w:rsidRPr="00100F05" w:rsidRDefault="00650AFA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  <w:tc>
          <w:tcPr>
            <w:tcW w:w="3091" w:type="dxa"/>
            <w:vAlign w:val="center"/>
          </w:tcPr>
          <w:p w:rsidR="000B564D" w:rsidRPr="00100F05" w:rsidRDefault="000B564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390" w:type="dxa"/>
            <w:vAlign w:val="center"/>
          </w:tcPr>
          <w:p w:rsidR="000B564D" w:rsidRPr="00100F05" w:rsidRDefault="000B564D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Técnico</w:t>
            </w:r>
          </w:p>
        </w:tc>
      </w:tr>
      <w:tr w:rsidR="000B564D" w:rsidRPr="00DB7DE7" w:rsidTr="00A40C0D">
        <w:tc>
          <w:tcPr>
            <w:tcW w:w="3540" w:type="dxa"/>
          </w:tcPr>
          <w:p w:rsidR="000B564D" w:rsidRPr="00100F05" w:rsidRDefault="000B564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682" w:type="dxa"/>
            <w:gridSpan w:val="3"/>
          </w:tcPr>
          <w:p w:rsidR="000B564D" w:rsidRPr="00100F05" w:rsidRDefault="00AB4985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Analista Planejador informa data e horário de início e final da indisponibilidade,</w:t>
            </w:r>
          </w:p>
        </w:tc>
      </w:tr>
      <w:tr w:rsidR="000B564D" w:rsidRPr="00DB7DE7" w:rsidTr="00A40C0D">
        <w:tc>
          <w:tcPr>
            <w:tcW w:w="3540" w:type="dxa"/>
          </w:tcPr>
          <w:p w:rsidR="000B564D" w:rsidRPr="00100F05" w:rsidRDefault="000B564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682" w:type="dxa"/>
            <w:gridSpan w:val="3"/>
          </w:tcPr>
          <w:p w:rsidR="000B564D" w:rsidRPr="00100F05" w:rsidRDefault="00650AFA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0B564D" w:rsidRPr="00DB7DE7" w:rsidTr="00A40C0D">
        <w:tc>
          <w:tcPr>
            <w:tcW w:w="3540" w:type="dxa"/>
          </w:tcPr>
          <w:p w:rsidR="000B564D" w:rsidRPr="00100F05" w:rsidRDefault="000B564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682" w:type="dxa"/>
            <w:gridSpan w:val="3"/>
          </w:tcPr>
          <w:p w:rsidR="00650AFA" w:rsidRPr="00100F05" w:rsidRDefault="00AB4985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Informações serão sincronizadas no calendário comum de mudanças, caso o horário já tenha indisponibilidade de outra mudança, deve aparecer um pop-up informando o horário de indisponibilidade da mudança já registrada</w:t>
            </w:r>
            <w:r w:rsidR="00650AFA">
              <w:rPr>
                <w:color w:val="000000" w:themeColor="text1"/>
                <w:sz w:val="16"/>
                <w:szCs w:val="16"/>
                <w:lang w:val="pt-BR"/>
              </w:rPr>
              <w:t>, analista terá opção de agendar mesmo assim.</w:t>
            </w:r>
          </w:p>
        </w:tc>
      </w:tr>
    </w:tbl>
    <w:p w:rsidR="000B564D" w:rsidRDefault="000B564D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40"/>
        <w:gridCol w:w="2201"/>
        <w:gridCol w:w="3091"/>
        <w:gridCol w:w="2390"/>
      </w:tblGrid>
      <w:tr w:rsidR="002C3785" w:rsidRPr="00DB7DE7" w:rsidTr="00A40C0D">
        <w:tc>
          <w:tcPr>
            <w:tcW w:w="11222" w:type="dxa"/>
            <w:gridSpan w:val="4"/>
          </w:tcPr>
          <w:p w:rsidR="002C3785" w:rsidRPr="00100F05" w:rsidRDefault="00F21EED" w:rsidP="00F21EE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G</w:t>
            </w:r>
            <w:r w:rsidR="002C3785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2C3785">
              <w:rPr>
                <w:color w:val="000000" w:themeColor="text1"/>
                <w:sz w:val="16"/>
                <w:szCs w:val="16"/>
                <w:lang w:val="pt-BR"/>
              </w:rPr>
              <w:t xml:space="preserve"> – Revisão</w:t>
            </w:r>
          </w:p>
        </w:tc>
      </w:tr>
      <w:tr w:rsidR="002C3785" w:rsidRPr="00DB7DE7" w:rsidTr="00A40C0D">
        <w:trPr>
          <w:trHeight w:val="356"/>
        </w:trPr>
        <w:tc>
          <w:tcPr>
            <w:tcW w:w="11222" w:type="dxa"/>
            <w:gridSpan w:val="4"/>
          </w:tcPr>
          <w:p w:rsidR="002C3785" w:rsidRPr="00DB7DE7" w:rsidRDefault="002C3785" w:rsidP="00A40C0D">
            <w:pPr>
              <w:tabs>
                <w:tab w:val="left" w:pos="6264"/>
              </w:tabs>
              <w:rPr>
                <w:lang w:val="pt-BR"/>
              </w:rPr>
            </w:pPr>
          </w:p>
        </w:tc>
      </w:tr>
      <w:tr w:rsidR="002C3785" w:rsidRPr="00DB7DE7" w:rsidTr="00A40C0D">
        <w:trPr>
          <w:cantSplit/>
          <w:trHeight w:val="369"/>
        </w:trPr>
        <w:tc>
          <w:tcPr>
            <w:tcW w:w="3540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201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Combo</w:t>
            </w:r>
          </w:p>
        </w:tc>
        <w:tc>
          <w:tcPr>
            <w:tcW w:w="3091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390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2C3785" w:rsidRPr="00DB7DE7" w:rsidTr="00A40C0D">
        <w:trPr>
          <w:cantSplit/>
          <w:trHeight w:val="418"/>
        </w:trPr>
        <w:tc>
          <w:tcPr>
            <w:tcW w:w="3540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201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  <w:tc>
          <w:tcPr>
            <w:tcW w:w="3091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390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2C3785" w:rsidRPr="00DB7DE7" w:rsidTr="00A40C0D">
        <w:tc>
          <w:tcPr>
            <w:tcW w:w="3540" w:type="dxa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682" w:type="dxa"/>
            <w:gridSpan w:val="3"/>
          </w:tcPr>
          <w:p w:rsidR="002C3785" w:rsidRPr="00100F05" w:rsidRDefault="002C3785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Após planejamento da implementação pela equipe técnica, será direcionado ao grupo de Mudanças para ser revisado e aprovado</w:t>
            </w:r>
          </w:p>
        </w:tc>
      </w:tr>
      <w:tr w:rsidR="002C3785" w:rsidRPr="00DB7DE7" w:rsidTr="00A40C0D">
        <w:tc>
          <w:tcPr>
            <w:tcW w:w="3540" w:type="dxa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682" w:type="dxa"/>
            <w:gridSpan w:val="3"/>
          </w:tcPr>
          <w:p w:rsidR="002C3785" w:rsidRPr="00100F05" w:rsidRDefault="002C3785" w:rsidP="000460E6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Status: Revisão, </w:t>
            </w:r>
            <w:r w:rsidR="000460E6">
              <w:rPr>
                <w:color w:val="000000" w:themeColor="text1"/>
                <w:sz w:val="16"/>
                <w:szCs w:val="16"/>
                <w:lang w:val="pt-BR"/>
              </w:rPr>
              <w:t xml:space="preserve">aprovação, Liberação, 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Liberado</w:t>
            </w:r>
            <w:r w:rsidR="000460E6">
              <w:rPr>
                <w:color w:val="000000" w:themeColor="text1"/>
                <w:sz w:val="16"/>
                <w:szCs w:val="16"/>
                <w:lang w:val="pt-BR"/>
              </w:rPr>
              <w:t xml:space="preserve">, </w:t>
            </w:r>
            <w:r w:rsidR="000460E6">
              <w:rPr>
                <w:color w:val="000000" w:themeColor="text1"/>
                <w:sz w:val="16"/>
                <w:szCs w:val="16"/>
                <w:lang w:val="pt-BR"/>
              </w:rPr>
              <w:t>Revisão Pós Implementação</w:t>
            </w:r>
            <w:r w:rsidR="00CE7B71">
              <w:rPr>
                <w:color w:val="000000" w:themeColor="text1"/>
                <w:sz w:val="16"/>
                <w:szCs w:val="16"/>
                <w:lang w:val="pt-BR"/>
              </w:rPr>
              <w:t>, Resolvido, Fechado.</w:t>
            </w:r>
          </w:p>
        </w:tc>
      </w:tr>
      <w:tr w:rsidR="002C3785" w:rsidRPr="00DB7DE7" w:rsidTr="00A40C0D">
        <w:tc>
          <w:tcPr>
            <w:tcW w:w="3540" w:type="dxa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682" w:type="dxa"/>
            <w:gridSpan w:val="3"/>
          </w:tcPr>
          <w:p w:rsidR="002C3785" w:rsidRPr="00100F05" w:rsidRDefault="002C3785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2C3785" w:rsidRDefault="002C3785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40"/>
        <w:gridCol w:w="2201"/>
        <w:gridCol w:w="3091"/>
        <w:gridCol w:w="2390"/>
      </w:tblGrid>
      <w:tr w:rsidR="00DC3A9C" w:rsidRPr="00DB7DE7" w:rsidTr="006B7DD9">
        <w:tc>
          <w:tcPr>
            <w:tcW w:w="11222" w:type="dxa"/>
            <w:gridSpan w:val="4"/>
          </w:tcPr>
          <w:p w:rsidR="00DC3A9C" w:rsidRPr="00100F05" w:rsidRDefault="00DC3A9C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GMud</w:t>
            </w:r>
            <w:proofErr w:type="spellEnd"/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– Aprovação</w:t>
            </w:r>
          </w:p>
        </w:tc>
      </w:tr>
      <w:tr w:rsidR="00DC3A9C" w:rsidRPr="00DB7DE7" w:rsidTr="006B7DD9">
        <w:trPr>
          <w:trHeight w:val="356"/>
        </w:trPr>
        <w:tc>
          <w:tcPr>
            <w:tcW w:w="11222" w:type="dxa"/>
            <w:gridSpan w:val="4"/>
          </w:tcPr>
          <w:p w:rsidR="00DC3A9C" w:rsidRPr="00DB7DE7" w:rsidRDefault="00DC3A9C" w:rsidP="006B7DD9">
            <w:pPr>
              <w:tabs>
                <w:tab w:val="left" w:pos="6264"/>
              </w:tabs>
              <w:rPr>
                <w:lang w:val="pt-BR"/>
              </w:rPr>
            </w:pPr>
          </w:p>
        </w:tc>
      </w:tr>
      <w:tr w:rsidR="00DC3A9C" w:rsidRPr="00DB7DE7" w:rsidTr="006B7DD9">
        <w:trPr>
          <w:cantSplit/>
          <w:trHeight w:val="369"/>
        </w:trPr>
        <w:tc>
          <w:tcPr>
            <w:tcW w:w="3540" w:type="dxa"/>
            <w:vAlign w:val="center"/>
          </w:tcPr>
          <w:p w:rsidR="00DC3A9C" w:rsidRPr="00100F05" w:rsidRDefault="00DC3A9C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2201" w:type="dxa"/>
            <w:vAlign w:val="center"/>
          </w:tcPr>
          <w:p w:rsidR="00DC3A9C" w:rsidRPr="00100F05" w:rsidRDefault="00DC3A9C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Aprovação</w:t>
            </w:r>
          </w:p>
        </w:tc>
        <w:tc>
          <w:tcPr>
            <w:tcW w:w="3091" w:type="dxa"/>
            <w:vAlign w:val="center"/>
          </w:tcPr>
          <w:p w:rsidR="00DC3A9C" w:rsidRPr="00100F05" w:rsidRDefault="00DC3A9C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390" w:type="dxa"/>
            <w:vAlign w:val="center"/>
          </w:tcPr>
          <w:p w:rsidR="00DC3A9C" w:rsidRPr="00100F05" w:rsidRDefault="00DC3A9C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DC3A9C" w:rsidRPr="00DB7DE7" w:rsidTr="006B7DD9">
        <w:trPr>
          <w:cantSplit/>
          <w:trHeight w:val="418"/>
        </w:trPr>
        <w:tc>
          <w:tcPr>
            <w:tcW w:w="3540" w:type="dxa"/>
            <w:vAlign w:val="center"/>
          </w:tcPr>
          <w:p w:rsidR="00DC3A9C" w:rsidRPr="00100F05" w:rsidRDefault="00DC3A9C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2201" w:type="dxa"/>
            <w:vAlign w:val="center"/>
          </w:tcPr>
          <w:p w:rsidR="00DC3A9C" w:rsidRPr="00100F05" w:rsidRDefault="00DC3A9C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  <w:tc>
          <w:tcPr>
            <w:tcW w:w="3091" w:type="dxa"/>
            <w:vAlign w:val="center"/>
          </w:tcPr>
          <w:p w:rsidR="00DC3A9C" w:rsidRPr="00100F05" w:rsidRDefault="00DC3A9C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390" w:type="dxa"/>
            <w:vAlign w:val="center"/>
          </w:tcPr>
          <w:p w:rsidR="00DC3A9C" w:rsidRPr="00100F05" w:rsidRDefault="00DC3A9C" w:rsidP="006B7DD9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DC3A9C" w:rsidRPr="00DB7DE7" w:rsidTr="006B7DD9">
        <w:tc>
          <w:tcPr>
            <w:tcW w:w="3540" w:type="dxa"/>
          </w:tcPr>
          <w:p w:rsidR="00DC3A9C" w:rsidRPr="00100F05" w:rsidRDefault="00DC3A9C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682" w:type="dxa"/>
            <w:gridSpan w:val="3"/>
          </w:tcPr>
          <w:p w:rsidR="00DC3A9C" w:rsidRPr="00100F05" w:rsidRDefault="00DC3A9C" w:rsidP="006B7DD9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Receber aprovação de todos os gestores das equipes técnicas e da localidade.</w:t>
            </w:r>
          </w:p>
        </w:tc>
      </w:tr>
      <w:tr w:rsidR="00DC3A9C" w:rsidRPr="00DB7DE7" w:rsidTr="006B7DD9">
        <w:tc>
          <w:tcPr>
            <w:tcW w:w="3540" w:type="dxa"/>
          </w:tcPr>
          <w:p w:rsidR="00DC3A9C" w:rsidRPr="00100F05" w:rsidRDefault="00DC3A9C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682" w:type="dxa"/>
            <w:gridSpan w:val="3"/>
          </w:tcPr>
          <w:p w:rsidR="00DC3A9C" w:rsidRPr="00100F05" w:rsidRDefault="00DC3A9C" w:rsidP="000460E6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Status: </w:t>
            </w:r>
            <w:r w:rsidR="000460E6">
              <w:rPr>
                <w:color w:val="000000" w:themeColor="text1"/>
                <w:sz w:val="16"/>
                <w:szCs w:val="16"/>
                <w:lang w:val="pt-BR"/>
              </w:rPr>
              <w:t>Aprovação</w:t>
            </w:r>
          </w:p>
        </w:tc>
      </w:tr>
      <w:tr w:rsidR="00DC3A9C" w:rsidRPr="00DB7DE7" w:rsidTr="006B7DD9">
        <w:tc>
          <w:tcPr>
            <w:tcW w:w="3540" w:type="dxa"/>
          </w:tcPr>
          <w:p w:rsidR="00DC3A9C" w:rsidRPr="00100F05" w:rsidRDefault="00DC3A9C" w:rsidP="006B7DD9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682" w:type="dxa"/>
            <w:gridSpan w:val="3"/>
          </w:tcPr>
          <w:p w:rsidR="00DC3A9C" w:rsidRDefault="000460E6" w:rsidP="000276E7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O Status </w:t>
            </w:r>
            <w:r w:rsidR="000276E7">
              <w:rPr>
                <w:color w:val="000000" w:themeColor="text1"/>
                <w:sz w:val="16"/>
                <w:szCs w:val="16"/>
                <w:lang w:val="pt-BR"/>
              </w:rPr>
              <w:t>“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aprovação</w:t>
            </w:r>
            <w:r w:rsidR="000276E7">
              <w:rPr>
                <w:color w:val="000000" w:themeColor="text1"/>
                <w:sz w:val="16"/>
                <w:szCs w:val="16"/>
                <w:lang w:val="pt-BR"/>
              </w:rPr>
              <w:t xml:space="preserve">” 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deve puxar automaticamente com</w:t>
            </w:r>
            <w:r w:rsidR="000276E7">
              <w:rPr>
                <w:color w:val="000000" w:themeColor="text1"/>
                <w:sz w:val="16"/>
                <w:szCs w:val="16"/>
                <w:lang w:val="pt-BR"/>
              </w:rPr>
              <w:t xml:space="preserve"> 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o</w:t>
            </w:r>
            <w:r w:rsidR="000276E7">
              <w:rPr>
                <w:color w:val="000000" w:themeColor="text1"/>
                <w:sz w:val="16"/>
                <w:szCs w:val="16"/>
                <w:lang w:val="pt-BR"/>
              </w:rPr>
              <w:t>s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aprovadores</w:t>
            </w:r>
            <w:r w:rsidR="000276E7">
              <w:rPr>
                <w:color w:val="000000" w:themeColor="text1"/>
                <w:sz w:val="16"/>
                <w:szCs w:val="16"/>
                <w:lang w:val="pt-BR"/>
              </w:rPr>
              <w:t>: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Gerente do Planejador e Gerente da operação das localidades afetadas.</w:t>
            </w:r>
          </w:p>
          <w:p w:rsidR="000276E7" w:rsidRPr="00100F05" w:rsidRDefault="000276E7" w:rsidP="000276E7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Deve mostrar também opção para incluir outros aprovadores.</w:t>
            </w:r>
          </w:p>
        </w:tc>
      </w:tr>
    </w:tbl>
    <w:p w:rsidR="00136F17" w:rsidRDefault="00136F17" w:rsidP="0076251E">
      <w:pPr>
        <w:tabs>
          <w:tab w:val="left" w:pos="6264"/>
        </w:tabs>
        <w:rPr>
          <w:lang w:val="pt-BR"/>
        </w:rPr>
      </w:pPr>
    </w:p>
    <w:p w:rsidR="00DC3A9C" w:rsidRDefault="00DC3A9C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02"/>
        <w:gridCol w:w="1721"/>
        <w:gridCol w:w="3043"/>
        <w:gridCol w:w="2956"/>
      </w:tblGrid>
      <w:tr w:rsidR="002C3785" w:rsidRPr="00DB7DE7" w:rsidTr="00A40C0D">
        <w:tc>
          <w:tcPr>
            <w:tcW w:w="11222" w:type="dxa"/>
            <w:gridSpan w:val="4"/>
          </w:tcPr>
          <w:p w:rsidR="002C3785" w:rsidRPr="00100F05" w:rsidRDefault="00F21EED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>G</w:t>
            </w:r>
            <w:r w:rsidR="002C3785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2C3785">
              <w:rPr>
                <w:color w:val="000000" w:themeColor="text1"/>
                <w:sz w:val="16"/>
                <w:szCs w:val="16"/>
                <w:lang w:val="pt-BR"/>
              </w:rPr>
              <w:t xml:space="preserve"> – Revisão pós implementação</w:t>
            </w:r>
          </w:p>
        </w:tc>
      </w:tr>
      <w:tr w:rsidR="002C3785" w:rsidRPr="00DB7DE7" w:rsidTr="00A40C0D">
        <w:trPr>
          <w:trHeight w:val="356"/>
        </w:trPr>
        <w:tc>
          <w:tcPr>
            <w:tcW w:w="11222" w:type="dxa"/>
            <w:gridSpan w:val="4"/>
          </w:tcPr>
          <w:p w:rsidR="002C3785" w:rsidRPr="00DB7DE7" w:rsidRDefault="00E82F67" w:rsidP="00A40C0D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454BE7A2" wp14:editId="5BBE02DE">
                  <wp:extent cx="7200900" cy="415925"/>
                  <wp:effectExtent l="0" t="0" r="0" b="317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3785" w:rsidRPr="00DB7DE7" w:rsidTr="00AB4985">
        <w:trPr>
          <w:cantSplit/>
          <w:trHeight w:val="369"/>
        </w:trPr>
        <w:tc>
          <w:tcPr>
            <w:tcW w:w="3513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1844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  <w:tc>
          <w:tcPr>
            <w:tcW w:w="3055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810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2C3785" w:rsidRPr="00DB7DE7" w:rsidTr="00AB4985">
        <w:trPr>
          <w:cantSplit/>
          <w:trHeight w:val="418"/>
        </w:trPr>
        <w:tc>
          <w:tcPr>
            <w:tcW w:w="3513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1844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  <w:tc>
          <w:tcPr>
            <w:tcW w:w="3055" w:type="dxa"/>
            <w:vAlign w:val="center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810" w:type="dxa"/>
            <w:vAlign w:val="center"/>
          </w:tcPr>
          <w:p w:rsidR="002C3785" w:rsidRPr="00100F05" w:rsidRDefault="00E82F67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Técnico</w:t>
            </w:r>
          </w:p>
        </w:tc>
      </w:tr>
      <w:tr w:rsidR="002C3785" w:rsidRPr="00DB7DE7" w:rsidTr="00AB4985">
        <w:tc>
          <w:tcPr>
            <w:tcW w:w="3513" w:type="dxa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709" w:type="dxa"/>
            <w:gridSpan w:val="3"/>
          </w:tcPr>
          <w:p w:rsidR="002C3785" w:rsidRPr="00100F05" w:rsidRDefault="002C3785" w:rsidP="002C3785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Após implementada, mudança deve ser revisada pela equipe técnica.</w:t>
            </w:r>
          </w:p>
        </w:tc>
      </w:tr>
      <w:tr w:rsidR="002C3785" w:rsidRPr="00DB7DE7" w:rsidTr="00AB4985">
        <w:tc>
          <w:tcPr>
            <w:tcW w:w="3513" w:type="dxa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709" w:type="dxa"/>
            <w:gridSpan w:val="3"/>
          </w:tcPr>
          <w:p w:rsidR="002C3785" w:rsidRPr="00100F05" w:rsidRDefault="002C3785" w:rsidP="00E82F67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Status: </w:t>
            </w:r>
            <w:r w:rsidR="00E82F67">
              <w:rPr>
                <w:color w:val="000000" w:themeColor="text1"/>
                <w:sz w:val="16"/>
                <w:szCs w:val="16"/>
                <w:lang w:val="pt-BR"/>
              </w:rPr>
              <w:t>Revisão Pós Implementação</w:t>
            </w:r>
          </w:p>
        </w:tc>
      </w:tr>
      <w:tr w:rsidR="002C3785" w:rsidRPr="00DB7DE7" w:rsidTr="00AB4985">
        <w:tc>
          <w:tcPr>
            <w:tcW w:w="3513" w:type="dxa"/>
          </w:tcPr>
          <w:p w:rsidR="002C3785" w:rsidRPr="00100F05" w:rsidRDefault="002C37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709" w:type="dxa"/>
            <w:gridSpan w:val="3"/>
          </w:tcPr>
          <w:p w:rsidR="002C3785" w:rsidRPr="00100F05" w:rsidRDefault="00E82F67" w:rsidP="00F21EE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Equipe</w:t>
            </w:r>
            <w:r w:rsidR="00F21EED">
              <w:rPr>
                <w:color w:val="000000" w:themeColor="text1"/>
                <w:sz w:val="16"/>
                <w:szCs w:val="16"/>
                <w:lang w:val="pt-BR"/>
              </w:rPr>
              <w:t xml:space="preserve"> técnica encerra a </w:t>
            </w:r>
            <w:proofErr w:type="spellStart"/>
            <w:r w:rsidR="00F21EED">
              <w:rPr>
                <w:color w:val="000000" w:themeColor="text1"/>
                <w:sz w:val="16"/>
                <w:szCs w:val="16"/>
                <w:lang w:val="pt-BR"/>
              </w:rPr>
              <w:t>Gmud</w:t>
            </w:r>
            <w:proofErr w:type="spellEnd"/>
            <w:r w:rsidR="00F21EED">
              <w:rPr>
                <w:color w:val="000000" w:themeColor="text1"/>
                <w:sz w:val="16"/>
                <w:szCs w:val="16"/>
                <w:lang w:val="pt-BR"/>
              </w:rPr>
              <w:t>.</w:t>
            </w:r>
          </w:p>
        </w:tc>
      </w:tr>
    </w:tbl>
    <w:p w:rsidR="002C3785" w:rsidRDefault="002C3785" w:rsidP="0076251E">
      <w:pPr>
        <w:tabs>
          <w:tab w:val="left" w:pos="6264"/>
        </w:tabs>
        <w:rPr>
          <w:lang w:val="pt-BR"/>
        </w:rPr>
      </w:pPr>
    </w:p>
    <w:p w:rsidR="00650AFA" w:rsidRDefault="00650AFA" w:rsidP="0076251E">
      <w:pPr>
        <w:tabs>
          <w:tab w:val="left" w:pos="6264"/>
        </w:tabs>
        <w:rPr>
          <w:lang w:val="pt-BR"/>
        </w:rPr>
      </w:pPr>
    </w:p>
    <w:p w:rsidR="00650AFA" w:rsidRDefault="00650AFA" w:rsidP="0076251E">
      <w:pPr>
        <w:tabs>
          <w:tab w:val="left" w:pos="6264"/>
        </w:tabs>
        <w:rPr>
          <w:lang w:val="pt-BR"/>
        </w:rPr>
      </w:pPr>
    </w:p>
    <w:p w:rsidR="00650AFA" w:rsidRDefault="00650AFA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13"/>
        <w:gridCol w:w="1844"/>
        <w:gridCol w:w="3055"/>
        <w:gridCol w:w="2810"/>
      </w:tblGrid>
      <w:tr w:rsidR="00AB4985" w:rsidRPr="00DB7DE7" w:rsidTr="00A40C0D">
        <w:tc>
          <w:tcPr>
            <w:tcW w:w="11222" w:type="dxa"/>
            <w:gridSpan w:val="4"/>
          </w:tcPr>
          <w:p w:rsidR="00AB4985" w:rsidRPr="00100F05" w:rsidRDefault="00F21EED" w:rsidP="00DC3A9C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G</w:t>
            </w:r>
            <w:r w:rsidR="00AB4985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AB4985">
              <w:rPr>
                <w:color w:val="000000" w:themeColor="text1"/>
                <w:sz w:val="16"/>
                <w:szCs w:val="16"/>
                <w:lang w:val="pt-BR"/>
              </w:rPr>
              <w:t xml:space="preserve"> – </w:t>
            </w:r>
            <w:r w:rsidR="00650AFA">
              <w:rPr>
                <w:color w:val="000000" w:themeColor="text1"/>
                <w:sz w:val="16"/>
                <w:szCs w:val="16"/>
                <w:lang w:val="pt-BR"/>
              </w:rPr>
              <w:t xml:space="preserve">Revisão </w:t>
            </w:r>
            <w:r w:rsidR="00DC3A9C">
              <w:rPr>
                <w:color w:val="000000" w:themeColor="text1"/>
                <w:sz w:val="16"/>
                <w:szCs w:val="16"/>
                <w:lang w:val="pt-BR"/>
              </w:rPr>
              <w:t>de</w:t>
            </w:r>
            <w:r w:rsidR="00650AFA">
              <w:rPr>
                <w:color w:val="000000" w:themeColor="text1"/>
                <w:sz w:val="16"/>
                <w:szCs w:val="16"/>
                <w:lang w:val="pt-BR"/>
              </w:rPr>
              <w:t xml:space="preserve"> Encerramento</w:t>
            </w:r>
          </w:p>
        </w:tc>
      </w:tr>
      <w:tr w:rsidR="00AB4985" w:rsidRPr="00DB7DE7" w:rsidTr="00A40C0D">
        <w:trPr>
          <w:trHeight w:val="356"/>
        </w:trPr>
        <w:tc>
          <w:tcPr>
            <w:tcW w:w="11222" w:type="dxa"/>
            <w:gridSpan w:val="4"/>
          </w:tcPr>
          <w:p w:rsidR="00AB4985" w:rsidRPr="00DB7DE7" w:rsidRDefault="00650AFA" w:rsidP="00A40C0D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32ECAC25" wp14:editId="34B919AB">
                  <wp:extent cx="2667000" cy="1581150"/>
                  <wp:effectExtent l="0" t="0" r="0" b="0"/>
                  <wp:docPr id="120" name="Imagem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AFA" w:rsidRPr="00DB7DE7" w:rsidTr="00A40C0D">
        <w:trPr>
          <w:cantSplit/>
          <w:trHeight w:val="369"/>
        </w:trPr>
        <w:tc>
          <w:tcPr>
            <w:tcW w:w="3513" w:type="dxa"/>
            <w:vAlign w:val="center"/>
          </w:tcPr>
          <w:p w:rsidR="00AB4985" w:rsidRPr="00100F05" w:rsidRDefault="00AB49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1844" w:type="dxa"/>
            <w:vAlign w:val="center"/>
          </w:tcPr>
          <w:p w:rsidR="00AB4985" w:rsidRPr="00100F05" w:rsidRDefault="00650AFA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Combos</w:t>
            </w:r>
          </w:p>
        </w:tc>
        <w:tc>
          <w:tcPr>
            <w:tcW w:w="3055" w:type="dxa"/>
            <w:vAlign w:val="center"/>
          </w:tcPr>
          <w:p w:rsidR="00AB4985" w:rsidRPr="00100F05" w:rsidRDefault="00AB49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810" w:type="dxa"/>
            <w:vAlign w:val="center"/>
          </w:tcPr>
          <w:p w:rsidR="00AB4985" w:rsidRPr="00100F05" w:rsidRDefault="00AB4985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650AFA" w:rsidRPr="00DB7DE7" w:rsidTr="00A40C0D">
        <w:trPr>
          <w:cantSplit/>
          <w:trHeight w:val="418"/>
        </w:trPr>
        <w:tc>
          <w:tcPr>
            <w:tcW w:w="3513" w:type="dxa"/>
            <w:vAlign w:val="center"/>
          </w:tcPr>
          <w:p w:rsidR="00AB4985" w:rsidRPr="00100F05" w:rsidRDefault="00AB49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1844" w:type="dxa"/>
            <w:vAlign w:val="center"/>
          </w:tcPr>
          <w:p w:rsidR="00AB4985" w:rsidRPr="00100F05" w:rsidRDefault="00650AFA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Sim</w:t>
            </w:r>
          </w:p>
        </w:tc>
        <w:tc>
          <w:tcPr>
            <w:tcW w:w="3055" w:type="dxa"/>
            <w:vAlign w:val="center"/>
          </w:tcPr>
          <w:p w:rsidR="00AB4985" w:rsidRPr="00100F05" w:rsidRDefault="00AB49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810" w:type="dxa"/>
            <w:vAlign w:val="center"/>
          </w:tcPr>
          <w:p w:rsidR="00AB4985" w:rsidRPr="00100F05" w:rsidRDefault="000276E7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Grupo Técnico</w:t>
            </w:r>
          </w:p>
        </w:tc>
      </w:tr>
      <w:tr w:rsidR="00650AFA" w:rsidRPr="00DB7DE7" w:rsidTr="00A40C0D">
        <w:tc>
          <w:tcPr>
            <w:tcW w:w="3513" w:type="dxa"/>
          </w:tcPr>
          <w:p w:rsidR="00AB4985" w:rsidRPr="00100F05" w:rsidRDefault="00AB49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709" w:type="dxa"/>
            <w:gridSpan w:val="3"/>
          </w:tcPr>
          <w:p w:rsidR="00AB4985" w:rsidRPr="00100F05" w:rsidRDefault="00650AFA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Oferecer informações para identificarmos mudanças com falhas no processo e cobrar medidas corretivas dos gestores.</w:t>
            </w:r>
          </w:p>
        </w:tc>
      </w:tr>
      <w:tr w:rsidR="00650AFA" w:rsidRPr="00DB7DE7" w:rsidTr="00A40C0D">
        <w:tc>
          <w:tcPr>
            <w:tcW w:w="3513" w:type="dxa"/>
          </w:tcPr>
          <w:p w:rsidR="00AB4985" w:rsidRPr="00100F05" w:rsidRDefault="00AB49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709" w:type="dxa"/>
            <w:gridSpan w:val="3"/>
          </w:tcPr>
          <w:p w:rsidR="00650AFA" w:rsidRDefault="00650AFA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Revisor: Analista de Mudanças a ser selecionado no combo</w:t>
            </w:r>
          </w:p>
          <w:p w:rsidR="00650AFA" w:rsidRDefault="00650AFA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Objetivo foi alcançado? Sim ou Não</w:t>
            </w:r>
          </w:p>
          <w:p w:rsidR="00650AFA" w:rsidRDefault="00650AFA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Plano de Recuperação foi utilizado? Sim ou Não</w:t>
            </w:r>
          </w:p>
          <w:p w:rsidR="00650AFA" w:rsidRDefault="00650AFA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Houve Falha de Comunicação? Sim ou Não</w:t>
            </w:r>
          </w:p>
          <w:p w:rsidR="00650AFA" w:rsidRDefault="00650AFA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Houve Falha de Planejamento? Sim ou Não</w:t>
            </w:r>
          </w:p>
          <w:p w:rsidR="00650AFA" w:rsidRDefault="00650AFA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Houve Falha técnica? Sim ou Não</w:t>
            </w:r>
          </w:p>
          <w:p w:rsidR="00650AFA" w:rsidRPr="00100F05" w:rsidRDefault="00650AFA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Houve Falha Humana? Sim ou Não</w:t>
            </w:r>
          </w:p>
        </w:tc>
      </w:tr>
      <w:tr w:rsidR="00650AFA" w:rsidRPr="00DB7DE7" w:rsidTr="00A40C0D">
        <w:tc>
          <w:tcPr>
            <w:tcW w:w="3513" w:type="dxa"/>
          </w:tcPr>
          <w:p w:rsidR="00AB4985" w:rsidRPr="00100F05" w:rsidRDefault="00AB4985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709" w:type="dxa"/>
            <w:gridSpan w:val="3"/>
          </w:tcPr>
          <w:p w:rsidR="00AB4985" w:rsidRPr="00100F05" w:rsidRDefault="00650AFA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Campos deverão estar disponíveis para extração de relatórios.</w:t>
            </w:r>
          </w:p>
        </w:tc>
      </w:tr>
    </w:tbl>
    <w:p w:rsidR="00650AFA" w:rsidRDefault="00650AFA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390"/>
        <w:gridCol w:w="2024"/>
        <w:gridCol w:w="2946"/>
        <w:gridCol w:w="2862"/>
      </w:tblGrid>
      <w:tr w:rsidR="00650AFA" w:rsidRPr="00DB7DE7" w:rsidTr="00A40C0D">
        <w:tc>
          <w:tcPr>
            <w:tcW w:w="11222" w:type="dxa"/>
            <w:gridSpan w:val="4"/>
          </w:tcPr>
          <w:p w:rsidR="00650AFA" w:rsidRPr="00100F05" w:rsidRDefault="00F21EED" w:rsidP="00650AFA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>G</w:t>
            </w:r>
            <w:r w:rsidR="00650AFA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650AFA">
              <w:rPr>
                <w:color w:val="000000" w:themeColor="text1"/>
                <w:sz w:val="16"/>
                <w:szCs w:val="16"/>
                <w:lang w:val="pt-BR"/>
              </w:rPr>
              <w:t xml:space="preserve"> – Pendências</w:t>
            </w:r>
          </w:p>
        </w:tc>
      </w:tr>
      <w:tr w:rsidR="00650AFA" w:rsidRPr="00DB7DE7" w:rsidTr="00A40C0D">
        <w:trPr>
          <w:trHeight w:val="356"/>
        </w:trPr>
        <w:tc>
          <w:tcPr>
            <w:tcW w:w="11222" w:type="dxa"/>
            <w:gridSpan w:val="4"/>
          </w:tcPr>
          <w:p w:rsidR="00650AFA" w:rsidRPr="00DB7DE7" w:rsidRDefault="00650AFA" w:rsidP="00A40C0D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40BF9057" wp14:editId="393BEAF8">
                  <wp:extent cx="7200900" cy="887730"/>
                  <wp:effectExtent l="0" t="0" r="0" b="7620"/>
                  <wp:docPr id="121" name="Imagem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88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AFA" w:rsidRPr="00DB7DE7" w:rsidTr="00A40C0D">
        <w:trPr>
          <w:cantSplit/>
          <w:trHeight w:val="369"/>
        </w:trPr>
        <w:tc>
          <w:tcPr>
            <w:tcW w:w="3513" w:type="dxa"/>
            <w:vAlign w:val="center"/>
          </w:tcPr>
          <w:p w:rsidR="00650AFA" w:rsidRPr="00100F05" w:rsidRDefault="00650AFA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1844" w:type="dxa"/>
            <w:vAlign w:val="center"/>
          </w:tcPr>
          <w:p w:rsidR="00650AFA" w:rsidRPr="00100F05" w:rsidRDefault="00650AFA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Tabela</w:t>
            </w:r>
          </w:p>
        </w:tc>
        <w:tc>
          <w:tcPr>
            <w:tcW w:w="3055" w:type="dxa"/>
            <w:vAlign w:val="center"/>
          </w:tcPr>
          <w:p w:rsidR="00650AFA" w:rsidRPr="00100F05" w:rsidRDefault="00650AFA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810" w:type="dxa"/>
            <w:vAlign w:val="center"/>
          </w:tcPr>
          <w:p w:rsidR="00650AFA" w:rsidRPr="00100F05" w:rsidRDefault="00650AFA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650AFA" w:rsidRPr="00DB7DE7" w:rsidTr="00A40C0D">
        <w:trPr>
          <w:cantSplit/>
          <w:trHeight w:val="418"/>
        </w:trPr>
        <w:tc>
          <w:tcPr>
            <w:tcW w:w="3513" w:type="dxa"/>
            <w:vAlign w:val="center"/>
          </w:tcPr>
          <w:p w:rsidR="00650AFA" w:rsidRPr="00100F05" w:rsidRDefault="00650AFA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1844" w:type="dxa"/>
            <w:vAlign w:val="center"/>
          </w:tcPr>
          <w:p w:rsidR="00650AFA" w:rsidRPr="00100F05" w:rsidRDefault="00650AFA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Exportar</w:t>
            </w:r>
          </w:p>
        </w:tc>
        <w:tc>
          <w:tcPr>
            <w:tcW w:w="3055" w:type="dxa"/>
            <w:vAlign w:val="center"/>
          </w:tcPr>
          <w:p w:rsidR="00650AFA" w:rsidRPr="00100F05" w:rsidRDefault="00650AFA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810" w:type="dxa"/>
            <w:vAlign w:val="center"/>
          </w:tcPr>
          <w:p w:rsidR="00650AFA" w:rsidRPr="00100F05" w:rsidRDefault="00650AFA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650AFA" w:rsidRPr="00DB7DE7" w:rsidTr="00A40C0D">
        <w:tc>
          <w:tcPr>
            <w:tcW w:w="3513" w:type="dxa"/>
          </w:tcPr>
          <w:p w:rsidR="00650AFA" w:rsidRPr="00100F05" w:rsidRDefault="00650AFA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709" w:type="dxa"/>
            <w:gridSpan w:val="3"/>
          </w:tcPr>
          <w:p w:rsidR="00650AFA" w:rsidRPr="00100F05" w:rsidRDefault="00650AFA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Controlar pendências após implementação.</w:t>
            </w:r>
          </w:p>
        </w:tc>
      </w:tr>
      <w:tr w:rsidR="00650AFA" w:rsidRPr="00DB7DE7" w:rsidTr="00A40C0D">
        <w:tc>
          <w:tcPr>
            <w:tcW w:w="3513" w:type="dxa"/>
          </w:tcPr>
          <w:p w:rsidR="00650AFA" w:rsidRPr="00100F05" w:rsidRDefault="00650AFA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709" w:type="dxa"/>
            <w:gridSpan w:val="3"/>
          </w:tcPr>
          <w:p w:rsidR="00650AFA" w:rsidRPr="00100F05" w:rsidRDefault="000276E7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Conforme Pré-requisitos</w:t>
            </w:r>
          </w:p>
        </w:tc>
      </w:tr>
      <w:tr w:rsidR="00650AFA" w:rsidRPr="00DB7DE7" w:rsidTr="00A40C0D">
        <w:tc>
          <w:tcPr>
            <w:tcW w:w="3513" w:type="dxa"/>
          </w:tcPr>
          <w:p w:rsidR="00650AFA" w:rsidRPr="00100F05" w:rsidRDefault="00650AFA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709" w:type="dxa"/>
            <w:gridSpan w:val="3"/>
          </w:tcPr>
          <w:p w:rsidR="000276E7" w:rsidRDefault="000276E7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As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pendências que não estão 100% aparecem no controle de pendências.</w:t>
            </w:r>
          </w:p>
          <w:p w:rsidR="000276E7" w:rsidRDefault="000276E7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Prazo limite de 10 dias deve aparecer para conclusão das pendências.</w:t>
            </w:r>
          </w:p>
          <w:p w:rsidR="000276E7" w:rsidRDefault="000276E7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Analista responsável e seu gerente devem receber informativos diários da pendência.</w:t>
            </w:r>
          </w:p>
          <w:p w:rsidR="00563FAE" w:rsidRDefault="00563FAE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Demanda somente poderá ser encerrada após conclusão das pendências.</w:t>
            </w:r>
          </w:p>
          <w:p w:rsidR="00563FAE" w:rsidRPr="00100F05" w:rsidRDefault="00563FAE" w:rsidP="000276E7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 </w:t>
            </w:r>
          </w:p>
        </w:tc>
      </w:tr>
    </w:tbl>
    <w:p w:rsidR="00650AFA" w:rsidRDefault="00650AFA" w:rsidP="0076251E">
      <w:pPr>
        <w:tabs>
          <w:tab w:val="left" w:pos="6264"/>
        </w:tabs>
        <w:rPr>
          <w:lang w:val="pt-BR"/>
        </w:rPr>
      </w:pPr>
    </w:p>
    <w:p w:rsidR="00563FAE" w:rsidRDefault="00563FAE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390"/>
        <w:gridCol w:w="2024"/>
        <w:gridCol w:w="2946"/>
        <w:gridCol w:w="2862"/>
      </w:tblGrid>
      <w:tr w:rsidR="00563FAE" w:rsidRPr="00DB7DE7" w:rsidTr="00A40C0D">
        <w:tc>
          <w:tcPr>
            <w:tcW w:w="11222" w:type="dxa"/>
            <w:gridSpan w:val="4"/>
          </w:tcPr>
          <w:p w:rsidR="00563FAE" w:rsidRPr="00100F05" w:rsidRDefault="00F21EED" w:rsidP="00563FAE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G</w:t>
            </w:r>
            <w:r w:rsidR="00563FAE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563FAE">
              <w:rPr>
                <w:color w:val="000000" w:themeColor="text1"/>
                <w:sz w:val="16"/>
                <w:szCs w:val="16"/>
                <w:lang w:val="pt-BR"/>
              </w:rPr>
              <w:t xml:space="preserve"> – Pontos de Atenção</w:t>
            </w:r>
          </w:p>
        </w:tc>
      </w:tr>
      <w:tr w:rsidR="00563FAE" w:rsidRPr="00DB7DE7" w:rsidTr="00A40C0D">
        <w:trPr>
          <w:trHeight w:val="356"/>
        </w:trPr>
        <w:tc>
          <w:tcPr>
            <w:tcW w:w="11222" w:type="dxa"/>
            <w:gridSpan w:val="4"/>
          </w:tcPr>
          <w:p w:rsidR="00563FAE" w:rsidRPr="00DB7DE7" w:rsidRDefault="00563FAE" w:rsidP="00A40C0D">
            <w:pPr>
              <w:tabs>
                <w:tab w:val="left" w:pos="6264"/>
              </w:tabs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525E0A6D" wp14:editId="0B34B625">
                  <wp:extent cx="7200900" cy="626745"/>
                  <wp:effectExtent l="0" t="0" r="0" b="1905"/>
                  <wp:docPr id="126" name="Imagem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62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FAE" w:rsidRPr="00DB7DE7" w:rsidTr="00A40C0D">
        <w:trPr>
          <w:cantSplit/>
          <w:trHeight w:val="369"/>
        </w:trPr>
        <w:tc>
          <w:tcPr>
            <w:tcW w:w="3513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1844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Tabela</w:t>
            </w:r>
          </w:p>
        </w:tc>
        <w:tc>
          <w:tcPr>
            <w:tcW w:w="3055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810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563FAE" w:rsidRPr="00DB7DE7" w:rsidTr="00A40C0D">
        <w:trPr>
          <w:cantSplit/>
          <w:trHeight w:val="418"/>
        </w:trPr>
        <w:tc>
          <w:tcPr>
            <w:tcW w:w="3513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1844" w:type="dxa"/>
            <w:vAlign w:val="center"/>
          </w:tcPr>
          <w:p w:rsidR="00563FAE" w:rsidRPr="00100F05" w:rsidRDefault="00E60138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Opção de Exportar</w:t>
            </w:r>
          </w:p>
        </w:tc>
        <w:tc>
          <w:tcPr>
            <w:tcW w:w="3055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810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563FAE" w:rsidRPr="00DB7DE7" w:rsidTr="00A40C0D">
        <w:tc>
          <w:tcPr>
            <w:tcW w:w="3513" w:type="dxa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709" w:type="dxa"/>
            <w:gridSpan w:val="3"/>
          </w:tcPr>
          <w:p w:rsidR="00563FAE" w:rsidRPr="00100F05" w:rsidRDefault="00563FAE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Documentar pontos de atenção da demanda</w:t>
            </w:r>
          </w:p>
        </w:tc>
      </w:tr>
      <w:tr w:rsidR="00563FAE" w:rsidRPr="00DB7DE7" w:rsidTr="00A40C0D">
        <w:tc>
          <w:tcPr>
            <w:tcW w:w="3513" w:type="dxa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709" w:type="dxa"/>
            <w:gridSpan w:val="3"/>
          </w:tcPr>
          <w:p w:rsidR="00563FAE" w:rsidRPr="00100F05" w:rsidRDefault="00563FAE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563FAE" w:rsidRPr="00DB7DE7" w:rsidTr="00A40C0D">
        <w:tc>
          <w:tcPr>
            <w:tcW w:w="3513" w:type="dxa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709" w:type="dxa"/>
            <w:gridSpan w:val="3"/>
          </w:tcPr>
          <w:p w:rsidR="00563FAE" w:rsidRPr="00100F05" w:rsidRDefault="00563FAE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Responsável pelo ponto de atenção é comunicado.</w:t>
            </w:r>
          </w:p>
        </w:tc>
      </w:tr>
    </w:tbl>
    <w:p w:rsidR="00563FAE" w:rsidRDefault="00563FAE" w:rsidP="0076251E">
      <w:pPr>
        <w:tabs>
          <w:tab w:val="left" w:pos="6264"/>
        </w:tabs>
        <w:rPr>
          <w:lang w:val="pt-BR"/>
        </w:rPr>
      </w:pPr>
    </w:p>
    <w:p w:rsidR="00563FAE" w:rsidRDefault="00563FAE" w:rsidP="0076251E">
      <w:pPr>
        <w:tabs>
          <w:tab w:val="left" w:pos="6264"/>
        </w:tabs>
        <w:rPr>
          <w:lang w:val="pt-BR"/>
        </w:rPr>
      </w:pPr>
    </w:p>
    <w:p w:rsidR="00563FAE" w:rsidRDefault="00563FAE" w:rsidP="0076251E">
      <w:pPr>
        <w:tabs>
          <w:tab w:val="left" w:pos="6264"/>
        </w:tabs>
        <w:rPr>
          <w:lang w:val="pt-BR"/>
        </w:rPr>
      </w:pPr>
    </w:p>
    <w:p w:rsidR="00563FAE" w:rsidRDefault="00563FAE" w:rsidP="0076251E">
      <w:pPr>
        <w:tabs>
          <w:tab w:val="left" w:pos="6264"/>
        </w:tabs>
        <w:rPr>
          <w:lang w:val="pt-BR"/>
        </w:rPr>
      </w:pPr>
    </w:p>
    <w:p w:rsidR="00563FAE" w:rsidRDefault="00563FAE" w:rsidP="0076251E">
      <w:pPr>
        <w:tabs>
          <w:tab w:val="left" w:pos="6264"/>
        </w:tabs>
        <w:rPr>
          <w:lang w:val="pt-BR"/>
        </w:rPr>
      </w:pPr>
    </w:p>
    <w:p w:rsidR="00563FAE" w:rsidRDefault="00563FAE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356"/>
        <w:gridCol w:w="2001"/>
        <w:gridCol w:w="2914"/>
        <w:gridCol w:w="2951"/>
      </w:tblGrid>
      <w:tr w:rsidR="00563FAE" w:rsidRPr="00DB7DE7" w:rsidTr="00A40C0D">
        <w:tc>
          <w:tcPr>
            <w:tcW w:w="11222" w:type="dxa"/>
            <w:gridSpan w:val="4"/>
          </w:tcPr>
          <w:p w:rsidR="00563FAE" w:rsidRPr="00100F05" w:rsidRDefault="00F21EED" w:rsidP="00563FAE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lastRenderedPageBreak/>
              <w:t>G</w:t>
            </w:r>
            <w:r w:rsidR="00563FAE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563FAE">
              <w:rPr>
                <w:color w:val="000000" w:themeColor="text1"/>
                <w:sz w:val="16"/>
                <w:szCs w:val="16"/>
                <w:lang w:val="pt-BR"/>
              </w:rPr>
              <w:t xml:space="preserve"> – Formulário de Incidentes Críticos</w:t>
            </w:r>
          </w:p>
        </w:tc>
      </w:tr>
      <w:tr w:rsidR="00563FAE" w:rsidRPr="00DB7DE7" w:rsidTr="00A40C0D">
        <w:trPr>
          <w:trHeight w:val="356"/>
        </w:trPr>
        <w:tc>
          <w:tcPr>
            <w:tcW w:w="11222" w:type="dxa"/>
            <w:gridSpan w:val="4"/>
          </w:tcPr>
          <w:p w:rsidR="00563FAE" w:rsidRPr="00DB7DE7" w:rsidRDefault="000276E7" w:rsidP="00A40C0D">
            <w:pPr>
              <w:tabs>
                <w:tab w:val="left" w:pos="6264"/>
              </w:tabs>
              <w:rPr>
                <w:lang w:val="pt-BR"/>
              </w:rPr>
            </w:pPr>
            <w:r>
              <w:object w:dxaOrig="16788" w:dyaOrig="888">
                <v:shape id="_x0000_i1130" type="#_x0000_t75" style="width:566.75pt;height:30pt" o:ole="">
                  <v:imagedata r:id="rId45" o:title=""/>
                </v:shape>
                <o:OLEObject Type="Embed" ProgID="PBrush" ShapeID="_x0000_i1130" DrawAspect="Content" ObjectID="_1526219718" r:id="rId46"/>
              </w:object>
            </w:r>
          </w:p>
        </w:tc>
      </w:tr>
      <w:tr w:rsidR="00563FAE" w:rsidRPr="00DB7DE7" w:rsidTr="00CE7B71">
        <w:trPr>
          <w:cantSplit/>
          <w:trHeight w:val="369"/>
        </w:trPr>
        <w:tc>
          <w:tcPr>
            <w:tcW w:w="3424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1933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Anexo</w:t>
            </w:r>
          </w:p>
        </w:tc>
        <w:tc>
          <w:tcPr>
            <w:tcW w:w="2975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890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563FAE" w:rsidRPr="00DB7DE7" w:rsidTr="00CE7B71">
        <w:trPr>
          <w:cantSplit/>
          <w:trHeight w:val="418"/>
        </w:trPr>
        <w:tc>
          <w:tcPr>
            <w:tcW w:w="3424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1933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</w:p>
        </w:tc>
        <w:tc>
          <w:tcPr>
            <w:tcW w:w="2975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890" w:type="dxa"/>
            <w:vAlign w:val="center"/>
          </w:tcPr>
          <w:p w:rsidR="00563FAE" w:rsidRPr="00100F05" w:rsidRDefault="00F21EED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Todos</w:t>
            </w:r>
          </w:p>
        </w:tc>
      </w:tr>
      <w:tr w:rsidR="00563FAE" w:rsidRPr="00DB7DE7" w:rsidTr="00CE7B71">
        <w:tc>
          <w:tcPr>
            <w:tcW w:w="3424" w:type="dxa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798" w:type="dxa"/>
            <w:gridSpan w:val="3"/>
          </w:tcPr>
          <w:p w:rsidR="00563FAE" w:rsidRPr="00100F05" w:rsidRDefault="00563FAE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Anexo de formulário</w:t>
            </w:r>
          </w:p>
        </w:tc>
      </w:tr>
      <w:tr w:rsidR="00563FAE" w:rsidRPr="00DB7DE7" w:rsidTr="00CE7B71">
        <w:tc>
          <w:tcPr>
            <w:tcW w:w="3424" w:type="dxa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798" w:type="dxa"/>
            <w:gridSpan w:val="3"/>
          </w:tcPr>
          <w:p w:rsidR="00563FAE" w:rsidRPr="00100F05" w:rsidRDefault="00563FAE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563FAE" w:rsidRPr="00DB7DE7" w:rsidTr="00CE7B71">
        <w:tc>
          <w:tcPr>
            <w:tcW w:w="3424" w:type="dxa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798" w:type="dxa"/>
            <w:gridSpan w:val="3"/>
          </w:tcPr>
          <w:p w:rsidR="00563FAE" w:rsidRDefault="00563FAE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Formulário responsável pela identificação de causa raiz de incidentes provenientes de mudanças.</w:t>
            </w:r>
          </w:p>
          <w:p w:rsidR="00F21EED" w:rsidRPr="00100F05" w:rsidRDefault="00F21EED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Gestão de Incidentes deverá preencher o relatório e anexar à Gmud.</w:t>
            </w:r>
          </w:p>
        </w:tc>
      </w:tr>
    </w:tbl>
    <w:p w:rsidR="00563FAE" w:rsidRDefault="00563FAE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513"/>
        <w:gridCol w:w="1844"/>
        <w:gridCol w:w="3055"/>
        <w:gridCol w:w="2810"/>
      </w:tblGrid>
      <w:tr w:rsidR="00563FAE" w:rsidRPr="00DB7DE7" w:rsidTr="00A40C0D">
        <w:tc>
          <w:tcPr>
            <w:tcW w:w="11222" w:type="dxa"/>
            <w:gridSpan w:val="4"/>
          </w:tcPr>
          <w:p w:rsidR="00563FAE" w:rsidRPr="00100F05" w:rsidRDefault="00F21EED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G</w:t>
            </w:r>
            <w:r w:rsidR="00563FAE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563FAE">
              <w:rPr>
                <w:color w:val="000000" w:themeColor="text1"/>
                <w:sz w:val="16"/>
                <w:szCs w:val="16"/>
                <w:lang w:val="pt-BR"/>
              </w:rPr>
              <w:t xml:space="preserve"> – </w:t>
            </w:r>
            <w:r w:rsidR="00A40C0D">
              <w:rPr>
                <w:color w:val="000000" w:themeColor="text1"/>
                <w:sz w:val="16"/>
                <w:szCs w:val="16"/>
                <w:lang w:val="pt-BR"/>
              </w:rPr>
              <w:t>Status da resolução</w:t>
            </w:r>
          </w:p>
        </w:tc>
      </w:tr>
      <w:tr w:rsidR="00563FAE" w:rsidRPr="00DB7DE7" w:rsidTr="00A40C0D">
        <w:trPr>
          <w:trHeight w:val="356"/>
        </w:trPr>
        <w:tc>
          <w:tcPr>
            <w:tcW w:w="11222" w:type="dxa"/>
            <w:gridSpan w:val="4"/>
          </w:tcPr>
          <w:p w:rsidR="00563FAE" w:rsidRPr="00DB7DE7" w:rsidRDefault="00A40C0D" w:rsidP="00A40C0D">
            <w:pPr>
              <w:tabs>
                <w:tab w:val="left" w:pos="6264"/>
              </w:tabs>
              <w:jc w:val="center"/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0C041D52" wp14:editId="46A4361F">
                  <wp:extent cx="3048000" cy="361950"/>
                  <wp:effectExtent l="0" t="0" r="0" b="0"/>
                  <wp:docPr id="131" name="Imagem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FAE" w:rsidRPr="00DB7DE7" w:rsidTr="00A40C0D">
        <w:trPr>
          <w:cantSplit/>
          <w:trHeight w:val="369"/>
        </w:trPr>
        <w:tc>
          <w:tcPr>
            <w:tcW w:w="3513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1844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Combo</w:t>
            </w:r>
          </w:p>
        </w:tc>
        <w:tc>
          <w:tcPr>
            <w:tcW w:w="3055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810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563FAE" w:rsidRPr="00DB7DE7" w:rsidTr="00A40C0D">
        <w:trPr>
          <w:cantSplit/>
          <w:trHeight w:val="418"/>
        </w:trPr>
        <w:tc>
          <w:tcPr>
            <w:tcW w:w="3513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1844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Sim</w:t>
            </w:r>
          </w:p>
        </w:tc>
        <w:tc>
          <w:tcPr>
            <w:tcW w:w="3055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810" w:type="dxa"/>
            <w:vAlign w:val="center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Mudanças</w:t>
            </w:r>
          </w:p>
        </w:tc>
      </w:tr>
      <w:tr w:rsidR="00563FAE" w:rsidRPr="00DB7DE7" w:rsidTr="00A40C0D">
        <w:tc>
          <w:tcPr>
            <w:tcW w:w="3513" w:type="dxa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709" w:type="dxa"/>
            <w:gridSpan w:val="3"/>
          </w:tcPr>
          <w:p w:rsidR="00563FAE" w:rsidRPr="00100F05" w:rsidRDefault="00A40C0D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Status da resolução das demandas.</w:t>
            </w:r>
          </w:p>
        </w:tc>
      </w:tr>
      <w:tr w:rsidR="00563FAE" w:rsidRPr="00DB7DE7" w:rsidTr="00A40C0D">
        <w:tc>
          <w:tcPr>
            <w:tcW w:w="3513" w:type="dxa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709" w:type="dxa"/>
            <w:gridSpan w:val="3"/>
          </w:tcPr>
          <w:p w:rsidR="00563FAE" w:rsidRPr="00100F05" w:rsidRDefault="00A40C0D" w:rsidP="00563FAE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Sucesso Sem Impacto, Sucesso com Impacto, Falha sem impacto, falha com impacto</w:t>
            </w:r>
            <w:r w:rsidR="00CE7B71">
              <w:rPr>
                <w:color w:val="000000" w:themeColor="text1"/>
                <w:sz w:val="16"/>
                <w:szCs w:val="16"/>
                <w:lang w:val="pt-BR"/>
              </w:rPr>
              <w:t>.</w:t>
            </w:r>
          </w:p>
        </w:tc>
      </w:tr>
      <w:tr w:rsidR="00563FAE" w:rsidRPr="00DB7DE7" w:rsidTr="00A40C0D">
        <w:tc>
          <w:tcPr>
            <w:tcW w:w="3513" w:type="dxa"/>
          </w:tcPr>
          <w:p w:rsidR="00563FAE" w:rsidRPr="00100F05" w:rsidRDefault="00563FAE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709" w:type="dxa"/>
            <w:gridSpan w:val="3"/>
          </w:tcPr>
          <w:p w:rsidR="00563FAE" w:rsidRPr="00100F05" w:rsidRDefault="00A40C0D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Status da resolução será utilizado para mensurar sucesso de implementação das demandas.</w:t>
            </w:r>
          </w:p>
        </w:tc>
      </w:tr>
    </w:tbl>
    <w:p w:rsidR="00A40C0D" w:rsidRDefault="00A40C0D" w:rsidP="0076251E">
      <w:pPr>
        <w:tabs>
          <w:tab w:val="left" w:pos="6264"/>
        </w:tabs>
        <w:rPr>
          <w:lang w:val="pt-BR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3473"/>
        <w:gridCol w:w="2024"/>
        <w:gridCol w:w="3019"/>
        <w:gridCol w:w="2706"/>
      </w:tblGrid>
      <w:tr w:rsidR="00A40C0D" w:rsidRPr="00DB7DE7" w:rsidTr="00A40C0D">
        <w:tc>
          <w:tcPr>
            <w:tcW w:w="11222" w:type="dxa"/>
            <w:gridSpan w:val="4"/>
          </w:tcPr>
          <w:p w:rsidR="00A40C0D" w:rsidRPr="00100F05" w:rsidRDefault="00F21EED" w:rsidP="00CE7B71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  <w:lang w:val="pt-BR"/>
              </w:rPr>
              <w:t>G</w:t>
            </w:r>
            <w:r w:rsidR="00A40C0D">
              <w:rPr>
                <w:color w:val="000000" w:themeColor="text1"/>
                <w:sz w:val="16"/>
                <w:szCs w:val="16"/>
                <w:lang w:val="pt-BR"/>
              </w:rPr>
              <w:t>Mud</w:t>
            </w:r>
            <w:proofErr w:type="spellEnd"/>
            <w:r w:rsidR="00A40C0D">
              <w:rPr>
                <w:color w:val="000000" w:themeColor="text1"/>
                <w:sz w:val="16"/>
                <w:szCs w:val="16"/>
                <w:lang w:val="pt-BR"/>
              </w:rPr>
              <w:t xml:space="preserve"> </w:t>
            </w:r>
            <w:r w:rsidR="00CE7B71">
              <w:rPr>
                <w:color w:val="000000" w:themeColor="text1"/>
                <w:sz w:val="16"/>
                <w:szCs w:val="16"/>
                <w:lang w:val="pt-BR"/>
              </w:rPr>
              <w:t>Relacionamentos</w:t>
            </w:r>
          </w:p>
        </w:tc>
      </w:tr>
      <w:tr w:rsidR="00A40C0D" w:rsidRPr="00DB7DE7" w:rsidTr="00A40C0D">
        <w:trPr>
          <w:trHeight w:val="356"/>
        </w:trPr>
        <w:tc>
          <w:tcPr>
            <w:tcW w:w="11222" w:type="dxa"/>
            <w:gridSpan w:val="4"/>
          </w:tcPr>
          <w:p w:rsidR="00A40C0D" w:rsidRPr="00DB7DE7" w:rsidRDefault="00A40C0D" w:rsidP="00A40C0D">
            <w:pPr>
              <w:tabs>
                <w:tab w:val="left" w:pos="6264"/>
              </w:tabs>
              <w:jc w:val="center"/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1BB84A5A" wp14:editId="3E64854B">
                  <wp:extent cx="7200900" cy="995045"/>
                  <wp:effectExtent l="0" t="0" r="0" b="0"/>
                  <wp:docPr id="133" name="Imagem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99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C0D" w:rsidRPr="00DB7DE7" w:rsidTr="00A40C0D">
        <w:trPr>
          <w:cantSplit/>
          <w:trHeight w:val="369"/>
        </w:trPr>
        <w:tc>
          <w:tcPr>
            <w:tcW w:w="3513" w:type="dxa"/>
            <w:vAlign w:val="center"/>
          </w:tcPr>
          <w:p w:rsidR="00A40C0D" w:rsidRPr="00100F05" w:rsidRDefault="00A40C0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Tipo de Campo:</w:t>
            </w:r>
          </w:p>
        </w:tc>
        <w:tc>
          <w:tcPr>
            <w:tcW w:w="1844" w:type="dxa"/>
            <w:vAlign w:val="center"/>
          </w:tcPr>
          <w:p w:rsidR="00A40C0D" w:rsidRPr="00100F05" w:rsidRDefault="00A40C0D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Vínculo</w:t>
            </w:r>
          </w:p>
        </w:tc>
        <w:tc>
          <w:tcPr>
            <w:tcW w:w="3055" w:type="dxa"/>
            <w:vAlign w:val="center"/>
          </w:tcPr>
          <w:p w:rsidR="00A40C0D" w:rsidRPr="00100F05" w:rsidRDefault="00A40C0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Módulo:</w:t>
            </w:r>
          </w:p>
        </w:tc>
        <w:tc>
          <w:tcPr>
            <w:tcW w:w="2810" w:type="dxa"/>
            <w:vAlign w:val="center"/>
          </w:tcPr>
          <w:p w:rsidR="00A40C0D" w:rsidRPr="00100F05" w:rsidRDefault="00A40C0D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Todos</w:t>
            </w:r>
          </w:p>
        </w:tc>
      </w:tr>
      <w:tr w:rsidR="00A40C0D" w:rsidRPr="00DB7DE7" w:rsidTr="00A40C0D">
        <w:trPr>
          <w:cantSplit/>
          <w:trHeight w:val="418"/>
        </w:trPr>
        <w:tc>
          <w:tcPr>
            <w:tcW w:w="3513" w:type="dxa"/>
            <w:vAlign w:val="center"/>
          </w:tcPr>
          <w:p w:rsidR="00A40C0D" w:rsidRPr="00100F05" w:rsidRDefault="00A40C0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Relatório:</w:t>
            </w:r>
          </w:p>
        </w:tc>
        <w:tc>
          <w:tcPr>
            <w:tcW w:w="1844" w:type="dxa"/>
            <w:vAlign w:val="center"/>
          </w:tcPr>
          <w:p w:rsidR="00A40C0D" w:rsidRPr="00100F05" w:rsidRDefault="00A40C0D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Sim</w:t>
            </w:r>
          </w:p>
        </w:tc>
        <w:tc>
          <w:tcPr>
            <w:tcW w:w="3055" w:type="dxa"/>
            <w:vAlign w:val="center"/>
          </w:tcPr>
          <w:p w:rsidR="00A40C0D" w:rsidRPr="00100F05" w:rsidRDefault="00A40C0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810" w:type="dxa"/>
            <w:vAlign w:val="center"/>
          </w:tcPr>
          <w:p w:rsidR="00A40C0D" w:rsidRPr="00100F05" w:rsidRDefault="00A40C0D" w:rsidP="00A40C0D">
            <w:pPr>
              <w:tabs>
                <w:tab w:val="left" w:pos="6264"/>
              </w:tabs>
              <w:jc w:val="center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Todos</w:t>
            </w:r>
          </w:p>
        </w:tc>
      </w:tr>
      <w:tr w:rsidR="00A40C0D" w:rsidRPr="00DB7DE7" w:rsidTr="00A40C0D">
        <w:tc>
          <w:tcPr>
            <w:tcW w:w="3513" w:type="dxa"/>
          </w:tcPr>
          <w:p w:rsidR="00A40C0D" w:rsidRPr="00100F05" w:rsidRDefault="00A40C0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Objetivo</w:t>
            </w:r>
          </w:p>
        </w:tc>
        <w:tc>
          <w:tcPr>
            <w:tcW w:w="7709" w:type="dxa"/>
            <w:gridSpan w:val="3"/>
          </w:tcPr>
          <w:p w:rsidR="00A40C0D" w:rsidRPr="00100F05" w:rsidRDefault="00A40C0D" w:rsidP="00A40C0D">
            <w:pPr>
              <w:tabs>
                <w:tab w:val="left" w:pos="1080"/>
              </w:tabs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Identificar Incidentes, Problemas e Requisições relacionados a mudança.</w:t>
            </w:r>
          </w:p>
        </w:tc>
      </w:tr>
      <w:tr w:rsidR="00A40C0D" w:rsidRPr="00DB7DE7" w:rsidTr="00A40C0D">
        <w:tc>
          <w:tcPr>
            <w:tcW w:w="3513" w:type="dxa"/>
          </w:tcPr>
          <w:p w:rsidR="00A40C0D" w:rsidRPr="00100F05" w:rsidRDefault="00A40C0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Combo:</w:t>
            </w:r>
          </w:p>
        </w:tc>
        <w:tc>
          <w:tcPr>
            <w:tcW w:w="7709" w:type="dxa"/>
            <w:gridSpan w:val="3"/>
          </w:tcPr>
          <w:p w:rsidR="00A40C0D" w:rsidRPr="00100F05" w:rsidRDefault="00A40C0D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>N / A</w:t>
            </w:r>
          </w:p>
        </w:tc>
      </w:tr>
      <w:tr w:rsidR="00A40C0D" w:rsidRPr="00DB7DE7" w:rsidTr="00A40C0D">
        <w:tc>
          <w:tcPr>
            <w:tcW w:w="3513" w:type="dxa"/>
          </w:tcPr>
          <w:p w:rsidR="00A40C0D" w:rsidRPr="00100F05" w:rsidRDefault="00A40C0D" w:rsidP="00A40C0D">
            <w:pPr>
              <w:tabs>
                <w:tab w:val="left" w:pos="6264"/>
              </w:tabs>
              <w:jc w:val="center"/>
              <w:rPr>
                <w:sz w:val="16"/>
                <w:szCs w:val="16"/>
                <w:lang w:val="pt-BR"/>
              </w:rPr>
            </w:pPr>
            <w:r w:rsidRPr="00100F05">
              <w:rPr>
                <w:sz w:val="16"/>
                <w:szCs w:val="16"/>
                <w:lang w:val="pt-BR"/>
              </w:rPr>
              <w:t>Descrição:</w:t>
            </w:r>
          </w:p>
        </w:tc>
        <w:tc>
          <w:tcPr>
            <w:tcW w:w="7709" w:type="dxa"/>
            <w:gridSpan w:val="3"/>
          </w:tcPr>
          <w:p w:rsidR="00A40C0D" w:rsidRPr="00100F05" w:rsidRDefault="00A40C0D" w:rsidP="00A40C0D">
            <w:pPr>
              <w:tabs>
                <w:tab w:val="left" w:pos="6264"/>
              </w:tabs>
              <w:spacing w:after="0"/>
              <w:rPr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color w:val="000000" w:themeColor="text1"/>
                <w:sz w:val="16"/>
                <w:szCs w:val="16"/>
                <w:lang w:val="pt-BR"/>
              </w:rPr>
              <w:t xml:space="preserve">Deverá ser questionado se foi </w:t>
            </w:r>
            <w:r w:rsidR="003F367F">
              <w:rPr>
                <w:color w:val="000000" w:themeColor="text1"/>
                <w:sz w:val="16"/>
                <w:szCs w:val="16"/>
                <w:lang w:val="pt-BR"/>
              </w:rPr>
              <w:t>“</w:t>
            </w:r>
            <w:r>
              <w:rPr>
                <w:color w:val="000000" w:themeColor="text1"/>
                <w:sz w:val="16"/>
                <w:szCs w:val="16"/>
                <w:lang w:val="pt-BR"/>
              </w:rPr>
              <w:t>c</w:t>
            </w:r>
            <w:r w:rsidR="003F367F">
              <w:rPr>
                <w:color w:val="000000" w:themeColor="text1"/>
                <w:sz w:val="16"/>
                <w:szCs w:val="16"/>
                <w:lang w:val="pt-BR"/>
              </w:rPr>
              <w:t>ausado por’ ou “aberto para”</w:t>
            </w:r>
          </w:p>
        </w:tc>
      </w:tr>
    </w:tbl>
    <w:p w:rsidR="00A40C0D" w:rsidRDefault="00A40C0D" w:rsidP="0076251E">
      <w:pPr>
        <w:tabs>
          <w:tab w:val="left" w:pos="6264"/>
        </w:tabs>
        <w:rPr>
          <w:lang w:val="pt-BR"/>
        </w:rPr>
      </w:pPr>
    </w:p>
    <w:p w:rsidR="00136F17" w:rsidRDefault="00136F17" w:rsidP="0076251E">
      <w:pPr>
        <w:tabs>
          <w:tab w:val="left" w:pos="6264"/>
        </w:tabs>
        <w:rPr>
          <w:lang w:val="pt-BR"/>
        </w:rPr>
      </w:pPr>
    </w:p>
    <w:p w:rsidR="00A40C0D" w:rsidRDefault="00A40C0D" w:rsidP="00A40C0D">
      <w:pPr>
        <w:tabs>
          <w:tab w:val="left" w:pos="6264"/>
        </w:tabs>
        <w:jc w:val="center"/>
        <w:rPr>
          <w:lang w:val="pt-BR"/>
        </w:rPr>
      </w:pPr>
      <w:r>
        <w:rPr>
          <w:lang w:val="pt-BR"/>
        </w:rPr>
        <w:t>Considerações Gerais</w:t>
      </w:r>
    </w:p>
    <w:p w:rsidR="00A40C0D" w:rsidRDefault="00A40C0D" w:rsidP="00A40C0D">
      <w:pPr>
        <w:tabs>
          <w:tab w:val="left" w:pos="6264"/>
        </w:tabs>
        <w:jc w:val="center"/>
        <w:rPr>
          <w:lang w:val="pt-BR"/>
        </w:rPr>
      </w:pPr>
    </w:p>
    <w:p w:rsidR="00A40C0D" w:rsidRDefault="00136F17" w:rsidP="00A40C0D">
      <w:pPr>
        <w:tabs>
          <w:tab w:val="left" w:pos="6264"/>
        </w:tabs>
        <w:rPr>
          <w:lang w:val="pt-BR"/>
        </w:rPr>
      </w:pPr>
      <w:r>
        <w:rPr>
          <w:lang w:val="pt-BR"/>
        </w:rPr>
        <w:t>Relacionamentos estarão disponíveis para qualquer analista de Mudanças, projetos, Demandas, Incidentes e Problemas.</w:t>
      </w:r>
    </w:p>
    <w:p w:rsidR="00136F17" w:rsidRDefault="00136F17" w:rsidP="00A40C0D">
      <w:pPr>
        <w:tabs>
          <w:tab w:val="left" w:pos="6264"/>
        </w:tabs>
        <w:rPr>
          <w:lang w:val="pt-BR"/>
        </w:rPr>
      </w:pPr>
      <w:r>
        <w:rPr>
          <w:lang w:val="pt-BR"/>
        </w:rPr>
        <w:t>Após demanda ser direcionada para outro módulo, não será possível editar o módulo anterior, somente transferindo a demanda para a área responsável ou para o solicitante.</w:t>
      </w:r>
    </w:p>
    <w:p w:rsidR="00136F17" w:rsidRDefault="00136F17" w:rsidP="00A40C0D">
      <w:pPr>
        <w:tabs>
          <w:tab w:val="left" w:pos="6264"/>
        </w:tabs>
        <w:rPr>
          <w:lang w:val="pt-BR"/>
        </w:rPr>
      </w:pPr>
      <w:r>
        <w:rPr>
          <w:lang w:val="pt-BR"/>
        </w:rPr>
        <w:t>Comentários poderão ser documentados por todos os analistas que trabalharem na demanda.</w:t>
      </w:r>
    </w:p>
    <w:p w:rsidR="00136F17" w:rsidRPr="00DB7DE7" w:rsidRDefault="00522895" w:rsidP="00A40C0D">
      <w:pPr>
        <w:tabs>
          <w:tab w:val="left" w:pos="6264"/>
        </w:tabs>
        <w:rPr>
          <w:lang w:val="pt-BR"/>
        </w:rPr>
      </w:pPr>
      <w:r>
        <w:rPr>
          <w:lang w:val="pt-BR"/>
        </w:rPr>
        <w:t>Considerar prazo para desenvolver critério de prioridade com pontuação no módulo de Demandas.</w:t>
      </w:r>
      <w:bookmarkStart w:id="0" w:name="_GoBack"/>
      <w:bookmarkEnd w:id="0"/>
    </w:p>
    <w:sectPr w:rsidR="00136F17" w:rsidRPr="00DB7DE7" w:rsidSect="00BC061F">
      <w:headerReference w:type="even" r:id="rId49"/>
      <w:headerReference w:type="default" r:id="rId50"/>
      <w:footerReference w:type="default" r:id="rId51"/>
      <w:headerReference w:type="first" r:id="rId52"/>
      <w:pgSz w:w="12240" w:h="15840" w:code="1"/>
      <w:pgMar w:top="1616" w:right="474" w:bottom="1134" w:left="426" w:header="709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7808" w:rsidRDefault="00747808">
      <w:r>
        <w:separator/>
      </w:r>
    </w:p>
  </w:endnote>
  <w:endnote w:type="continuationSeparator" w:id="0">
    <w:p w:rsidR="00747808" w:rsidRDefault="00747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o Sans Std">
    <w:charset w:val="00"/>
    <w:family w:val="swiss"/>
    <w:pitch w:val="variable"/>
    <w:sig w:usb0="800000AF" w:usb1="5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2A3E" w:rsidRDefault="00C72A3E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C72A3E" w:rsidRDefault="00C72A3E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C72A3E" w:rsidRPr="00104BB3" w:rsidRDefault="00C72A3E" w:rsidP="00104B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7808" w:rsidRDefault="00747808">
      <w:r>
        <w:separator/>
      </w:r>
    </w:p>
  </w:footnote>
  <w:footnote w:type="continuationSeparator" w:id="0">
    <w:p w:rsidR="00747808" w:rsidRDefault="00747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2A3E" w:rsidRDefault="00C72A3E">
    <w:pPr>
      <w:pStyle w:val="Cabealho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2061" type="#_x0000_t75" style="position:absolute;margin-left:0;margin-top:0;width:441.9pt;height:107.5pt;z-index:-25165619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2A3E" w:rsidRPr="00B603BE" w:rsidRDefault="00C72A3E">
    <w:pPr>
      <w:pStyle w:val="Cabealho"/>
      <w:rPr>
        <w:lang w:val="es-ES"/>
      </w:rPr>
    </w:pPr>
    <w:r w:rsidRPr="00104BB3">
      <w:rPr>
        <w:noProof/>
        <w:lang w:val="pt-BR" w:eastAsia="pt-BR"/>
      </w:rPr>
      <w:drawing>
        <wp:inline distT="0" distB="0" distL="0" distR="0" wp14:anchorId="100EB7E3" wp14:editId="1FB146CD">
          <wp:extent cx="1005840" cy="426720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84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2062" type="#_x0000_t75" style="position:absolute;margin-left:0;margin-top:0;width:441.9pt;height:107.5pt;z-index:-251655168;mso-position-horizontal:center;mso-position-horizontal-relative:margin;mso-position-vertical:center;mso-position-vertical-relative:margin" o:allowincell="f">
          <v:imagedata r:id="rId2" o:title="logo-2015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2A3E" w:rsidRDefault="00C72A3E" w:rsidP="001B21EE">
    <w:pPr>
      <w:pStyle w:val="Cabealho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2060" type="#_x0000_t75" style="position:absolute;left:0;text-align:left;margin-left:0;margin-top:0;width:441.9pt;height:107.5pt;z-index:-251657216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>
      <w:rPr>
        <w:noProof/>
        <w:lang w:val="pt-BR" w:eastAsia="pt-BR"/>
      </w:rPr>
      <w:drawing>
        <wp:inline distT="0" distB="0" distL="0" distR="0">
          <wp:extent cx="1592580" cy="579120"/>
          <wp:effectExtent l="0" t="0" r="0" b="0"/>
          <wp:docPr id="5" name="Imagem 5" descr="bizagi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izagi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58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72A3E" w:rsidRDefault="00C72A3E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margin">
            <wp:posOffset>-1084580</wp:posOffset>
          </wp:positionH>
          <wp:positionV relativeFrom="margin">
            <wp:posOffset>1929765</wp:posOffset>
          </wp:positionV>
          <wp:extent cx="4779010" cy="6788785"/>
          <wp:effectExtent l="0" t="0" r="0" b="0"/>
          <wp:wrapNone/>
          <wp:docPr id="6" name="Imagem 6" descr="originalBizagi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originalBizagiBackgroun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010" cy="678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D60A4"/>
    <w:multiLevelType w:val="multilevel"/>
    <w:tmpl w:val="35E627E4"/>
    <w:numStyleLink w:val="Headings"/>
  </w:abstractNum>
  <w:abstractNum w:abstractNumId="1" w15:restartNumberingAfterBreak="0">
    <w:nsid w:val="0A13321D"/>
    <w:multiLevelType w:val="multilevel"/>
    <w:tmpl w:val="C4520BEC"/>
    <w:lvl w:ilvl="0">
      <w:start w:val="1"/>
      <w:numFmt w:val="decimal"/>
      <w:pStyle w:val="biz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2" w15:restartNumberingAfterBreak="0">
    <w:nsid w:val="298877DF"/>
    <w:multiLevelType w:val="hybridMultilevel"/>
    <w:tmpl w:val="2FF64D54"/>
    <w:lvl w:ilvl="0" w:tplc="FE64D72A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94FAE"/>
    <w:multiLevelType w:val="multilevel"/>
    <w:tmpl w:val="35E627E4"/>
    <w:numStyleLink w:val="Headings"/>
  </w:abstractNum>
  <w:abstractNum w:abstractNumId="4" w15:restartNumberingAfterBreak="0">
    <w:nsid w:val="44B055A6"/>
    <w:multiLevelType w:val="multilevel"/>
    <w:tmpl w:val="35E627E4"/>
    <w:numStyleLink w:val="Headings"/>
  </w:abstractNum>
  <w:abstractNum w:abstractNumId="5" w15:restartNumberingAfterBreak="0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6" w15:restartNumberingAfterBreak="0">
    <w:nsid w:val="4BE02392"/>
    <w:multiLevelType w:val="multilevel"/>
    <w:tmpl w:val="35E627E4"/>
    <w:numStyleLink w:val="Headings"/>
  </w:abstractNum>
  <w:abstractNum w:abstractNumId="7" w15:restartNumberingAfterBreak="0">
    <w:nsid w:val="681C5AA5"/>
    <w:multiLevelType w:val="multilevel"/>
    <w:tmpl w:val="35E627E4"/>
    <w:numStyleLink w:val="Headings"/>
  </w:abstractNum>
  <w:abstractNum w:abstractNumId="8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AF63F9"/>
    <w:multiLevelType w:val="hybridMultilevel"/>
    <w:tmpl w:val="0BAADF2C"/>
    <w:lvl w:ilvl="0" w:tplc="6AB2BA7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1314F"/>
    <w:multiLevelType w:val="hybridMultilevel"/>
    <w:tmpl w:val="0F64E4CC"/>
    <w:lvl w:ilvl="0" w:tplc="05446408">
      <w:start w:val="1"/>
      <w:numFmt w:val="bullet"/>
      <w:pStyle w:val="Commarcadore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6"/>
  </w:num>
  <w:num w:numId="10">
    <w:abstractNumId w:val="7"/>
  </w:num>
  <w:num w:numId="1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5C3"/>
    <w:rsid w:val="000007FB"/>
    <w:rsid w:val="00000F1B"/>
    <w:rsid w:val="00003A15"/>
    <w:rsid w:val="00003D77"/>
    <w:rsid w:val="000074F6"/>
    <w:rsid w:val="00007736"/>
    <w:rsid w:val="00012BBE"/>
    <w:rsid w:val="00014F7C"/>
    <w:rsid w:val="00015341"/>
    <w:rsid w:val="00015ACC"/>
    <w:rsid w:val="00015AE0"/>
    <w:rsid w:val="00021707"/>
    <w:rsid w:val="0002310C"/>
    <w:rsid w:val="00025BD9"/>
    <w:rsid w:val="000276E7"/>
    <w:rsid w:val="0003100E"/>
    <w:rsid w:val="00031F20"/>
    <w:rsid w:val="000400C4"/>
    <w:rsid w:val="000406A3"/>
    <w:rsid w:val="000460E6"/>
    <w:rsid w:val="00047165"/>
    <w:rsid w:val="0004737E"/>
    <w:rsid w:val="00052B96"/>
    <w:rsid w:val="00055233"/>
    <w:rsid w:val="00056796"/>
    <w:rsid w:val="000606FF"/>
    <w:rsid w:val="00062727"/>
    <w:rsid w:val="00064038"/>
    <w:rsid w:val="00071488"/>
    <w:rsid w:val="000734DA"/>
    <w:rsid w:val="00074D42"/>
    <w:rsid w:val="00074E36"/>
    <w:rsid w:val="000774A1"/>
    <w:rsid w:val="00084110"/>
    <w:rsid w:val="0008686E"/>
    <w:rsid w:val="00086D30"/>
    <w:rsid w:val="0008735C"/>
    <w:rsid w:val="00091358"/>
    <w:rsid w:val="000961EB"/>
    <w:rsid w:val="00097384"/>
    <w:rsid w:val="000B26D6"/>
    <w:rsid w:val="000B2900"/>
    <w:rsid w:val="000B4982"/>
    <w:rsid w:val="000B5018"/>
    <w:rsid w:val="000B564D"/>
    <w:rsid w:val="000C026A"/>
    <w:rsid w:val="000D0D51"/>
    <w:rsid w:val="000D0F74"/>
    <w:rsid w:val="000D2ECA"/>
    <w:rsid w:val="000D74E2"/>
    <w:rsid w:val="000E1245"/>
    <w:rsid w:val="000E1F68"/>
    <w:rsid w:val="000E2E00"/>
    <w:rsid w:val="000E4853"/>
    <w:rsid w:val="000E4AD1"/>
    <w:rsid w:val="000F0F39"/>
    <w:rsid w:val="000F5064"/>
    <w:rsid w:val="000F5CBC"/>
    <w:rsid w:val="00100F05"/>
    <w:rsid w:val="00104BB3"/>
    <w:rsid w:val="00105188"/>
    <w:rsid w:val="00105811"/>
    <w:rsid w:val="00107B4C"/>
    <w:rsid w:val="00115201"/>
    <w:rsid w:val="0011555F"/>
    <w:rsid w:val="00116C84"/>
    <w:rsid w:val="001244D0"/>
    <w:rsid w:val="00132BD9"/>
    <w:rsid w:val="00133DB2"/>
    <w:rsid w:val="00136F17"/>
    <w:rsid w:val="0014099E"/>
    <w:rsid w:val="0014184E"/>
    <w:rsid w:val="001442E7"/>
    <w:rsid w:val="00146FD2"/>
    <w:rsid w:val="00152EF1"/>
    <w:rsid w:val="00153542"/>
    <w:rsid w:val="00153CDC"/>
    <w:rsid w:val="00154FD3"/>
    <w:rsid w:val="001572C1"/>
    <w:rsid w:val="00160AE1"/>
    <w:rsid w:val="00161BEE"/>
    <w:rsid w:val="001631E2"/>
    <w:rsid w:val="00163F1C"/>
    <w:rsid w:val="00165BDD"/>
    <w:rsid w:val="00167DB2"/>
    <w:rsid w:val="00170E80"/>
    <w:rsid w:val="001745B2"/>
    <w:rsid w:val="00175724"/>
    <w:rsid w:val="001810A8"/>
    <w:rsid w:val="00184ACA"/>
    <w:rsid w:val="0018567E"/>
    <w:rsid w:val="001860BF"/>
    <w:rsid w:val="001911EC"/>
    <w:rsid w:val="001967F0"/>
    <w:rsid w:val="001A0D60"/>
    <w:rsid w:val="001A3D5B"/>
    <w:rsid w:val="001B21EE"/>
    <w:rsid w:val="001C013C"/>
    <w:rsid w:val="001C0A55"/>
    <w:rsid w:val="001C22BE"/>
    <w:rsid w:val="001C251F"/>
    <w:rsid w:val="001D77FC"/>
    <w:rsid w:val="001E1E9B"/>
    <w:rsid w:val="001E527D"/>
    <w:rsid w:val="001E5639"/>
    <w:rsid w:val="001F3B82"/>
    <w:rsid w:val="001F5161"/>
    <w:rsid w:val="001F5727"/>
    <w:rsid w:val="00203170"/>
    <w:rsid w:val="00205507"/>
    <w:rsid w:val="00213E7F"/>
    <w:rsid w:val="0021548A"/>
    <w:rsid w:val="002313AF"/>
    <w:rsid w:val="002431E4"/>
    <w:rsid w:val="00245ACB"/>
    <w:rsid w:val="00245B5B"/>
    <w:rsid w:val="0024677B"/>
    <w:rsid w:val="002501A6"/>
    <w:rsid w:val="0025587E"/>
    <w:rsid w:val="00267D80"/>
    <w:rsid w:val="00270F07"/>
    <w:rsid w:val="002732D9"/>
    <w:rsid w:val="0027569B"/>
    <w:rsid w:val="00275F9A"/>
    <w:rsid w:val="002945BF"/>
    <w:rsid w:val="00295E37"/>
    <w:rsid w:val="002A1FD5"/>
    <w:rsid w:val="002A3185"/>
    <w:rsid w:val="002B3EFE"/>
    <w:rsid w:val="002B65BB"/>
    <w:rsid w:val="002B7464"/>
    <w:rsid w:val="002B7B48"/>
    <w:rsid w:val="002B7F64"/>
    <w:rsid w:val="002C3785"/>
    <w:rsid w:val="002C4B5D"/>
    <w:rsid w:val="002C6201"/>
    <w:rsid w:val="002D20E4"/>
    <w:rsid w:val="002D6001"/>
    <w:rsid w:val="002D673C"/>
    <w:rsid w:val="002E0F27"/>
    <w:rsid w:val="002E7C7C"/>
    <w:rsid w:val="002F0FB6"/>
    <w:rsid w:val="00305B53"/>
    <w:rsid w:val="00312616"/>
    <w:rsid w:val="00314E31"/>
    <w:rsid w:val="003201C8"/>
    <w:rsid w:val="003245CE"/>
    <w:rsid w:val="003247EA"/>
    <w:rsid w:val="003263B4"/>
    <w:rsid w:val="00326B56"/>
    <w:rsid w:val="00326F94"/>
    <w:rsid w:val="00330E4C"/>
    <w:rsid w:val="00331169"/>
    <w:rsid w:val="0033261A"/>
    <w:rsid w:val="0033264A"/>
    <w:rsid w:val="00333651"/>
    <w:rsid w:val="00333A43"/>
    <w:rsid w:val="00334236"/>
    <w:rsid w:val="00342534"/>
    <w:rsid w:val="0034294D"/>
    <w:rsid w:val="00344C90"/>
    <w:rsid w:val="00344F17"/>
    <w:rsid w:val="00345DA2"/>
    <w:rsid w:val="00353FC8"/>
    <w:rsid w:val="00362E19"/>
    <w:rsid w:val="0036453B"/>
    <w:rsid w:val="00364B15"/>
    <w:rsid w:val="0036663F"/>
    <w:rsid w:val="003715DB"/>
    <w:rsid w:val="00372ED7"/>
    <w:rsid w:val="00376C9A"/>
    <w:rsid w:val="003802A8"/>
    <w:rsid w:val="00382F51"/>
    <w:rsid w:val="00384D6B"/>
    <w:rsid w:val="003859E7"/>
    <w:rsid w:val="00393D40"/>
    <w:rsid w:val="003A26CF"/>
    <w:rsid w:val="003A6EDD"/>
    <w:rsid w:val="003B5308"/>
    <w:rsid w:val="003C1C42"/>
    <w:rsid w:val="003D32DA"/>
    <w:rsid w:val="003D699F"/>
    <w:rsid w:val="003D7DE5"/>
    <w:rsid w:val="003E0728"/>
    <w:rsid w:val="003E28A5"/>
    <w:rsid w:val="003E48D4"/>
    <w:rsid w:val="003E5F9A"/>
    <w:rsid w:val="003E7AC4"/>
    <w:rsid w:val="003F367F"/>
    <w:rsid w:val="003F36E3"/>
    <w:rsid w:val="0040021E"/>
    <w:rsid w:val="00402100"/>
    <w:rsid w:val="00402D66"/>
    <w:rsid w:val="00414DCE"/>
    <w:rsid w:val="0042077D"/>
    <w:rsid w:val="00422C9A"/>
    <w:rsid w:val="004255C7"/>
    <w:rsid w:val="00425E09"/>
    <w:rsid w:val="0043331B"/>
    <w:rsid w:val="00440553"/>
    <w:rsid w:val="00443780"/>
    <w:rsid w:val="00445EDC"/>
    <w:rsid w:val="00447241"/>
    <w:rsid w:val="004478F1"/>
    <w:rsid w:val="00447FB2"/>
    <w:rsid w:val="00450B29"/>
    <w:rsid w:val="00451BB4"/>
    <w:rsid w:val="00456DF1"/>
    <w:rsid w:val="00463079"/>
    <w:rsid w:val="00463FAD"/>
    <w:rsid w:val="00473639"/>
    <w:rsid w:val="0048085A"/>
    <w:rsid w:val="00483741"/>
    <w:rsid w:val="00490365"/>
    <w:rsid w:val="00494A66"/>
    <w:rsid w:val="00497467"/>
    <w:rsid w:val="004A338C"/>
    <w:rsid w:val="004A4250"/>
    <w:rsid w:val="004A5B6B"/>
    <w:rsid w:val="004A7AA5"/>
    <w:rsid w:val="004B3E9E"/>
    <w:rsid w:val="004B411D"/>
    <w:rsid w:val="004B66E5"/>
    <w:rsid w:val="004B6FAB"/>
    <w:rsid w:val="004C1A63"/>
    <w:rsid w:val="004C1B4C"/>
    <w:rsid w:val="004C2A9C"/>
    <w:rsid w:val="004C30E2"/>
    <w:rsid w:val="004C536F"/>
    <w:rsid w:val="004D16DF"/>
    <w:rsid w:val="004D7B3B"/>
    <w:rsid w:val="004F1444"/>
    <w:rsid w:val="004F48B3"/>
    <w:rsid w:val="00500120"/>
    <w:rsid w:val="005012CE"/>
    <w:rsid w:val="00503EE8"/>
    <w:rsid w:val="00503FF1"/>
    <w:rsid w:val="00507477"/>
    <w:rsid w:val="00522895"/>
    <w:rsid w:val="00527129"/>
    <w:rsid w:val="00534239"/>
    <w:rsid w:val="0053486F"/>
    <w:rsid w:val="00535E45"/>
    <w:rsid w:val="00540156"/>
    <w:rsid w:val="005402E4"/>
    <w:rsid w:val="00550296"/>
    <w:rsid w:val="005529B3"/>
    <w:rsid w:val="00554DC9"/>
    <w:rsid w:val="005624B2"/>
    <w:rsid w:val="00562BBE"/>
    <w:rsid w:val="00563FAE"/>
    <w:rsid w:val="005640C6"/>
    <w:rsid w:val="005676E5"/>
    <w:rsid w:val="00572CD1"/>
    <w:rsid w:val="00574F23"/>
    <w:rsid w:val="00576752"/>
    <w:rsid w:val="005868D8"/>
    <w:rsid w:val="00587ADF"/>
    <w:rsid w:val="00591299"/>
    <w:rsid w:val="00591489"/>
    <w:rsid w:val="00594185"/>
    <w:rsid w:val="005A5202"/>
    <w:rsid w:val="005A70BD"/>
    <w:rsid w:val="005B1D20"/>
    <w:rsid w:val="005B230C"/>
    <w:rsid w:val="005C58F8"/>
    <w:rsid w:val="005D0836"/>
    <w:rsid w:val="005D0FE7"/>
    <w:rsid w:val="005D720A"/>
    <w:rsid w:val="005E21A4"/>
    <w:rsid w:val="005E31F9"/>
    <w:rsid w:val="005F0B5F"/>
    <w:rsid w:val="005F3913"/>
    <w:rsid w:val="005F3E2D"/>
    <w:rsid w:val="005F683B"/>
    <w:rsid w:val="005F6D8C"/>
    <w:rsid w:val="00603E0F"/>
    <w:rsid w:val="0060571A"/>
    <w:rsid w:val="006128B8"/>
    <w:rsid w:val="00613750"/>
    <w:rsid w:val="00622258"/>
    <w:rsid w:val="006258E4"/>
    <w:rsid w:val="00630B94"/>
    <w:rsid w:val="00630DDB"/>
    <w:rsid w:val="00636FCF"/>
    <w:rsid w:val="006406AE"/>
    <w:rsid w:val="006439D7"/>
    <w:rsid w:val="00645AD4"/>
    <w:rsid w:val="00646A59"/>
    <w:rsid w:val="006478FA"/>
    <w:rsid w:val="00650AFA"/>
    <w:rsid w:val="00661BDB"/>
    <w:rsid w:val="0066431A"/>
    <w:rsid w:val="00670E18"/>
    <w:rsid w:val="006726D2"/>
    <w:rsid w:val="00673AA0"/>
    <w:rsid w:val="00680CF5"/>
    <w:rsid w:val="00682B73"/>
    <w:rsid w:val="00682EC2"/>
    <w:rsid w:val="006871AC"/>
    <w:rsid w:val="00692B0C"/>
    <w:rsid w:val="0069526B"/>
    <w:rsid w:val="006958E0"/>
    <w:rsid w:val="0069770B"/>
    <w:rsid w:val="006A01F4"/>
    <w:rsid w:val="006A5345"/>
    <w:rsid w:val="006B0908"/>
    <w:rsid w:val="006C2187"/>
    <w:rsid w:val="006C5BC9"/>
    <w:rsid w:val="006E0689"/>
    <w:rsid w:val="006E0D03"/>
    <w:rsid w:val="006E2B36"/>
    <w:rsid w:val="006F44CE"/>
    <w:rsid w:val="006F6461"/>
    <w:rsid w:val="00702DC4"/>
    <w:rsid w:val="00702E1D"/>
    <w:rsid w:val="00703508"/>
    <w:rsid w:val="0070473B"/>
    <w:rsid w:val="0070512E"/>
    <w:rsid w:val="00705381"/>
    <w:rsid w:val="007056B0"/>
    <w:rsid w:val="00711AA1"/>
    <w:rsid w:val="00714B19"/>
    <w:rsid w:val="00715B30"/>
    <w:rsid w:val="00722BDE"/>
    <w:rsid w:val="00734243"/>
    <w:rsid w:val="00743611"/>
    <w:rsid w:val="00747808"/>
    <w:rsid w:val="00753E90"/>
    <w:rsid w:val="00754687"/>
    <w:rsid w:val="0076251E"/>
    <w:rsid w:val="00773DEB"/>
    <w:rsid w:val="007741DF"/>
    <w:rsid w:val="00774636"/>
    <w:rsid w:val="00781243"/>
    <w:rsid w:val="0078732B"/>
    <w:rsid w:val="00787DA9"/>
    <w:rsid w:val="00787E0A"/>
    <w:rsid w:val="007914C6"/>
    <w:rsid w:val="007A2CFF"/>
    <w:rsid w:val="007B3313"/>
    <w:rsid w:val="007B663B"/>
    <w:rsid w:val="007C4D01"/>
    <w:rsid w:val="007C5A5C"/>
    <w:rsid w:val="007D4C61"/>
    <w:rsid w:val="007D63D4"/>
    <w:rsid w:val="007E50A6"/>
    <w:rsid w:val="007E7B92"/>
    <w:rsid w:val="007F20AE"/>
    <w:rsid w:val="007F5560"/>
    <w:rsid w:val="00803056"/>
    <w:rsid w:val="00805CF9"/>
    <w:rsid w:val="00810B05"/>
    <w:rsid w:val="00820B48"/>
    <w:rsid w:val="00823735"/>
    <w:rsid w:val="00823FEB"/>
    <w:rsid w:val="008261D1"/>
    <w:rsid w:val="0082646C"/>
    <w:rsid w:val="00830C0D"/>
    <w:rsid w:val="0083534E"/>
    <w:rsid w:val="00840511"/>
    <w:rsid w:val="008416BE"/>
    <w:rsid w:val="008426A8"/>
    <w:rsid w:val="00843316"/>
    <w:rsid w:val="00846E73"/>
    <w:rsid w:val="00850D37"/>
    <w:rsid w:val="00854218"/>
    <w:rsid w:val="008606E1"/>
    <w:rsid w:val="00862648"/>
    <w:rsid w:val="00865284"/>
    <w:rsid w:val="008654F6"/>
    <w:rsid w:val="00876E5D"/>
    <w:rsid w:val="00885444"/>
    <w:rsid w:val="00885706"/>
    <w:rsid w:val="008869C4"/>
    <w:rsid w:val="00890369"/>
    <w:rsid w:val="00891880"/>
    <w:rsid w:val="00895DE9"/>
    <w:rsid w:val="00897789"/>
    <w:rsid w:val="008A015E"/>
    <w:rsid w:val="008A06D1"/>
    <w:rsid w:val="008B0CB5"/>
    <w:rsid w:val="008B780C"/>
    <w:rsid w:val="008C074A"/>
    <w:rsid w:val="008C2240"/>
    <w:rsid w:val="008C2CEA"/>
    <w:rsid w:val="008C6778"/>
    <w:rsid w:val="008D2D31"/>
    <w:rsid w:val="008D537D"/>
    <w:rsid w:val="008D7250"/>
    <w:rsid w:val="008E1BD1"/>
    <w:rsid w:val="008F524D"/>
    <w:rsid w:val="008F5647"/>
    <w:rsid w:val="00913444"/>
    <w:rsid w:val="00914BC2"/>
    <w:rsid w:val="00923871"/>
    <w:rsid w:val="00931B93"/>
    <w:rsid w:val="0093251F"/>
    <w:rsid w:val="00933901"/>
    <w:rsid w:val="009360A9"/>
    <w:rsid w:val="00943A19"/>
    <w:rsid w:val="00945D18"/>
    <w:rsid w:val="00953102"/>
    <w:rsid w:val="009532B2"/>
    <w:rsid w:val="00955DC1"/>
    <w:rsid w:val="0097351B"/>
    <w:rsid w:val="00974798"/>
    <w:rsid w:val="009765C3"/>
    <w:rsid w:val="00983916"/>
    <w:rsid w:val="00984E7D"/>
    <w:rsid w:val="009854E2"/>
    <w:rsid w:val="00986AFA"/>
    <w:rsid w:val="00995FDF"/>
    <w:rsid w:val="009A4204"/>
    <w:rsid w:val="009A6F62"/>
    <w:rsid w:val="009B7DFE"/>
    <w:rsid w:val="009C06B5"/>
    <w:rsid w:val="009C1220"/>
    <w:rsid w:val="009C2C93"/>
    <w:rsid w:val="009C5494"/>
    <w:rsid w:val="009C72BB"/>
    <w:rsid w:val="009D5C36"/>
    <w:rsid w:val="009F1800"/>
    <w:rsid w:val="009F54E2"/>
    <w:rsid w:val="009F5920"/>
    <w:rsid w:val="009F7A0D"/>
    <w:rsid w:val="00A07A8E"/>
    <w:rsid w:val="00A07FA6"/>
    <w:rsid w:val="00A13634"/>
    <w:rsid w:val="00A2192D"/>
    <w:rsid w:val="00A221E1"/>
    <w:rsid w:val="00A262B2"/>
    <w:rsid w:val="00A33804"/>
    <w:rsid w:val="00A363ED"/>
    <w:rsid w:val="00A374BC"/>
    <w:rsid w:val="00A40C0D"/>
    <w:rsid w:val="00A40C1F"/>
    <w:rsid w:val="00A47B9C"/>
    <w:rsid w:val="00A50009"/>
    <w:rsid w:val="00A50CAC"/>
    <w:rsid w:val="00A52BFA"/>
    <w:rsid w:val="00A55D18"/>
    <w:rsid w:val="00A576B2"/>
    <w:rsid w:val="00A6077A"/>
    <w:rsid w:val="00A61739"/>
    <w:rsid w:val="00A65310"/>
    <w:rsid w:val="00A66741"/>
    <w:rsid w:val="00A6763D"/>
    <w:rsid w:val="00A74F07"/>
    <w:rsid w:val="00A8200B"/>
    <w:rsid w:val="00A8255E"/>
    <w:rsid w:val="00A85F1E"/>
    <w:rsid w:val="00A87182"/>
    <w:rsid w:val="00A9061A"/>
    <w:rsid w:val="00A919BB"/>
    <w:rsid w:val="00A9206B"/>
    <w:rsid w:val="00A9312C"/>
    <w:rsid w:val="00A93B0A"/>
    <w:rsid w:val="00A9667F"/>
    <w:rsid w:val="00AA11B9"/>
    <w:rsid w:val="00AA2266"/>
    <w:rsid w:val="00AA5EEB"/>
    <w:rsid w:val="00AB17F0"/>
    <w:rsid w:val="00AB2CF3"/>
    <w:rsid w:val="00AB2F59"/>
    <w:rsid w:val="00AB4985"/>
    <w:rsid w:val="00AB621F"/>
    <w:rsid w:val="00AC0BD3"/>
    <w:rsid w:val="00AC14E6"/>
    <w:rsid w:val="00AC1C30"/>
    <w:rsid w:val="00AC3C64"/>
    <w:rsid w:val="00AC49CB"/>
    <w:rsid w:val="00AC4FAE"/>
    <w:rsid w:val="00AC54A8"/>
    <w:rsid w:val="00AC5F01"/>
    <w:rsid w:val="00AD2B07"/>
    <w:rsid w:val="00AD7061"/>
    <w:rsid w:val="00AE1DA8"/>
    <w:rsid w:val="00AE2294"/>
    <w:rsid w:val="00AE2D90"/>
    <w:rsid w:val="00AE3ACF"/>
    <w:rsid w:val="00AF0F8A"/>
    <w:rsid w:val="00B040C4"/>
    <w:rsid w:val="00B0626C"/>
    <w:rsid w:val="00B117B7"/>
    <w:rsid w:val="00B1222D"/>
    <w:rsid w:val="00B1429E"/>
    <w:rsid w:val="00B16DFD"/>
    <w:rsid w:val="00B22967"/>
    <w:rsid w:val="00B23D9C"/>
    <w:rsid w:val="00B2689B"/>
    <w:rsid w:val="00B33A67"/>
    <w:rsid w:val="00B3418D"/>
    <w:rsid w:val="00B36D0B"/>
    <w:rsid w:val="00B3758D"/>
    <w:rsid w:val="00B452F9"/>
    <w:rsid w:val="00B51285"/>
    <w:rsid w:val="00B531D8"/>
    <w:rsid w:val="00B54298"/>
    <w:rsid w:val="00B603BE"/>
    <w:rsid w:val="00B6080A"/>
    <w:rsid w:val="00B65EF1"/>
    <w:rsid w:val="00B679EC"/>
    <w:rsid w:val="00B76981"/>
    <w:rsid w:val="00B83DCF"/>
    <w:rsid w:val="00B87B02"/>
    <w:rsid w:val="00B97928"/>
    <w:rsid w:val="00BC00FE"/>
    <w:rsid w:val="00BC061F"/>
    <w:rsid w:val="00BC1CCA"/>
    <w:rsid w:val="00BC2FC0"/>
    <w:rsid w:val="00BC3029"/>
    <w:rsid w:val="00BC532D"/>
    <w:rsid w:val="00BD71BF"/>
    <w:rsid w:val="00BE42AC"/>
    <w:rsid w:val="00BE7281"/>
    <w:rsid w:val="00BF1BBD"/>
    <w:rsid w:val="00C02ED2"/>
    <w:rsid w:val="00C12BD1"/>
    <w:rsid w:val="00C239E1"/>
    <w:rsid w:val="00C30B19"/>
    <w:rsid w:val="00C3181A"/>
    <w:rsid w:val="00C357F7"/>
    <w:rsid w:val="00C401E9"/>
    <w:rsid w:val="00C43BBD"/>
    <w:rsid w:val="00C45896"/>
    <w:rsid w:val="00C51DA3"/>
    <w:rsid w:val="00C52FB5"/>
    <w:rsid w:val="00C53A1D"/>
    <w:rsid w:val="00C5440E"/>
    <w:rsid w:val="00C547E1"/>
    <w:rsid w:val="00C55278"/>
    <w:rsid w:val="00C574A5"/>
    <w:rsid w:val="00C60046"/>
    <w:rsid w:val="00C624DC"/>
    <w:rsid w:val="00C63FE5"/>
    <w:rsid w:val="00C642B2"/>
    <w:rsid w:val="00C7009A"/>
    <w:rsid w:val="00C71EF7"/>
    <w:rsid w:val="00C72A3E"/>
    <w:rsid w:val="00C72EA3"/>
    <w:rsid w:val="00C73FAC"/>
    <w:rsid w:val="00C83A4B"/>
    <w:rsid w:val="00C84A64"/>
    <w:rsid w:val="00C949BC"/>
    <w:rsid w:val="00CA03F0"/>
    <w:rsid w:val="00CA0E09"/>
    <w:rsid w:val="00CA269A"/>
    <w:rsid w:val="00CA3F8A"/>
    <w:rsid w:val="00CB7BC6"/>
    <w:rsid w:val="00CC0596"/>
    <w:rsid w:val="00CC423C"/>
    <w:rsid w:val="00CC4BD9"/>
    <w:rsid w:val="00CD13A8"/>
    <w:rsid w:val="00CD1D66"/>
    <w:rsid w:val="00CD5D29"/>
    <w:rsid w:val="00CD6444"/>
    <w:rsid w:val="00CD6DD5"/>
    <w:rsid w:val="00CD7DF9"/>
    <w:rsid w:val="00CE7B71"/>
    <w:rsid w:val="00CE7D6F"/>
    <w:rsid w:val="00CF068B"/>
    <w:rsid w:val="00CF394B"/>
    <w:rsid w:val="00CF3FE2"/>
    <w:rsid w:val="00CF449C"/>
    <w:rsid w:val="00CF6D90"/>
    <w:rsid w:val="00CF744F"/>
    <w:rsid w:val="00D00E81"/>
    <w:rsid w:val="00D03D21"/>
    <w:rsid w:val="00D03F58"/>
    <w:rsid w:val="00D06536"/>
    <w:rsid w:val="00D100AA"/>
    <w:rsid w:val="00D10748"/>
    <w:rsid w:val="00D142FB"/>
    <w:rsid w:val="00D14752"/>
    <w:rsid w:val="00D16747"/>
    <w:rsid w:val="00D17132"/>
    <w:rsid w:val="00D2128A"/>
    <w:rsid w:val="00D3218B"/>
    <w:rsid w:val="00D32603"/>
    <w:rsid w:val="00D327C6"/>
    <w:rsid w:val="00D33BAA"/>
    <w:rsid w:val="00D37268"/>
    <w:rsid w:val="00D37C8C"/>
    <w:rsid w:val="00D4476F"/>
    <w:rsid w:val="00D55F51"/>
    <w:rsid w:val="00D57EF2"/>
    <w:rsid w:val="00D610E6"/>
    <w:rsid w:val="00D6529A"/>
    <w:rsid w:val="00D65A66"/>
    <w:rsid w:val="00D815A8"/>
    <w:rsid w:val="00D871D3"/>
    <w:rsid w:val="00D95D67"/>
    <w:rsid w:val="00DA3C7A"/>
    <w:rsid w:val="00DA5550"/>
    <w:rsid w:val="00DB1766"/>
    <w:rsid w:val="00DB201A"/>
    <w:rsid w:val="00DB36AC"/>
    <w:rsid w:val="00DB73E8"/>
    <w:rsid w:val="00DB7DE7"/>
    <w:rsid w:val="00DC2A07"/>
    <w:rsid w:val="00DC3A9C"/>
    <w:rsid w:val="00DC4218"/>
    <w:rsid w:val="00DD1F3A"/>
    <w:rsid w:val="00DD4909"/>
    <w:rsid w:val="00DD74F7"/>
    <w:rsid w:val="00DE49AD"/>
    <w:rsid w:val="00DF6638"/>
    <w:rsid w:val="00DF74EC"/>
    <w:rsid w:val="00E00DE0"/>
    <w:rsid w:val="00E07B66"/>
    <w:rsid w:val="00E23E4D"/>
    <w:rsid w:val="00E25804"/>
    <w:rsid w:val="00E259F7"/>
    <w:rsid w:val="00E266FC"/>
    <w:rsid w:val="00E30D39"/>
    <w:rsid w:val="00E3268A"/>
    <w:rsid w:val="00E3338A"/>
    <w:rsid w:val="00E3617B"/>
    <w:rsid w:val="00E36578"/>
    <w:rsid w:val="00E366FB"/>
    <w:rsid w:val="00E41A0B"/>
    <w:rsid w:val="00E42B39"/>
    <w:rsid w:val="00E46ACA"/>
    <w:rsid w:val="00E52327"/>
    <w:rsid w:val="00E53183"/>
    <w:rsid w:val="00E564AF"/>
    <w:rsid w:val="00E60138"/>
    <w:rsid w:val="00E60254"/>
    <w:rsid w:val="00E63153"/>
    <w:rsid w:val="00E705CD"/>
    <w:rsid w:val="00E7090D"/>
    <w:rsid w:val="00E751A7"/>
    <w:rsid w:val="00E76C13"/>
    <w:rsid w:val="00E77951"/>
    <w:rsid w:val="00E80344"/>
    <w:rsid w:val="00E823BD"/>
    <w:rsid w:val="00E82488"/>
    <w:rsid w:val="00E82879"/>
    <w:rsid w:val="00E82F67"/>
    <w:rsid w:val="00E86BBA"/>
    <w:rsid w:val="00E87698"/>
    <w:rsid w:val="00E91938"/>
    <w:rsid w:val="00E95040"/>
    <w:rsid w:val="00E95647"/>
    <w:rsid w:val="00E957D1"/>
    <w:rsid w:val="00E96FED"/>
    <w:rsid w:val="00EA2ED4"/>
    <w:rsid w:val="00EA3463"/>
    <w:rsid w:val="00EA36BE"/>
    <w:rsid w:val="00EA5373"/>
    <w:rsid w:val="00EB171C"/>
    <w:rsid w:val="00EC336A"/>
    <w:rsid w:val="00EC54AD"/>
    <w:rsid w:val="00EC57FE"/>
    <w:rsid w:val="00EC5F8C"/>
    <w:rsid w:val="00ED01ED"/>
    <w:rsid w:val="00ED12B5"/>
    <w:rsid w:val="00ED24DA"/>
    <w:rsid w:val="00ED41B2"/>
    <w:rsid w:val="00ED5A00"/>
    <w:rsid w:val="00EE0948"/>
    <w:rsid w:val="00EE207F"/>
    <w:rsid w:val="00EE2248"/>
    <w:rsid w:val="00EF0ABC"/>
    <w:rsid w:val="00EF3510"/>
    <w:rsid w:val="00EF5329"/>
    <w:rsid w:val="00EF584F"/>
    <w:rsid w:val="00EF675A"/>
    <w:rsid w:val="00F02ABC"/>
    <w:rsid w:val="00F03869"/>
    <w:rsid w:val="00F05139"/>
    <w:rsid w:val="00F05C3B"/>
    <w:rsid w:val="00F05CA3"/>
    <w:rsid w:val="00F100E3"/>
    <w:rsid w:val="00F10A5E"/>
    <w:rsid w:val="00F11476"/>
    <w:rsid w:val="00F12F11"/>
    <w:rsid w:val="00F21EED"/>
    <w:rsid w:val="00F261EB"/>
    <w:rsid w:val="00F32CE0"/>
    <w:rsid w:val="00F35AB0"/>
    <w:rsid w:val="00F40119"/>
    <w:rsid w:val="00F63151"/>
    <w:rsid w:val="00F632C6"/>
    <w:rsid w:val="00F71427"/>
    <w:rsid w:val="00F74035"/>
    <w:rsid w:val="00F74E9E"/>
    <w:rsid w:val="00F74FC2"/>
    <w:rsid w:val="00F829DE"/>
    <w:rsid w:val="00F86C7F"/>
    <w:rsid w:val="00F94FFC"/>
    <w:rsid w:val="00FA0E23"/>
    <w:rsid w:val="00FB7EAB"/>
    <w:rsid w:val="00FC763C"/>
    <w:rsid w:val="00FD0416"/>
    <w:rsid w:val="00FD2EB6"/>
    <w:rsid w:val="00FD61CA"/>
    <w:rsid w:val="00FE6CA5"/>
    <w:rsid w:val="00FF11B5"/>
    <w:rsid w:val="00FF6A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1"/>
    </o:shapelayout>
  </w:shapeDefaults>
  <w:decimalSymbol w:val=","/>
  <w:listSeparator w:val=";"/>
  <w14:docId w14:val="165E72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99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val="en-US" w:eastAsia="en-US"/>
    </w:rPr>
  </w:style>
  <w:style w:type="paragraph" w:styleId="Ttulo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Ttulo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/>
    </w:rPr>
  </w:style>
  <w:style w:type="paragraph" w:styleId="Ttulo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/>
    </w:rPr>
  </w:style>
  <w:style w:type="paragraph" w:styleId="Ttulo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/>
    </w:rPr>
  </w:style>
  <w:style w:type="paragraph" w:styleId="Ttulo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Sumrio1">
    <w:name w:val="toc 1"/>
    <w:basedOn w:val="ModelerNormal"/>
    <w:next w:val="ModelerNormal"/>
    <w:autoRedefine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Sumrio2">
    <w:name w:val="toc 2"/>
    <w:basedOn w:val="ModelerNormal"/>
    <w:next w:val="ModelerNormal"/>
    <w:autoRedefine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Sumrio3">
    <w:name w:val="toc 3"/>
    <w:basedOn w:val="ModelerNormal"/>
    <w:next w:val="ModelerNormal"/>
    <w:autoRedefine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Cabealho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Nmerodepgina">
    <w:name w:val="page number"/>
    <w:basedOn w:val="Fontepargpadro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Corpodetexto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elacomgrade">
    <w:name w:val="Table Grid"/>
    <w:basedOn w:val="Tabela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notaderodap">
    <w:name w:val="footnote text"/>
    <w:basedOn w:val="Normal"/>
    <w:semiHidden/>
    <w:rsid w:val="00AE3ACF"/>
  </w:style>
  <w:style w:type="character" w:styleId="Refdenotaderodap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</w:style>
  <w:style w:type="numbering" w:customStyle="1" w:styleId="Lista1">
    <w:name w:val="Lista1"/>
    <w:basedOn w:val="Sem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Sumrio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Ttulo1"/>
    <w:next w:val="ModelerNormal"/>
    <w:qFormat/>
    <w:rsid w:val="004C30E2"/>
    <w:pPr>
      <w:keepNext/>
      <w:keepLines/>
      <w:numPr>
        <w:numId w:val="4"/>
      </w:numPr>
      <w:tabs>
        <w:tab w:val="clear" w:pos="936"/>
      </w:tabs>
      <w:autoSpaceDE/>
      <w:autoSpaceDN/>
      <w:adjustRightInd/>
      <w:spacing w:before="400" w:after="0" w:line="269" w:lineRule="auto"/>
      <w:ind w:left="0" w:firstLine="0"/>
    </w:pPr>
    <w:rPr>
      <w:rFonts w:ascii="Segoe UI Semibold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Ttulo2"/>
    <w:next w:val="ModelerNormal"/>
    <w:qFormat/>
    <w:rsid w:val="004C30E2"/>
    <w:pPr>
      <w:keepNext/>
      <w:keepLines/>
      <w:numPr>
        <w:ilvl w:val="1"/>
        <w:numId w:val="4"/>
      </w:numPr>
      <w:tabs>
        <w:tab w:val="clear" w:pos="1080"/>
      </w:tabs>
      <w:autoSpaceDE/>
      <w:autoSpaceDN/>
      <w:adjustRightInd/>
      <w:spacing w:before="40" w:after="0" w:line="269" w:lineRule="auto"/>
      <w:ind w:left="0" w:firstLine="0"/>
    </w:pPr>
    <w:rPr>
      <w:rFonts w:ascii="Segoe UI Semibold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Ttulo3"/>
    <w:next w:val="ModelerNormal"/>
    <w:qFormat/>
    <w:rsid w:val="004C30E2"/>
    <w:pPr>
      <w:keepLines/>
      <w:numPr>
        <w:ilvl w:val="2"/>
        <w:numId w:val="4"/>
      </w:numPr>
      <w:tabs>
        <w:tab w:val="clear" w:pos="1224"/>
      </w:tabs>
      <w:spacing w:before="40" w:after="0" w:line="269" w:lineRule="auto"/>
      <w:ind w:left="0" w:firstLine="0"/>
    </w:pPr>
    <w:rPr>
      <w:rFonts w:ascii="Segoe UI Semibold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Ttulo4"/>
    <w:next w:val="ModelerNormal"/>
    <w:qFormat/>
    <w:rsid w:val="004C30E2"/>
    <w:pPr>
      <w:keepNext/>
      <w:numPr>
        <w:ilvl w:val="3"/>
        <w:numId w:val="4"/>
      </w:numPr>
      <w:tabs>
        <w:tab w:val="clear" w:pos="1368"/>
      </w:tabs>
      <w:spacing w:before="40" w:after="0" w:line="269" w:lineRule="auto"/>
      <w:ind w:left="0" w:firstLine="0"/>
    </w:pPr>
    <w:rPr>
      <w:rFonts w:ascii="Segoe UI Semibold" w:hAnsi="Segoe UI Semibold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Ttulo5"/>
    <w:next w:val="ModelerNormal"/>
    <w:qFormat/>
    <w:rsid w:val="004C30E2"/>
    <w:pPr>
      <w:keepNext/>
      <w:numPr>
        <w:ilvl w:val="4"/>
        <w:numId w:val="4"/>
      </w:numPr>
      <w:tabs>
        <w:tab w:val="clear" w:pos="1512"/>
      </w:tabs>
      <w:spacing w:before="40" w:after="0" w:line="269" w:lineRule="auto"/>
      <w:ind w:left="0" w:firstLine="0"/>
    </w:pPr>
    <w:rPr>
      <w:rFonts w:ascii="Segoe UI Semibold" w:hAnsi="Segoe UI Semibold"/>
      <w:bCs w:val="0"/>
      <w:color w:val="5F6E7C"/>
      <w:sz w:val="26"/>
      <w:szCs w:val="20"/>
      <w:lang w:val="en-AU"/>
    </w:rPr>
  </w:style>
  <w:style w:type="paragraph" w:styleId="Textodebalo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2"/>
      </w:numPr>
    </w:pPr>
  </w:style>
  <w:style w:type="character" w:customStyle="1" w:styleId="CabealhoChar">
    <w:name w:val="Cabeçalho Char"/>
    <w:link w:val="Cabealho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Ttulo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Corpodetexto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character" w:customStyle="1" w:styleId="Ttulo3Char">
    <w:name w:val="Título 3 Char"/>
    <w:link w:val="Ttulo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Ttulo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Ttulo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nfase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Rodap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Ttulo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">
    <w:name w:val="heading4"/>
    <w:basedOn w:val="Ttulo3"/>
    <w:rsid w:val="00E41A0B"/>
    <w:p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Commarcadores">
    <w:name w:val="List Bullet"/>
    <w:basedOn w:val="Normal"/>
    <w:rsid w:val="00E41A0B"/>
    <w:pPr>
      <w:numPr>
        <w:numId w:val="3"/>
      </w:numPr>
      <w:spacing w:after="240" w:line="260" w:lineRule="exact"/>
    </w:pPr>
    <w:rPr>
      <w:rFonts w:eastAsia="Times New Roman"/>
      <w:szCs w:val="20"/>
    </w:rPr>
  </w:style>
  <w:style w:type="paragraph" w:styleId="SemEspaamento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Ttulo1"/>
    <w:rsid w:val="00E41A0B"/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/>
    </w:rPr>
  </w:style>
  <w:style w:type="paragraph" w:styleId="Ttulodendicedeautoridades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Sumrio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Sumrio6">
    <w:name w:val="toc 6"/>
    <w:basedOn w:val="Sumrio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Rodap"/>
    <w:qFormat/>
    <w:rsid w:val="00E41A0B"/>
    <w:pPr>
      <w:tabs>
        <w:tab w:val="clear" w:pos="4419"/>
        <w:tab w:val="clear" w:pos="8838"/>
        <w:tab w:val="center" w:pos="4680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tulo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tulo"/>
    <w:next w:val="Subttulo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tulo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oleObject" Target="embeddings/oleObject9.bin"/><Relationship Id="rId39" Type="http://schemas.openxmlformats.org/officeDocument/2006/relationships/image" Target="media/image23.pn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0.png"/><Relationship Id="rId50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3.png"/><Relationship Id="rId41" Type="http://schemas.openxmlformats.org/officeDocument/2006/relationships/image" Target="media/image25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oleObject" Target="embeddings/oleObject6.bin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1.png"/><Relationship Id="rId8" Type="http://schemas.openxmlformats.org/officeDocument/2006/relationships/image" Target="media/image1.png"/><Relationship Id="rId5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5.png"/><Relationship Id="rId2" Type="http://schemas.openxmlformats.org/officeDocument/2006/relationships/image" Target="media/image34.png"/><Relationship Id="rId1" Type="http://schemas.openxmlformats.org/officeDocument/2006/relationships/image" Target="media/image3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ss\Downloads\Contax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52C8E-B7F7-4D2D-A6BC-71C483AF2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Contax</Template>
  <TotalTime>0</TotalTime>
  <Pages>1</Pages>
  <Words>2828</Words>
  <Characters>15276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18068</CharactersWithSpaces>
  <SharedDoc>false</SharedDoc>
  <HLinks>
    <vt:vector size="6" baseType="variant"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C:\Program Files\Bizagi\Bizagi Modeler\Modeler\DocTemplates\www.bizagi.com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2016-05-24T21:00:00Z</dcterms:created>
  <dcterms:modified xsi:type="dcterms:W3CDTF">2016-05-31T20:08:00Z</dcterms:modified>
</cp:coreProperties>
</file>