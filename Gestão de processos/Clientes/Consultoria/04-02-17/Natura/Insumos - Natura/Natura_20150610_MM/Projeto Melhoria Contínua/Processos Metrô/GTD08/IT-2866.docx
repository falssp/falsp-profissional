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7678403" w14:textId="77777777" w:rsidTr="00B6729D">
        <w:tc>
          <w:tcPr>
            <w:tcW w:w="2410" w:type="dxa"/>
          </w:tcPr>
          <w:p w14:paraId="43D9B8CF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25548C4" wp14:editId="6CD545D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293A73B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47EF1F290D14C8A90B142EEE4C6DF9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5834798" w14:textId="4E4337A7" w:rsidR="00462496" w:rsidRPr="00750EDF" w:rsidRDefault="00750EDF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Solicitar a criação da SLC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B33F52F791C14D3D9AF406298D9C657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85E5ECB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940410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10A9C0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F0FA7A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349EA60" w14:textId="77777777" w:rsidTr="00B6729D">
        <w:tc>
          <w:tcPr>
            <w:tcW w:w="10490" w:type="dxa"/>
            <w:shd w:val="clear" w:color="auto" w:fill="B2B2B2"/>
          </w:tcPr>
          <w:p w14:paraId="369EC074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6957FA5" w14:textId="77777777" w:rsidTr="00B6729D">
        <w:tc>
          <w:tcPr>
            <w:tcW w:w="10490" w:type="dxa"/>
          </w:tcPr>
          <w:p w14:paraId="45B11C3F" w14:textId="0C6DCCB3" w:rsidR="00462496" w:rsidRPr="00323062" w:rsidRDefault="00B0542F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96C6A47087AE4397B7ED11A5D56937B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7A3404BA25F4C1C90E3FB61939D6D1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06C9C834" w14:textId="77777777" w:rsidTr="00B6729D">
        <w:tc>
          <w:tcPr>
            <w:tcW w:w="10490" w:type="dxa"/>
            <w:shd w:val="clear" w:color="auto" w:fill="B2B2B2"/>
          </w:tcPr>
          <w:p w14:paraId="204EB6DC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61221C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0A75DB7" w14:textId="77777777" w:rsidR="00750EDF" w:rsidRPr="0073258D" w:rsidRDefault="00750EDF" w:rsidP="00750EDF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FC2D759" w14:textId="77777777" w:rsidR="00750EDF" w:rsidRPr="006F3C3D" w:rsidRDefault="00750EDF" w:rsidP="00750ED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60CC4F11" w14:textId="77777777" w:rsidR="00750EDF" w:rsidRPr="006F3C3D" w:rsidRDefault="00750EDF" w:rsidP="00750EDF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19022D6F" w14:textId="77777777" w:rsidR="00750EDF" w:rsidRPr="006F3C3D" w:rsidRDefault="00750EDF" w:rsidP="00750EDF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 xml:space="preserve">         &lt;códigos dos documentos correspondentes em outros idiomas&gt;</w:t>
      </w:r>
    </w:p>
    <w:p w14:paraId="0395CCDA" w14:textId="77777777" w:rsidR="00750EDF" w:rsidRPr="006F3C3D" w:rsidRDefault="00750EDF" w:rsidP="00750ED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4E06C49" w14:textId="77777777" w:rsidR="00750EDF" w:rsidRPr="006F3C3D" w:rsidRDefault="00750EDF" w:rsidP="00750ED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6F3C3D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50A702FC" w14:textId="77777777" w:rsidR="00750EDF" w:rsidRPr="006F3C3D" w:rsidRDefault="00750EDF" w:rsidP="00750EDF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O objetivo é solicitar a criação da SLC no portal de compras para contratos, aditivos e renovações</w:t>
      </w:r>
      <w:r>
        <w:rPr>
          <w:rFonts w:ascii="Verdana" w:hAnsi="Verdana" w:cs="Arial"/>
          <w:snapToGrid w:val="0"/>
          <w:sz w:val="20"/>
          <w:szCs w:val="20"/>
        </w:rPr>
        <w:t xml:space="preserve"> contratuais</w:t>
      </w:r>
      <w:r w:rsidRPr="006F3C3D">
        <w:rPr>
          <w:rFonts w:ascii="Verdana" w:hAnsi="Verdana" w:cs="Arial"/>
          <w:snapToGrid w:val="0"/>
          <w:sz w:val="20"/>
          <w:szCs w:val="20"/>
        </w:rPr>
        <w:t>.</w:t>
      </w:r>
    </w:p>
    <w:p w14:paraId="322A6EEA" w14:textId="77777777" w:rsidR="00750EDF" w:rsidRPr="006F3C3D" w:rsidRDefault="00750EDF" w:rsidP="00750ED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0EDDA08" w14:textId="77777777" w:rsidR="00750EDF" w:rsidRPr="006F3C3D" w:rsidRDefault="00750EDF" w:rsidP="00750ED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5FD22245" w14:textId="77777777" w:rsidR="00750EDF" w:rsidRPr="006F3C3D" w:rsidRDefault="00750EDF" w:rsidP="00750EDF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N/A.</w:t>
      </w:r>
    </w:p>
    <w:p w14:paraId="1B79A834" w14:textId="77777777" w:rsidR="00750EDF" w:rsidRPr="006F3C3D" w:rsidRDefault="00750EDF" w:rsidP="00750EDF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ab/>
      </w:r>
    </w:p>
    <w:p w14:paraId="2536A563" w14:textId="77777777" w:rsidR="00750EDF" w:rsidRPr="006F3C3D" w:rsidRDefault="00750EDF" w:rsidP="00750ED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3C73A048" w14:textId="77777777" w:rsidR="00750EDF" w:rsidRPr="006F3C3D" w:rsidRDefault="00750EDF" w:rsidP="00750EDF">
      <w:pPr>
        <w:tabs>
          <w:tab w:val="num" w:pos="284"/>
        </w:tabs>
        <w:spacing w:after="0"/>
        <w:ind w:left="709" w:right="-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Template de Solicitação de </w:t>
      </w:r>
      <w:r w:rsidRPr="006F3C3D">
        <w:rPr>
          <w:rFonts w:ascii="Verdana" w:hAnsi="Verdana" w:cs="Arial"/>
          <w:snapToGrid w:val="0"/>
          <w:sz w:val="20"/>
          <w:szCs w:val="20"/>
        </w:rPr>
        <w:t>Contratos</w:t>
      </w:r>
      <w:r>
        <w:rPr>
          <w:rFonts w:ascii="Verdana" w:hAnsi="Verdana" w:cs="Arial"/>
          <w:snapToGrid w:val="0"/>
          <w:sz w:val="20"/>
          <w:szCs w:val="20"/>
        </w:rPr>
        <w:t xml:space="preserve"> e Pagamentos</w:t>
      </w:r>
    </w:p>
    <w:p w14:paraId="3AD8B16A" w14:textId="77777777" w:rsidR="00750EDF" w:rsidRDefault="00750EDF" w:rsidP="00750EDF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CA12F4">
        <w:rPr>
          <w:rFonts w:ascii="Verdana" w:hAnsi="Verdana" w:cs="Arial"/>
          <w:snapToGrid w:val="0"/>
          <w:sz w:val="20"/>
          <w:szCs w:val="20"/>
        </w:rPr>
        <w:t>http://equipes.natura.net/vptd/governanca/Contratos/SitePages/Página%20Inicial.aspx</w:t>
      </w:r>
    </w:p>
    <w:p w14:paraId="261AFF62" w14:textId="77777777" w:rsidR="00750EDF" w:rsidRPr="006F3C3D" w:rsidRDefault="00750EDF" w:rsidP="00750EDF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4C41E34" w14:textId="77777777" w:rsidR="00750EDF" w:rsidRDefault="00750EDF" w:rsidP="00750EDF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Ata do CAD de TD </w:t>
      </w:r>
    </w:p>
    <w:p w14:paraId="22C7954C" w14:textId="77777777" w:rsidR="00750EDF" w:rsidRPr="00CA12F4" w:rsidRDefault="00750EDF" w:rsidP="00750EDF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CA12F4">
        <w:rPr>
          <w:rFonts w:ascii="Verdana" w:eastAsia="Times New Roman" w:hAnsi="Verdana" w:cs="Segoe UI"/>
          <w:sz w:val="20"/>
          <w:szCs w:val="20"/>
          <w:lang w:eastAsia="pt-BR"/>
        </w:rPr>
        <w:t>http://equipes.natura.net/vptd/governanca/Documentos Compartilhados/Atas</w:t>
      </w:r>
      <w:r w:rsidRPr="00CA12F4">
        <w:rPr>
          <w:rFonts w:ascii="Verdana" w:eastAsia="Times New Roman" w:hAnsi="Verdana" w:cs="Segoe UI"/>
          <w:color w:val="000000"/>
          <w:sz w:val="20"/>
          <w:szCs w:val="20"/>
          <w:lang w:eastAsia="pt-BR"/>
        </w:rPr>
        <w:t xml:space="preserve"> e Apresentações de Reuniões e Comitês Portfólio TD/CAD TD</w:t>
      </w:r>
    </w:p>
    <w:p w14:paraId="5DB7475E" w14:textId="77777777" w:rsidR="00750EDF" w:rsidRPr="00CA12F4" w:rsidRDefault="00750EDF" w:rsidP="00750EDF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B39DB48" w14:textId="77777777" w:rsidR="00750EDF" w:rsidRPr="006F3C3D" w:rsidRDefault="00750EDF" w:rsidP="00750EDF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ab/>
      </w:r>
    </w:p>
    <w:p w14:paraId="559E35D7" w14:textId="77777777" w:rsidR="00750EDF" w:rsidRPr="006F3C3D" w:rsidRDefault="00750EDF" w:rsidP="00750EDF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31846D65" w14:textId="77777777" w:rsidR="00750EDF" w:rsidRPr="006F3C3D" w:rsidRDefault="00750EDF" w:rsidP="00750EDF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SLC = Solicitação de Compras</w:t>
      </w:r>
    </w:p>
    <w:p w14:paraId="406591EF" w14:textId="77777777" w:rsidR="00750EDF" w:rsidRPr="006F3C3D" w:rsidRDefault="00750EDF" w:rsidP="00750EDF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TD = Tecnologia Digital</w:t>
      </w:r>
    </w:p>
    <w:p w14:paraId="139C5A4A" w14:textId="77777777" w:rsidR="00750EDF" w:rsidRPr="006F3C3D" w:rsidRDefault="00750EDF" w:rsidP="00750EDF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VP = Vice-presidência</w:t>
      </w:r>
    </w:p>
    <w:p w14:paraId="704081E7" w14:textId="77777777" w:rsidR="00750EDF" w:rsidRPr="006F3C3D" w:rsidRDefault="00750EDF" w:rsidP="00750EDF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CAD = Comitê de Aprovação de Desembolsos</w:t>
      </w:r>
    </w:p>
    <w:p w14:paraId="75C45D85" w14:textId="77777777" w:rsidR="00750EDF" w:rsidRDefault="00750EDF" w:rsidP="00750EDF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0944B905" w14:textId="77777777" w:rsidR="00750EDF" w:rsidRPr="006F3C3D" w:rsidRDefault="00750EDF" w:rsidP="00750EDF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2C7AB87A" w14:textId="77777777" w:rsidR="00750EDF" w:rsidRPr="006F3C3D" w:rsidRDefault="00750EDF" w:rsidP="00750EDF">
      <w:pPr>
        <w:spacing w:after="0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 xml:space="preserve">          6. DESCRIÇÃO</w:t>
      </w:r>
    </w:p>
    <w:p w14:paraId="7B03FAFB" w14:textId="77777777" w:rsidR="00750EDF" w:rsidRPr="006F3C3D" w:rsidRDefault="00750EDF" w:rsidP="00750ED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2C06724" w14:textId="77777777" w:rsidR="00750EDF" w:rsidRPr="006F3C3D" w:rsidRDefault="00750EDF" w:rsidP="00750EDF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Entrar no Sharepoint de Contratos e Licenças e clicar no template de solicitação de contratos e pagamentos</w:t>
      </w:r>
    </w:p>
    <w:p w14:paraId="0A41C8F1" w14:textId="77777777" w:rsidR="00750EDF" w:rsidRPr="006F3C3D" w:rsidRDefault="00750EDF" w:rsidP="00750EDF">
      <w:pPr>
        <w:pStyle w:val="PargrafodaLista"/>
        <w:spacing w:after="0"/>
        <w:ind w:left="1429"/>
        <w:rPr>
          <w:rFonts w:ascii="Verdana" w:hAnsi="Verdana" w:cs="Verdana"/>
          <w:b/>
          <w:bCs/>
          <w:sz w:val="20"/>
          <w:szCs w:val="20"/>
        </w:rPr>
      </w:pPr>
    </w:p>
    <w:p w14:paraId="18C67881" w14:textId="77777777" w:rsidR="00750EDF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5439D" wp14:editId="125FB747">
                <wp:simplePos x="0" y="0"/>
                <wp:positionH relativeFrom="column">
                  <wp:posOffset>1819275</wp:posOffset>
                </wp:positionH>
                <wp:positionV relativeFrom="paragraph">
                  <wp:posOffset>1470025</wp:posOffset>
                </wp:positionV>
                <wp:extent cx="1276350" cy="4000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00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" o:spid="_x0000_s1026" style="position:absolute;margin-left:143.25pt;margin-top:115.75pt;width:100.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" filled="f" strokecolor="red" strokeweight="1.5pt"/>
            </w:pict>
          </mc:Fallback>
        </mc:AlternateContent>
      </w:r>
      <w:r w:rsidRPr="006F3C3D">
        <w:rPr>
          <w:noProof/>
          <w:sz w:val="20"/>
          <w:szCs w:val="20"/>
          <w:lang w:eastAsia="pt-BR"/>
        </w:rPr>
        <w:drawing>
          <wp:inline distT="0" distB="0" distL="0" distR="0" wp14:anchorId="7D06DF14" wp14:editId="0BA8FCA1">
            <wp:extent cx="5612130" cy="240792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B420" w14:textId="77777777" w:rsidR="00750EDF" w:rsidRPr="006F3C3D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</w:p>
    <w:p w14:paraId="3C4FD923" w14:textId="77777777" w:rsidR="00750EDF" w:rsidRPr="006F3C3D" w:rsidRDefault="00750EDF" w:rsidP="00750EDF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Clicar na opção desejada.</w:t>
      </w:r>
    </w:p>
    <w:p w14:paraId="5E49DF51" w14:textId="77777777" w:rsidR="00750EDF" w:rsidRPr="006F3C3D" w:rsidRDefault="00750EDF" w:rsidP="00750EDF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Novas contratações – Clicar em “Solicitação de Contrato”</w:t>
      </w:r>
    </w:p>
    <w:p w14:paraId="53090AD4" w14:textId="77777777" w:rsidR="00750EDF" w:rsidRPr="006F3C3D" w:rsidRDefault="00750EDF" w:rsidP="00750EDF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Aditivos e renovação contratual – Clicar em “Solicitação de Aditivo”.</w:t>
      </w:r>
    </w:p>
    <w:p w14:paraId="1CF15024" w14:textId="77777777" w:rsidR="00750EDF" w:rsidRPr="006F3C3D" w:rsidRDefault="00750EDF" w:rsidP="00750EDF">
      <w:pPr>
        <w:pStyle w:val="PargrafodaLista"/>
        <w:spacing w:after="0"/>
        <w:ind w:left="1429"/>
        <w:rPr>
          <w:rFonts w:ascii="Verdana" w:hAnsi="Verdana" w:cs="Verdana"/>
          <w:b/>
          <w:bCs/>
          <w:sz w:val="20"/>
          <w:szCs w:val="20"/>
        </w:rPr>
      </w:pPr>
    </w:p>
    <w:p w14:paraId="709C48D8" w14:textId="77777777" w:rsidR="00750EDF" w:rsidRPr="006F3C3D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F0516D" wp14:editId="5A70B17E">
                <wp:simplePos x="0" y="0"/>
                <wp:positionH relativeFrom="column">
                  <wp:posOffset>1781175</wp:posOffset>
                </wp:positionH>
                <wp:positionV relativeFrom="paragraph">
                  <wp:posOffset>1252220</wp:posOffset>
                </wp:positionV>
                <wp:extent cx="1600200" cy="32385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" o:spid="_x0000_s1026" style="position:absolute;margin-left:140.25pt;margin-top:98.6pt;width:126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" filled="f" strokecolor="red" strokeweight="1.5pt"/>
            </w:pict>
          </mc:Fallback>
        </mc:AlternateContent>
      </w:r>
      <w:r w:rsidRPr="006F3C3D">
        <w:rPr>
          <w:noProof/>
          <w:sz w:val="20"/>
          <w:szCs w:val="20"/>
          <w:lang w:eastAsia="pt-BR"/>
        </w:rPr>
        <w:t xml:space="preserve"> </w:t>
      </w:r>
      <w:r w:rsidRPr="006F3C3D">
        <w:rPr>
          <w:noProof/>
          <w:sz w:val="20"/>
          <w:szCs w:val="20"/>
          <w:lang w:eastAsia="pt-BR"/>
        </w:rPr>
        <w:drawing>
          <wp:inline distT="0" distB="0" distL="0" distR="0" wp14:anchorId="30560205" wp14:editId="6E984C16">
            <wp:extent cx="5612130" cy="2795270"/>
            <wp:effectExtent l="0" t="0" r="762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8985" w14:textId="77777777" w:rsidR="00750EDF" w:rsidRPr="006F3C3D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</w:p>
    <w:p w14:paraId="3ADF8151" w14:textId="77777777" w:rsidR="00750EDF" w:rsidRPr="006F3C3D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</w:p>
    <w:p w14:paraId="2B70DDA3" w14:textId="77777777" w:rsidR="00750EDF" w:rsidRPr="006F3C3D" w:rsidRDefault="00750EDF" w:rsidP="00750EDF">
      <w:pPr>
        <w:spacing w:after="0"/>
        <w:jc w:val="center"/>
        <w:rPr>
          <w:rFonts w:ascii="Verdana" w:hAnsi="Verdana" w:cs="Verdana"/>
          <w:b/>
          <w:bCs/>
          <w:sz w:val="20"/>
          <w:szCs w:val="20"/>
        </w:rPr>
      </w:pPr>
    </w:p>
    <w:p w14:paraId="23F38E8F" w14:textId="77777777" w:rsidR="00750EDF" w:rsidRPr="006F3C3D" w:rsidRDefault="00750EDF" w:rsidP="00750EDF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Preencher o respectivo template, com todas as informações necessárias:</w:t>
      </w:r>
    </w:p>
    <w:p w14:paraId="51B0BD58" w14:textId="77777777" w:rsidR="00750EDF" w:rsidRPr="006F3C3D" w:rsidRDefault="00750EDF" w:rsidP="00750EDF">
      <w:pPr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045CB80F" w14:textId="77777777" w:rsidR="00750EDF" w:rsidRPr="006F3C3D" w:rsidRDefault="00750EDF" w:rsidP="00750ED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noProof/>
          <w:sz w:val="20"/>
          <w:szCs w:val="20"/>
          <w:lang w:eastAsia="pt-BR"/>
        </w:rPr>
        <w:drawing>
          <wp:inline distT="0" distB="0" distL="0" distR="0" wp14:anchorId="63ABD2C3" wp14:editId="51C17CE6">
            <wp:extent cx="5612130" cy="2377440"/>
            <wp:effectExtent l="0" t="0" r="762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B7D1" w14:textId="77777777" w:rsidR="00750EDF" w:rsidRPr="006F3C3D" w:rsidRDefault="00750EDF" w:rsidP="00750ED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D51B8BF" w14:textId="77777777" w:rsidR="00750EDF" w:rsidRPr="006F3C3D" w:rsidRDefault="00750EDF" w:rsidP="00750ED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3295FE9" w14:textId="77777777" w:rsidR="00750EDF" w:rsidRPr="006F3C3D" w:rsidRDefault="00750EDF" w:rsidP="00750EDF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lastRenderedPageBreak/>
        <w:t xml:space="preserve">Salvar o template e enviar para Governança, através do e-mail “apoiocontratos@natura.net” juntamente com a ata do CAD de TD aprovado e </w:t>
      </w:r>
      <w:r>
        <w:rPr>
          <w:rFonts w:ascii="Verdana" w:hAnsi="Verdana" w:cs="Verdana"/>
          <w:bCs/>
          <w:sz w:val="20"/>
          <w:szCs w:val="20"/>
        </w:rPr>
        <w:t>a</w:t>
      </w:r>
      <w:r w:rsidRPr="006F3C3D">
        <w:rPr>
          <w:rFonts w:ascii="Verdana" w:hAnsi="Verdana" w:cs="Verdana"/>
          <w:bCs/>
          <w:sz w:val="20"/>
          <w:szCs w:val="20"/>
        </w:rPr>
        <w:t xml:space="preserve"> </w:t>
      </w:r>
    </w:p>
    <w:p w14:paraId="75515664" w14:textId="77777777" w:rsidR="00750EDF" w:rsidRPr="006F3C3D" w:rsidRDefault="00750EDF" w:rsidP="00750EDF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</w:rPr>
      </w:pPr>
      <w:r w:rsidRPr="006F3C3D">
        <w:rPr>
          <w:rFonts w:ascii="Verdana" w:hAnsi="Verdana" w:cs="Verdana"/>
          <w:bCs/>
          <w:sz w:val="20"/>
          <w:szCs w:val="20"/>
        </w:rPr>
        <w:t>proposta comercial e técnica referente à contratação.</w:t>
      </w:r>
    </w:p>
    <w:p w14:paraId="4C6C37FC" w14:textId="77777777" w:rsidR="00750EDF" w:rsidRDefault="00750EDF" w:rsidP="00750EDF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</w:rPr>
      </w:pPr>
    </w:p>
    <w:p w14:paraId="6EAC898C" w14:textId="77777777" w:rsidR="00750EDF" w:rsidRPr="006F3C3D" w:rsidRDefault="00750EDF" w:rsidP="00750EDF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</w:rPr>
      </w:pPr>
    </w:p>
    <w:p w14:paraId="6C25B93E" w14:textId="77777777" w:rsidR="00750EDF" w:rsidRPr="006F3C3D" w:rsidRDefault="00750EDF" w:rsidP="00750EDF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 xml:space="preserve">         </w:t>
      </w:r>
      <w:r w:rsidRPr="006F3C3D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7E406340" w14:textId="77777777" w:rsidR="00750EDF" w:rsidRPr="006F3C3D" w:rsidRDefault="00750EDF" w:rsidP="00750EDF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ab/>
        <w:t xml:space="preserve">Envio de todas as informações completas para a criação da SLC no Portal de Compras. </w:t>
      </w:r>
    </w:p>
    <w:p w14:paraId="072C8577" w14:textId="77777777" w:rsidR="00750EDF" w:rsidRDefault="00750EDF" w:rsidP="00750EDF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208D968" w14:textId="77777777" w:rsidR="00750EDF" w:rsidRPr="006F3C3D" w:rsidRDefault="00750EDF" w:rsidP="00750EDF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8946F2" w14:textId="77777777" w:rsidR="00750EDF" w:rsidRPr="006F3C3D" w:rsidRDefault="00750EDF" w:rsidP="00750EDF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0573756E" w14:textId="77777777" w:rsidR="00750EDF" w:rsidRPr="006F3C3D" w:rsidRDefault="00750EDF" w:rsidP="00750EDF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ab/>
        <w:t>N/A.</w:t>
      </w:r>
    </w:p>
    <w:p w14:paraId="396CA353" w14:textId="77777777" w:rsidR="00750EDF" w:rsidRDefault="00750EDF" w:rsidP="00750EDF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7C280FF" w14:textId="77777777" w:rsidR="00750EDF" w:rsidRPr="006F3C3D" w:rsidRDefault="00750EDF" w:rsidP="00750EDF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BDB61F3" w14:textId="77777777" w:rsidR="00750EDF" w:rsidRPr="006F3C3D" w:rsidRDefault="00750EDF" w:rsidP="00750EDF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6F3C3D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A495A4E" w14:textId="77777777" w:rsidR="00750EDF" w:rsidRPr="006F3C3D" w:rsidRDefault="00750EDF" w:rsidP="00750EDF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6F3C3D">
        <w:rPr>
          <w:rFonts w:ascii="Verdana" w:hAnsi="Verdana" w:cs="Arial"/>
          <w:snapToGrid w:val="0"/>
          <w:sz w:val="20"/>
          <w:szCs w:val="20"/>
        </w:rPr>
        <w:t>N/A</w:t>
      </w:r>
    </w:p>
    <w:p w14:paraId="7B1A308F" w14:textId="77777777" w:rsidR="00750EDF" w:rsidRDefault="00750EDF" w:rsidP="00750ED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36C5D011" w14:textId="77777777" w:rsidR="00750EDF" w:rsidRPr="006F3C3D" w:rsidRDefault="00750EDF" w:rsidP="00750ED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5DCBE83A" w14:textId="77777777" w:rsidR="00750EDF" w:rsidRPr="006F3C3D" w:rsidRDefault="00750EDF" w:rsidP="00750ED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F3C3D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7298E0EB" w14:textId="77777777" w:rsidR="00750EDF" w:rsidRPr="006F3C3D" w:rsidRDefault="00750EDF" w:rsidP="00750ED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523"/>
        <w:gridCol w:w="1134"/>
        <w:gridCol w:w="1701"/>
        <w:gridCol w:w="1134"/>
        <w:gridCol w:w="1452"/>
        <w:gridCol w:w="1454"/>
        <w:gridCol w:w="1454"/>
      </w:tblGrid>
      <w:tr w:rsidR="00750EDF" w:rsidRPr="006F3C3D" w14:paraId="681DE2C7" w14:textId="77777777" w:rsidTr="00056AE9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DF98E21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Nome do registro</w:t>
            </w:r>
          </w:p>
        </w:tc>
        <w:tc>
          <w:tcPr>
            <w:tcW w:w="1523" w:type="dxa"/>
            <w:shd w:val="clear" w:color="auto" w:fill="FDE9D9" w:themeFill="accent6" w:themeFillTint="33"/>
            <w:vAlign w:val="center"/>
          </w:tcPr>
          <w:p w14:paraId="19CE8472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Processo/</w:t>
            </w:r>
          </w:p>
          <w:p w14:paraId="22BBD804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Subprocesso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1B5AD9B0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Área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075DEC50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Local e</w:t>
            </w:r>
          </w:p>
          <w:p w14:paraId="393F7575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Forma de Armazenamento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5289CC6A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Rastreabilidade</w:t>
            </w:r>
          </w:p>
        </w:tc>
        <w:tc>
          <w:tcPr>
            <w:tcW w:w="1452" w:type="dxa"/>
            <w:shd w:val="clear" w:color="auto" w:fill="FDE9D9" w:themeFill="accent6" w:themeFillTint="33"/>
            <w:vAlign w:val="center"/>
          </w:tcPr>
          <w:p w14:paraId="0B73E038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Tempo 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776D726C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3CCB8E46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/>
                <w:b/>
                <w:sz w:val="20"/>
                <w:szCs w:val="20"/>
              </w:rPr>
              <w:t>Disposição</w:t>
            </w:r>
          </w:p>
        </w:tc>
      </w:tr>
      <w:tr w:rsidR="00750EDF" w:rsidRPr="006F3C3D" w14:paraId="2F281707" w14:textId="77777777" w:rsidTr="00056AE9">
        <w:trPr>
          <w:trHeight w:val="4255"/>
        </w:trPr>
        <w:tc>
          <w:tcPr>
            <w:tcW w:w="1455" w:type="dxa"/>
          </w:tcPr>
          <w:p w14:paraId="5D91D3D8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E-mail com a solicitação do GT (contendo template de solicitação, ata do CAD e a proposta)</w:t>
            </w:r>
          </w:p>
        </w:tc>
        <w:tc>
          <w:tcPr>
            <w:tcW w:w="1523" w:type="dxa"/>
          </w:tcPr>
          <w:p w14:paraId="3E78E05B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F3C3D">
              <w:rPr>
                <w:rFonts w:ascii="Verdana" w:hAnsi="Verdana"/>
                <w:sz w:val="20"/>
                <w:szCs w:val="20"/>
              </w:rPr>
              <w:t xml:space="preserve">GTD.08.002 Estabelecimento de parcerias </w:t>
            </w:r>
          </w:p>
        </w:tc>
        <w:tc>
          <w:tcPr>
            <w:tcW w:w="1134" w:type="dxa"/>
          </w:tcPr>
          <w:p w14:paraId="3E43E990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F3C3D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1701" w:type="dxa"/>
          </w:tcPr>
          <w:p w14:paraId="4E63FF5F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F3C3D">
              <w:rPr>
                <w:rFonts w:ascii="Verdana" w:hAnsi="Verdana"/>
                <w:sz w:val="20"/>
                <w:szCs w:val="20"/>
              </w:rPr>
              <w:t xml:space="preserve">Natura Lapa (E-business Park) </w:t>
            </w:r>
          </w:p>
          <w:p w14:paraId="6D48B2FB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19072E5D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F3C3D">
              <w:rPr>
                <w:rFonts w:ascii="Verdana" w:hAnsi="Verdana"/>
                <w:sz w:val="20"/>
                <w:szCs w:val="20"/>
              </w:rPr>
              <w:t xml:space="preserve"> Eletrônico </w:t>
            </w:r>
          </w:p>
          <w:p w14:paraId="438A5DE8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2E4168FF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E65BEB4" w14:textId="77777777" w:rsidR="00750EDF" w:rsidRPr="006F3C3D" w:rsidRDefault="00750EDF" w:rsidP="00056AE9">
            <w:pPr>
              <w:tabs>
                <w:tab w:val="num" w:pos="284"/>
              </w:tabs>
              <w:rPr>
                <w:rFonts w:ascii="Verdana" w:hAnsi="Verdana"/>
                <w:sz w:val="20"/>
                <w:szCs w:val="20"/>
              </w:rPr>
            </w:pPr>
            <w:r w:rsidRPr="00CA12F4">
              <w:rPr>
                <w:rFonts w:ascii="Verdana" w:hAnsi="Verdana"/>
                <w:sz w:val="20"/>
                <w:szCs w:val="20"/>
              </w:rPr>
              <w:t>http://equipes.natura.net/vptd/governanca/Contratos/_layouts/15/start.aspx#/Documento%20de%20Contratos%20%20Projetos/Forms/AllItems.aspx</w:t>
            </w:r>
          </w:p>
        </w:tc>
        <w:tc>
          <w:tcPr>
            <w:tcW w:w="1452" w:type="dxa"/>
          </w:tcPr>
          <w:p w14:paraId="4051BE7B" w14:textId="77777777" w:rsidR="00750EDF" w:rsidRPr="006F3C3D" w:rsidRDefault="00750EDF" w:rsidP="00056AE9">
            <w:pPr>
              <w:jc w:val="center"/>
              <w:rPr>
                <w:rFonts w:ascii="Verdana" w:hAnsi="Verdana" w:cs="Tahoma"/>
                <w:bCs/>
                <w:sz w:val="20"/>
                <w:szCs w:val="20"/>
              </w:rPr>
            </w:pPr>
            <w:r w:rsidRPr="006F3C3D">
              <w:rPr>
                <w:rFonts w:ascii="Verdana" w:hAnsi="Verdana" w:cs="Tahoma"/>
                <w:bCs/>
                <w:sz w:val="20"/>
                <w:szCs w:val="20"/>
              </w:rPr>
              <w:t>Permanente</w:t>
            </w:r>
          </w:p>
          <w:p w14:paraId="1B054C47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454" w:type="dxa"/>
          </w:tcPr>
          <w:p w14:paraId="354C003B" w14:textId="77777777" w:rsidR="00750EDF" w:rsidRPr="006F3C3D" w:rsidRDefault="00750EDF" w:rsidP="00056AE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F3C3D">
              <w:rPr>
                <w:rFonts w:ascii="Verdana" w:hAnsi="Verdana"/>
                <w:sz w:val="20"/>
                <w:szCs w:val="20"/>
              </w:rPr>
              <w:t xml:space="preserve"> Backup</w:t>
            </w:r>
          </w:p>
          <w:p w14:paraId="3FB1B95D" w14:textId="77777777" w:rsidR="00750EDF" w:rsidRPr="006F3C3D" w:rsidRDefault="00750EDF" w:rsidP="00056AE9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454" w:type="dxa"/>
          </w:tcPr>
          <w:p w14:paraId="20210E23" w14:textId="77777777" w:rsidR="00750EDF" w:rsidRPr="006F3C3D" w:rsidRDefault="00750EDF" w:rsidP="00056AE9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3C3D">
              <w:rPr>
                <w:rFonts w:ascii="Verdana" w:hAnsi="Verdana" w:cs="Tahoma"/>
                <w:bCs/>
                <w:sz w:val="20"/>
                <w:szCs w:val="20"/>
              </w:rPr>
              <w:t>Manter</w:t>
            </w:r>
          </w:p>
        </w:tc>
      </w:tr>
    </w:tbl>
    <w:p w14:paraId="300837DE" w14:textId="77777777" w:rsidR="00750EDF" w:rsidRPr="006F3C3D" w:rsidRDefault="00750EDF" w:rsidP="00750ED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46540EB3" w14:textId="77777777" w:rsidR="00750EDF" w:rsidRPr="006F3C3D" w:rsidRDefault="00750EDF" w:rsidP="00750EDF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21C4B4B5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D7FA4"/>
    <w:multiLevelType w:val="hybridMultilevel"/>
    <w:tmpl w:val="82767D4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53F0D38"/>
    <w:multiLevelType w:val="hybridMultilevel"/>
    <w:tmpl w:val="BD70E256"/>
    <w:lvl w:ilvl="0" w:tplc="0416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EDF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50EDF"/>
    <w:rsid w:val="0079715E"/>
    <w:rsid w:val="00891023"/>
    <w:rsid w:val="008A7D0A"/>
    <w:rsid w:val="00951778"/>
    <w:rsid w:val="009E798C"/>
    <w:rsid w:val="00AB1A9E"/>
    <w:rsid w:val="00B0542F"/>
    <w:rsid w:val="00B6729D"/>
    <w:rsid w:val="00B76CD8"/>
    <w:rsid w:val="00C0527C"/>
    <w:rsid w:val="00C77D8A"/>
    <w:rsid w:val="00CC5C81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A4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50E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50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47EF1F290D14C8A90B142EEE4C6DF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961368-E7B1-4D40-A6EC-78616A22398B}"/>
      </w:docPartPr>
      <w:docPartBody>
        <w:p w14:paraId="50A47B32" w14:textId="77777777" w:rsidR="00167D81" w:rsidRDefault="00167D81">
          <w:pPr>
            <w:pStyle w:val="847EF1F290D14C8A90B142EEE4C6DF9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33F52F791C14D3D9AF406298D9C65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DE3F46-E2D1-4852-8826-F5A0FA7254EC}"/>
      </w:docPartPr>
      <w:docPartBody>
        <w:p w14:paraId="50A47B33" w14:textId="77777777" w:rsidR="00167D81" w:rsidRDefault="00167D81">
          <w:pPr>
            <w:pStyle w:val="B33F52F791C14D3D9AF406298D9C657F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96C6A47087AE4397B7ED11A5D56937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1B1461-2F0C-400E-8CE2-21DE36FB28CA}"/>
      </w:docPartPr>
      <w:docPartBody>
        <w:p w14:paraId="50A47B34" w14:textId="77777777" w:rsidR="00167D81" w:rsidRDefault="00167D81">
          <w:pPr>
            <w:pStyle w:val="96C6A47087AE4397B7ED11A5D56937B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7A3404BA25F4C1C90E3FB61939D6D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651F02-6B21-4C48-9CEA-A37F46377AEF}"/>
      </w:docPartPr>
      <w:docPartBody>
        <w:p w14:paraId="50A47B35" w14:textId="77777777" w:rsidR="00167D81" w:rsidRDefault="00167D81">
          <w:pPr>
            <w:pStyle w:val="A7A3404BA25F4C1C90E3FB61939D6D18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D81"/>
    <w:rsid w:val="0016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A47B3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47EF1F290D14C8A90B142EEE4C6DF99">
    <w:name w:val="847EF1F290D14C8A90B142EEE4C6DF99"/>
  </w:style>
  <w:style w:type="paragraph" w:customStyle="1" w:styleId="B33F52F791C14D3D9AF406298D9C657F">
    <w:name w:val="B33F52F791C14D3D9AF406298D9C657F"/>
  </w:style>
  <w:style w:type="paragraph" w:customStyle="1" w:styleId="96C6A47087AE4397B7ED11A5D56937BA">
    <w:name w:val="96C6A47087AE4397B7ED11A5D56937BA"/>
  </w:style>
  <w:style w:type="paragraph" w:customStyle="1" w:styleId="A7A3404BA25F4C1C90E3FB61939D6D18">
    <w:name w:val="A7A3404BA25F4C1C90E3FB61939D6D1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47EF1F290D14C8A90B142EEE4C6DF99">
    <w:name w:val="847EF1F290D14C8A90B142EEE4C6DF99"/>
  </w:style>
  <w:style w:type="paragraph" w:customStyle="1" w:styleId="B33F52F791C14D3D9AF406298D9C657F">
    <w:name w:val="B33F52F791C14D3D9AF406298D9C657F"/>
  </w:style>
  <w:style w:type="paragraph" w:customStyle="1" w:styleId="96C6A47087AE4397B7ED11A5D56937BA">
    <w:name w:val="96C6A47087AE4397B7ED11A5D56937BA"/>
  </w:style>
  <w:style w:type="paragraph" w:customStyle="1" w:styleId="A7A3404BA25F4C1C90E3FB61939D6D18">
    <w:name w:val="A7A3404BA25F4C1C90E3FB61939D6D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JULIANE CRISTINA VIEIRA DE SOUZA</DisplayName>
        <AccountId>6936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IT-2866</C_x00f3_digo>
    <Site xmlns="f26919fd-1615-4d88-839c-06ef217dfe47">Brasil</Site>
    <Data_x0020_de_x0020_Vencimento xmlns="f26919fd-1615-4d88-839c-06ef217dfe47">2016-11-24T17:10:29+00:00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2014-11-24T17:10:29+00:00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f26919fd-1615-4d88-839c-06ef217dfe47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121446a2-a8cc-47de-862f-9881eb6a867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B91E37D-822E-4D74-A320-A8BFF7EA4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0</TotalTime>
  <Pages>3</Pages>
  <Words>323</Words>
  <Characters>1746</Characters>
  <Application>Microsoft Office Word</Application>
  <DocSecurity>4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Solicitar a criação da SLC</vt:lpstr>
      <vt:lpstr/>
    </vt:vector>
  </TitlesOfParts>
  <Company>Natura</Company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Solicitar a criação da SLC</dc:title>
  <dc:creator>elima</dc:creator>
  <cp:lastModifiedBy>mvmarque</cp:lastModifiedBy>
  <cp:revision>2</cp:revision>
  <dcterms:created xsi:type="dcterms:W3CDTF">2015-06-09T22:09:00Z</dcterms:created>
  <dcterms:modified xsi:type="dcterms:W3CDTF">2015-06-09T22:09:00Z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15:10:29: Revisão de Processos. Criação de nova IT.</vt:lpwstr>
  </property>
  <property fmtid="{D5CDD505-2E9C-101B-9397-08002B2CF9AE}" pid="7" name="WorkflowChangePath">
    <vt:lpwstr>b81220e9-78b4-4273-b219-e30eb124979f,2;b81220e9-78b4-4273-b219-e30eb124979f,4;</vt:lpwstr>
  </property>
</Properties>
</file>