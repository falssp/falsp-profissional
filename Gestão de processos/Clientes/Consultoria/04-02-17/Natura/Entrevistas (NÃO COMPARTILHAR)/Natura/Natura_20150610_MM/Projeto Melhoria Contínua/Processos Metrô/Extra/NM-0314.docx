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97C660F" w14:textId="77777777" w:rsidTr="00B6729D">
        <w:tc>
          <w:tcPr>
            <w:tcW w:w="2410" w:type="dxa"/>
          </w:tcPr>
          <w:p w14:paraId="20607BF1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172557A" wp14:editId="5A45FD04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07F9E73" w14:textId="77777777" w:rsidR="00531AE3" w:rsidRPr="0023394D" w:rsidRDefault="0034264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DD8114FC9D874B359E763DBB126FA6A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AEE69B6" w14:textId="42E21A96" w:rsidR="00462496" w:rsidRPr="00536BC5" w:rsidRDefault="00536BC5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Nível de Serviço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4B5D0FCB135E41E19DF98E53FB33F97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175A2CFB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464353A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35ABB9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4ADAD78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44FF2F4" w14:textId="77777777" w:rsidTr="00B6729D">
        <w:tc>
          <w:tcPr>
            <w:tcW w:w="10490" w:type="dxa"/>
            <w:shd w:val="clear" w:color="auto" w:fill="B2B2B2"/>
          </w:tcPr>
          <w:p w14:paraId="488A7FA7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4072DE1C" w14:textId="77777777" w:rsidTr="00B6729D">
        <w:tc>
          <w:tcPr>
            <w:tcW w:w="10490" w:type="dxa"/>
          </w:tcPr>
          <w:p w14:paraId="0A28207C" w14:textId="70E79AF2" w:rsidR="00462496" w:rsidRPr="00323062" w:rsidRDefault="00D45B8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ACF83429C1B34591B5C242A6B78E901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4A0E0F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NM-0314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2851AF31F5A745C5AFC6B4F4AB83525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7F768D47" w14:textId="77777777" w:rsidTr="00B6729D">
        <w:tc>
          <w:tcPr>
            <w:tcW w:w="10490" w:type="dxa"/>
            <w:shd w:val="clear" w:color="auto" w:fill="B2B2B2"/>
          </w:tcPr>
          <w:p w14:paraId="11BFA05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216EA0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41D1DE2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472A0EB2" w14:textId="77777777" w:rsidR="00D45B8C" w:rsidRDefault="00D45B8C" w:rsidP="00D45B8C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382A7E5" w14:textId="77777777" w:rsidR="00D45B8C" w:rsidRDefault="00D45B8C" w:rsidP="00D45B8C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66FBEE1" w14:textId="77777777" w:rsidR="00D45B8C" w:rsidRPr="003E7D06" w:rsidRDefault="00D45B8C" w:rsidP="00D45B8C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3E7D06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77FA8A89" w14:textId="77777777" w:rsidR="00D45B8C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GTD-05.005 Gestão do Nível de Serviço</w:t>
      </w:r>
    </w:p>
    <w:p w14:paraId="61A1B0F0" w14:textId="77777777" w:rsidR="00D45B8C" w:rsidRPr="00C34AAC" w:rsidRDefault="00D45B8C" w:rsidP="00D45B8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34AAC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34AAC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130DDB1B" w14:textId="77777777" w:rsidR="00D45B8C" w:rsidRDefault="00D45B8C" w:rsidP="00D45B8C">
      <w:pPr>
        <w:autoSpaceDE w:val="0"/>
        <w:autoSpaceDN w:val="0"/>
        <w:adjustRightInd w:val="0"/>
        <w:spacing w:after="0"/>
        <w:ind w:firstLine="567"/>
        <w:rPr>
          <w:rFonts w:ascii="Verdana" w:hAnsi="Verdana" w:cs="Arial"/>
          <w:snapToGrid w:val="0"/>
          <w:sz w:val="20"/>
          <w:szCs w:val="20"/>
        </w:rPr>
      </w:pPr>
    </w:p>
    <w:p w14:paraId="159B4E36" w14:textId="77777777" w:rsidR="00D45B8C" w:rsidRDefault="00D45B8C" w:rsidP="00D45B8C">
      <w:pPr>
        <w:autoSpaceDE w:val="0"/>
        <w:autoSpaceDN w:val="0"/>
        <w:adjustRightInd w:val="0"/>
        <w:spacing w:after="0"/>
        <w:ind w:firstLine="567"/>
        <w:rPr>
          <w:rFonts w:ascii="Verdana" w:hAnsi="Verdana" w:cs="Arial"/>
          <w:snapToGrid w:val="0"/>
          <w:sz w:val="20"/>
          <w:szCs w:val="20"/>
        </w:rPr>
      </w:pPr>
    </w:p>
    <w:p w14:paraId="02143853" w14:textId="77777777" w:rsidR="00D45B8C" w:rsidRPr="006010CD" w:rsidRDefault="00D45B8C" w:rsidP="00D45B8C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5CC17F4C" w14:textId="77777777" w:rsidR="00D45B8C" w:rsidRDefault="00D45B8C" w:rsidP="00D45B8C">
      <w:pPr>
        <w:autoSpaceDE w:val="0"/>
        <w:autoSpaceDN w:val="0"/>
        <w:adjustRightInd w:val="0"/>
        <w:spacing w:after="0"/>
        <w:ind w:firstLine="567"/>
        <w:rPr>
          <w:rFonts w:ascii="Verdana" w:hAnsi="Verdana" w:cs="Arial"/>
          <w:snapToGrid w:val="0"/>
          <w:sz w:val="20"/>
          <w:szCs w:val="20"/>
        </w:rPr>
      </w:pPr>
    </w:p>
    <w:p w14:paraId="063D7AD4" w14:textId="77777777" w:rsidR="00D45B8C" w:rsidRPr="0065450A" w:rsidRDefault="00D45B8C" w:rsidP="00D45B8C">
      <w:pPr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65450A">
        <w:rPr>
          <w:rFonts w:ascii="Verdana" w:hAnsi="Verdana" w:cs="Arial"/>
          <w:snapToGrid w:val="0"/>
          <w:sz w:val="20"/>
          <w:szCs w:val="20"/>
        </w:rPr>
        <w:t>Obter alinhamento entre os serviços de TI e os requerimentos de negócio relacionados, através de um acordo documentado dos serviços e níveis de serviços de TI, permitindo uma efetiva comunicação entre gestores de TI e os clientes de negócio. Este processo também inclui o monitoramento e o reporte frequente às partes interessadas do cumprimento dos acordos dos níveis de serviço acordados e é extensivo a fornecedores externos.</w:t>
      </w:r>
    </w:p>
    <w:p w14:paraId="7F9DD6ED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Estabelecer os conceitos sobre a Gestão de </w:t>
      </w:r>
      <w:r>
        <w:rPr>
          <w:rFonts w:ascii="Verdana" w:hAnsi="Verdana" w:cs="Arial"/>
          <w:snapToGrid w:val="0"/>
          <w:sz w:val="20"/>
          <w:szCs w:val="20"/>
        </w:rPr>
        <w:t>Nível de Serviço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, definindo as diretrizes, estabelecendo as normas que regem as </w:t>
      </w:r>
      <w:r>
        <w:rPr>
          <w:rFonts w:ascii="Verdana" w:hAnsi="Verdana" w:cs="Arial"/>
          <w:snapToGrid w:val="0"/>
          <w:sz w:val="20"/>
          <w:szCs w:val="20"/>
        </w:rPr>
        <w:t xml:space="preserve">definições, monitoramentos e procedimentos que 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devem ser seguidos para que a </w:t>
      </w:r>
      <w:r>
        <w:rPr>
          <w:rFonts w:ascii="Verdana" w:hAnsi="Verdana" w:cs="Arial"/>
          <w:snapToGrid w:val="0"/>
          <w:sz w:val="20"/>
          <w:szCs w:val="20"/>
        </w:rPr>
        <w:t xml:space="preserve">gestão 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seja </w:t>
      </w:r>
      <w:r>
        <w:rPr>
          <w:rFonts w:ascii="Verdana" w:hAnsi="Verdana" w:cs="Arial"/>
          <w:snapToGrid w:val="0"/>
          <w:sz w:val="20"/>
          <w:szCs w:val="20"/>
        </w:rPr>
        <w:t xml:space="preserve">feita 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de forma </w:t>
      </w:r>
      <w:r>
        <w:rPr>
          <w:rFonts w:ascii="Verdana" w:hAnsi="Verdana" w:cs="Arial"/>
          <w:snapToGrid w:val="0"/>
          <w:sz w:val="20"/>
          <w:szCs w:val="20"/>
        </w:rPr>
        <w:t>controlada</w:t>
      </w:r>
      <w:r w:rsidRPr="00B85671">
        <w:rPr>
          <w:rFonts w:ascii="Verdana" w:hAnsi="Verdana" w:cs="Arial"/>
          <w:snapToGrid w:val="0"/>
          <w:sz w:val="20"/>
          <w:szCs w:val="20"/>
        </w:rPr>
        <w:t>, atingindo desta maneira os resultados esperados dentro</w:t>
      </w:r>
      <w:r>
        <w:rPr>
          <w:rFonts w:ascii="Verdana" w:hAnsi="Verdana" w:cs="Arial"/>
          <w:snapToGrid w:val="0"/>
          <w:sz w:val="20"/>
          <w:szCs w:val="20"/>
        </w:rPr>
        <w:t xml:space="preserve"> dos níveis de serviço</w:t>
      </w:r>
      <w:r w:rsidRPr="00B85671">
        <w:rPr>
          <w:rFonts w:ascii="Verdana" w:hAnsi="Verdana" w:cs="Arial"/>
          <w:snapToGrid w:val="0"/>
          <w:sz w:val="20"/>
          <w:szCs w:val="20"/>
        </w:rPr>
        <w:t xml:space="preserve"> acordados.</w:t>
      </w:r>
    </w:p>
    <w:p w14:paraId="654B3FFA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12E239A8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Evoluir o processo de Gestão de </w:t>
      </w:r>
      <w:r>
        <w:rPr>
          <w:rFonts w:ascii="Verdana" w:hAnsi="Verdana" w:cs="Arial"/>
          <w:snapToGrid w:val="0"/>
          <w:sz w:val="20"/>
          <w:szCs w:val="20"/>
        </w:rPr>
        <w:t>Níveis de Serviço garantindo o atendimento de acordo com o escopo e métricas contratadas.</w:t>
      </w:r>
    </w:p>
    <w:p w14:paraId="0BCAA1B9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77AAF8D1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Ter controle e visibilidade dos </w:t>
      </w:r>
      <w:r>
        <w:rPr>
          <w:rFonts w:ascii="Verdana" w:hAnsi="Verdana" w:cs="Arial"/>
          <w:snapToGrid w:val="0"/>
          <w:sz w:val="20"/>
          <w:szCs w:val="20"/>
        </w:rPr>
        <w:t>indicadores contratados.</w:t>
      </w:r>
    </w:p>
    <w:p w14:paraId="7518561F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41ACC831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 xml:space="preserve">Identificar </w:t>
      </w:r>
      <w:r>
        <w:rPr>
          <w:rFonts w:ascii="Verdana" w:hAnsi="Verdana" w:cs="Arial"/>
          <w:snapToGrid w:val="0"/>
          <w:sz w:val="20"/>
          <w:szCs w:val="20"/>
        </w:rPr>
        <w:t>os desvios e melhorias e tomar devidas ações para garantir a qualidade do serviço contratado.</w:t>
      </w:r>
    </w:p>
    <w:p w14:paraId="1C88CD0E" w14:textId="77777777" w:rsidR="00D45B8C" w:rsidRPr="00B85671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472F4FFA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B85671">
        <w:rPr>
          <w:rFonts w:ascii="Verdana" w:hAnsi="Verdana" w:cs="Arial"/>
          <w:snapToGrid w:val="0"/>
          <w:sz w:val="20"/>
          <w:szCs w:val="20"/>
        </w:rPr>
        <w:t>Esclarecer os papéis e responsabilidades dos colaboradores de TI e seus Parceiros.</w:t>
      </w:r>
    </w:p>
    <w:p w14:paraId="7D1C0501" w14:textId="77777777" w:rsidR="00D45B8C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F8F9BD" w14:textId="77777777" w:rsidR="00D45B8C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891A39A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3DF98D" w14:textId="77777777" w:rsidR="00D45B8C" w:rsidRPr="006010CD" w:rsidRDefault="00D45B8C" w:rsidP="00D45B8C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3. A</w:t>
      </w:r>
      <w:r>
        <w:rPr>
          <w:rFonts w:ascii="Verdana" w:hAnsi="Verdana" w:cs="Verdana"/>
          <w:b/>
          <w:bCs/>
          <w:sz w:val="20"/>
          <w:szCs w:val="20"/>
        </w:rPr>
        <w:t>PLICAÇÃO</w:t>
      </w:r>
    </w:p>
    <w:p w14:paraId="229B6F51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Verdana"/>
          <w:sz w:val="20"/>
          <w:szCs w:val="20"/>
        </w:rPr>
      </w:pPr>
      <w:r w:rsidRPr="0084689A">
        <w:rPr>
          <w:rFonts w:ascii="Verdana" w:hAnsi="Verdana" w:cs="Arial"/>
          <w:snapToGrid w:val="0"/>
          <w:sz w:val="20"/>
          <w:szCs w:val="20"/>
        </w:rPr>
        <w:t>Esta</w:t>
      </w:r>
      <w:r w:rsidRPr="00396662">
        <w:rPr>
          <w:rFonts w:ascii="Verdana" w:hAnsi="Verdana" w:cs="Verdana"/>
          <w:sz w:val="20"/>
          <w:szCs w:val="20"/>
        </w:rPr>
        <w:t xml:space="preserve"> norma se aplica aos colaboradores, empresas prestadoras de serviço e fornecedores os quais devem ter conhecimento sobre os processos de Gestão de Serviços TD na NATURA e estar em conformidade com a política, normas e procedimentos definidas pela instituição.</w:t>
      </w:r>
    </w:p>
    <w:p w14:paraId="400A28C7" w14:textId="77777777" w:rsidR="00D45B8C" w:rsidRDefault="00D45B8C" w:rsidP="00D45B8C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Verdana"/>
          <w:sz w:val="20"/>
          <w:szCs w:val="20"/>
        </w:rPr>
      </w:pPr>
    </w:p>
    <w:p w14:paraId="60CB3687" w14:textId="77777777" w:rsidR="00D45B8C" w:rsidRDefault="00D45B8C" w:rsidP="00D45B8C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Verdana"/>
          <w:sz w:val="20"/>
          <w:szCs w:val="20"/>
        </w:rPr>
      </w:pPr>
    </w:p>
    <w:p w14:paraId="6EF7C9E2" w14:textId="77777777" w:rsidR="00D45B8C" w:rsidRPr="006010CD" w:rsidRDefault="00D45B8C" w:rsidP="00D45B8C">
      <w:pPr>
        <w:tabs>
          <w:tab w:val="left" w:pos="0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Verdana"/>
          <w:sz w:val="20"/>
          <w:szCs w:val="20"/>
        </w:rPr>
      </w:pPr>
    </w:p>
    <w:p w14:paraId="3308D212" w14:textId="77777777" w:rsidR="00D45B8C" w:rsidRPr="006010CD" w:rsidRDefault="00D45B8C" w:rsidP="00D45B8C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6010CD">
        <w:rPr>
          <w:rFonts w:ascii="Verdana" w:hAnsi="Verdana" w:cs="Verdana"/>
          <w:b/>
          <w:bCs/>
          <w:sz w:val="20"/>
          <w:szCs w:val="20"/>
        </w:rPr>
        <w:t xml:space="preserve"> NECESSÁRIOS </w:t>
      </w:r>
    </w:p>
    <w:p w14:paraId="746FD6D3" w14:textId="77777777" w:rsidR="00D45B8C" w:rsidRDefault="00D45B8C" w:rsidP="00D45B8C">
      <w:pPr>
        <w:tabs>
          <w:tab w:val="num" w:pos="284"/>
        </w:tabs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01915823" w14:textId="77777777" w:rsidR="00D45B8C" w:rsidRPr="006010CD" w:rsidRDefault="00D45B8C" w:rsidP="00D45B8C">
      <w:pPr>
        <w:tabs>
          <w:tab w:val="num" w:pos="284"/>
        </w:tabs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EEF761" w14:textId="77777777" w:rsidR="00D45B8C" w:rsidRDefault="00D45B8C" w:rsidP="00D45B8C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4D9514B6" w14:textId="77777777" w:rsidR="00D45B8C" w:rsidRDefault="00D45B8C" w:rsidP="00D45B8C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</w:p>
    <w:p w14:paraId="6B487291" w14:textId="77777777" w:rsidR="00D45B8C" w:rsidRDefault="00D45B8C" w:rsidP="00D45B8C">
      <w:pPr>
        <w:tabs>
          <w:tab w:val="num" w:pos="284"/>
        </w:tabs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5. DEFINIÇÕES</w:t>
      </w:r>
    </w:p>
    <w:tbl>
      <w:tblPr>
        <w:tblStyle w:val="Tabelacomgrade"/>
        <w:tblW w:w="0" w:type="auto"/>
        <w:tblInd w:w="534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7947"/>
      </w:tblGrid>
      <w:tr w:rsidR="00D45B8C" w14:paraId="5EC18ECB" w14:textId="77777777" w:rsidTr="00A45536">
        <w:tc>
          <w:tcPr>
            <w:tcW w:w="2126" w:type="dxa"/>
            <w:tcBorders>
              <w:top w:val="nil"/>
            </w:tcBorders>
          </w:tcPr>
          <w:p w14:paraId="55600675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CATI</w:t>
            </w:r>
          </w:p>
        </w:tc>
        <w:tc>
          <w:tcPr>
            <w:tcW w:w="7947" w:type="dxa"/>
            <w:tcBorders>
              <w:top w:val="nil"/>
            </w:tcBorders>
          </w:tcPr>
          <w:p w14:paraId="5FE491FD" w14:textId="77777777" w:rsidR="00D45B8C" w:rsidRDefault="00D45B8C" w:rsidP="00A45536">
            <w:pPr>
              <w:ind w:left="567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Central de Atendimento de Tecnologia da Informação</w:t>
            </w:r>
          </w:p>
        </w:tc>
      </w:tr>
      <w:tr w:rsidR="00D45B8C" w14:paraId="68D410A8" w14:textId="77777777" w:rsidTr="00A45536">
        <w:tc>
          <w:tcPr>
            <w:tcW w:w="2126" w:type="dxa"/>
          </w:tcPr>
          <w:p w14:paraId="428FF390" w14:textId="77777777" w:rsidR="00D45B8C" w:rsidRPr="00396662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CMDB</w:t>
            </w:r>
          </w:p>
        </w:tc>
        <w:tc>
          <w:tcPr>
            <w:tcW w:w="7947" w:type="dxa"/>
          </w:tcPr>
          <w:p w14:paraId="277FB1C8" w14:textId="77777777" w:rsidR="00D45B8C" w:rsidRPr="00396662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396662">
              <w:rPr>
                <w:rFonts w:ascii="Verdana" w:hAnsi="Verdana" w:cs="Arial"/>
                <w:snapToGrid w:val="0"/>
                <w:sz w:val="20"/>
                <w:szCs w:val="20"/>
              </w:rPr>
              <w:t>Configuration Management Database</w:t>
            </w:r>
          </w:p>
        </w:tc>
      </w:tr>
      <w:tr w:rsidR="00D45B8C" w14:paraId="779408EE" w14:textId="77777777" w:rsidTr="00A45536">
        <w:tc>
          <w:tcPr>
            <w:tcW w:w="2126" w:type="dxa"/>
          </w:tcPr>
          <w:p w14:paraId="2A8FF66B" w14:textId="77777777" w:rsidR="00D45B8C" w:rsidRPr="00396662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DA</w:t>
            </w:r>
          </w:p>
        </w:tc>
        <w:tc>
          <w:tcPr>
            <w:tcW w:w="7947" w:type="dxa"/>
          </w:tcPr>
          <w:p w14:paraId="6FED243C" w14:textId="77777777" w:rsidR="00D45B8C" w:rsidRPr="00396662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Diretoria de Aplicações</w:t>
            </w:r>
          </w:p>
        </w:tc>
      </w:tr>
      <w:tr w:rsidR="00D45B8C" w14:paraId="7D9F60B7" w14:textId="77777777" w:rsidTr="00A45536">
        <w:tc>
          <w:tcPr>
            <w:tcW w:w="2126" w:type="dxa"/>
          </w:tcPr>
          <w:p w14:paraId="05278B79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DI</w:t>
            </w:r>
          </w:p>
        </w:tc>
        <w:tc>
          <w:tcPr>
            <w:tcW w:w="7947" w:type="dxa"/>
          </w:tcPr>
          <w:p w14:paraId="591E61EB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Diretoria de Infraestrutura</w:t>
            </w:r>
          </w:p>
        </w:tc>
      </w:tr>
      <w:tr w:rsidR="00D45B8C" w14:paraId="6C8A349B" w14:textId="77777777" w:rsidTr="00A45536">
        <w:tc>
          <w:tcPr>
            <w:tcW w:w="2126" w:type="dxa"/>
          </w:tcPr>
          <w:p w14:paraId="664E3F58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GMUD</w:t>
            </w:r>
          </w:p>
        </w:tc>
        <w:tc>
          <w:tcPr>
            <w:tcW w:w="7947" w:type="dxa"/>
          </w:tcPr>
          <w:p w14:paraId="62E0FE57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Gerência de Mudanças</w:t>
            </w:r>
          </w:p>
        </w:tc>
      </w:tr>
      <w:tr w:rsidR="00D45B8C" w14:paraId="51A4A8E9" w14:textId="77777777" w:rsidTr="00A45536">
        <w:tc>
          <w:tcPr>
            <w:tcW w:w="2126" w:type="dxa"/>
          </w:tcPr>
          <w:p w14:paraId="0D1118D2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GRP</w:t>
            </w:r>
          </w:p>
        </w:tc>
        <w:tc>
          <w:tcPr>
            <w:tcW w:w="7947" w:type="dxa"/>
          </w:tcPr>
          <w:p w14:paraId="63F1E32A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Gerência de Relacionamento com Parceiros</w:t>
            </w:r>
          </w:p>
        </w:tc>
      </w:tr>
      <w:tr w:rsidR="00D45B8C" w14:paraId="10EC62C4" w14:textId="77777777" w:rsidTr="00A45536">
        <w:tc>
          <w:tcPr>
            <w:tcW w:w="2126" w:type="dxa"/>
          </w:tcPr>
          <w:p w14:paraId="34F0C6A4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GSI</w:t>
            </w:r>
          </w:p>
        </w:tc>
        <w:tc>
          <w:tcPr>
            <w:tcW w:w="7947" w:type="dxa"/>
          </w:tcPr>
          <w:p w14:paraId="14014CCF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Gerência de Segurança da Informação</w:t>
            </w:r>
          </w:p>
        </w:tc>
      </w:tr>
      <w:tr w:rsidR="00D45B8C" w14:paraId="1F93F11A" w14:textId="77777777" w:rsidTr="00A45536">
        <w:tc>
          <w:tcPr>
            <w:tcW w:w="2126" w:type="dxa"/>
            <w:tcBorders>
              <w:bottom w:val="nil"/>
            </w:tcBorders>
          </w:tcPr>
          <w:p w14:paraId="5795AA35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IC (CI)</w:t>
            </w:r>
          </w:p>
        </w:tc>
        <w:tc>
          <w:tcPr>
            <w:tcW w:w="7947" w:type="dxa"/>
            <w:tcBorders>
              <w:bottom w:val="nil"/>
            </w:tcBorders>
          </w:tcPr>
          <w:p w14:paraId="23AF8527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Item de Configuração (Configuration Item)</w:t>
            </w:r>
          </w:p>
        </w:tc>
      </w:tr>
      <w:tr w:rsidR="00D45B8C" w:rsidRPr="0065450A" w14:paraId="14D1FA2E" w14:textId="77777777" w:rsidTr="00A45536">
        <w:tc>
          <w:tcPr>
            <w:tcW w:w="2126" w:type="dxa"/>
            <w:tcBorders>
              <w:top w:val="nil"/>
            </w:tcBorders>
          </w:tcPr>
          <w:p w14:paraId="09953450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</w:rPr>
              <w:t>IT SMF</w:t>
            </w:r>
          </w:p>
        </w:tc>
        <w:tc>
          <w:tcPr>
            <w:tcW w:w="7947" w:type="dxa"/>
            <w:tcBorders>
              <w:top w:val="nil"/>
            </w:tcBorders>
          </w:tcPr>
          <w:p w14:paraId="3C048794" w14:textId="77777777" w:rsidR="00D45B8C" w:rsidRPr="00E241F9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 w:rsidRPr="00E241F9"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Infrastructure Tecnology Service Management Forum</w:t>
            </w:r>
          </w:p>
        </w:tc>
      </w:tr>
      <w:tr w:rsidR="00D45B8C" w:rsidRPr="00E241F9" w14:paraId="43638E87" w14:textId="77777777" w:rsidTr="00A45536">
        <w:tc>
          <w:tcPr>
            <w:tcW w:w="2126" w:type="dxa"/>
            <w:tcBorders>
              <w:top w:val="nil"/>
            </w:tcBorders>
          </w:tcPr>
          <w:p w14:paraId="56778024" w14:textId="77777777" w:rsidR="00D45B8C" w:rsidRPr="00E241F9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ITIL</w:t>
            </w:r>
          </w:p>
        </w:tc>
        <w:tc>
          <w:tcPr>
            <w:tcW w:w="7947" w:type="dxa"/>
            <w:tcBorders>
              <w:top w:val="nil"/>
            </w:tcBorders>
          </w:tcPr>
          <w:p w14:paraId="417BBF38" w14:textId="77777777" w:rsidR="00D45B8C" w:rsidRPr="00E241F9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Infrastructure Tecnology Information Library</w:t>
            </w:r>
          </w:p>
        </w:tc>
      </w:tr>
      <w:tr w:rsidR="00D45B8C" w:rsidRPr="00E241F9" w14:paraId="558F1707" w14:textId="77777777" w:rsidTr="00A45536">
        <w:tc>
          <w:tcPr>
            <w:tcW w:w="2126" w:type="dxa"/>
          </w:tcPr>
          <w:p w14:paraId="5D5F99F2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SM</w:t>
            </w:r>
          </w:p>
        </w:tc>
        <w:tc>
          <w:tcPr>
            <w:tcW w:w="7947" w:type="dxa"/>
          </w:tcPr>
          <w:p w14:paraId="37A1CF00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Solicitação de Mudanças</w:t>
            </w:r>
          </w:p>
        </w:tc>
      </w:tr>
      <w:tr w:rsidR="00D45B8C" w:rsidRPr="00E241F9" w14:paraId="2DC00F74" w14:textId="77777777" w:rsidTr="00A45536">
        <w:tc>
          <w:tcPr>
            <w:tcW w:w="2126" w:type="dxa"/>
          </w:tcPr>
          <w:p w14:paraId="6D735430" w14:textId="77777777" w:rsidR="00D45B8C" w:rsidRDefault="00D45B8C" w:rsidP="00A45536">
            <w:pPr>
              <w:tabs>
                <w:tab w:val="num" w:pos="284"/>
              </w:tabs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 w:rsidRPr="00C53A4D">
              <w:rPr>
                <w:rFonts w:ascii="Verdana" w:hAnsi="Verdana" w:cs="Arial"/>
                <w:snapToGrid w:val="0"/>
                <w:sz w:val="20"/>
                <w:szCs w:val="20"/>
              </w:rPr>
              <w:t>SLA</w:t>
            </w:r>
          </w:p>
        </w:tc>
        <w:tc>
          <w:tcPr>
            <w:tcW w:w="7947" w:type="dxa"/>
          </w:tcPr>
          <w:p w14:paraId="7C719DCF" w14:textId="77777777" w:rsidR="00D45B8C" w:rsidRDefault="00D45B8C" w:rsidP="00A45536">
            <w:pPr>
              <w:ind w:left="567"/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napToGrid w:val="0"/>
                <w:sz w:val="20"/>
                <w:szCs w:val="20"/>
                <w:lang w:val="en-US"/>
              </w:rPr>
              <w:t>Service Level Agreement</w:t>
            </w:r>
          </w:p>
        </w:tc>
      </w:tr>
    </w:tbl>
    <w:p w14:paraId="3C1D955B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14:paraId="55F79115" w14:textId="77777777" w:rsidR="00D45B8C" w:rsidRPr="006010CD" w:rsidRDefault="00D45B8C" w:rsidP="00D45B8C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6. DESCRIÇÃO </w:t>
      </w:r>
    </w:p>
    <w:p w14:paraId="1585C858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48639928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 </w:t>
      </w:r>
      <w:r w:rsidRPr="00332985">
        <w:rPr>
          <w:rFonts w:ascii="Verdana" w:hAnsi="Verdana" w:cs="Arial"/>
          <w:snapToGrid w:val="0"/>
          <w:sz w:val="20"/>
          <w:szCs w:val="20"/>
        </w:rPr>
        <w:t>missão da gestão d</w:t>
      </w:r>
      <w:r>
        <w:rPr>
          <w:rFonts w:ascii="Verdana" w:hAnsi="Verdana" w:cs="Arial"/>
          <w:snapToGrid w:val="0"/>
          <w:sz w:val="20"/>
          <w:szCs w:val="20"/>
        </w:rPr>
        <w:t xml:space="preserve">os níveis de serviço </w:t>
      </w:r>
      <w:r w:rsidRPr="00332985">
        <w:rPr>
          <w:rFonts w:ascii="Verdana" w:hAnsi="Verdana" w:cs="Arial"/>
          <w:snapToGrid w:val="0"/>
          <w:sz w:val="20"/>
          <w:szCs w:val="20"/>
        </w:rPr>
        <w:t xml:space="preserve">é assegurar que </w:t>
      </w:r>
      <w:r>
        <w:rPr>
          <w:rFonts w:ascii="Verdana" w:hAnsi="Verdana" w:cs="Arial"/>
          <w:snapToGrid w:val="0"/>
          <w:sz w:val="20"/>
          <w:szCs w:val="20"/>
        </w:rPr>
        <w:t>os indicadores necessários e contratados sejam monitorados e atendidos para garantir a operação adequada dos sistemas e minimizar quaisquer impactos à operação da Natura. Seus objetivos são:</w:t>
      </w:r>
    </w:p>
    <w:p w14:paraId="2FF76E6C" w14:textId="77777777" w:rsidR="00D45B8C" w:rsidRDefault="00D45B8C" w:rsidP="00D45B8C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Garantir que o serviço seja realizado dentro do escopo contratado. </w:t>
      </w:r>
    </w:p>
    <w:p w14:paraId="4253E560" w14:textId="77777777" w:rsidR="00D45B8C" w:rsidRDefault="00D45B8C" w:rsidP="00D45B8C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Monitorar os indicadores e garantir que sejam tomadas as ações em caso de desvios. </w:t>
      </w:r>
    </w:p>
    <w:p w14:paraId="279359EF" w14:textId="77777777" w:rsidR="00D45B8C" w:rsidRDefault="00D45B8C" w:rsidP="00D45B8C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Identificar melhorias que possam contribuir para uma melhor operação da Natura. </w:t>
      </w:r>
    </w:p>
    <w:p w14:paraId="5AEDF94B" w14:textId="77777777" w:rsidR="00D45B8C" w:rsidRDefault="00D45B8C" w:rsidP="00D45B8C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Acompanhar a implantação assegurando o cumprimento dos prazos e escopo definidos nos casos de melhorias e correções de desvios.</w:t>
      </w:r>
    </w:p>
    <w:p w14:paraId="7681996B" w14:textId="77777777" w:rsidR="00D45B8C" w:rsidRDefault="00D45B8C" w:rsidP="00D45B8C">
      <w:pPr>
        <w:pStyle w:val="PargrafodaLista"/>
        <w:numPr>
          <w:ilvl w:val="0"/>
          <w:numId w:val="1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Sinalizar a aplicação de méritos ou penalidades contratadas.</w:t>
      </w:r>
    </w:p>
    <w:p w14:paraId="64E7A2A4" w14:textId="77777777" w:rsidR="00D45B8C" w:rsidRPr="005A6056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5A6056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55768B0" w14:textId="77777777" w:rsidR="00D45B8C" w:rsidRPr="00942807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942807">
        <w:rPr>
          <w:rFonts w:ascii="Verdana" w:hAnsi="Verdana" w:cs="Arial"/>
          <w:snapToGrid w:val="0"/>
          <w:sz w:val="20"/>
          <w:szCs w:val="20"/>
        </w:rPr>
        <w:t>Relat</w:t>
      </w:r>
      <w:r>
        <w:rPr>
          <w:rFonts w:ascii="Verdana" w:hAnsi="Verdana" w:cs="Arial"/>
          <w:snapToGrid w:val="0"/>
          <w:sz w:val="20"/>
          <w:szCs w:val="20"/>
        </w:rPr>
        <w:t>ó</w:t>
      </w:r>
      <w:r w:rsidRPr="00942807">
        <w:rPr>
          <w:rFonts w:ascii="Verdana" w:hAnsi="Verdana" w:cs="Arial"/>
          <w:snapToGrid w:val="0"/>
          <w:sz w:val="20"/>
          <w:szCs w:val="20"/>
        </w:rPr>
        <w:t xml:space="preserve">rios: </w:t>
      </w:r>
    </w:p>
    <w:p w14:paraId="2557EC20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>Com base nos critérios de monitoração dos acordos de nível de serviço, emitir relatório gerencial sobre o desempenho dos serviços monitorados no formato e prazo acordados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90A4657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 xml:space="preserve"> </w:t>
      </w:r>
    </w:p>
    <w:p w14:paraId="5A3952B8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Periodicidade:</w:t>
      </w:r>
    </w:p>
    <w:p w14:paraId="642731E3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Mensalmente para: </w:t>
      </w:r>
    </w:p>
    <w:p w14:paraId="4EB1B186" w14:textId="77777777" w:rsidR="00D45B8C" w:rsidRDefault="00D45B8C" w:rsidP="00D45B8C">
      <w:pPr>
        <w:pStyle w:val="PargrafodaLista"/>
        <w:numPr>
          <w:ilvl w:val="0"/>
          <w:numId w:val="3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942807">
        <w:rPr>
          <w:rFonts w:ascii="Verdana" w:hAnsi="Verdana" w:cs="Arial"/>
          <w:snapToGrid w:val="0"/>
          <w:sz w:val="20"/>
          <w:szCs w:val="20"/>
        </w:rPr>
        <w:t>Processo de Gestão de Performance</w:t>
      </w:r>
      <w:r>
        <w:rPr>
          <w:rFonts w:ascii="Verdana" w:hAnsi="Verdana" w:cs="Arial"/>
          <w:snapToGrid w:val="0"/>
          <w:sz w:val="20"/>
          <w:szCs w:val="20"/>
        </w:rPr>
        <w:t xml:space="preserve"> GTD-</w:t>
      </w:r>
      <w:r w:rsidRPr="00942807">
        <w:rPr>
          <w:rFonts w:ascii="Verdana" w:hAnsi="Verdana" w:cs="Arial"/>
          <w:snapToGrid w:val="0"/>
          <w:sz w:val="20"/>
          <w:szCs w:val="20"/>
        </w:rPr>
        <w:t>01.</w:t>
      </w:r>
      <w:r>
        <w:rPr>
          <w:rFonts w:ascii="Verdana" w:hAnsi="Verdana" w:cs="Arial"/>
          <w:snapToGrid w:val="0"/>
          <w:sz w:val="20"/>
          <w:szCs w:val="20"/>
        </w:rPr>
        <w:t>0</w:t>
      </w:r>
      <w:r w:rsidRPr="00942807">
        <w:rPr>
          <w:rFonts w:ascii="Verdana" w:hAnsi="Verdana" w:cs="Arial"/>
          <w:snapToGrid w:val="0"/>
          <w:sz w:val="20"/>
          <w:szCs w:val="20"/>
        </w:rPr>
        <w:t xml:space="preserve">02. </w:t>
      </w:r>
    </w:p>
    <w:p w14:paraId="11F43647" w14:textId="77777777" w:rsidR="00D45B8C" w:rsidRDefault="00D45B8C" w:rsidP="00D45B8C">
      <w:pPr>
        <w:pStyle w:val="PargrafodaLista"/>
        <w:numPr>
          <w:ilvl w:val="0"/>
          <w:numId w:val="3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942807">
        <w:rPr>
          <w:rFonts w:ascii="Verdana" w:hAnsi="Verdana" w:cs="Arial"/>
          <w:snapToGrid w:val="0"/>
          <w:sz w:val="20"/>
          <w:szCs w:val="20"/>
        </w:rPr>
        <w:t xml:space="preserve">Processo de Acompanhamento de Performance </w:t>
      </w:r>
      <w:r>
        <w:rPr>
          <w:rFonts w:ascii="Verdana" w:hAnsi="Verdana" w:cs="Arial"/>
          <w:snapToGrid w:val="0"/>
          <w:sz w:val="20"/>
          <w:szCs w:val="20"/>
        </w:rPr>
        <w:t>GTD-</w:t>
      </w:r>
      <w:r w:rsidRPr="00942807">
        <w:rPr>
          <w:rFonts w:ascii="Verdana" w:hAnsi="Verdana" w:cs="Arial"/>
          <w:snapToGrid w:val="0"/>
          <w:sz w:val="20"/>
          <w:szCs w:val="20"/>
        </w:rPr>
        <w:t>08.</w:t>
      </w:r>
      <w:r>
        <w:rPr>
          <w:rFonts w:ascii="Verdana" w:hAnsi="Verdana" w:cs="Arial"/>
          <w:snapToGrid w:val="0"/>
          <w:sz w:val="20"/>
          <w:szCs w:val="20"/>
        </w:rPr>
        <w:t>0</w:t>
      </w:r>
      <w:r w:rsidRPr="00942807">
        <w:rPr>
          <w:rFonts w:ascii="Verdana" w:hAnsi="Verdana" w:cs="Arial"/>
          <w:snapToGrid w:val="0"/>
          <w:sz w:val="20"/>
          <w:szCs w:val="20"/>
        </w:rPr>
        <w:t>03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60D2F80A" w14:textId="77777777" w:rsidR="00D45B8C" w:rsidRDefault="00D45B8C" w:rsidP="00D45B8C">
      <w:pPr>
        <w:autoSpaceDE w:val="0"/>
        <w:autoSpaceDN w:val="0"/>
        <w:adjustRightInd w:val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88284F5" w14:textId="77777777" w:rsidR="00D45B8C" w:rsidRDefault="00D45B8C" w:rsidP="00D45B8C">
      <w:pPr>
        <w:autoSpaceDE w:val="0"/>
        <w:autoSpaceDN w:val="0"/>
        <w:adjustRightInd w:val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Planos de Ação: </w:t>
      </w:r>
    </w:p>
    <w:p w14:paraId="62335F01" w14:textId="77777777" w:rsidR="00D45B8C" w:rsidRPr="00C53A4D" w:rsidRDefault="00D45B8C" w:rsidP="00D45B8C">
      <w:pPr>
        <w:autoSpaceDE w:val="0"/>
        <w:autoSpaceDN w:val="0"/>
        <w:adjustRightInd w:val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</w:t>
      </w:r>
      <w:r w:rsidRPr="00C53A4D">
        <w:rPr>
          <w:rFonts w:ascii="Verdana" w:hAnsi="Verdana" w:cs="Arial"/>
          <w:snapToGrid w:val="0"/>
          <w:sz w:val="20"/>
          <w:szCs w:val="20"/>
        </w:rPr>
        <w:t xml:space="preserve">laborar plano de ação de alinhamento do SLA - Elaborar plano de ação para os serviços identificados com desempenho abaixo do acordo de nível de serviço. O plano deve levar em consideração a possível necessidade de revisão dos acordos de nível de serviço entre as partes envolvidas, incluindo provedores de serviços internos e externos, conforme o caso, para assegurar que sejam eficazes e que as mudanças de requisitos tenham sido consideradas.  </w:t>
      </w:r>
    </w:p>
    <w:p w14:paraId="67D08573" w14:textId="77777777" w:rsidR="00D45B8C" w:rsidRDefault="00D45B8C" w:rsidP="00D45B8C">
      <w:pPr>
        <w:autoSpaceDE w:val="0"/>
        <w:autoSpaceDN w:val="0"/>
        <w:adjustRightInd w:val="0"/>
        <w:spacing w:line="288" w:lineRule="auto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>Aplicar plano de ação</w:t>
      </w:r>
      <w:r>
        <w:rPr>
          <w:rFonts w:ascii="Verdana" w:hAnsi="Verdana" w:cs="Arial"/>
          <w:snapToGrid w:val="0"/>
          <w:sz w:val="20"/>
          <w:szCs w:val="20"/>
        </w:rPr>
        <w:t xml:space="preserve">: </w:t>
      </w:r>
    </w:p>
    <w:p w14:paraId="459C6FAF" w14:textId="77777777" w:rsidR="00D45B8C" w:rsidRPr="00C53A4D" w:rsidRDefault="00D45B8C" w:rsidP="00D45B8C">
      <w:pPr>
        <w:autoSpaceDE w:val="0"/>
        <w:autoSpaceDN w:val="0"/>
        <w:adjustRightInd w:val="0"/>
        <w:spacing w:line="288" w:lineRule="auto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>A implantação do plano de ação desenvolvido deve obedecer a todas as diretrizes existentes na empresa, como: reuniões de avaliação para planejamento de implantação, avaliação dos riscos envolvidos, aprovação pela gerência de mudanças.</w:t>
      </w:r>
    </w:p>
    <w:p w14:paraId="1D755D6D" w14:textId="77777777" w:rsidR="00D45B8C" w:rsidRDefault="00D45B8C" w:rsidP="00D45B8C">
      <w:pPr>
        <w:pStyle w:val="PargrafodaLista"/>
        <w:autoSpaceDE w:val="0"/>
        <w:autoSpaceDN w:val="0"/>
        <w:adjustRightInd w:val="0"/>
        <w:spacing w:line="288" w:lineRule="auto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3A8DD1B3" w14:textId="77777777" w:rsidR="00D45B8C" w:rsidRPr="00C53A4D" w:rsidRDefault="00D45B8C" w:rsidP="00D45B8C">
      <w:pPr>
        <w:pStyle w:val="PargrafodaLista"/>
        <w:autoSpaceDE w:val="0"/>
        <w:autoSpaceDN w:val="0"/>
        <w:adjustRightInd w:val="0"/>
        <w:spacing w:line="288" w:lineRule="auto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6DB29538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b/>
          <w:snapToGrid w:val="0"/>
          <w:sz w:val="20"/>
          <w:szCs w:val="20"/>
        </w:rPr>
      </w:pPr>
      <w:r w:rsidRPr="00C53A4D"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536BC5">
        <w:rPr>
          <w:rFonts w:ascii="Verdana" w:hAnsi="Verdana" w:cs="Arial"/>
          <w:b/>
          <w:snapToGrid w:val="0"/>
          <w:sz w:val="20"/>
          <w:szCs w:val="20"/>
        </w:rPr>
        <w:t>Papéis e Responsabilidades</w:t>
      </w:r>
    </w:p>
    <w:p w14:paraId="77137356" w14:textId="77777777" w:rsidR="00D45B8C" w:rsidRPr="00536BC5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b/>
          <w:snapToGrid w:val="0"/>
          <w:sz w:val="20"/>
          <w:szCs w:val="20"/>
        </w:rPr>
      </w:pPr>
    </w:p>
    <w:p w14:paraId="403C9CF5" w14:textId="77777777" w:rsidR="00D45B8C" w:rsidRPr="005A0199" w:rsidRDefault="00D45B8C" w:rsidP="00D45B8C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FA0378">
        <w:rPr>
          <w:rFonts w:ascii="Verdana" w:hAnsi="Verdana" w:cs="Arial"/>
          <w:b/>
          <w:snapToGrid w:val="0"/>
          <w:sz w:val="20"/>
          <w:szCs w:val="20"/>
        </w:rPr>
        <w:lastRenderedPageBreak/>
        <w:t>Gestor de Nível de Serviço</w:t>
      </w:r>
      <w:r w:rsidRPr="00332985">
        <w:rPr>
          <w:rFonts w:ascii="Verdana" w:hAnsi="Verdana" w:cs="Arial"/>
          <w:snapToGrid w:val="0"/>
          <w:sz w:val="20"/>
          <w:szCs w:val="20"/>
        </w:rPr>
        <w:t xml:space="preserve">: É </w:t>
      </w:r>
      <w:r>
        <w:rPr>
          <w:rFonts w:ascii="Verdana" w:hAnsi="Verdana" w:cs="Arial"/>
          <w:snapToGrid w:val="0"/>
          <w:sz w:val="20"/>
          <w:szCs w:val="20"/>
        </w:rPr>
        <w:t>o responsável por monitorar e garantir que os níveis de serviço estejam de acordo com o contratado e, caso apresentem desvios, elaborar e validar junto aos fornecedores o plano de ação para o retorno aos níveis adequados. Caso sejam identificadas possibilidades de melhorias, sugerir e acompanhar o sua implantação. Nos casos de desvios continuados o gestor de nível de serviço será o responsável por indicar a penalização ou mérito de acordo com o contrato estabelecido. Validar e disseminar os resultados apresentados pelos fornecedores no “book” mensal.</w:t>
      </w:r>
    </w:p>
    <w:p w14:paraId="705E4070" w14:textId="77777777" w:rsidR="00D45B8C" w:rsidRDefault="00D45B8C" w:rsidP="00D45B8C">
      <w:pPr>
        <w:pStyle w:val="PargrafodaLista"/>
        <w:numPr>
          <w:ilvl w:val="0"/>
          <w:numId w:val="2"/>
        </w:num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 w:firstLine="0"/>
        <w:rPr>
          <w:rFonts w:ascii="Verdana" w:hAnsi="Verdana" w:cs="Arial"/>
          <w:snapToGrid w:val="0"/>
          <w:sz w:val="20"/>
          <w:szCs w:val="20"/>
        </w:rPr>
      </w:pPr>
      <w:r w:rsidRPr="00FA0378">
        <w:rPr>
          <w:rFonts w:ascii="Verdana" w:hAnsi="Verdana" w:cs="Arial"/>
          <w:b/>
          <w:snapToGrid w:val="0"/>
          <w:sz w:val="20"/>
          <w:szCs w:val="20"/>
        </w:rPr>
        <w:t>Fornecedor</w:t>
      </w:r>
      <w:r w:rsidRPr="001510DF">
        <w:rPr>
          <w:rFonts w:ascii="Verdana" w:hAnsi="Verdana" w:cs="Arial"/>
          <w:snapToGrid w:val="0"/>
          <w:sz w:val="20"/>
          <w:szCs w:val="20"/>
        </w:rPr>
        <w:t xml:space="preserve">: </w:t>
      </w:r>
      <w:r>
        <w:rPr>
          <w:rFonts w:ascii="Verdana" w:hAnsi="Verdana" w:cs="Arial"/>
          <w:snapToGrid w:val="0"/>
          <w:sz w:val="20"/>
          <w:szCs w:val="20"/>
        </w:rPr>
        <w:t>É o responsável por prestar o serviço da melhor forma possível para atender e/ou superar o que foi estabelecido em contrato. Buscar pró-ativamente melhorias que possam impactar positivamente os processos da Natura. Trabalhar em conjunto com o gestor de nível de serviço para elaborar, validar e implementar os planos de ação em casos de desvios. O fornecedor é responsável por enviar mensalmente o “book” com os resultados apurados de acordo com a metodologia contratada, bem como as parciais periódicas estabelecidas em contrato.</w:t>
      </w:r>
    </w:p>
    <w:p w14:paraId="6ADAF5EE" w14:textId="77777777" w:rsidR="00D45B8C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6D19A55E" w14:textId="77777777" w:rsidR="00D45B8C" w:rsidRPr="006010CD" w:rsidRDefault="00D45B8C" w:rsidP="00D45B8C">
      <w:pPr>
        <w:tabs>
          <w:tab w:val="left" w:pos="142"/>
          <w:tab w:val="left" w:pos="261"/>
        </w:tabs>
        <w:autoSpaceDE w:val="0"/>
        <w:autoSpaceDN w:val="0"/>
        <w:adjustRightInd w:val="0"/>
        <w:spacing w:after="0"/>
        <w:ind w:left="567"/>
        <w:rPr>
          <w:rFonts w:ascii="Verdana" w:hAnsi="Verdana" w:cs="Arial"/>
          <w:snapToGrid w:val="0"/>
          <w:sz w:val="20"/>
          <w:szCs w:val="20"/>
        </w:rPr>
      </w:pPr>
    </w:p>
    <w:p w14:paraId="0BE9F55F" w14:textId="77777777" w:rsidR="00D45B8C" w:rsidRPr="006010CD" w:rsidRDefault="00D45B8C" w:rsidP="00D45B8C">
      <w:pPr>
        <w:autoSpaceDE w:val="0"/>
        <w:autoSpaceDN w:val="0"/>
        <w:adjustRightInd w:val="0"/>
        <w:spacing w:after="0"/>
        <w:ind w:left="567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>7. DISPOSIÇÕES GERAIS</w:t>
      </w:r>
    </w:p>
    <w:p w14:paraId="2976F87B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4275EA6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0566E997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Verdana"/>
          <w:b/>
          <w:bCs/>
          <w:sz w:val="20"/>
          <w:szCs w:val="20"/>
        </w:rPr>
      </w:pPr>
      <w:r w:rsidRPr="006010CD">
        <w:rPr>
          <w:rFonts w:ascii="Verdana" w:hAnsi="Verdana" w:cs="Verdana"/>
          <w:b/>
          <w:bCs/>
          <w:sz w:val="20"/>
          <w:szCs w:val="20"/>
        </w:rPr>
        <w:t xml:space="preserve">8. DOCUMENTOS </w:t>
      </w:r>
      <w:r>
        <w:rPr>
          <w:rFonts w:ascii="Verdana" w:hAnsi="Verdana" w:cs="Verdana"/>
          <w:b/>
          <w:bCs/>
          <w:sz w:val="20"/>
          <w:szCs w:val="20"/>
        </w:rPr>
        <w:t>DE REFERÊNCIA</w:t>
      </w:r>
    </w:p>
    <w:p w14:paraId="581BECD1" w14:textId="77777777" w:rsidR="00D45B8C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Contrato de Prestação de Serviço – Documento estabelecido entre as partes com o escopo do serviço contratado, prazo de vigência, indicadores estabelecidos e cláusulas de ônus e bônus definidos.</w:t>
      </w:r>
    </w:p>
    <w:p w14:paraId="4258F926" w14:textId="77777777" w:rsidR="00D45B8C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“Book” mensal – Documento com a apuração dos resultados mensais obtidos, bem como planos de ação sugeridos, se for o caso.</w:t>
      </w:r>
    </w:p>
    <w:p w14:paraId="6A5AFDDE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6010C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FCA3066" w14:textId="77777777" w:rsidR="00D45B8C" w:rsidRPr="006010CD" w:rsidRDefault="00D45B8C" w:rsidP="00D45B8C">
      <w:pPr>
        <w:autoSpaceDE w:val="0"/>
        <w:autoSpaceDN w:val="0"/>
        <w:adjustRightInd w:val="0"/>
        <w:spacing w:after="0"/>
        <w:ind w:left="567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9. </w:t>
      </w:r>
      <w:r w:rsidRPr="006010CD">
        <w:rPr>
          <w:rFonts w:ascii="Verdana" w:hAnsi="Verdana" w:cs="Tahoma"/>
          <w:b/>
          <w:bCs/>
          <w:sz w:val="20"/>
          <w:szCs w:val="20"/>
        </w:rPr>
        <w:t>ANEXOS</w:t>
      </w:r>
    </w:p>
    <w:p w14:paraId="4AAF9178" w14:textId="77777777" w:rsidR="00D45B8C" w:rsidRPr="006010CD" w:rsidRDefault="00D45B8C" w:rsidP="00D45B8C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C6C8F52" w14:textId="77777777" w:rsidR="00D45B8C" w:rsidRPr="006010CD" w:rsidRDefault="00D45B8C" w:rsidP="00D45B8C">
      <w:pPr>
        <w:ind w:firstLine="250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7BC317C0" w14:textId="77777777" w:rsidR="00D45B8C" w:rsidRDefault="00D45B8C" w:rsidP="00D45B8C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C102CF0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34264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7430E"/>
    <w:multiLevelType w:val="hybridMultilevel"/>
    <w:tmpl w:val="587E66E2"/>
    <w:lvl w:ilvl="0" w:tplc="04160019">
      <w:start w:val="1"/>
      <w:numFmt w:val="lowerLetter"/>
      <w:lvlText w:val="%1."/>
      <w:lvlJc w:val="left"/>
      <w:pPr>
        <w:ind w:left="10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1" w:hanging="360"/>
      </w:pPr>
    </w:lvl>
    <w:lvl w:ilvl="2" w:tplc="0416001B" w:tentative="1">
      <w:start w:val="1"/>
      <w:numFmt w:val="lowerRoman"/>
      <w:lvlText w:val="%3."/>
      <w:lvlJc w:val="right"/>
      <w:pPr>
        <w:ind w:left="2511" w:hanging="180"/>
      </w:pPr>
    </w:lvl>
    <w:lvl w:ilvl="3" w:tplc="0416000F" w:tentative="1">
      <w:start w:val="1"/>
      <w:numFmt w:val="decimal"/>
      <w:lvlText w:val="%4."/>
      <w:lvlJc w:val="left"/>
      <w:pPr>
        <w:ind w:left="3231" w:hanging="360"/>
      </w:pPr>
    </w:lvl>
    <w:lvl w:ilvl="4" w:tplc="04160019" w:tentative="1">
      <w:start w:val="1"/>
      <w:numFmt w:val="lowerLetter"/>
      <w:lvlText w:val="%5."/>
      <w:lvlJc w:val="left"/>
      <w:pPr>
        <w:ind w:left="3951" w:hanging="360"/>
      </w:pPr>
    </w:lvl>
    <w:lvl w:ilvl="5" w:tplc="0416001B" w:tentative="1">
      <w:start w:val="1"/>
      <w:numFmt w:val="lowerRoman"/>
      <w:lvlText w:val="%6."/>
      <w:lvlJc w:val="right"/>
      <w:pPr>
        <w:ind w:left="4671" w:hanging="180"/>
      </w:pPr>
    </w:lvl>
    <w:lvl w:ilvl="6" w:tplc="0416000F" w:tentative="1">
      <w:start w:val="1"/>
      <w:numFmt w:val="decimal"/>
      <w:lvlText w:val="%7."/>
      <w:lvlJc w:val="left"/>
      <w:pPr>
        <w:ind w:left="5391" w:hanging="360"/>
      </w:pPr>
    </w:lvl>
    <w:lvl w:ilvl="7" w:tplc="04160019" w:tentative="1">
      <w:start w:val="1"/>
      <w:numFmt w:val="lowerLetter"/>
      <w:lvlText w:val="%8."/>
      <w:lvlJc w:val="left"/>
      <w:pPr>
        <w:ind w:left="6111" w:hanging="360"/>
      </w:pPr>
    </w:lvl>
    <w:lvl w:ilvl="8" w:tplc="0416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">
    <w:nsid w:val="133638B9"/>
    <w:multiLevelType w:val="hybridMultilevel"/>
    <w:tmpl w:val="AD982F6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3F24FB2"/>
    <w:multiLevelType w:val="hybridMultilevel"/>
    <w:tmpl w:val="4F363B5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BC5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A0E0F"/>
    <w:rsid w:val="0050061A"/>
    <w:rsid w:val="00531AE3"/>
    <w:rsid w:val="00536BC5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A091E"/>
    <w:rsid w:val="00CC5C81"/>
    <w:rsid w:val="00CE79A2"/>
    <w:rsid w:val="00D45B8C"/>
    <w:rsid w:val="00D84142"/>
    <w:rsid w:val="00E04B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62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B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Norma/Port_Modelo_N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D8114FC9D874B359E763DBB126FA6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F39479-965E-4953-A518-38DF0193C18C}"/>
      </w:docPartPr>
      <w:docPartBody>
        <w:p w14:paraId="0E580D51" w14:textId="77777777" w:rsidR="00021C82" w:rsidRDefault="00021C82">
          <w:pPr>
            <w:pStyle w:val="DD8114FC9D874B359E763DBB126FA6A6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4B5D0FCB135E41E19DF98E53FB33F9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6B61B3-AAAE-4596-A4D2-4F2DAA5BF515}"/>
      </w:docPartPr>
      <w:docPartBody>
        <w:p w14:paraId="0E580D52" w14:textId="77777777" w:rsidR="00021C82" w:rsidRDefault="00021C82">
          <w:pPr>
            <w:pStyle w:val="4B5D0FCB135E41E19DF98E53FB33F976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ACF83429C1B34591B5C242A6B78E90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F25864-A85C-4AA4-8C30-A27FD37F55C1}"/>
      </w:docPartPr>
      <w:docPartBody>
        <w:p w14:paraId="0E580D53" w14:textId="77777777" w:rsidR="00021C82" w:rsidRDefault="00021C82">
          <w:pPr>
            <w:pStyle w:val="ACF83429C1B34591B5C242A6B78E901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851AF31F5A745C5AFC6B4F4AB8352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2D9AF5-99E7-49D9-B358-E897299A4BA3}"/>
      </w:docPartPr>
      <w:docPartBody>
        <w:p w14:paraId="0E580D54" w14:textId="77777777" w:rsidR="00021C82" w:rsidRDefault="00021C82">
          <w:pPr>
            <w:pStyle w:val="2851AF31F5A745C5AFC6B4F4AB83525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C82"/>
    <w:rsid w:val="0002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580D5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D8114FC9D874B359E763DBB126FA6A6">
    <w:name w:val="DD8114FC9D874B359E763DBB126FA6A6"/>
  </w:style>
  <w:style w:type="paragraph" w:customStyle="1" w:styleId="4B5D0FCB135E41E19DF98E53FB33F976">
    <w:name w:val="4B5D0FCB135E41E19DF98E53FB33F976"/>
  </w:style>
  <w:style w:type="paragraph" w:customStyle="1" w:styleId="ACF83429C1B34591B5C242A6B78E901D">
    <w:name w:val="ACF83429C1B34591B5C242A6B78E901D"/>
  </w:style>
  <w:style w:type="paragraph" w:customStyle="1" w:styleId="2851AF31F5A745C5AFC6B4F4AB83525B">
    <w:name w:val="2851AF31F5A745C5AFC6B4F4AB83525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DD8114FC9D874B359E763DBB126FA6A6">
    <w:name w:val="DD8114FC9D874B359E763DBB126FA6A6"/>
  </w:style>
  <w:style w:type="paragraph" w:customStyle="1" w:styleId="4B5D0FCB135E41E19DF98E53FB33F976">
    <w:name w:val="4B5D0FCB135E41E19DF98E53FB33F976"/>
  </w:style>
  <w:style w:type="paragraph" w:customStyle="1" w:styleId="ACF83429C1B34591B5C242A6B78E901D">
    <w:name w:val="ACF83429C1B34591B5C242A6B78E901D"/>
  </w:style>
  <w:style w:type="paragraph" w:customStyle="1" w:styleId="2851AF31F5A745C5AFC6B4F4AB83525B">
    <w:name w:val="2851AF31F5A745C5AFC6B4F4AB8352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8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NM-0314</C_x00f3_digo>
    <Site xmlns="f26919fd-1615-4d88-839c-06ef217dfe47">Brasil</Site>
    <Data_x0020_de_x0020_Vencimento xmlns="f26919fd-1615-4d88-839c-06ef217dfe47">2016-12-15T19:40:36+00:00</Data_x0020_de_x0020_Vencimento>
    <Status xmlns="f26919fd-1615-4d88-839c-06ef217dfe47">Publicado</Status>
    <Normas xmlns="f26919fd-1615-4d88-839c-06ef217dfe47">
      <Value>6</Value>
    </Normas>
    <inicioVigencia xmlns="f26919fd-1615-4d88-839c-06ef217dfe47">2014-01-21T02:00:00+00:00</inicioVigencia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2014-12-15T19:40:36+00:00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Norma" ma:contentTypeID="0x010100F37F254FA7F1B441BA940AA415C1E05500CDC33227B620414F99859DFAD1BBFB88" ma:contentTypeVersion="22" ma:contentTypeDescription="" ma:contentTypeScope="" ma:versionID="5a226366af360129f8fec0a6456676a0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732D3BEB-6F41-4ECC-8D4E-66B00E4BA096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Port_Modelo_NM.dotx</Template>
  <TotalTime>13</TotalTime>
  <Pages>3</Pages>
  <Words>852</Words>
  <Characters>4607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Nível de Serviço</vt:lpstr>
      <vt:lpstr/>
    </vt:vector>
  </TitlesOfParts>
  <Company>Natura</Company>
  <LinksUpToDate>false</LinksUpToDate>
  <CharactersWithSpaces>5449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Nível de Serviço</dc:title>
  <dc:creator>BR92644</dc:creator>
  <cp:lastModifiedBy>br93769</cp:lastModifiedBy>
  <cp:revision>6</cp:revision>
  <dcterms:created xsi:type="dcterms:W3CDTF">2013-12-19T17:04:00Z</dcterms:created>
  <dcterms:modified xsi:type="dcterms:W3CDTF">2014-12-11T20:40:00Z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0x010100F37F254FA7F1B441BA940AA415C1E05500CDC33227B620414F99859DFAD1BBFB88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15/12/2014 17:40:36: Adequação de documento para a nova ferramenta.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b81220e9-78b4-4273-b219-e30eb124979f,2;b81220e9-78b4-4273-b219-e30eb124979f,7;b81220e9-78b4-4273-b219-e30eb124979f,13;b81220e9-78b4-4273-b219-e30eb124979f,16;b81220e9-78b4-4273-b219-e30eb124979f,19;b81220e9-78b4-4273-b219-e30eb124979f,21;</vt:lpwstr>
  </property>
</Properties>
</file>