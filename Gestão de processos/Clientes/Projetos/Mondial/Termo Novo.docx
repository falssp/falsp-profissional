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2157D6" w14:textId="0702B3CA" w:rsidR="0021332B" w:rsidRPr="00102BD1" w:rsidRDefault="000809C9" w:rsidP="00ED3B5F">
      <w:pPr>
        <w:pStyle w:val="Ttulo1"/>
        <w:numPr>
          <w:ilvl w:val="0"/>
          <w:numId w:val="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11700"/>
        </w:tabs>
        <w:ind w:left="357" w:hanging="357"/>
      </w:pPr>
      <w:r w:rsidRPr="00102BD1">
        <w:t>1.</w:t>
      </w:r>
      <w:r w:rsidR="00B61EF4" w:rsidRPr="00102BD1">
        <w:t xml:space="preserve"> </w:t>
      </w:r>
      <w:r w:rsidR="00115207" w:rsidRPr="00102BD1">
        <w:t>Dados do Colaborador</w:t>
      </w:r>
      <w:r w:rsidR="00ED3B5F">
        <w:tab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14"/>
        <w:gridCol w:w="2679"/>
        <w:gridCol w:w="2320"/>
      </w:tblGrid>
      <w:tr w:rsidR="00620DA2" w:rsidRPr="00102BD1" w14:paraId="3936E6A7" w14:textId="77777777" w:rsidTr="00E65116">
        <w:trPr>
          <w:trHeight w:val="414"/>
          <w:tblHeader/>
          <w:jc w:val="center"/>
        </w:trPr>
        <w:tc>
          <w:tcPr>
            <w:tcW w:w="5714" w:type="dxa"/>
            <w:shd w:val="clear" w:color="auto" w:fill="AED3E2"/>
            <w:vAlign w:val="center"/>
          </w:tcPr>
          <w:p w14:paraId="3633932C" w14:textId="77777777" w:rsidR="00620DA2" w:rsidRPr="00102BD1" w:rsidRDefault="00620DA2" w:rsidP="00815B57">
            <w:pPr>
              <w:pStyle w:val="CabealhodeTabela"/>
              <w:snapToGrid w:val="0"/>
              <w:ind w:left="-57" w:right="-28"/>
              <w:jc w:val="center"/>
              <w:rPr>
                <w:rFonts w:cs="Arial"/>
                <w:sz w:val="24"/>
              </w:rPr>
            </w:pPr>
            <w:r w:rsidRPr="00102BD1">
              <w:rPr>
                <w:rFonts w:cs="Arial"/>
                <w:sz w:val="24"/>
              </w:rPr>
              <w:t>Nome Completo</w:t>
            </w:r>
          </w:p>
        </w:tc>
        <w:tc>
          <w:tcPr>
            <w:tcW w:w="2679" w:type="dxa"/>
            <w:shd w:val="clear" w:color="auto" w:fill="AED3E2"/>
            <w:vAlign w:val="center"/>
          </w:tcPr>
          <w:p w14:paraId="73A1BE12" w14:textId="77777777" w:rsidR="00620DA2" w:rsidRPr="00102BD1" w:rsidRDefault="00620DA2" w:rsidP="00815B57">
            <w:pPr>
              <w:pStyle w:val="CabealhodeTabela"/>
              <w:snapToGrid w:val="0"/>
              <w:ind w:left="-57" w:right="-28"/>
              <w:jc w:val="center"/>
              <w:rPr>
                <w:rFonts w:cs="Arial"/>
                <w:sz w:val="24"/>
              </w:rPr>
            </w:pPr>
            <w:r w:rsidRPr="00102BD1">
              <w:rPr>
                <w:rFonts w:cs="Arial"/>
                <w:sz w:val="24"/>
              </w:rPr>
              <w:t>CPF</w:t>
            </w:r>
          </w:p>
        </w:tc>
        <w:tc>
          <w:tcPr>
            <w:tcW w:w="2320" w:type="dxa"/>
            <w:shd w:val="clear" w:color="auto" w:fill="AED3E2"/>
            <w:vAlign w:val="center"/>
          </w:tcPr>
          <w:p w14:paraId="1F05B67F" w14:textId="77777777" w:rsidR="00620DA2" w:rsidRPr="00102BD1" w:rsidRDefault="00102BD1" w:rsidP="00815B57">
            <w:pPr>
              <w:pStyle w:val="CabealhodeTabela"/>
              <w:ind w:left="-54" w:right="-27"/>
              <w:jc w:val="center"/>
              <w:rPr>
                <w:rFonts w:cs="Arial"/>
                <w:sz w:val="24"/>
              </w:rPr>
            </w:pPr>
            <w:r w:rsidRPr="00102BD1">
              <w:rPr>
                <w:rFonts w:cs="Arial"/>
                <w:sz w:val="24"/>
              </w:rPr>
              <w:t>Cargo</w:t>
            </w:r>
          </w:p>
        </w:tc>
      </w:tr>
      <w:tr w:rsidR="00620DA2" w:rsidRPr="00102BD1" w14:paraId="231C8515" w14:textId="77777777" w:rsidTr="00E65116">
        <w:trPr>
          <w:trHeight w:val="183"/>
          <w:jc w:val="center"/>
        </w:trPr>
        <w:tc>
          <w:tcPr>
            <w:tcW w:w="5714" w:type="dxa"/>
            <w:shd w:val="clear" w:color="auto" w:fill="FFFFFF"/>
            <w:vAlign w:val="center"/>
          </w:tcPr>
          <w:p w14:paraId="0A3B5735" w14:textId="77777777" w:rsidR="00CF242D" w:rsidRPr="00295C1A" w:rsidRDefault="00CF242D" w:rsidP="00815B57">
            <w:pPr>
              <w:jc w:val="center"/>
              <w:rPr>
                <w:b/>
                <w:sz w:val="60"/>
                <w:szCs w:val="60"/>
              </w:rPr>
            </w:pPr>
          </w:p>
        </w:tc>
        <w:tc>
          <w:tcPr>
            <w:tcW w:w="2679" w:type="dxa"/>
            <w:vAlign w:val="center"/>
          </w:tcPr>
          <w:p w14:paraId="218D4B1F" w14:textId="77777777" w:rsidR="00620DA2" w:rsidRPr="00AB3108" w:rsidRDefault="00620DA2" w:rsidP="00815B57">
            <w:pPr>
              <w:snapToGrid w:val="0"/>
              <w:ind w:left="-54" w:right="-27"/>
              <w:jc w:val="center"/>
              <w:rPr>
                <w:rFonts w:cs="Arial"/>
                <w:b/>
                <w:bCs/>
                <w:sz w:val="24"/>
              </w:rPr>
            </w:pPr>
          </w:p>
        </w:tc>
        <w:tc>
          <w:tcPr>
            <w:tcW w:w="2320" w:type="dxa"/>
            <w:vAlign w:val="center"/>
          </w:tcPr>
          <w:p w14:paraId="4487A6F3" w14:textId="77777777" w:rsidR="00620DA2" w:rsidRPr="009D5EA3" w:rsidRDefault="00620DA2" w:rsidP="00815B57">
            <w:pPr>
              <w:snapToGrid w:val="0"/>
              <w:ind w:right="-27"/>
              <w:jc w:val="center"/>
              <w:rPr>
                <w:rFonts w:cs="Arial"/>
                <w:b/>
                <w:bCs/>
                <w:szCs w:val="20"/>
              </w:rPr>
            </w:pPr>
          </w:p>
        </w:tc>
      </w:tr>
    </w:tbl>
    <w:p w14:paraId="182A3113" w14:textId="77777777" w:rsidR="000809C9" w:rsidRPr="00EF38AD" w:rsidRDefault="000E78CE" w:rsidP="0021332B">
      <w:pPr>
        <w:pStyle w:val="Ttulo1"/>
        <w:numPr>
          <w:ilvl w:val="0"/>
          <w:numId w:val="0"/>
        </w:numPr>
        <w:tabs>
          <w:tab w:val="center" w:pos="5386"/>
        </w:tabs>
        <w:rPr>
          <w:szCs w:val="24"/>
          <w:highlight w:val="yellow"/>
        </w:rPr>
      </w:pPr>
      <w:r w:rsidRPr="00EF38AD">
        <w:rPr>
          <w:szCs w:val="24"/>
          <w:highlight w:val="yellow"/>
        </w:rPr>
        <w:t>2.</w:t>
      </w:r>
      <w:r w:rsidR="00B61EF4" w:rsidRPr="00EF38AD">
        <w:rPr>
          <w:szCs w:val="24"/>
          <w:highlight w:val="yellow"/>
        </w:rPr>
        <w:t xml:space="preserve"> </w:t>
      </w:r>
      <w:r w:rsidR="00FA704B" w:rsidRPr="00EF38AD">
        <w:rPr>
          <w:szCs w:val="24"/>
          <w:highlight w:val="yellow"/>
        </w:rPr>
        <w:t>Levantamento de Necessidades</w:t>
      </w:r>
      <w:r w:rsidR="0021332B" w:rsidRPr="00EF38AD">
        <w:rPr>
          <w:szCs w:val="24"/>
          <w:highlight w:val="yellow"/>
        </w:rPr>
        <w:tab/>
      </w: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773"/>
      </w:tblGrid>
      <w:tr w:rsidR="00FA704B" w:rsidRPr="00102BD1" w14:paraId="70BF02E7" w14:textId="77777777" w:rsidTr="00FA704B">
        <w:trPr>
          <w:trHeight w:val="397"/>
          <w:tblHeader/>
        </w:trPr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A97374" w14:textId="77777777" w:rsidR="00FA704B" w:rsidRPr="00102BD1" w:rsidRDefault="00880539" w:rsidP="00840FD6">
            <w:pPr>
              <w:pStyle w:val="Ttulo6"/>
              <w:snapToGrid w:val="0"/>
              <w:jc w:val="left"/>
              <w:rPr>
                <w:rFonts w:cs="Arial"/>
                <w:b w:val="0"/>
                <w:sz w:val="24"/>
                <w:szCs w:val="24"/>
              </w:rPr>
            </w:pPr>
            <w:r w:rsidRPr="00EF38AD">
              <w:rPr>
                <w:rFonts w:cs="Arial"/>
                <w:b w:val="0"/>
                <w:sz w:val="24"/>
                <w:szCs w:val="24"/>
                <w:highlight w:val="yellow"/>
              </w:rPr>
              <w:t>Termo de Responsabilidade</w:t>
            </w:r>
            <w:r w:rsidR="00B80820" w:rsidRPr="00EF38AD">
              <w:rPr>
                <w:rFonts w:cs="Arial"/>
                <w:b w:val="0"/>
                <w:sz w:val="24"/>
                <w:szCs w:val="24"/>
                <w:highlight w:val="yellow"/>
              </w:rPr>
              <w:t xml:space="preserve"> </w:t>
            </w:r>
            <w:r w:rsidRPr="00EF38AD">
              <w:rPr>
                <w:rFonts w:cs="Arial"/>
                <w:b w:val="0"/>
                <w:sz w:val="24"/>
                <w:szCs w:val="24"/>
                <w:highlight w:val="yellow"/>
              </w:rPr>
              <w:t xml:space="preserve">de Uso </w:t>
            </w:r>
            <w:r w:rsidR="00840FD6" w:rsidRPr="00EF38AD">
              <w:rPr>
                <w:rFonts w:cs="Arial"/>
                <w:b w:val="0"/>
                <w:sz w:val="24"/>
                <w:szCs w:val="24"/>
                <w:highlight w:val="yellow"/>
              </w:rPr>
              <w:t>de Telefonia e Notebook Corporativos</w:t>
            </w:r>
          </w:p>
        </w:tc>
      </w:tr>
    </w:tbl>
    <w:p w14:paraId="6ADF48FC" w14:textId="77777777" w:rsidR="0080087F" w:rsidRPr="00102BD1" w:rsidRDefault="00B61EF4" w:rsidP="00F42189">
      <w:pPr>
        <w:pStyle w:val="Ttulo1"/>
        <w:numPr>
          <w:ilvl w:val="0"/>
          <w:numId w:val="0"/>
        </w:numPr>
        <w:tabs>
          <w:tab w:val="left" w:pos="1725"/>
        </w:tabs>
        <w:rPr>
          <w:szCs w:val="24"/>
        </w:rPr>
      </w:pPr>
      <w:r w:rsidRPr="00102BD1">
        <w:rPr>
          <w:szCs w:val="24"/>
        </w:rPr>
        <w:t>3</w:t>
      </w:r>
      <w:r w:rsidR="0080087F" w:rsidRPr="00102BD1">
        <w:rPr>
          <w:szCs w:val="24"/>
        </w:rPr>
        <w:t>.</w:t>
      </w:r>
      <w:r w:rsidRPr="00102BD1">
        <w:rPr>
          <w:szCs w:val="24"/>
        </w:rPr>
        <w:t xml:space="preserve"> </w:t>
      </w:r>
      <w:r w:rsidR="00B03DB5" w:rsidRPr="00102BD1">
        <w:rPr>
          <w:szCs w:val="24"/>
        </w:rPr>
        <w:t>Termo de Responsabilidade</w:t>
      </w:r>
      <w:r w:rsidR="003328FB" w:rsidRPr="00102BD1">
        <w:rPr>
          <w:szCs w:val="24"/>
        </w:rPr>
        <w:t xml:space="preserve"> de Uso d</w:t>
      </w:r>
      <w:r w:rsidR="00F3611A" w:rsidRPr="00102BD1">
        <w:rPr>
          <w:szCs w:val="24"/>
        </w:rPr>
        <w:t xml:space="preserve">e </w:t>
      </w:r>
      <w:r w:rsidR="00412E72" w:rsidRPr="00102BD1">
        <w:rPr>
          <w:szCs w:val="24"/>
        </w:rPr>
        <w:t>Telefonia</w:t>
      </w:r>
      <w:r w:rsidR="00F3611A" w:rsidRPr="00102BD1">
        <w:rPr>
          <w:szCs w:val="24"/>
        </w:rPr>
        <w:t xml:space="preserve"> e Notebook Corporativos</w:t>
      </w:r>
    </w:p>
    <w:tbl>
      <w:tblPr>
        <w:tblW w:w="10836" w:type="dxa"/>
        <w:jc w:val="center"/>
        <w:tblLayout w:type="fixed"/>
        <w:tblLook w:val="0000" w:firstRow="0" w:lastRow="0" w:firstColumn="0" w:lastColumn="0" w:noHBand="0" w:noVBand="0"/>
      </w:tblPr>
      <w:tblGrid>
        <w:gridCol w:w="10836"/>
      </w:tblGrid>
      <w:tr w:rsidR="00453FB5" w:rsidRPr="00102BD1" w14:paraId="79D3F23E" w14:textId="77777777" w:rsidTr="00E65116">
        <w:trPr>
          <w:trHeight w:val="401"/>
          <w:tblHeader/>
          <w:jc w:val="center"/>
        </w:trPr>
        <w:tc>
          <w:tcPr>
            <w:tcW w:w="10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D3E2"/>
            <w:vAlign w:val="center"/>
          </w:tcPr>
          <w:p w14:paraId="12FFC923" w14:textId="77777777" w:rsidR="00453FB5" w:rsidRPr="00102BD1" w:rsidRDefault="00453FB5" w:rsidP="000D35E3">
            <w:pPr>
              <w:pStyle w:val="CabealhodeTabela"/>
              <w:snapToGrid w:val="0"/>
              <w:ind w:left="-57" w:right="-28"/>
              <w:jc w:val="both"/>
              <w:rPr>
                <w:rFonts w:cs="Arial"/>
                <w:sz w:val="24"/>
              </w:rPr>
            </w:pPr>
            <w:r w:rsidRPr="00102BD1">
              <w:rPr>
                <w:rFonts w:cs="Arial"/>
                <w:sz w:val="24"/>
              </w:rPr>
              <w:t>Relação de acessórios</w:t>
            </w:r>
            <w:r w:rsidR="00620DA2" w:rsidRPr="00102BD1">
              <w:rPr>
                <w:rFonts w:cs="Arial"/>
                <w:sz w:val="24"/>
              </w:rPr>
              <w:t xml:space="preserve"> disponibilizados aos colaboradores que receberão telefone</w:t>
            </w:r>
          </w:p>
        </w:tc>
      </w:tr>
      <w:tr w:rsidR="00453FB5" w:rsidRPr="00102BD1" w14:paraId="6F28828F" w14:textId="77777777" w:rsidTr="00E65116">
        <w:trPr>
          <w:trHeight w:val="531"/>
          <w:jc w:val="center"/>
        </w:trPr>
        <w:tc>
          <w:tcPr>
            <w:tcW w:w="10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12D02" w14:textId="77777777" w:rsidR="00453FB5" w:rsidRPr="00295C1A" w:rsidRDefault="00453FB5" w:rsidP="00BB06EA">
            <w:pPr>
              <w:snapToGrid w:val="0"/>
              <w:ind w:right="-27"/>
              <w:rPr>
                <w:rFonts w:cs="Arial"/>
                <w:bCs/>
                <w:sz w:val="60"/>
                <w:szCs w:val="60"/>
              </w:rPr>
            </w:pPr>
          </w:p>
        </w:tc>
      </w:tr>
      <w:tr w:rsidR="00840FD6" w:rsidRPr="00102BD1" w14:paraId="3FFE4E80" w14:textId="77777777" w:rsidTr="00E65116">
        <w:trPr>
          <w:trHeight w:val="401"/>
          <w:tblHeader/>
          <w:jc w:val="center"/>
        </w:trPr>
        <w:tc>
          <w:tcPr>
            <w:tcW w:w="10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D3E2"/>
            <w:vAlign w:val="center"/>
          </w:tcPr>
          <w:p w14:paraId="0025AA2E" w14:textId="77777777" w:rsidR="00840FD6" w:rsidRPr="00102BD1" w:rsidRDefault="00840FD6" w:rsidP="000D35E3">
            <w:pPr>
              <w:pStyle w:val="CabealhodeTabela"/>
              <w:snapToGrid w:val="0"/>
              <w:ind w:left="-57" w:right="-28"/>
              <w:jc w:val="both"/>
              <w:rPr>
                <w:rFonts w:cs="Arial"/>
                <w:sz w:val="24"/>
              </w:rPr>
            </w:pPr>
            <w:r w:rsidRPr="00102BD1">
              <w:rPr>
                <w:rFonts w:cs="Arial"/>
                <w:sz w:val="24"/>
              </w:rPr>
              <w:t>Relação de acessórios disponibilizados aos colab</w:t>
            </w:r>
            <w:r w:rsidR="00BA2E9D">
              <w:rPr>
                <w:rFonts w:cs="Arial"/>
                <w:sz w:val="24"/>
              </w:rPr>
              <w:t>oradores que receberão notebook</w:t>
            </w:r>
          </w:p>
        </w:tc>
      </w:tr>
      <w:tr w:rsidR="00840FD6" w:rsidRPr="00102BD1" w14:paraId="64065401" w14:textId="77777777" w:rsidTr="00E65116">
        <w:trPr>
          <w:trHeight w:val="531"/>
          <w:jc w:val="center"/>
        </w:trPr>
        <w:tc>
          <w:tcPr>
            <w:tcW w:w="10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6494A" w14:textId="77777777" w:rsidR="00840FD6" w:rsidRPr="00295C1A" w:rsidRDefault="00840FD6" w:rsidP="00840FD6">
            <w:pPr>
              <w:snapToGrid w:val="0"/>
              <w:ind w:right="-27"/>
              <w:rPr>
                <w:rFonts w:cs="Arial"/>
                <w:bCs/>
                <w:sz w:val="60"/>
                <w:szCs w:val="60"/>
              </w:rPr>
            </w:pPr>
          </w:p>
        </w:tc>
      </w:tr>
    </w:tbl>
    <w:p w14:paraId="61D18613" w14:textId="77777777" w:rsidR="00840FD6" w:rsidRPr="00102BD1" w:rsidRDefault="00840FD6" w:rsidP="00C304C6">
      <w:pPr>
        <w:pStyle w:val="Corpodetexto"/>
        <w:spacing w:line="240" w:lineRule="auto"/>
        <w:rPr>
          <w:rFonts w:cs="Arial"/>
          <w:sz w:val="24"/>
          <w:szCs w:val="24"/>
        </w:rPr>
      </w:pPr>
    </w:p>
    <w:p w14:paraId="3E116D54" w14:textId="77777777" w:rsidR="0042199D" w:rsidRDefault="0042199D" w:rsidP="00F77A13">
      <w:pPr>
        <w:pStyle w:val="Corpodetexto"/>
        <w:spacing w:line="240" w:lineRule="auto"/>
        <w:rPr>
          <w:rFonts w:cs="Arial"/>
          <w:sz w:val="24"/>
          <w:szCs w:val="24"/>
        </w:rPr>
      </w:pPr>
      <w:r w:rsidRPr="00102BD1">
        <w:rPr>
          <w:rFonts w:cs="Arial"/>
          <w:sz w:val="24"/>
          <w:szCs w:val="24"/>
        </w:rPr>
        <w:t xml:space="preserve">Declaro </w:t>
      </w:r>
      <w:r w:rsidR="00620DA2" w:rsidRPr="00102BD1">
        <w:rPr>
          <w:rFonts w:cs="Arial"/>
          <w:sz w:val="24"/>
          <w:szCs w:val="24"/>
        </w:rPr>
        <w:t>conhecer minhas responsabilidades quanto ao uso de</w:t>
      </w:r>
      <w:r w:rsidR="00470E74" w:rsidRPr="00102BD1">
        <w:rPr>
          <w:rFonts w:cs="Arial"/>
          <w:sz w:val="24"/>
          <w:szCs w:val="24"/>
        </w:rPr>
        <w:t xml:space="preserve"> notebook e</w:t>
      </w:r>
      <w:r w:rsidR="00620DA2" w:rsidRPr="00102BD1">
        <w:rPr>
          <w:rFonts w:cs="Arial"/>
          <w:sz w:val="24"/>
          <w:szCs w:val="24"/>
        </w:rPr>
        <w:t xml:space="preserve"> telefone </w:t>
      </w:r>
      <w:r w:rsidR="00815B57" w:rsidRPr="00102BD1">
        <w:rPr>
          <w:rFonts w:cs="Arial"/>
          <w:sz w:val="24"/>
          <w:szCs w:val="24"/>
        </w:rPr>
        <w:t>corporativo disponibilizado</w:t>
      </w:r>
      <w:r w:rsidR="00470E74" w:rsidRPr="00102BD1">
        <w:rPr>
          <w:rFonts w:cs="Arial"/>
          <w:sz w:val="24"/>
          <w:szCs w:val="24"/>
        </w:rPr>
        <w:t>, sendo ele fixo ou móvel.</w:t>
      </w:r>
    </w:p>
    <w:p w14:paraId="3D9C14F8" w14:textId="77777777" w:rsidR="00102BD1" w:rsidRPr="00102BD1" w:rsidRDefault="00102BD1" w:rsidP="00F77A13">
      <w:pPr>
        <w:pStyle w:val="Corpodetexto"/>
        <w:spacing w:line="240" w:lineRule="auto"/>
        <w:rPr>
          <w:rFonts w:cs="Arial"/>
          <w:sz w:val="24"/>
          <w:szCs w:val="24"/>
        </w:rPr>
      </w:pPr>
    </w:p>
    <w:p w14:paraId="27DD45B0" w14:textId="77777777" w:rsidR="0042199D" w:rsidRDefault="0042199D" w:rsidP="00F77A13">
      <w:pPr>
        <w:pStyle w:val="Corpodetexto"/>
        <w:spacing w:line="240" w:lineRule="auto"/>
        <w:rPr>
          <w:rFonts w:cs="Arial"/>
          <w:sz w:val="24"/>
          <w:szCs w:val="24"/>
        </w:rPr>
      </w:pPr>
      <w:r w:rsidRPr="00102BD1">
        <w:rPr>
          <w:rFonts w:cs="Arial"/>
          <w:sz w:val="24"/>
          <w:szCs w:val="24"/>
        </w:rPr>
        <w:t>Declaro ainda estar ciente que:</w:t>
      </w:r>
    </w:p>
    <w:p w14:paraId="6EC73160" w14:textId="77777777" w:rsidR="00102BD1" w:rsidRPr="00102BD1" w:rsidRDefault="00102BD1" w:rsidP="00F77A13">
      <w:pPr>
        <w:pStyle w:val="Corpodetexto"/>
        <w:spacing w:line="240" w:lineRule="auto"/>
        <w:rPr>
          <w:rFonts w:cs="Arial"/>
          <w:sz w:val="24"/>
          <w:szCs w:val="24"/>
        </w:rPr>
      </w:pPr>
    </w:p>
    <w:p w14:paraId="6ABE11CE" w14:textId="494B82BB" w:rsidR="00BA2E9D" w:rsidRPr="00BA2E9D" w:rsidRDefault="000D35E3" w:rsidP="00F77A13">
      <w:pPr>
        <w:pStyle w:val="Corpodetexto"/>
        <w:numPr>
          <w:ilvl w:val="0"/>
          <w:numId w:val="35"/>
        </w:numPr>
        <w:spacing w:line="240" w:lineRule="auto"/>
        <w:ind w:left="284"/>
        <w:rPr>
          <w:rFonts w:cs="Arial"/>
          <w:sz w:val="24"/>
        </w:rPr>
      </w:pPr>
      <w:r>
        <w:rPr>
          <w:rFonts w:cs="Arial"/>
          <w:sz w:val="24"/>
          <w:szCs w:val="24"/>
        </w:rPr>
        <w:t>Prestarei</w:t>
      </w:r>
      <w:r w:rsidR="0042199D" w:rsidRPr="00BA2E9D">
        <w:rPr>
          <w:rFonts w:cs="Arial"/>
          <w:sz w:val="24"/>
          <w:szCs w:val="24"/>
        </w:rPr>
        <w:t xml:space="preserve"> contas regularmente </w:t>
      </w:r>
      <w:r>
        <w:rPr>
          <w:rFonts w:cs="Arial"/>
          <w:sz w:val="24"/>
          <w:szCs w:val="24"/>
        </w:rPr>
        <w:t xml:space="preserve">sobre </w:t>
      </w:r>
      <w:r w:rsidR="00470E74" w:rsidRPr="00BA2E9D">
        <w:rPr>
          <w:rFonts w:cs="Arial"/>
          <w:sz w:val="24"/>
          <w:szCs w:val="24"/>
        </w:rPr>
        <w:t>os</w:t>
      </w:r>
      <w:r w:rsidR="0042199D" w:rsidRPr="00BA2E9D">
        <w:rPr>
          <w:rFonts w:cs="Arial"/>
          <w:sz w:val="24"/>
          <w:szCs w:val="24"/>
        </w:rPr>
        <w:t xml:space="preserve"> aparelho</w:t>
      </w:r>
      <w:r w:rsidR="00470E74" w:rsidRPr="00BA2E9D">
        <w:rPr>
          <w:rFonts w:cs="Arial"/>
          <w:sz w:val="24"/>
          <w:szCs w:val="24"/>
        </w:rPr>
        <w:t>s recebidos</w:t>
      </w:r>
      <w:r w:rsidR="0042199D" w:rsidRPr="00BA2E9D">
        <w:rPr>
          <w:rFonts w:cs="Arial"/>
          <w:sz w:val="24"/>
          <w:szCs w:val="24"/>
        </w:rPr>
        <w:t xml:space="preserve">, </w:t>
      </w:r>
      <w:r>
        <w:rPr>
          <w:rFonts w:cs="Arial"/>
          <w:sz w:val="24"/>
          <w:szCs w:val="24"/>
        </w:rPr>
        <w:t xml:space="preserve">bem como </w:t>
      </w:r>
      <w:r w:rsidR="0042199D" w:rsidRPr="00BA2E9D">
        <w:rPr>
          <w:rFonts w:cs="Arial"/>
          <w:sz w:val="24"/>
          <w:szCs w:val="24"/>
        </w:rPr>
        <w:t xml:space="preserve">sua utilização e conservação, assim como </w:t>
      </w:r>
      <w:r w:rsidR="00815B57" w:rsidRPr="00BA2E9D">
        <w:rPr>
          <w:rFonts w:cs="Arial"/>
          <w:sz w:val="24"/>
          <w:szCs w:val="24"/>
        </w:rPr>
        <w:t>seus acessórios</w:t>
      </w:r>
      <w:r w:rsidR="00BA2E9D" w:rsidRPr="00BA2E9D">
        <w:rPr>
          <w:rFonts w:cs="Arial"/>
          <w:sz w:val="24"/>
          <w:szCs w:val="24"/>
        </w:rPr>
        <w:t>.</w:t>
      </w:r>
    </w:p>
    <w:p w14:paraId="18BDF543" w14:textId="77777777" w:rsidR="00BA2E9D" w:rsidRPr="00BA2E9D" w:rsidRDefault="00BA2E9D" w:rsidP="00F77A13">
      <w:pPr>
        <w:pStyle w:val="Corpodetexto"/>
        <w:spacing w:line="240" w:lineRule="auto"/>
        <w:ind w:left="284"/>
        <w:rPr>
          <w:rFonts w:cs="Arial"/>
          <w:sz w:val="24"/>
        </w:rPr>
      </w:pPr>
    </w:p>
    <w:p w14:paraId="4A76D49F" w14:textId="17F9469C" w:rsidR="00BA2E9D" w:rsidRPr="00BA2E9D" w:rsidRDefault="000D35E3" w:rsidP="00F77A13">
      <w:pPr>
        <w:pStyle w:val="Corpodetexto"/>
        <w:numPr>
          <w:ilvl w:val="0"/>
          <w:numId w:val="35"/>
        </w:numPr>
        <w:spacing w:line="240" w:lineRule="auto"/>
        <w:ind w:left="284"/>
        <w:rPr>
          <w:rFonts w:cs="Arial"/>
          <w:sz w:val="24"/>
        </w:rPr>
      </w:pPr>
      <w:r>
        <w:rPr>
          <w:rFonts w:cs="Arial"/>
          <w:sz w:val="24"/>
        </w:rPr>
        <w:t>Cuidarei d</w:t>
      </w:r>
      <w:r w:rsidR="0042199D" w:rsidRPr="00BA2E9D">
        <w:rPr>
          <w:rFonts w:cs="Arial"/>
          <w:sz w:val="24"/>
        </w:rPr>
        <w:t xml:space="preserve">a integridade do </w:t>
      </w:r>
      <w:r>
        <w:rPr>
          <w:rFonts w:cs="Arial"/>
          <w:sz w:val="24"/>
        </w:rPr>
        <w:t xml:space="preserve">bem </w:t>
      </w:r>
      <w:r w:rsidR="00815B57" w:rsidRPr="00BA2E9D">
        <w:rPr>
          <w:rFonts w:cs="Arial"/>
          <w:sz w:val="24"/>
        </w:rPr>
        <w:t xml:space="preserve">a mim </w:t>
      </w:r>
      <w:r w:rsidR="0042199D" w:rsidRPr="00BA2E9D">
        <w:rPr>
          <w:rFonts w:cs="Arial"/>
          <w:sz w:val="24"/>
        </w:rPr>
        <w:t>confiados estritamente como instrum</w:t>
      </w:r>
      <w:r w:rsidR="00470E74" w:rsidRPr="00BA2E9D">
        <w:rPr>
          <w:rFonts w:cs="Arial"/>
          <w:sz w:val="24"/>
        </w:rPr>
        <w:t>entos de trabalho, obrigando-me</w:t>
      </w:r>
      <w:r w:rsidR="0042199D" w:rsidRPr="00BA2E9D">
        <w:rPr>
          <w:rFonts w:cs="Arial"/>
          <w:sz w:val="24"/>
        </w:rPr>
        <w:t xml:space="preserve"> desde já e a qualquer tempo, mediante solicitação da </w:t>
      </w:r>
      <w:r w:rsidR="00C27945" w:rsidRPr="00BA2E9D">
        <w:rPr>
          <w:rFonts w:cs="Arial"/>
          <w:sz w:val="24"/>
          <w:highlight w:val="yellow"/>
        </w:rPr>
        <w:t>M.K</w:t>
      </w:r>
      <w:r w:rsidR="00815B57" w:rsidRPr="00BA2E9D">
        <w:rPr>
          <w:rFonts w:cs="Arial"/>
          <w:sz w:val="24"/>
          <w:highlight w:val="yellow"/>
        </w:rPr>
        <w:t>.</w:t>
      </w:r>
      <w:r w:rsidR="00C27945" w:rsidRPr="00BA2E9D">
        <w:rPr>
          <w:rFonts w:cs="Arial"/>
          <w:sz w:val="24"/>
          <w:highlight w:val="yellow"/>
        </w:rPr>
        <w:t xml:space="preserve"> ELETRODOM</w:t>
      </w:r>
      <w:r w:rsidR="00815B57" w:rsidRPr="00BA2E9D">
        <w:rPr>
          <w:rFonts w:cs="Arial"/>
          <w:sz w:val="24"/>
          <w:highlight w:val="yellow"/>
        </w:rPr>
        <w:t>É</w:t>
      </w:r>
      <w:r w:rsidR="00C27945" w:rsidRPr="00BA2E9D">
        <w:rPr>
          <w:rFonts w:cs="Arial"/>
          <w:sz w:val="24"/>
          <w:highlight w:val="yellow"/>
        </w:rPr>
        <w:t>STICOS MONDIAL LTDA</w:t>
      </w:r>
      <w:r w:rsidR="0042199D" w:rsidRPr="00BA2E9D">
        <w:rPr>
          <w:rFonts w:cs="Arial"/>
          <w:sz w:val="24"/>
        </w:rPr>
        <w:t xml:space="preserve">, restituir temporária ou definitivamente o aparelho e os acessórios descritos, ou por ocasião de meu desligamento da </w:t>
      </w:r>
      <w:r>
        <w:rPr>
          <w:rFonts w:cs="Arial"/>
          <w:sz w:val="24"/>
        </w:rPr>
        <w:t>e</w:t>
      </w:r>
      <w:r w:rsidR="0042199D" w:rsidRPr="00BA2E9D">
        <w:rPr>
          <w:rFonts w:cs="Arial"/>
          <w:sz w:val="24"/>
        </w:rPr>
        <w:t>mpresa, independentemente do motivo.</w:t>
      </w:r>
    </w:p>
    <w:p w14:paraId="4BC7A3F7" w14:textId="77777777" w:rsidR="00BA2E9D" w:rsidRDefault="00BA2E9D" w:rsidP="00F77A13">
      <w:pPr>
        <w:pStyle w:val="PargrafodaLista"/>
        <w:jc w:val="both"/>
        <w:rPr>
          <w:rFonts w:cs="Arial"/>
          <w:sz w:val="24"/>
        </w:rPr>
      </w:pPr>
    </w:p>
    <w:p w14:paraId="44EA0A28" w14:textId="77777777" w:rsidR="00BA2E9D" w:rsidRPr="000D35E3" w:rsidRDefault="0042199D" w:rsidP="00F77A13">
      <w:pPr>
        <w:numPr>
          <w:ilvl w:val="0"/>
          <w:numId w:val="35"/>
        </w:numPr>
        <w:ind w:left="284"/>
        <w:jc w:val="both"/>
        <w:rPr>
          <w:rFonts w:cs="Arial"/>
          <w:sz w:val="24"/>
          <w:highlight w:val="yellow"/>
        </w:rPr>
      </w:pPr>
      <w:r w:rsidRPr="000D35E3">
        <w:rPr>
          <w:rFonts w:cs="Arial"/>
          <w:sz w:val="24"/>
          <w:highlight w:val="yellow"/>
        </w:rPr>
        <w:t>Deverei arcar com os custos de danos causados ao aparelho e/ou acessórios, na forma do artigo 462 da CLT, inclusive nos casos de perda resultante de negligência, se assim for estabelecido pela Empresa.</w:t>
      </w:r>
    </w:p>
    <w:p w14:paraId="619468AF" w14:textId="77777777" w:rsidR="00BA2E9D" w:rsidRDefault="00BA2E9D" w:rsidP="00F77A13">
      <w:pPr>
        <w:pStyle w:val="PargrafodaLista"/>
        <w:jc w:val="both"/>
        <w:rPr>
          <w:rFonts w:cs="Arial"/>
          <w:sz w:val="24"/>
        </w:rPr>
      </w:pPr>
    </w:p>
    <w:p w14:paraId="1580FEB5" w14:textId="3C076C06" w:rsidR="00BA2E9D" w:rsidRDefault="0042199D" w:rsidP="00F77A13">
      <w:pPr>
        <w:numPr>
          <w:ilvl w:val="0"/>
          <w:numId w:val="35"/>
        </w:numPr>
        <w:ind w:left="284"/>
        <w:jc w:val="both"/>
        <w:rPr>
          <w:rFonts w:cs="Arial"/>
          <w:sz w:val="24"/>
        </w:rPr>
      </w:pPr>
      <w:r w:rsidRPr="00BA2E9D">
        <w:rPr>
          <w:rFonts w:cs="Arial"/>
          <w:sz w:val="24"/>
        </w:rPr>
        <w:t xml:space="preserve">Deverei comunicar imediatamente à </w:t>
      </w:r>
      <w:r w:rsidR="000D35E3">
        <w:rPr>
          <w:rFonts w:cs="Arial"/>
          <w:sz w:val="24"/>
        </w:rPr>
        <w:t>e</w:t>
      </w:r>
      <w:r w:rsidRPr="00BA2E9D">
        <w:rPr>
          <w:rFonts w:cs="Arial"/>
          <w:sz w:val="24"/>
        </w:rPr>
        <w:t xml:space="preserve">mpresa a perda, extravio, dano, furto ou roubo dos bens que </w:t>
      </w:r>
      <w:r w:rsidR="000D35E3">
        <w:rPr>
          <w:rFonts w:cs="Arial"/>
          <w:sz w:val="24"/>
        </w:rPr>
        <w:t xml:space="preserve">a mim </w:t>
      </w:r>
      <w:r w:rsidRPr="00BA2E9D">
        <w:rPr>
          <w:rFonts w:cs="Arial"/>
          <w:sz w:val="24"/>
        </w:rPr>
        <w:t xml:space="preserve">confiados, devidamente </w:t>
      </w:r>
      <w:r w:rsidRPr="000D35E3">
        <w:rPr>
          <w:rFonts w:cs="Arial"/>
          <w:b/>
          <w:sz w:val="24"/>
        </w:rPr>
        <w:t>documentados</w:t>
      </w:r>
      <w:r w:rsidRPr="00BA2E9D">
        <w:rPr>
          <w:rFonts w:cs="Arial"/>
          <w:sz w:val="24"/>
        </w:rPr>
        <w:t xml:space="preserve"> em </w:t>
      </w:r>
      <w:r w:rsidRPr="000D35E3">
        <w:rPr>
          <w:rFonts w:cs="Arial"/>
          <w:b/>
          <w:sz w:val="24"/>
        </w:rPr>
        <w:t>Boletim de Ocorrência</w:t>
      </w:r>
      <w:r w:rsidRPr="00BA2E9D">
        <w:rPr>
          <w:rFonts w:cs="Arial"/>
          <w:sz w:val="24"/>
        </w:rPr>
        <w:t>.</w:t>
      </w:r>
    </w:p>
    <w:p w14:paraId="10B82645" w14:textId="77777777" w:rsidR="00BA2E9D" w:rsidRDefault="00BA2E9D" w:rsidP="00F77A13">
      <w:pPr>
        <w:pStyle w:val="PargrafodaLista"/>
        <w:jc w:val="both"/>
        <w:rPr>
          <w:rFonts w:cs="Arial"/>
          <w:sz w:val="24"/>
        </w:rPr>
      </w:pPr>
    </w:p>
    <w:p w14:paraId="03A0E79B" w14:textId="1AB155CA" w:rsidR="00BA2E9D" w:rsidRDefault="0042199D" w:rsidP="00F77A13">
      <w:pPr>
        <w:numPr>
          <w:ilvl w:val="0"/>
          <w:numId w:val="35"/>
        </w:numPr>
        <w:ind w:left="284"/>
        <w:jc w:val="both"/>
        <w:rPr>
          <w:rFonts w:cs="Arial"/>
          <w:sz w:val="24"/>
        </w:rPr>
      </w:pPr>
      <w:r w:rsidRPr="00BA2E9D">
        <w:rPr>
          <w:rFonts w:cs="Arial"/>
          <w:sz w:val="24"/>
        </w:rPr>
        <w:t>É vedado o uso do</w:t>
      </w:r>
      <w:r w:rsidR="00470E74" w:rsidRPr="00BA2E9D">
        <w:rPr>
          <w:rFonts w:cs="Arial"/>
          <w:sz w:val="24"/>
        </w:rPr>
        <w:t>s</w:t>
      </w:r>
      <w:r w:rsidRPr="00BA2E9D">
        <w:rPr>
          <w:rFonts w:cs="Arial"/>
          <w:sz w:val="24"/>
        </w:rPr>
        <w:t xml:space="preserve"> aparelho</w:t>
      </w:r>
      <w:r w:rsidR="00470E74" w:rsidRPr="00BA2E9D">
        <w:rPr>
          <w:rFonts w:cs="Arial"/>
          <w:sz w:val="24"/>
        </w:rPr>
        <w:t>s</w:t>
      </w:r>
      <w:r w:rsidRPr="00BA2E9D">
        <w:rPr>
          <w:rFonts w:cs="Arial"/>
          <w:sz w:val="24"/>
        </w:rPr>
        <w:t xml:space="preserve"> para fins particulares e, se eventualmente isto ocorrer, deverei arcar com a despesa </w:t>
      </w:r>
      <w:r w:rsidR="00470E74" w:rsidRPr="00BA2E9D">
        <w:rPr>
          <w:rFonts w:cs="Arial"/>
          <w:sz w:val="24"/>
        </w:rPr>
        <w:t>excedente</w:t>
      </w:r>
      <w:r w:rsidR="00C27945" w:rsidRPr="00BA2E9D">
        <w:rPr>
          <w:rFonts w:cs="Arial"/>
          <w:sz w:val="24"/>
        </w:rPr>
        <w:t xml:space="preserve">, autorizando desde já o desconto no </w:t>
      </w:r>
      <w:r w:rsidR="001504C6">
        <w:rPr>
          <w:rFonts w:cs="Arial"/>
          <w:sz w:val="24"/>
        </w:rPr>
        <w:t>holerite</w:t>
      </w:r>
      <w:r w:rsidR="00470E74" w:rsidRPr="00BA2E9D">
        <w:rPr>
          <w:rFonts w:cs="Arial"/>
          <w:sz w:val="24"/>
        </w:rPr>
        <w:t>.</w:t>
      </w:r>
    </w:p>
    <w:p w14:paraId="4EE1E42C" w14:textId="77777777" w:rsidR="00BA2E9D" w:rsidRDefault="00BA2E9D" w:rsidP="00F77A13">
      <w:pPr>
        <w:pStyle w:val="PargrafodaLista"/>
        <w:jc w:val="both"/>
        <w:rPr>
          <w:rFonts w:cs="Arial"/>
          <w:sz w:val="24"/>
        </w:rPr>
      </w:pPr>
    </w:p>
    <w:p w14:paraId="4AFB5509" w14:textId="2142BAEC" w:rsidR="0042199D" w:rsidRPr="001504C6" w:rsidRDefault="001504C6" w:rsidP="00F77A13">
      <w:pPr>
        <w:numPr>
          <w:ilvl w:val="0"/>
          <w:numId w:val="35"/>
        </w:numPr>
        <w:ind w:left="284"/>
        <w:jc w:val="both"/>
        <w:rPr>
          <w:rFonts w:cs="Arial"/>
          <w:sz w:val="24"/>
          <w:highlight w:val="yellow"/>
        </w:rPr>
      </w:pPr>
      <w:r w:rsidRPr="001504C6">
        <w:rPr>
          <w:rFonts w:cs="Arial"/>
          <w:sz w:val="24"/>
          <w:highlight w:val="yellow"/>
        </w:rPr>
        <w:t xml:space="preserve">O </w:t>
      </w:r>
      <w:r w:rsidR="0042199D" w:rsidRPr="001504C6">
        <w:rPr>
          <w:rFonts w:cs="Arial"/>
          <w:sz w:val="24"/>
          <w:highlight w:val="yellow"/>
        </w:rPr>
        <w:t>uso do</w:t>
      </w:r>
      <w:r w:rsidR="00470E74" w:rsidRPr="001504C6">
        <w:rPr>
          <w:rFonts w:cs="Arial"/>
          <w:sz w:val="24"/>
          <w:highlight w:val="yellow"/>
        </w:rPr>
        <w:t>s</w:t>
      </w:r>
      <w:r w:rsidR="0042199D" w:rsidRPr="001504C6">
        <w:rPr>
          <w:rFonts w:cs="Arial"/>
          <w:sz w:val="24"/>
          <w:highlight w:val="yellow"/>
        </w:rPr>
        <w:t xml:space="preserve"> aparelho</w:t>
      </w:r>
      <w:r w:rsidR="00470E74" w:rsidRPr="001504C6">
        <w:rPr>
          <w:rFonts w:cs="Arial"/>
          <w:sz w:val="24"/>
          <w:highlight w:val="yellow"/>
        </w:rPr>
        <w:t>s</w:t>
      </w:r>
      <w:r w:rsidR="0042199D" w:rsidRPr="001504C6">
        <w:rPr>
          <w:rFonts w:cs="Arial"/>
          <w:sz w:val="24"/>
          <w:highlight w:val="yellow"/>
        </w:rPr>
        <w:t xml:space="preserve"> e da respectiva linha telefônica não implica qualquer restrição à minha liberdade de locomoção, bem como não se configura como utilidade salarial.</w:t>
      </w:r>
    </w:p>
    <w:p w14:paraId="26FA0713" w14:textId="77777777" w:rsidR="0042199D" w:rsidRDefault="0042199D" w:rsidP="00F77A13">
      <w:pPr>
        <w:widowControl w:val="0"/>
        <w:tabs>
          <w:tab w:val="left" w:pos="60"/>
        </w:tabs>
        <w:autoSpaceDE w:val="0"/>
        <w:autoSpaceDN w:val="0"/>
        <w:adjustRightInd w:val="0"/>
        <w:jc w:val="both"/>
        <w:rPr>
          <w:rFonts w:cs="Arial"/>
          <w:sz w:val="24"/>
        </w:rPr>
      </w:pPr>
    </w:p>
    <w:p w14:paraId="40C39B5A" w14:textId="337712E6" w:rsidR="00EF50C4" w:rsidRPr="001504C6" w:rsidRDefault="00412E72" w:rsidP="00F77A13">
      <w:pPr>
        <w:pStyle w:val="Corpodetexto2"/>
        <w:jc w:val="both"/>
        <w:rPr>
          <w:rFonts w:cs="Arial"/>
          <w:b w:val="0"/>
          <w:color w:val="auto"/>
          <w:sz w:val="24"/>
        </w:rPr>
      </w:pPr>
      <w:bookmarkStart w:id="0" w:name="_GoBack"/>
      <w:bookmarkEnd w:id="0"/>
      <w:r w:rsidRPr="001504C6">
        <w:rPr>
          <w:rFonts w:cs="Arial"/>
          <w:color w:val="auto"/>
          <w:sz w:val="24"/>
        </w:rPr>
        <w:lastRenderedPageBreak/>
        <w:t xml:space="preserve">Declaro estar ciente que os telefones, fixo ou móvel, </w:t>
      </w:r>
      <w:r w:rsidR="00470E74" w:rsidRPr="001504C6">
        <w:rPr>
          <w:rFonts w:cs="Arial"/>
          <w:color w:val="auto"/>
          <w:sz w:val="24"/>
        </w:rPr>
        <w:t xml:space="preserve">e notebook </w:t>
      </w:r>
      <w:r w:rsidR="001504C6">
        <w:rPr>
          <w:rFonts w:cs="Arial"/>
          <w:color w:val="auto"/>
          <w:sz w:val="24"/>
        </w:rPr>
        <w:t xml:space="preserve">são </w:t>
      </w:r>
      <w:r w:rsidR="00C27945" w:rsidRPr="001504C6">
        <w:rPr>
          <w:rFonts w:cs="Arial"/>
          <w:color w:val="auto"/>
          <w:sz w:val="24"/>
        </w:rPr>
        <w:t>propriedade da empresa disponibilizados</w:t>
      </w:r>
      <w:r w:rsidRPr="001504C6">
        <w:rPr>
          <w:rFonts w:cs="Arial"/>
          <w:color w:val="auto"/>
          <w:sz w:val="24"/>
        </w:rPr>
        <w:t xml:space="preserve"> </w:t>
      </w:r>
      <w:r w:rsidR="00FC15A4" w:rsidRPr="001504C6">
        <w:rPr>
          <w:rFonts w:cs="Arial"/>
          <w:color w:val="auto"/>
          <w:sz w:val="24"/>
        </w:rPr>
        <w:t>a</w:t>
      </w:r>
      <w:r w:rsidRPr="001504C6">
        <w:rPr>
          <w:rFonts w:cs="Arial"/>
          <w:color w:val="auto"/>
          <w:sz w:val="24"/>
        </w:rPr>
        <w:t xml:space="preserve"> </w:t>
      </w:r>
      <w:r w:rsidRPr="001504C6">
        <w:rPr>
          <w:rFonts w:cs="Arial"/>
          <w:color w:val="auto"/>
          <w:sz w:val="24"/>
          <w:szCs w:val="60"/>
        </w:rPr>
        <w:t>mim</w:t>
      </w:r>
      <w:r w:rsidRPr="001504C6">
        <w:rPr>
          <w:rFonts w:cs="Arial"/>
          <w:color w:val="auto"/>
          <w:sz w:val="24"/>
        </w:rPr>
        <w:t xml:space="preserve"> são para uso estritamente profissional. </w:t>
      </w:r>
      <w:r w:rsidR="001504C6">
        <w:rPr>
          <w:rFonts w:cs="Arial"/>
          <w:color w:val="auto"/>
          <w:sz w:val="24"/>
        </w:rPr>
        <w:t xml:space="preserve">Caso exista </w:t>
      </w:r>
      <w:r w:rsidRPr="001504C6">
        <w:rPr>
          <w:rFonts w:cs="Arial"/>
          <w:color w:val="auto"/>
          <w:sz w:val="24"/>
        </w:rPr>
        <w:t xml:space="preserve">a necessidade de uso particular, </w:t>
      </w:r>
      <w:r w:rsidR="00EF50C4" w:rsidRPr="001504C6">
        <w:rPr>
          <w:rFonts w:cs="Arial"/>
          <w:b w:val="0"/>
          <w:color w:val="auto"/>
          <w:sz w:val="24"/>
        </w:rPr>
        <w:t>a</w:t>
      </w:r>
      <w:r w:rsidR="00EF50C4" w:rsidRPr="001504C6">
        <w:rPr>
          <w:rFonts w:cs="Arial"/>
          <w:color w:val="auto"/>
          <w:sz w:val="24"/>
        </w:rPr>
        <w:t xml:space="preserve"> </w:t>
      </w:r>
      <w:r w:rsidR="00EF50C4" w:rsidRPr="001504C6">
        <w:rPr>
          <w:rFonts w:cs="Arial"/>
          <w:b w:val="0"/>
          <w:color w:val="auto"/>
          <w:sz w:val="24"/>
        </w:rPr>
        <w:t xml:space="preserve">não devolução dos bens, mau uso ou </w:t>
      </w:r>
      <w:r w:rsidR="001504C6">
        <w:rPr>
          <w:rFonts w:cs="Arial"/>
          <w:b w:val="0"/>
          <w:color w:val="auto"/>
          <w:sz w:val="24"/>
        </w:rPr>
        <w:t xml:space="preserve">não cumprimento </w:t>
      </w:r>
      <w:r w:rsidR="00EF50C4" w:rsidRPr="001504C6">
        <w:rPr>
          <w:rFonts w:cs="Arial"/>
          <w:b w:val="0"/>
          <w:color w:val="auto"/>
          <w:sz w:val="24"/>
        </w:rPr>
        <w:t>d</w:t>
      </w:r>
      <w:r w:rsidR="001504C6">
        <w:rPr>
          <w:rFonts w:cs="Arial"/>
          <w:b w:val="0"/>
          <w:color w:val="auto"/>
          <w:sz w:val="24"/>
        </w:rPr>
        <w:t>as</w:t>
      </w:r>
      <w:r w:rsidR="00EF50C4" w:rsidRPr="001504C6">
        <w:rPr>
          <w:rFonts w:cs="Arial"/>
          <w:b w:val="0"/>
          <w:color w:val="auto"/>
          <w:sz w:val="24"/>
        </w:rPr>
        <w:t xml:space="preserve"> recomendações</w:t>
      </w:r>
      <w:r w:rsidR="00880539" w:rsidRPr="001504C6">
        <w:rPr>
          <w:rFonts w:cs="Arial"/>
          <w:b w:val="0"/>
          <w:color w:val="auto"/>
          <w:sz w:val="24"/>
        </w:rPr>
        <w:t>,</w:t>
      </w:r>
      <w:r w:rsidR="00EF50C4" w:rsidRPr="001504C6">
        <w:rPr>
          <w:rFonts w:cs="Arial"/>
          <w:b w:val="0"/>
          <w:color w:val="auto"/>
          <w:sz w:val="24"/>
        </w:rPr>
        <w:t xml:space="preserve"> </w:t>
      </w:r>
      <w:r w:rsidRPr="001504C6">
        <w:rPr>
          <w:rFonts w:cs="Arial"/>
          <w:color w:val="auto"/>
          <w:sz w:val="24"/>
        </w:rPr>
        <w:t>os valores poderão ser descontados em minha folha de pagamento</w:t>
      </w:r>
      <w:r w:rsidR="00470E74" w:rsidRPr="001504C6">
        <w:rPr>
          <w:rFonts w:cs="Arial"/>
          <w:b w:val="0"/>
          <w:color w:val="auto"/>
          <w:sz w:val="24"/>
        </w:rPr>
        <w:t xml:space="preserve"> nos valores pelos quais foram comprados.</w:t>
      </w:r>
    </w:p>
    <w:p w14:paraId="2B2BA935" w14:textId="77777777" w:rsidR="00BA2E9D" w:rsidRDefault="00BA2E9D" w:rsidP="00C304C6">
      <w:pPr>
        <w:pStyle w:val="Corpodetexto2"/>
        <w:jc w:val="both"/>
        <w:rPr>
          <w:rFonts w:cs="Arial"/>
          <w:b w:val="0"/>
          <w:color w:val="auto"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7"/>
        <w:gridCol w:w="5376"/>
      </w:tblGrid>
      <w:tr w:rsidR="00BA2E9D" w:rsidRPr="00F3497F" w14:paraId="44E0D936" w14:textId="77777777" w:rsidTr="00F221E0">
        <w:tc>
          <w:tcPr>
            <w:tcW w:w="5456" w:type="dxa"/>
            <w:shd w:val="clear" w:color="auto" w:fill="AED3E2"/>
            <w:vAlign w:val="center"/>
          </w:tcPr>
          <w:p w14:paraId="4507241B" w14:textId="77777777" w:rsidR="00BA2E9D" w:rsidRPr="00F3497F" w:rsidRDefault="00BA2E9D" w:rsidP="00F3497F">
            <w:pPr>
              <w:pStyle w:val="Corpodetexto2"/>
              <w:jc w:val="center"/>
              <w:rPr>
                <w:rFonts w:cs="Arial"/>
                <w:b w:val="0"/>
                <w:color w:val="auto"/>
                <w:sz w:val="24"/>
              </w:rPr>
            </w:pPr>
            <w:r w:rsidRPr="00F3497F">
              <w:rPr>
                <w:rFonts w:cs="Arial"/>
                <w:color w:val="auto"/>
                <w:sz w:val="24"/>
              </w:rPr>
              <w:t>Centro de Custo</w:t>
            </w:r>
          </w:p>
        </w:tc>
        <w:tc>
          <w:tcPr>
            <w:tcW w:w="5457" w:type="dxa"/>
            <w:shd w:val="clear" w:color="auto" w:fill="auto"/>
            <w:vAlign w:val="center"/>
          </w:tcPr>
          <w:p w14:paraId="3E00EF15" w14:textId="77777777" w:rsidR="00BA2E9D" w:rsidRPr="00295C1A" w:rsidRDefault="00BA2E9D" w:rsidP="00F3497F">
            <w:pPr>
              <w:pStyle w:val="Corpodetexto2"/>
              <w:jc w:val="center"/>
              <w:rPr>
                <w:rFonts w:cs="Arial"/>
                <w:b w:val="0"/>
                <w:color w:val="auto"/>
                <w:sz w:val="60"/>
                <w:szCs w:val="60"/>
              </w:rPr>
            </w:pPr>
          </w:p>
        </w:tc>
      </w:tr>
    </w:tbl>
    <w:p w14:paraId="00F9CBA1" w14:textId="77777777" w:rsidR="00BA2E9D" w:rsidRDefault="00BA2E9D" w:rsidP="00C304C6">
      <w:pPr>
        <w:pStyle w:val="Corpodetexto2"/>
        <w:jc w:val="both"/>
        <w:rPr>
          <w:rFonts w:cs="Arial"/>
          <w:b w:val="0"/>
          <w:color w:val="auto"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6"/>
        <w:gridCol w:w="5377"/>
      </w:tblGrid>
      <w:tr w:rsidR="00BA2E9D" w:rsidRPr="00F3497F" w14:paraId="701A2D60" w14:textId="77777777" w:rsidTr="00F221E0">
        <w:tc>
          <w:tcPr>
            <w:tcW w:w="5456" w:type="dxa"/>
            <w:shd w:val="clear" w:color="auto" w:fill="AED3E2"/>
            <w:vAlign w:val="center"/>
          </w:tcPr>
          <w:p w14:paraId="0A059F42" w14:textId="77777777" w:rsidR="00BA2E9D" w:rsidRPr="00F3497F" w:rsidRDefault="00BA2E9D" w:rsidP="00F3497F">
            <w:pPr>
              <w:pStyle w:val="Corpodetexto2"/>
              <w:jc w:val="center"/>
              <w:rPr>
                <w:rFonts w:cs="Arial"/>
                <w:b w:val="0"/>
                <w:color w:val="auto"/>
                <w:sz w:val="24"/>
              </w:rPr>
            </w:pPr>
            <w:r w:rsidRPr="00F3497F">
              <w:rPr>
                <w:rFonts w:cs="Arial"/>
                <w:color w:val="auto"/>
                <w:sz w:val="24"/>
              </w:rPr>
              <w:t>Setor</w:t>
            </w:r>
          </w:p>
        </w:tc>
        <w:tc>
          <w:tcPr>
            <w:tcW w:w="5457" w:type="dxa"/>
            <w:shd w:val="clear" w:color="auto" w:fill="auto"/>
            <w:vAlign w:val="center"/>
          </w:tcPr>
          <w:p w14:paraId="14BB4A32" w14:textId="77777777" w:rsidR="00BA2E9D" w:rsidRPr="00295C1A" w:rsidRDefault="00BA2E9D" w:rsidP="00F3497F">
            <w:pPr>
              <w:pStyle w:val="Corpodetexto2"/>
              <w:jc w:val="center"/>
              <w:rPr>
                <w:rFonts w:cs="Arial"/>
                <w:b w:val="0"/>
                <w:color w:val="auto"/>
                <w:sz w:val="60"/>
                <w:szCs w:val="60"/>
              </w:rPr>
            </w:pPr>
          </w:p>
        </w:tc>
      </w:tr>
    </w:tbl>
    <w:p w14:paraId="374BAFD4" w14:textId="77777777" w:rsidR="00BA2E9D" w:rsidRDefault="00BA2E9D" w:rsidP="00C304C6">
      <w:pPr>
        <w:pStyle w:val="Corpodetexto2"/>
        <w:jc w:val="both"/>
        <w:rPr>
          <w:rFonts w:cs="Arial"/>
          <w:b w:val="0"/>
          <w:color w:val="auto"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9"/>
        <w:gridCol w:w="5374"/>
      </w:tblGrid>
      <w:tr w:rsidR="00BA2E9D" w:rsidRPr="00F3497F" w14:paraId="65F983C8" w14:textId="77777777" w:rsidTr="00F221E0">
        <w:tc>
          <w:tcPr>
            <w:tcW w:w="5456" w:type="dxa"/>
            <w:shd w:val="clear" w:color="auto" w:fill="AED3E2"/>
            <w:vAlign w:val="center"/>
          </w:tcPr>
          <w:p w14:paraId="6DA5221E" w14:textId="77777777" w:rsidR="00BA2E9D" w:rsidRPr="00F3497F" w:rsidRDefault="00BA2E9D" w:rsidP="00F3497F">
            <w:pPr>
              <w:pStyle w:val="Corpodetexto2"/>
              <w:jc w:val="center"/>
              <w:rPr>
                <w:rFonts w:cs="Arial"/>
                <w:b w:val="0"/>
                <w:color w:val="auto"/>
                <w:sz w:val="24"/>
              </w:rPr>
            </w:pPr>
            <w:r w:rsidRPr="00F3497F">
              <w:rPr>
                <w:rFonts w:cs="Arial"/>
                <w:color w:val="auto"/>
                <w:sz w:val="24"/>
              </w:rPr>
              <w:t>Aparelho</w:t>
            </w:r>
            <w:r w:rsidR="00EF38AD" w:rsidRPr="00F3497F">
              <w:rPr>
                <w:rFonts w:cs="Arial"/>
                <w:color w:val="auto"/>
                <w:sz w:val="24"/>
              </w:rPr>
              <w:t xml:space="preserve"> (Modelo)</w:t>
            </w:r>
          </w:p>
        </w:tc>
        <w:tc>
          <w:tcPr>
            <w:tcW w:w="5457" w:type="dxa"/>
            <w:shd w:val="clear" w:color="auto" w:fill="auto"/>
            <w:vAlign w:val="center"/>
          </w:tcPr>
          <w:p w14:paraId="731ACB63" w14:textId="77777777" w:rsidR="00BA2E9D" w:rsidRPr="00295C1A" w:rsidRDefault="00BA2E9D" w:rsidP="00F3497F">
            <w:pPr>
              <w:pStyle w:val="Corpodetexto2"/>
              <w:jc w:val="center"/>
              <w:rPr>
                <w:rFonts w:cs="Arial"/>
                <w:b w:val="0"/>
                <w:color w:val="auto"/>
                <w:sz w:val="60"/>
                <w:szCs w:val="60"/>
              </w:rPr>
            </w:pPr>
          </w:p>
        </w:tc>
      </w:tr>
    </w:tbl>
    <w:p w14:paraId="3041825F" w14:textId="77777777" w:rsidR="00BA2E9D" w:rsidRDefault="00BA2E9D" w:rsidP="00C304C6">
      <w:pPr>
        <w:pStyle w:val="Corpodetexto2"/>
        <w:jc w:val="both"/>
        <w:rPr>
          <w:rFonts w:cs="Arial"/>
          <w:b w:val="0"/>
          <w:color w:val="auto"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1"/>
        <w:gridCol w:w="5372"/>
      </w:tblGrid>
      <w:tr w:rsidR="00EF38AD" w:rsidRPr="00F3497F" w14:paraId="10848667" w14:textId="77777777" w:rsidTr="00F221E0">
        <w:trPr>
          <w:jc w:val="center"/>
        </w:trPr>
        <w:tc>
          <w:tcPr>
            <w:tcW w:w="5456" w:type="dxa"/>
            <w:shd w:val="clear" w:color="auto" w:fill="AED3E2"/>
            <w:vAlign w:val="center"/>
          </w:tcPr>
          <w:p w14:paraId="5C3353DF" w14:textId="77777777" w:rsidR="00EF38AD" w:rsidRPr="00F3497F" w:rsidRDefault="00EF38AD" w:rsidP="00F3497F">
            <w:pPr>
              <w:pStyle w:val="Corpodetexto2"/>
              <w:jc w:val="center"/>
              <w:rPr>
                <w:rFonts w:cs="Arial"/>
                <w:color w:val="auto"/>
                <w:sz w:val="24"/>
              </w:rPr>
            </w:pPr>
            <w:r w:rsidRPr="00F3497F">
              <w:rPr>
                <w:rFonts w:cs="Arial"/>
                <w:color w:val="000000"/>
                <w:sz w:val="24"/>
              </w:rPr>
              <w:t>Número de série (Aparelho)</w:t>
            </w:r>
          </w:p>
        </w:tc>
        <w:tc>
          <w:tcPr>
            <w:tcW w:w="5457" w:type="dxa"/>
            <w:shd w:val="clear" w:color="auto" w:fill="auto"/>
            <w:vAlign w:val="center"/>
          </w:tcPr>
          <w:p w14:paraId="3825784A" w14:textId="77777777" w:rsidR="00EF38AD" w:rsidRPr="00295C1A" w:rsidRDefault="00EF38AD" w:rsidP="00F3497F">
            <w:pPr>
              <w:pStyle w:val="Corpodetexto2"/>
              <w:jc w:val="both"/>
              <w:rPr>
                <w:rFonts w:cs="Arial"/>
                <w:b w:val="0"/>
                <w:color w:val="auto"/>
                <w:sz w:val="60"/>
                <w:szCs w:val="60"/>
              </w:rPr>
            </w:pPr>
          </w:p>
        </w:tc>
      </w:tr>
    </w:tbl>
    <w:p w14:paraId="4724D6E3" w14:textId="77777777" w:rsidR="00EF38AD" w:rsidRDefault="00EF38AD" w:rsidP="00C304C6">
      <w:pPr>
        <w:pStyle w:val="Corpodetexto2"/>
        <w:jc w:val="both"/>
        <w:rPr>
          <w:rFonts w:cs="Arial"/>
          <w:b w:val="0"/>
          <w:color w:val="auto"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8"/>
        <w:gridCol w:w="5375"/>
      </w:tblGrid>
      <w:tr w:rsidR="00EF38AD" w:rsidRPr="00F3497F" w14:paraId="6DB0485E" w14:textId="77777777" w:rsidTr="00F221E0">
        <w:trPr>
          <w:jc w:val="center"/>
        </w:trPr>
        <w:tc>
          <w:tcPr>
            <w:tcW w:w="5456" w:type="dxa"/>
            <w:shd w:val="clear" w:color="auto" w:fill="AED3E2"/>
            <w:vAlign w:val="center"/>
          </w:tcPr>
          <w:p w14:paraId="6B54A884" w14:textId="77777777" w:rsidR="00EF38AD" w:rsidRPr="00F3497F" w:rsidRDefault="00EF38AD" w:rsidP="00F3497F">
            <w:pPr>
              <w:pStyle w:val="Corpodetexto2"/>
              <w:jc w:val="center"/>
              <w:rPr>
                <w:rFonts w:cs="Arial"/>
                <w:b w:val="0"/>
                <w:color w:val="auto"/>
                <w:sz w:val="24"/>
              </w:rPr>
            </w:pPr>
            <w:r w:rsidRPr="00F3497F">
              <w:rPr>
                <w:rFonts w:cs="Arial"/>
                <w:color w:val="000000"/>
                <w:sz w:val="24"/>
              </w:rPr>
              <w:t>Número de série (Chip)</w:t>
            </w:r>
          </w:p>
        </w:tc>
        <w:tc>
          <w:tcPr>
            <w:tcW w:w="5457" w:type="dxa"/>
            <w:shd w:val="clear" w:color="auto" w:fill="auto"/>
            <w:vAlign w:val="center"/>
          </w:tcPr>
          <w:p w14:paraId="29D1B8EE" w14:textId="77777777" w:rsidR="00EF38AD" w:rsidRPr="00295C1A" w:rsidRDefault="00EF38AD" w:rsidP="00F3497F">
            <w:pPr>
              <w:pStyle w:val="Corpodetexto2"/>
              <w:jc w:val="both"/>
              <w:rPr>
                <w:rFonts w:cs="Arial"/>
                <w:b w:val="0"/>
                <w:color w:val="auto"/>
                <w:sz w:val="60"/>
                <w:szCs w:val="60"/>
              </w:rPr>
            </w:pPr>
          </w:p>
        </w:tc>
      </w:tr>
    </w:tbl>
    <w:p w14:paraId="1ED52A0C" w14:textId="77777777" w:rsidR="00EF38AD" w:rsidRDefault="00EF38AD" w:rsidP="00C304C6">
      <w:pPr>
        <w:pStyle w:val="Corpodetexto2"/>
        <w:jc w:val="both"/>
        <w:rPr>
          <w:rFonts w:cs="Arial"/>
          <w:b w:val="0"/>
          <w:color w:val="auto"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0"/>
        <w:gridCol w:w="5373"/>
      </w:tblGrid>
      <w:tr w:rsidR="00EF38AD" w:rsidRPr="00F3497F" w14:paraId="2772DC8F" w14:textId="77777777" w:rsidTr="00F221E0">
        <w:trPr>
          <w:jc w:val="center"/>
        </w:trPr>
        <w:tc>
          <w:tcPr>
            <w:tcW w:w="5456" w:type="dxa"/>
            <w:shd w:val="clear" w:color="auto" w:fill="AED3E2"/>
            <w:vAlign w:val="center"/>
          </w:tcPr>
          <w:p w14:paraId="72BAD769" w14:textId="77777777" w:rsidR="00EF38AD" w:rsidRPr="00F3497F" w:rsidRDefault="00EF38AD" w:rsidP="00F3497F">
            <w:pPr>
              <w:pStyle w:val="Corpodetexto2"/>
              <w:jc w:val="center"/>
              <w:rPr>
                <w:rFonts w:cs="Arial"/>
                <w:b w:val="0"/>
                <w:color w:val="auto"/>
                <w:sz w:val="24"/>
              </w:rPr>
            </w:pPr>
            <w:proofErr w:type="spellStart"/>
            <w:r w:rsidRPr="00F3497F">
              <w:rPr>
                <w:rFonts w:cs="Arial"/>
                <w:color w:val="000000"/>
                <w:sz w:val="24"/>
              </w:rPr>
              <w:t>Hostname</w:t>
            </w:r>
            <w:proofErr w:type="spellEnd"/>
          </w:p>
        </w:tc>
        <w:tc>
          <w:tcPr>
            <w:tcW w:w="5457" w:type="dxa"/>
            <w:shd w:val="clear" w:color="auto" w:fill="auto"/>
            <w:vAlign w:val="center"/>
          </w:tcPr>
          <w:p w14:paraId="04E6DB2C" w14:textId="77777777" w:rsidR="00EF38AD" w:rsidRPr="00295C1A" w:rsidRDefault="00EF38AD" w:rsidP="00F3497F">
            <w:pPr>
              <w:pStyle w:val="Corpodetexto2"/>
              <w:jc w:val="both"/>
              <w:rPr>
                <w:rFonts w:cs="Arial"/>
                <w:b w:val="0"/>
                <w:color w:val="auto"/>
                <w:sz w:val="60"/>
                <w:szCs w:val="60"/>
              </w:rPr>
            </w:pPr>
          </w:p>
        </w:tc>
      </w:tr>
    </w:tbl>
    <w:p w14:paraId="7C842EEA" w14:textId="77777777" w:rsidR="00EF38AD" w:rsidRPr="00102BD1" w:rsidRDefault="00EF38AD" w:rsidP="00C304C6">
      <w:pPr>
        <w:pStyle w:val="Corpodetexto2"/>
        <w:jc w:val="both"/>
        <w:rPr>
          <w:rFonts w:cs="Arial"/>
          <w:b w:val="0"/>
          <w:color w:val="auto"/>
          <w:sz w:val="24"/>
        </w:rPr>
      </w:pPr>
    </w:p>
    <w:p w14:paraId="7608C675" w14:textId="77777777" w:rsidR="00F77A13" w:rsidRDefault="00F77A13" w:rsidP="00EA5F99">
      <w:pPr>
        <w:pStyle w:val="Corpodetexto2"/>
        <w:jc w:val="center"/>
        <w:rPr>
          <w:rFonts w:cs="Arial"/>
          <w:b w:val="0"/>
          <w:color w:val="auto"/>
          <w:sz w:val="24"/>
        </w:rPr>
      </w:pPr>
    </w:p>
    <w:p w14:paraId="49B275A8" w14:textId="77777777" w:rsidR="00F77A13" w:rsidRDefault="00F77A13" w:rsidP="00EA5F99">
      <w:pPr>
        <w:pStyle w:val="Corpodetexto2"/>
        <w:jc w:val="center"/>
        <w:rPr>
          <w:rFonts w:cs="Arial"/>
          <w:b w:val="0"/>
          <w:color w:val="auto"/>
          <w:sz w:val="24"/>
        </w:rPr>
      </w:pPr>
    </w:p>
    <w:p w14:paraId="5E58914F" w14:textId="77777777" w:rsidR="00B90D25" w:rsidRPr="00F77A13" w:rsidRDefault="006E6683" w:rsidP="00C304C6">
      <w:pPr>
        <w:pStyle w:val="Corpodetexto2"/>
        <w:jc w:val="both"/>
        <w:rPr>
          <w:rFonts w:cs="Arial"/>
          <w:color w:val="auto"/>
          <w:sz w:val="24"/>
          <w:highlight w:val="yellow"/>
        </w:rPr>
      </w:pPr>
      <w:proofErr w:type="gramStart"/>
      <w:r w:rsidRPr="00F77A13">
        <w:rPr>
          <w:rFonts w:cs="Arial"/>
          <w:color w:val="auto"/>
          <w:sz w:val="24"/>
          <w:highlight w:val="yellow"/>
        </w:rPr>
        <w:t>(</w:t>
      </w:r>
      <w:r w:rsidR="00BA2E9D" w:rsidRPr="00F77A13">
        <w:rPr>
          <w:rFonts w:cs="Arial"/>
          <w:color w:val="auto"/>
          <w:sz w:val="24"/>
          <w:highlight w:val="yellow"/>
        </w:rPr>
        <w:t xml:space="preserve"> </w:t>
      </w:r>
      <w:r w:rsidR="00675149" w:rsidRPr="00F77A13">
        <w:rPr>
          <w:rFonts w:cs="Arial"/>
          <w:color w:val="auto"/>
          <w:sz w:val="24"/>
          <w:highlight w:val="yellow"/>
        </w:rPr>
        <w:t>)</w:t>
      </w:r>
      <w:proofErr w:type="gramEnd"/>
      <w:r w:rsidR="00675149" w:rsidRPr="00F77A13">
        <w:rPr>
          <w:rFonts w:cs="Arial"/>
          <w:color w:val="auto"/>
          <w:sz w:val="24"/>
          <w:highlight w:val="yellow"/>
        </w:rPr>
        <w:t xml:space="preserve"> Recebi Notebook</w:t>
      </w:r>
      <w:r w:rsidR="00B90D25" w:rsidRPr="00F77A13">
        <w:rPr>
          <w:rFonts w:cs="Arial"/>
          <w:color w:val="auto"/>
          <w:sz w:val="24"/>
          <w:highlight w:val="yellow"/>
        </w:rPr>
        <w:t xml:space="preserve">                      (</w:t>
      </w:r>
      <w:r w:rsidR="00675149" w:rsidRPr="00F77A13">
        <w:rPr>
          <w:rFonts w:cs="Arial"/>
          <w:color w:val="auto"/>
          <w:sz w:val="24"/>
          <w:highlight w:val="yellow"/>
        </w:rPr>
        <w:t xml:space="preserve"> </w:t>
      </w:r>
      <w:r w:rsidR="00B90D25" w:rsidRPr="00F77A13">
        <w:rPr>
          <w:rFonts w:cs="Arial"/>
          <w:color w:val="auto"/>
          <w:sz w:val="24"/>
          <w:highlight w:val="yellow"/>
        </w:rPr>
        <w:t>) Receb</w:t>
      </w:r>
      <w:r w:rsidR="00FD549F" w:rsidRPr="00F77A13">
        <w:rPr>
          <w:rFonts w:cs="Arial"/>
          <w:color w:val="auto"/>
          <w:sz w:val="24"/>
          <w:highlight w:val="yellow"/>
        </w:rPr>
        <w:t xml:space="preserve">i Modem </w:t>
      </w:r>
      <w:proofErr w:type="spellStart"/>
      <w:r w:rsidR="00FD549F" w:rsidRPr="00F77A13">
        <w:rPr>
          <w:rFonts w:cs="Arial"/>
          <w:color w:val="auto"/>
          <w:sz w:val="24"/>
          <w:highlight w:val="yellow"/>
        </w:rPr>
        <w:t>3G</w:t>
      </w:r>
      <w:proofErr w:type="spellEnd"/>
    </w:p>
    <w:p w14:paraId="06CB7764" w14:textId="77777777" w:rsidR="00B90D25" w:rsidRPr="006939EB" w:rsidRDefault="00766C74" w:rsidP="00C304C6">
      <w:pPr>
        <w:pStyle w:val="Corpodetexto2"/>
        <w:jc w:val="both"/>
        <w:rPr>
          <w:rFonts w:cs="Arial"/>
          <w:color w:val="auto"/>
          <w:sz w:val="24"/>
        </w:rPr>
      </w:pPr>
      <w:proofErr w:type="gramStart"/>
      <w:r w:rsidRPr="00F77A13">
        <w:rPr>
          <w:rFonts w:cs="Arial"/>
          <w:color w:val="auto"/>
          <w:sz w:val="24"/>
          <w:highlight w:val="yellow"/>
        </w:rPr>
        <w:t>(</w:t>
      </w:r>
      <w:r w:rsidR="00845879" w:rsidRPr="00F77A13">
        <w:rPr>
          <w:rFonts w:cs="Arial"/>
          <w:color w:val="auto"/>
          <w:sz w:val="24"/>
          <w:highlight w:val="yellow"/>
        </w:rPr>
        <w:t xml:space="preserve"> </w:t>
      </w:r>
      <w:r w:rsidR="00267558" w:rsidRPr="00F77A13">
        <w:rPr>
          <w:rFonts w:cs="Arial"/>
          <w:color w:val="auto"/>
          <w:sz w:val="24"/>
          <w:highlight w:val="yellow"/>
        </w:rPr>
        <w:t>)</w:t>
      </w:r>
      <w:proofErr w:type="gramEnd"/>
      <w:r w:rsidR="00267558" w:rsidRPr="00F77A13">
        <w:rPr>
          <w:rFonts w:cs="Arial"/>
          <w:color w:val="auto"/>
          <w:sz w:val="24"/>
          <w:highlight w:val="yellow"/>
        </w:rPr>
        <w:t xml:space="preserve"> R</w:t>
      </w:r>
      <w:r w:rsidR="00B90D25" w:rsidRPr="00F77A13">
        <w:rPr>
          <w:rFonts w:cs="Arial"/>
          <w:color w:val="auto"/>
          <w:sz w:val="24"/>
          <w:highlight w:val="yellow"/>
        </w:rPr>
        <w:t xml:space="preserve">ecebi celular                        </w:t>
      </w:r>
      <w:r w:rsidR="00696EAA" w:rsidRPr="00F77A13">
        <w:rPr>
          <w:rFonts w:cs="Arial"/>
          <w:color w:val="auto"/>
          <w:sz w:val="24"/>
          <w:highlight w:val="yellow"/>
        </w:rPr>
        <w:t xml:space="preserve">  </w:t>
      </w:r>
      <w:r w:rsidR="00994B35" w:rsidRPr="00F77A13">
        <w:rPr>
          <w:rFonts w:cs="Arial"/>
          <w:color w:val="auto"/>
          <w:sz w:val="24"/>
          <w:highlight w:val="yellow"/>
        </w:rPr>
        <w:t xml:space="preserve"> </w:t>
      </w:r>
      <w:r w:rsidR="00B3079E" w:rsidRPr="00F77A13">
        <w:rPr>
          <w:rFonts w:cs="Arial"/>
          <w:color w:val="auto"/>
          <w:sz w:val="24"/>
          <w:highlight w:val="yellow"/>
        </w:rPr>
        <w:t xml:space="preserve">( </w:t>
      </w:r>
      <w:r w:rsidR="00B90D25" w:rsidRPr="00F77A13">
        <w:rPr>
          <w:rFonts w:cs="Arial"/>
          <w:color w:val="auto"/>
          <w:sz w:val="24"/>
          <w:highlight w:val="yellow"/>
        </w:rPr>
        <w:t>) Não recebi Notebook</w:t>
      </w:r>
    </w:p>
    <w:p w14:paraId="46AFFC30" w14:textId="77777777" w:rsidR="00B90D25" w:rsidRPr="00102BD1" w:rsidRDefault="00B90D25" w:rsidP="00C304C6">
      <w:pPr>
        <w:pStyle w:val="Corpodetexto2"/>
        <w:jc w:val="both"/>
        <w:rPr>
          <w:rFonts w:cs="Arial"/>
          <w:b w:val="0"/>
          <w:color w:val="auto"/>
          <w:sz w:val="24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40"/>
        <w:gridCol w:w="8460"/>
      </w:tblGrid>
      <w:tr w:rsidR="00B90D25" w:rsidRPr="00102BD1" w14:paraId="540070AA" w14:textId="77777777" w:rsidTr="00C744B1">
        <w:trPr>
          <w:trHeight w:val="397"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ED3E2"/>
            <w:vAlign w:val="center"/>
          </w:tcPr>
          <w:p w14:paraId="686A9481" w14:textId="77777777" w:rsidR="00B90D25" w:rsidRPr="00102BD1" w:rsidRDefault="00B90D25" w:rsidP="00C744B1">
            <w:pPr>
              <w:pStyle w:val="Ttulo6"/>
              <w:snapToGrid w:val="0"/>
              <w:rPr>
                <w:rFonts w:cs="Arial"/>
                <w:sz w:val="24"/>
                <w:szCs w:val="24"/>
              </w:rPr>
            </w:pPr>
            <w:r w:rsidRPr="00102BD1">
              <w:rPr>
                <w:rFonts w:cs="Arial"/>
                <w:sz w:val="24"/>
                <w:szCs w:val="24"/>
              </w:rPr>
              <w:t>Data</w:t>
            </w:r>
          </w:p>
        </w:tc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D3E2"/>
            <w:vAlign w:val="center"/>
          </w:tcPr>
          <w:p w14:paraId="5BCFF540" w14:textId="77777777" w:rsidR="00B90D25" w:rsidRPr="00102BD1" w:rsidRDefault="00B90D25" w:rsidP="00C744B1">
            <w:pPr>
              <w:pStyle w:val="Ttulo6"/>
              <w:snapToGrid w:val="0"/>
              <w:rPr>
                <w:rFonts w:cs="Arial"/>
                <w:sz w:val="24"/>
                <w:szCs w:val="24"/>
              </w:rPr>
            </w:pPr>
            <w:r w:rsidRPr="00102BD1">
              <w:rPr>
                <w:rFonts w:cs="Arial"/>
                <w:sz w:val="24"/>
                <w:szCs w:val="24"/>
              </w:rPr>
              <w:t xml:space="preserve"> Assinatura do Colaborador</w:t>
            </w:r>
          </w:p>
        </w:tc>
      </w:tr>
      <w:tr w:rsidR="00B90D25" w:rsidRPr="00102BD1" w14:paraId="319C7A33" w14:textId="77777777" w:rsidTr="0049031C">
        <w:trPr>
          <w:trHeight w:val="503"/>
        </w:trPr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 w14:paraId="2FEF107C" w14:textId="77777777" w:rsidR="00B90D25" w:rsidRPr="00295C1A" w:rsidRDefault="00B90D25" w:rsidP="00C744B1">
            <w:pPr>
              <w:snapToGrid w:val="0"/>
              <w:jc w:val="center"/>
              <w:rPr>
                <w:rFonts w:cs="Arial"/>
                <w:b/>
                <w:bCs/>
                <w:color w:val="008080"/>
                <w:sz w:val="60"/>
                <w:szCs w:val="60"/>
              </w:rPr>
            </w:pPr>
          </w:p>
        </w:tc>
        <w:tc>
          <w:tcPr>
            <w:tcW w:w="84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84004" w14:textId="77777777" w:rsidR="00B90D25" w:rsidRPr="00102BD1" w:rsidRDefault="00B90D25" w:rsidP="00C744B1">
            <w:pPr>
              <w:snapToGrid w:val="0"/>
              <w:jc w:val="center"/>
              <w:rPr>
                <w:rFonts w:cs="Arial"/>
                <w:b/>
                <w:bCs/>
                <w:color w:val="008080"/>
                <w:sz w:val="24"/>
              </w:rPr>
            </w:pPr>
          </w:p>
        </w:tc>
      </w:tr>
    </w:tbl>
    <w:p w14:paraId="5B08B877" w14:textId="77777777" w:rsidR="00B90D25" w:rsidRDefault="00B90D25" w:rsidP="00C304C6">
      <w:pPr>
        <w:pStyle w:val="Corpodetexto2"/>
        <w:jc w:val="both"/>
        <w:rPr>
          <w:rFonts w:cs="Arial"/>
          <w:b w:val="0"/>
          <w:color w:val="auto"/>
          <w:sz w:val="24"/>
        </w:rPr>
      </w:pPr>
    </w:p>
    <w:p w14:paraId="78998C93" w14:textId="77777777" w:rsidR="00F77A13" w:rsidRDefault="001428DD" w:rsidP="00C304C6">
      <w:pPr>
        <w:pStyle w:val="Corpodetexto2"/>
        <w:jc w:val="both"/>
        <w:rPr>
          <w:rFonts w:cs="Arial"/>
          <w:b w:val="0"/>
          <w:color w:val="auto"/>
          <w:sz w:val="24"/>
        </w:rPr>
      </w:pPr>
      <w:r>
        <w:rPr>
          <w:rFonts w:cs="Arial"/>
          <w:b w:val="0"/>
          <w:color w:val="auto"/>
          <w:sz w:val="24"/>
        </w:rPr>
        <w:t xml:space="preserve">  </w:t>
      </w: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40"/>
        <w:gridCol w:w="8460"/>
      </w:tblGrid>
      <w:tr w:rsidR="00F77A13" w:rsidRPr="00102BD1" w14:paraId="381AEA8B" w14:textId="77777777" w:rsidTr="00F3497F">
        <w:trPr>
          <w:trHeight w:val="397"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ED3E2"/>
            <w:vAlign w:val="center"/>
          </w:tcPr>
          <w:p w14:paraId="35B2D5BE" w14:textId="77777777" w:rsidR="00F77A13" w:rsidRPr="00102BD1" w:rsidRDefault="00F77A13" w:rsidP="00F3497F">
            <w:pPr>
              <w:pStyle w:val="Ttulo6"/>
              <w:snapToGrid w:val="0"/>
              <w:rPr>
                <w:rFonts w:cs="Arial"/>
                <w:sz w:val="24"/>
                <w:szCs w:val="24"/>
              </w:rPr>
            </w:pPr>
            <w:r w:rsidRPr="00102BD1">
              <w:rPr>
                <w:rFonts w:cs="Arial"/>
                <w:sz w:val="24"/>
                <w:szCs w:val="24"/>
              </w:rPr>
              <w:t>Data</w:t>
            </w:r>
          </w:p>
        </w:tc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D3E2"/>
            <w:vAlign w:val="center"/>
          </w:tcPr>
          <w:p w14:paraId="28BEBB0F" w14:textId="77777777" w:rsidR="00F77A13" w:rsidRPr="00102BD1" w:rsidRDefault="00F77A13" w:rsidP="00F3497F">
            <w:pPr>
              <w:pStyle w:val="Ttulo6"/>
              <w:snapToGrid w:val="0"/>
              <w:rPr>
                <w:rFonts w:cs="Arial"/>
                <w:sz w:val="24"/>
                <w:szCs w:val="24"/>
              </w:rPr>
            </w:pPr>
            <w:r w:rsidRPr="00102BD1">
              <w:rPr>
                <w:rFonts w:cs="Arial"/>
                <w:sz w:val="24"/>
                <w:szCs w:val="24"/>
              </w:rPr>
              <w:t xml:space="preserve"> Assinatura d</w:t>
            </w:r>
            <w:r>
              <w:rPr>
                <w:rFonts w:cs="Arial"/>
                <w:sz w:val="24"/>
                <w:szCs w:val="24"/>
              </w:rPr>
              <w:t>a TI</w:t>
            </w:r>
          </w:p>
        </w:tc>
      </w:tr>
      <w:tr w:rsidR="00F77A13" w:rsidRPr="00102BD1" w14:paraId="3CD3D48C" w14:textId="77777777" w:rsidTr="00F3497F">
        <w:trPr>
          <w:trHeight w:val="503"/>
        </w:trPr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 w14:paraId="7BA4A3E5" w14:textId="77777777" w:rsidR="00F77A13" w:rsidRPr="00295C1A" w:rsidRDefault="00F77A13" w:rsidP="00F3497F">
            <w:pPr>
              <w:snapToGrid w:val="0"/>
              <w:jc w:val="center"/>
              <w:rPr>
                <w:rFonts w:cs="Arial"/>
                <w:b/>
                <w:bCs/>
                <w:color w:val="008080"/>
                <w:sz w:val="60"/>
                <w:szCs w:val="60"/>
              </w:rPr>
            </w:pPr>
          </w:p>
        </w:tc>
        <w:tc>
          <w:tcPr>
            <w:tcW w:w="84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07A61" w14:textId="77777777" w:rsidR="00F77A13" w:rsidRPr="00102BD1" w:rsidRDefault="00F77A13" w:rsidP="00F3497F">
            <w:pPr>
              <w:snapToGrid w:val="0"/>
              <w:jc w:val="center"/>
              <w:rPr>
                <w:rFonts w:cs="Arial"/>
                <w:b/>
                <w:bCs/>
                <w:color w:val="008080"/>
                <w:sz w:val="24"/>
              </w:rPr>
            </w:pPr>
          </w:p>
        </w:tc>
      </w:tr>
    </w:tbl>
    <w:p w14:paraId="258DDBB3" w14:textId="77777777" w:rsidR="001428DD" w:rsidRDefault="001428DD" w:rsidP="00C304C6">
      <w:pPr>
        <w:pStyle w:val="Corpodetexto2"/>
        <w:jc w:val="both"/>
        <w:rPr>
          <w:rFonts w:cs="Arial"/>
          <w:b w:val="0"/>
          <w:color w:val="auto"/>
          <w:sz w:val="24"/>
        </w:rPr>
      </w:pPr>
    </w:p>
    <w:p w14:paraId="4E321787" w14:textId="77777777" w:rsidR="001428DD" w:rsidRPr="00102BD1" w:rsidRDefault="001428DD" w:rsidP="00C304C6">
      <w:pPr>
        <w:pStyle w:val="Corpodetexto2"/>
        <w:jc w:val="both"/>
        <w:rPr>
          <w:rFonts w:cs="Arial"/>
          <w:b w:val="0"/>
          <w:color w:val="auto"/>
          <w:sz w:val="24"/>
        </w:rPr>
      </w:pPr>
    </w:p>
    <w:sectPr w:rsidR="001428DD" w:rsidRPr="00102BD1" w:rsidSect="00BA2E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51" w:right="567" w:bottom="851" w:left="567" w:header="567" w:footer="567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FBA7E8" w14:textId="77777777" w:rsidR="00F3497F" w:rsidRDefault="00F3497F">
      <w:r>
        <w:separator/>
      </w:r>
    </w:p>
  </w:endnote>
  <w:endnote w:type="continuationSeparator" w:id="0">
    <w:p w14:paraId="0CD5FCEA" w14:textId="77777777" w:rsidR="00F3497F" w:rsidRDefault="00F349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ellGothic BT">
    <w:altName w:val="Arial Narrow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30CC41" w14:textId="77777777" w:rsidR="00712D12" w:rsidRDefault="00712D1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5</w:t>
    </w:r>
    <w:r>
      <w:rPr>
        <w:rStyle w:val="Nmerodepgina"/>
      </w:rPr>
      <w:fldChar w:fldCharType="end"/>
    </w:r>
  </w:p>
  <w:p w14:paraId="1D18C177" w14:textId="77777777" w:rsidR="00712D12" w:rsidRDefault="00712D1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80" w:firstRow="0" w:lastRow="0" w:firstColumn="1" w:lastColumn="0" w:noHBand="0" w:noVBand="1"/>
    </w:tblPr>
    <w:tblGrid>
      <w:gridCol w:w="5381"/>
      <w:gridCol w:w="5382"/>
    </w:tblGrid>
    <w:tr w:rsidR="00516C4A" w14:paraId="3ABF04E4" w14:textId="77777777" w:rsidTr="00BD3260">
      <w:trPr>
        <w:jc w:val="center"/>
      </w:trPr>
      <w:tc>
        <w:tcPr>
          <w:tcW w:w="5381" w:type="dxa"/>
          <w:vAlign w:val="center"/>
        </w:tcPr>
        <w:p w14:paraId="796D85C6" w14:textId="513D78B3" w:rsidR="00516C4A" w:rsidRPr="00BD3260" w:rsidRDefault="00516C4A" w:rsidP="00BD3260">
          <w:pPr>
            <w:pStyle w:val="Rodap"/>
            <w:jc w:val="center"/>
            <w:rPr>
              <w:sz w:val="16"/>
            </w:rPr>
          </w:pPr>
          <w:r w:rsidRPr="00BD3260">
            <w:rPr>
              <w:sz w:val="16"/>
            </w:rPr>
            <w:t xml:space="preserve">MK </w:t>
          </w:r>
          <w:proofErr w:type="spellStart"/>
          <w:r w:rsidRPr="00BD3260">
            <w:rPr>
              <w:sz w:val="16"/>
            </w:rPr>
            <w:t>Mondial</w:t>
          </w:r>
          <w:proofErr w:type="spellEnd"/>
          <w:r w:rsidRPr="00BD3260">
            <w:rPr>
              <w:sz w:val="16"/>
            </w:rPr>
            <w:t xml:space="preserve"> Eletrodomésticos S/A</w:t>
          </w:r>
        </w:p>
      </w:tc>
      <w:tc>
        <w:tcPr>
          <w:tcW w:w="5382" w:type="dxa"/>
          <w:vAlign w:val="center"/>
        </w:tcPr>
        <w:p w14:paraId="79B1F2DD" w14:textId="7861B881" w:rsidR="00516C4A" w:rsidRPr="00BD3260" w:rsidRDefault="00BD3260" w:rsidP="00BD3260">
          <w:pPr>
            <w:pStyle w:val="Rodap"/>
            <w:jc w:val="center"/>
            <w:rPr>
              <w:sz w:val="16"/>
            </w:rPr>
          </w:pPr>
          <w:r w:rsidRPr="00BD3260">
            <w:rPr>
              <w:sz w:val="16"/>
            </w:rPr>
            <w:t>0800 55 03 93</w:t>
          </w:r>
        </w:p>
      </w:tc>
    </w:tr>
    <w:tr w:rsidR="00516C4A" w14:paraId="65886E33" w14:textId="77777777" w:rsidTr="00BD3260">
      <w:trPr>
        <w:jc w:val="center"/>
      </w:trPr>
      <w:tc>
        <w:tcPr>
          <w:tcW w:w="5381" w:type="dxa"/>
          <w:vAlign w:val="center"/>
        </w:tcPr>
        <w:p w14:paraId="4D2B7B5D" w14:textId="5BF477EF" w:rsidR="00516C4A" w:rsidRPr="00BD3260" w:rsidRDefault="00BD3260" w:rsidP="00BD3260">
          <w:pPr>
            <w:pStyle w:val="Rodap"/>
            <w:jc w:val="center"/>
            <w:rPr>
              <w:sz w:val="16"/>
            </w:rPr>
          </w:pPr>
          <w:r w:rsidRPr="00BD3260">
            <w:rPr>
              <w:sz w:val="16"/>
            </w:rPr>
            <w:t>htt</w:t>
          </w:r>
          <w:r>
            <w:rPr>
              <w:sz w:val="16"/>
            </w:rPr>
            <w:t>p://www.mondialline.com.br/</w:t>
          </w:r>
        </w:p>
      </w:tc>
      <w:tc>
        <w:tcPr>
          <w:tcW w:w="5382" w:type="dxa"/>
          <w:vAlign w:val="center"/>
        </w:tcPr>
        <w:p w14:paraId="18288524" w14:textId="3E7B7A76" w:rsidR="00516C4A" w:rsidRPr="00BD3260" w:rsidRDefault="00BD3260" w:rsidP="00BD3260">
          <w:pPr>
            <w:pStyle w:val="Rodap"/>
            <w:jc w:val="center"/>
            <w:rPr>
              <w:sz w:val="16"/>
            </w:rPr>
          </w:pPr>
          <w:r w:rsidRPr="00BD3260">
            <w:rPr>
              <w:sz w:val="16"/>
            </w:rPr>
            <w:t>sac@mondialline.com.br</w:t>
          </w:r>
        </w:p>
      </w:tc>
    </w:tr>
  </w:tbl>
  <w:p w14:paraId="6BE45158" w14:textId="45D06079" w:rsidR="00516C4A" w:rsidRPr="00516C4A" w:rsidRDefault="00516C4A" w:rsidP="00516C4A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90F3EF" w14:textId="77777777" w:rsidR="00516C4A" w:rsidRDefault="00516C4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BD640A" w14:textId="77777777" w:rsidR="00F3497F" w:rsidRDefault="00F3497F">
      <w:r>
        <w:separator/>
      </w:r>
    </w:p>
  </w:footnote>
  <w:footnote w:type="continuationSeparator" w:id="0">
    <w:p w14:paraId="1C53E499" w14:textId="77777777" w:rsidR="00F3497F" w:rsidRDefault="00F349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DD1712" w14:textId="77777777" w:rsidR="00516C4A" w:rsidRDefault="00516C4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387E22" w14:textId="77777777" w:rsidR="00516C4A" w:rsidRDefault="006105C4" w:rsidP="00815B57">
    <w:pPr>
      <w:pStyle w:val="Cabealho"/>
      <w:tabs>
        <w:tab w:val="left" w:pos="1936"/>
      </w:tabs>
      <w:rPr>
        <w:sz w:val="28"/>
        <w:szCs w:val="28"/>
        <w:lang w:val="pt-BR"/>
      </w:rPr>
    </w:pPr>
    <w:r>
      <w:rPr>
        <w:noProof/>
        <w:sz w:val="28"/>
        <w:szCs w:val="28"/>
        <w:lang w:val="pt-BR"/>
      </w:rPr>
      <w:drawing>
        <wp:inline distT="0" distB="0" distL="0" distR="0" wp14:anchorId="7535F2C8" wp14:editId="48D1C5E7">
          <wp:extent cx="1438275" cy="419100"/>
          <wp:effectExtent l="0" t="0" r="0" b="0"/>
          <wp:docPr id="1" name="Imagem 1" descr="Logo - Si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- Si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7D3DD5F" w14:textId="69EAC946" w:rsidR="00712D12" w:rsidRPr="00815B57" w:rsidRDefault="00712D12" w:rsidP="00815B57">
    <w:pPr>
      <w:pStyle w:val="Cabealho"/>
      <w:tabs>
        <w:tab w:val="left" w:pos="1936"/>
      </w:tabs>
      <w:rPr>
        <w:sz w:val="28"/>
        <w:szCs w:val="28"/>
        <w:lang w:val="pt-BR"/>
      </w:rPr>
    </w:pPr>
    <w:r>
      <w:rPr>
        <w:sz w:val="28"/>
        <w:szCs w:val="28"/>
        <w:lang w:val="pt-BR"/>
      </w:rPr>
      <w:t>Termo de Responsabilidade para Uso de Telefonia e Notebook</w:t>
    </w:r>
  </w:p>
  <w:p w14:paraId="05E05CCF" w14:textId="77777777" w:rsidR="00712D12" w:rsidRDefault="00712D12" w:rsidP="00B80820">
    <w:pPr>
      <w:pStyle w:val="Cabealho"/>
      <w:spacing w:before="0" w:after="0"/>
      <w:jc w:val="left"/>
      <w:rPr>
        <w:lang w:val="pt-B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4058BD" w14:textId="77777777" w:rsidR="00516C4A" w:rsidRDefault="00516C4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DBBA3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60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00660A16"/>
    <w:multiLevelType w:val="hybridMultilevel"/>
    <w:tmpl w:val="5B369C68"/>
    <w:lvl w:ilvl="0" w:tplc="041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8D63DD"/>
    <w:multiLevelType w:val="hybridMultilevel"/>
    <w:tmpl w:val="41F6F76A"/>
    <w:lvl w:ilvl="0" w:tplc="04160001">
      <w:start w:val="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564F7"/>
    <w:multiLevelType w:val="hybridMultilevel"/>
    <w:tmpl w:val="7F66DA4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90381"/>
    <w:multiLevelType w:val="hybridMultilevel"/>
    <w:tmpl w:val="66FAFB8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9B66CD"/>
    <w:multiLevelType w:val="hybridMultilevel"/>
    <w:tmpl w:val="31B6922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2307F73"/>
    <w:multiLevelType w:val="hybridMultilevel"/>
    <w:tmpl w:val="A36A8C0C"/>
    <w:lvl w:ilvl="0" w:tplc="C9F8AC7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lang w:val="pt-P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08249E"/>
    <w:multiLevelType w:val="hybridMultilevel"/>
    <w:tmpl w:val="EB36050C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15882590"/>
    <w:multiLevelType w:val="hybridMultilevel"/>
    <w:tmpl w:val="5A52694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3E75E1"/>
    <w:multiLevelType w:val="hybridMultilevel"/>
    <w:tmpl w:val="1F242D8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CA7E6F"/>
    <w:multiLevelType w:val="hybridMultilevel"/>
    <w:tmpl w:val="8D441570"/>
    <w:lvl w:ilvl="0" w:tplc="EB384E2E">
      <w:start w:val="1"/>
      <w:numFmt w:val="bullet"/>
      <w:pStyle w:val="ItemdoOutline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5A7D25"/>
    <w:multiLevelType w:val="hybridMultilevel"/>
    <w:tmpl w:val="600042CE"/>
    <w:lvl w:ilvl="0" w:tplc="97564BC6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1FAC506E"/>
    <w:multiLevelType w:val="hybridMultilevel"/>
    <w:tmpl w:val="8B6C3A3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0414C0">
      <w:start w:val="1"/>
      <w:numFmt w:val="bullet"/>
      <w:pStyle w:val="Marcador2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CF7B9F"/>
    <w:multiLevelType w:val="multilevel"/>
    <w:tmpl w:val="D088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1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6A1BFA"/>
    <w:multiLevelType w:val="hybridMultilevel"/>
    <w:tmpl w:val="BD84E99E"/>
    <w:lvl w:ilvl="0" w:tplc="EADC7B04">
      <w:start w:val="7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3A65D63"/>
    <w:multiLevelType w:val="hybridMultilevel"/>
    <w:tmpl w:val="0098FF68"/>
    <w:lvl w:ilvl="0" w:tplc="04160001">
      <w:start w:val="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112D3F"/>
    <w:multiLevelType w:val="multilevel"/>
    <w:tmpl w:val="0ED6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1D6061"/>
    <w:multiLevelType w:val="hybridMultilevel"/>
    <w:tmpl w:val="462C8F06"/>
    <w:lvl w:ilvl="0" w:tplc="5BFEBC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0A0C65"/>
    <w:multiLevelType w:val="hybridMultilevel"/>
    <w:tmpl w:val="D4CE60C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BC13384"/>
    <w:multiLevelType w:val="hybridMultilevel"/>
    <w:tmpl w:val="7312EBA0"/>
    <w:lvl w:ilvl="0" w:tplc="16BC7362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9DC4B58">
      <w:numFmt w:val="none"/>
      <w:pStyle w:val="Ttulo2"/>
      <w:lvlText w:val=""/>
      <w:lvlJc w:val="left"/>
      <w:pPr>
        <w:tabs>
          <w:tab w:val="num" w:pos="360"/>
        </w:tabs>
      </w:pPr>
    </w:lvl>
    <w:lvl w:ilvl="2" w:tplc="ED2AF572">
      <w:numFmt w:val="none"/>
      <w:pStyle w:val="Ttulo3"/>
      <w:lvlText w:val=""/>
      <w:lvlJc w:val="left"/>
      <w:pPr>
        <w:tabs>
          <w:tab w:val="num" w:pos="360"/>
        </w:tabs>
      </w:pPr>
    </w:lvl>
    <w:lvl w:ilvl="3" w:tplc="D8D295CA">
      <w:numFmt w:val="none"/>
      <w:lvlText w:val=""/>
      <w:lvlJc w:val="left"/>
      <w:pPr>
        <w:tabs>
          <w:tab w:val="num" w:pos="360"/>
        </w:tabs>
      </w:pPr>
    </w:lvl>
    <w:lvl w:ilvl="4" w:tplc="0C48664E">
      <w:numFmt w:val="none"/>
      <w:lvlText w:val=""/>
      <w:lvlJc w:val="left"/>
      <w:pPr>
        <w:tabs>
          <w:tab w:val="num" w:pos="360"/>
        </w:tabs>
      </w:pPr>
    </w:lvl>
    <w:lvl w:ilvl="5" w:tplc="39026332">
      <w:numFmt w:val="none"/>
      <w:lvlText w:val=""/>
      <w:lvlJc w:val="left"/>
      <w:pPr>
        <w:tabs>
          <w:tab w:val="num" w:pos="360"/>
        </w:tabs>
      </w:pPr>
    </w:lvl>
    <w:lvl w:ilvl="6" w:tplc="EAA8B696">
      <w:numFmt w:val="none"/>
      <w:lvlText w:val=""/>
      <w:lvlJc w:val="left"/>
      <w:pPr>
        <w:tabs>
          <w:tab w:val="num" w:pos="360"/>
        </w:tabs>
      </w:pPr>
    </w:lvl>
    <w:lvl w:ilvl="7" w:tplc="1F7E698E">
      <w:numFmt w:val="none"/>
      <w:lvlText w:val=""/>
      <w:lvlJc w:val="left"/>
      <w:pPr>
        <w:tabs>
          <w:tab w:val="num" w:pos="360"/>
        </w:tabs>
      </w:pPr>
    </w:lvl>
    <w:lvl w:ilvl="8" w:tplc="F72624C2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23D7F00"/>
    <w:multiLevelType w:val="hybridMultilevel"/>
    <w:tmpl w:val="EC9A513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5B0D9A"/>
    <w:multiLevelType w:val="multilevel"/>
    <w:tmpl w:val="D088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1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C70DEF"/>
    <w:multiLevelType w:val="hybridMultilevel"/>
    <w:tmpl w:val="76D06EF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AB76B4"/>
    <w:multiLevelType w:val="multilevel"/>
    <w:tmpl w:val="4FE6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6B329F"/>
    <w:multiLevelType w:val="hybridMultilevel"/>
    <w:tmpl w:val="8EF83EF8"/>
    <w:lvl w:ilvl="0" w:tplc="EDEC0208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E6945B4"/>
    <w:multiLevelType w:val="hybridMultilevel"/>
    <w:tmpl w:val="8AEC17D8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D4A11"/>
    <w:multiLevelType w:val="hybridMultilevel"/>
    <w:tmpl w:val="493E3394"/>
    <w:lvl w:ilvl="0" w:tplc="0B64541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3D4633"/>
    <w:multiLevelType w:val="hybridMultilevel"/>
    <w:tmpl w:val="F280BF6E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3953A82"/>
    <w:multiLevelType w:val="hybridMultilevel"/>
    <w:tmpl w:val="99864E4E"/>
    <w:lvl w:ilvl="0" w:tplc="BC36E3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F25562F"/>
    <w:multiLevelType w:val="hybridMultilevel"/>
    <w:tmpl w:val="E6946FDC"/>
    <w:lvl w:ilvl="0" w:tplc="D11CA38E">
      <w:start w:val="5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30" w15:restartNumberingAfterBreak="0">
    <w:nsid w:val="683D498F"/>
    <w:multiLevelType w:val="hybridMultilevel"/>
    <w:tmpl w:val="67BC214A"/>
    <w:lvl w:ilvl="0" w:tplc="04160001">
      <w:start w:val="1"/>
      <w:numFmt w:val="bullet"/>
      <w:lvlText w:val=""/>
      <w:lvlJc w:val="left"/>
      <w:pPr>
        <w:tabs>
          <w:tab w:val="num" w:pos="1419"/>
        </w:tabs>
        <w:ind w:left="141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39"/>
        </w:tabs>
        <w:ind w:left="213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59"/>
        </w:tabs>
        <w:ind w:left="285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79"/>
        </w:tabs>
        <w:ind w:left="357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299"/>
        </w:tabs>
        <w:ind w:left="429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19"/>
        </w:tabs>
        <w:ind w:left="501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39"/>
        </w:tabs>
        <w:ind w:left="573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59"/>
        </w:tabs>
        <w:ind w:left="645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79"/>
        </w:tabs>
        <w:ind w:left="7179" w:hanging="360"/>
      </w:pPr>
      <w:rPr>
        <w:rFonts w:ascii="Wingdings" w:hAnsi="Wingdings" w:hint="default"/>
      </w:rPr>
    </w:lvl>
  </w:abstractNum>
  <w:abstractNum w:abstractNumId="31" w15:restartNumberingAfterBreak="0">
    <w:nsid w:val="69BB65EB"/>
    <w:multiLevelType w:val="hybridMultilevel"/>
    <w:tmpl w:val="61383C90"/>
    <w:lvl w:ilvl="0" w:tplc="C9F8AC7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lang w:val="pt-P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59E7A57"/>
    <w:multiLevelType w:val="hybridMultilevel"/>
    <w:tmpl w:val="066A6FA8"/>
    <w:lvl w:ilvl="0" w:tplc="F0DCAD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EB216E"/>
    <w:multiLevelType w:val="hybridMultilevel"/>
    <w:tmpl w:val="42CC125C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7BE566B4"/>
    <w:multiLevelType w:val="multilevel"/>
    <w:tmpl w:val="0ED6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9"/>
  </w:num>
  <w:num w:numId="3">
    <w:abstractNumId w:val="30"/>
  </w:num>
  <w:num w:numId="4">
    <w:abstractNumId w:val="24"/>
  </w:num>
  <w:num w:numId="5">
    <w:abstractNumId w:val="32"/>
  </w:num>
  <w:num w:numId="6">
    <w:abstractNumId w:val="0"/>
  </w:num>
  <w:num w:numId="7">
    <w:abstractNumId w:val="28"/>
  </w:num>
  <w:num w:numId="8">
    <w:abstractNumId w:val="19"/>
  </w:num>
  <w:num w:numId="9">
    <w:abstractNumId w:val="20"/>
  </w:num>
  <w:num w:numId="10">
    <w:abstractNumId w:val="17"/>
  </w:num>
  <w:num w:numId="11">
    <w:abstractNumId w:val="26"/>
  </w:num>
  <w:num w:numId="12">
    <w:abstractNumId w:val="10"/>
  </w:num>
  <w:num w:numId="13">
    <w:abstractNumId w:val="12"/>
  </w:num>
  <w:num w:numId="14">
    <w:abstractNumId w:val="3"/>
  </w:num>
  <w:num w:numId="15">
    <w:abstractNumId w:val="4"/>
  </w:num>
  <w:num w:numId="16">
    <w:abstractNumId w:val="16"/>
  </w:num>
  <w:num w:numId="17">
    <w:abstractNumId w:val="34"/>
  </w:num>
  <w:num w:numId="18">
    <w:abstractNumId w:val="22"/>
  </w:num>
  <w:num w:numId="19">
    <w:abstractNumId w:val="13"/>
  </w:num>
  <w:num w:numId="20">
    <w:abstractNumId w:val="21"/>
  </w:num>
  <w:num w:numId="21">
    <w:abstractNumId w:val="14"/>
  </w:num>
  <w:num w:numId="22">
    <w:abstractNumId w:val="7"/>
  </w:num>
  <w:num w:numId="23">
    <w:abstractNumId w:val="1"/>
  </w:num>
  <w:num w:numId="24">
    <w:abstractNumId w:val="25"/>
  </w:num>
  <w:num w:numId="25">
    <w:abstractNumId w:val="31"/>
  </w:num>
  <w:num w:numId="26">
    <w:abstractNumId w:val="6"/>
  </w:num>
  <w:num w:numId="27">
    <w:abstractNumId w:val="33"/>
  </w:num>
  <w:num w:numId="28">
    <w:abstractNumId w:val="18"/>
  </w:num>
  <w:num w:numId="29">
    <w:abstractNumId w:val="8"/>
  </w:num>
  <w:num w:numId="30">
    <w:abstractNumId w:val="5"/>
  </w:num>
  <w:num w:numId="31">
    <w:abstractNumId w:val="27"/>
  </w:num>
  <w:num w:numId="32">
    <w:abstractNumId w:val="2"/>
  </w:num>
  <w:num w:numId="33">
    <w:abstractNumId w:val="15"/>
  </w:num>
  <w:num w:numId="34">
    <w:abstractNumId w:val="23"/>
  </w:num>
  <w:num w:numId="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1" w:dllVersion="513" w:checkStyle="1"/>
  <w:activeWritingStyle w:appName="MSWord" w:lang="es-ES_tradnl" w:vendorID="9" w:dllVersion="512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7169">
      <o:colormru v:ext="edit" colors="#aed3e2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9CD"/>
    <w:rsid w:val="000000D3"/>
    <w:rsid w:val="0001305D"/>
    <w:rsid w:val="00015DB8"/>
    <w:rsid w:val="00023AD5"/>
    <w:rsid w:val="00024B61"/>
    <w:rsid w:val="00025B49"/>
    <w:rsid w:val="000358D2"/>
    <w:rsid w:val="00040A87"/>
    <w:rsid w:val="00043A0E"/>
    <w:rsid w:val="00043C8A"/>
    <w:rsid w:val="0004652E"/>
    <w:rsid w:val="00046B73"/>
    <w:rsid w:val="00050BF2"/>
    <w:rsid w:val="00072D7B"/>
    <w:rsid w:val="00073D17"/>
    <w:rsid w:val="000809C9"/>
    <w:rsid w:val="00093301"/>
    <w:rsid w:val="00094787"/>
    <w:rsid w:val="000A0D4F"/>
    <w:rsid w:val="000A208B"/>
    <w:rsid w:val="000A4A0E"/>
    <w:rsid w:val="000A5093"/>
    <w:rsid w:val="000C44EF"/>
    <w:rsid w:val="000C725F"/>
    <w:rsid w:val="000C7C81"/>
    <w:rsid w:val="000D1548"/>
    <w:rsid w:val="000D35E3"/>
    <w:rsid w:val="000D3A33"/>
    <w:rsid w:val="000E78CE"/>
    <w:rsid w:val="000F01EC"/>
    <w:rsid w:val="00102BD1"/>
    <w:rsid w:val="00111756"/>
    <w:rsid w:val="00114E2F"/>
    <w:rsid w:val="00115207"/>
    <w:rsid w:val="001176B1"/>
    <w:rsid w:val="001369C8"/>
    <w:rsid w:val="00140AAE"/>
    <w:rsid w:val="001428DD"/>
    <w:rsid w:val="00143D43"/>
    <w:rsid w:val="0014716F"/>
    <w:rsid w:val="001504C6"/>
    <w:rsid w:val="00155AFF"/>
    <w:rsid w:val="00161F80"/>
    <w:rsid w:val="001701C8"/>
    <w:rsid w:val="00197640"/>
    <w:rsid w:val="0019775E"/>
    <w:rsid w:val="001A65AF"/>
    <w:rsid w:val="001A7470"/>
    <w:rsid w:val="001C61E6"/>
    <w:rsid w:val="001D31B8"/>
    <w:rsid w:val="001D4854"/>
    <w:rsid w:val="001D5E42"/>
    <w:rsid w:val="001D7817"/>
    <w:rsid w:val="001E75AA"/>
    <w:rsid w:val="001F7005"/>
    <w:rsid w:val="002004E4"/>
    <w:rsid w:val="00204D01"/>
    <w:rsid w:val="0020578E"/>
    <w:rsid w:val="00211B8D"/>
    <w:rsid w:val="00212530"/>
    <w:rsid w:val="0021332B"/>
    <w:rsid w:val="002224C2"/>
    <w:rsid w:val="00231040"/>
    <w:rsid w:val="00235B6B"/>
    <w:rsid w:val="00237409"/>
    <w:rsid w:val="00240BD1"/>
    <w:rsid w:val="002468F6"/>
    <w:rsid w:val="00251274"/>
    <w:rsid w:val="00262377"/>
    <w:rsid w:val="00263FBF"/>
    <w:rsid w:val="00267558"/>
    <w:rsid w:val="00274553"/>
    <w:rsid w:val="00276C9B"/>
    <w:rsid w:val="00280766"/>
    <w:rsid w:val="00281C3B"/>
    <w:rsid w:val="00295C1A"/>
    <w:rsid w:val="002A4018"/>
    <w:rsid w:val="002A4FAD"/>
    <w:rsid w:val="002B071E"/>
    <w:rsid w:val="002B48F0"/>
    <w:rsid w:val="002B5426"/>
    <w:rsid w:val="002C2932"/>
    <w:rsid w:val="002D5935"/>
    <w:rsid w:val="002D6DDF"/>
    <w:rsid w:val="002D77B7"/>
    <w:rsid w:val="002E0F0C"/>
    <w:rsid w:val="002E1AAF"/>
    <w:rsid w:val="002E2A85"/>
    <w:rsid w:val="002F2E12"/>
    <w:rsid w:val="002F75CE"/>
    <w:rsid w:val="003004AB"/>
    <w:rsid w:val="003029CD"/>
    <w:rsid w:val="00302E5F"/>
    <w:rsid w:val="00307D37"/>
    <w:rsid w:val="00312DE2"/>
    <w:rsid w:val="0032215E"/>
    <w:rsid w:val="00322E0A"/>
    <w:rsid w:val="003328FB"/>
    <w:rsid w:val="00334657"/>
    <w:rsid w:val="003372E6"/>
    <w:rsid w:val="00340988"/>
    <w:rsid w:val="00342227"/>
    <w:rsid w:val="003510F4"/>
    <w:rsid w:val="00354C07"/>
    <w:rsid w:val="00367CB7"/>
    <w:rsid w:val="00374755"/>
    <w:rsid w:val="0037637D"/>
    <w:rsid w:val="00377770"/>
    <w:rsid w:val="00393127"/>
    <w:rsid w:val="003943C6"/>
    <w:rsid w:val="003A08D5"/>
    <w:rsid w:val="003A27A4"/>
    <w:rsid w:val="003A4ED7"/>
    <w:rsid w:val="003B19F0"/>
    <w:rsid w:val="003B48D3"/>
    <w:rsid w:val="003B5D7E"/>
    <w:rsid w:val="003C00B6"/>
    <w:rsid w:val="003C1301"/>
    <w:rsid w:val="003C17A5"/>
    <w:rsid w:val="003C30F4"/>
    <w:rsid w:val="003C47DC"/>
    <w:rsid w:val="003C5528"/>
    <w:rsid w:val="003C6EA1"/>
    <w:rsid w:val="003C7D21"/>
    <w:rsid w:val="003D0779"/>
    <w:rsid w:val="003D35B8"/>
    <w:rsid w:val="003D393C"/>
    <w:rsid w:val="003F0241"/>
    <w:rsid w:val="003F1045"/>
    <w:rsid w:val="003F156F"/>
    <w:rsid w:val="003F4707"/>
    <w:rsid w:val="003F4BD3"/>
    <w:rsid w:val="003F5CFC"/>
    <w:rsid w:val="00411E08"/>
    <w:rsid w:val="00412E72"/>
    <w:rsid w:val="00420970"/>
    <w:rsid w:val="0042199D"/>
    <w:rsid w:val="00426736"/>
    <w:rsid w:val="00435736"/>
    <w:rsid w:val="00436A40"/>
    <w:rsid w:val="00453FB5"/>
    <w:rsid w:val="00470E74"/>
    <w:rsid w:val="00490087"/>
    <w:rsid w:val="0049031C"/>
    <w:rsid w:val="00497067"/>
    <w:rsid w:val="004B3937"/>
    <w:rsid w:val="004B574C"/>
    <w:rsid w:val="004C2254"/>
    <w:rsid w:val="004D3B86"/>
    <w:rsid w:val="004D4F81"/>
    <w:rsid w:val="004D748B"/>
    <w:rsid w:val="004D7F81"/>
    <w:rsid w:val="004E4FC2"/>
    <w:rsid w:val="004E674D"/>
    <w:rsid w:val="004E6AAA"/>
    <w:rsid w:val="004F526F"/>
    <w:rsid w:val="005028C5"/>
    <w:rsid w:val="00505C42"/>
    <w:rsid w:val="00511E45"/>
    <w:rsid w:val="00515204"/>
    <w:rsid w:val="00516C4A"/>
    <w:rsid w:val="00516FC7"/>
    <w:rsid w:val="00521FC1"/>
    <w:rsid w:val="005365A3"/>
    <w:rsid w:val="00536C90"/>
    <w:rsid w:val="005403CA"/>
    <w:rsid w:val="0054062A"/>
    <w:rsid w:val="0054272F"/>
    <w:rsid w:val="005442C8"/>
    <w:rsid w:val="00547C9B"/>
    <w:rsid w:val="00550F7A"/>
    <w:rsid w:val="005773F2"/>
    <w:rsid w:val="005810DD"/>
    <w:rsid w:val="00583698"/>
    <w:rsid w:val="00593FA9"/>
    <w:rsid w:val="00594413"/>
    <w:rsid w:val="00596CFA"/>
    <w:rsid w:val="005A5EBA"/>
    <w:rsid w:val="005B4363"/>
    <w:rsid w:val="005C0D2E"/>
    <w:rsid w:val="005C174B"/>
    <w:rsid w:val="005C5F45"/>
    <w:rsid w:val="005C6F86"/>
    <w:rsid w:val="005D1F83"/>
    <w:rsid w:val="005D46C0"/>
    <w:rsid w:val="005D5C98"/>
    <w:rsid w:val="005D5FC2"/>
    <w:rsid w:val="005E1372"/>
    <w:rsid w:val="005E26E5"/>
    <w:rsid w:val="005F109E"/>
    <w:rsid w:val="005F1D8A"/>
    <w:rsid w:val="005F2671"/>
    <w:rsid w:val="005F529A"/>
    <w:rsid w:val="00600E21"/>
    <w:rsid w:val="00602851"/>
    <w:rsid w:val="006105C4"/>
    <w:rsid w:val="006124CB"/>
    <w:rsid w:val="00620DA2"/>
    <w:rsid w:val="00621DF5"/>
    <w:rsid w:val="00625AD1"/>
    <w:rsid w:val="00631C9C"/>
    <w:rsid w:val="00636CF4"/>
    <w:rsid w:val="00655321"/>
    <w:rsid w:val="00656478"/>
    <w:rsid w:val="006577A7"/>
    <w:rsid w:val="00661140"/>
    <w:rsid w:val="00664C51"/>
    <w:rsid w:val="006668C0"/>
    <w:rsid w:val="006713CC"/>
    <w:rsid w:val="00672908"/>
    <w:rsid w:val="00675149"/>
    <w:rsid w:val="00675D25"/>
    <w:rsid w:val="00680DA6"/>
    <w:rsid w:val="00691067"/>
    <w:rsid w:val="006939EB"/>
    <w:rsid w:val="006967A9"/>
    <w:rsid w:val="00696EAA"/>
    <w:rsid w:val="006A0EAE"/>
    <w:rsid w:val="006B71F6"/>
    <w:rsid w:val="006C358C"/>
    <w:rsid w:val="006C7790"/>
    <w:rsid w:val="006C7CB7"/>
    <w:rsid w:val="006D6B16"/>
    <w:rsid w:val="006E5C8F"/>
    <w:rsid w:val="006E6683"/>
    <w:rsid w:val="006F521A"/>
    <w:rsid w:val="006F76E6"/>
    <w:rsid w:val="007000CB"/>
    <w:rsid w:val="00711B05"/>
    <w:rsid w:val="00712D12"/>
    <w:rsid w:val="007247BB"/>
    <w:rsid w:val="00724801"/>
    <w:rsid w:val="00735E61"/>
    <w:rsid w:val="0073674A"/>
    <w:rsid w:val="00742F73"/>
    <w:rsid w:val="00754122"/>
    <w:rsid w:val="00766C74"/>
    <w:rsid w:val="007777CE"/>
    <w:rsid w:val="00783D72"/>
    <w:rsid w:val="007961E6"/>
    <w:rsid w:val="00797CEB"/>
    <w:rsid w:val="007A4186"/>
    <w:rsid w:val="007A522E"/>
    <w:rsid w:val="007A7482"/>
    <w:rsid w:val="007A7E6D"/>
    <w:rsid w:val="007B34D5"/>
    <w:rsid w:val="007B3C3F"/>
    <w:rsid w:val="007C097B"/>
    <w:rsid w:val="007C1955"/>
    <w:rsid w:val="007C4CB0"/>
    <w:rsid w:val="007D0CBD"/>
    <w:rsid w:val="007D737A"/>
    <w:rsid w:val="007E2BC4"/>
    <w:rsid w:val="007E4EE6"/>
    <w:rsid w:val="007E57D1"/>
    <w:rsid w:val="007F4F5F"/>
    <w:rsid w:val="008004EE"/>
    <w:rsid w:val="0080087F"/>
    <w:rsid w:val="00800F2D"/>
    <w:rsid w:val="008035F7"/>
    <w:rsid w:val="00815B57"/>
    <w:rsid w:val="008277A1"/>
    <w:rsid w:val="00827B10"/>
    <w:rsid w:val="00840FD6"/>
    <w:rsid w:val="00845879"/>
    <w:rsid w:val="00852248"/>
    <w:rsid w:val="008543F6"/>
    <w:rsid w:val="00862B1E"/>
    <w:rsid w:val="00864172"/>
    <w:rsid w:val="00873140"/>
    <w:rsid w:val="00880539"/>
    <w:rsid w:val="00881B4B"/>
    <w:rsid w:val="00895872"/>
    <w:rsid w:val="00895D97"/>
    <w:rsid w:val="00897632"/>
    <w:rsid w:val="008A2F0C"/>
    <w:rsid w:val="008A4C44"/>
    <w:rsid w:val="008A77F7"/>
    <w:rsid w:val="008B3501"/>
    <w:rsid w:val="008B45D1"/>
    <w:rsid w:val="008D7DAC"/>
    <w:rsid w:val="008E35BE"/>
    <w:rsid w:val="008E35E3"/>
    <w:rsid w:val="00910FDE"/>
    <w:rsid w:val="0091112E"/>
    <w:rsid w:val="00924725"/>
    <w:rsid w:val="0093007E"/>
    <w:rsid w:val="0094241E"/>
    <w:rsid w:val="0094647B"/>
    <w:rsid w:val="0094730C"/>
    <w:rsid w:val="00957B3C"/>
    <w:rsid w:val="0096053B"/>
    <w:rsid w:val="00960608"/>
    <w:rsid w:val="00962FDD"/>
    <w:rsid w:val="00966B41"/>
    <w:rsid w:val="00975B57"/>
    <w:rsid w:val="00987F71"/>
    <w:rsid w:val="00994B35"/>
    <w:rsid w:val="0099588D"/>
    <w:rsid w:val="009A38FE"/>
    <w:rsid w:val="009A3BDF"/>
    <w:rsid w:val="009B298E"/>
    <w:rsid w:val="009B59B7"/>
    <w:rsid w:val="009C3849"/>
    <w:rsid w:val="009D0556"/>
    <w:rsid w:val="009D12F1"/>
    <w:rsid w:val="009D5EA3"/>
    <w:rsid w:val="009E299B"/>
    <w:rsid w:val="009E6201"/>
    <w:rsid w:val="009F3B77"/>
    <w:rsid w:val="00A0142F"/>
    <w:rsid w:val="00A01F76"/>
    <w:rsid w:val="00A03608"/>
    <w:rsid w:val="00A124CD"/>
    <w:rsid w:val="00A173F3"/>
    <w:rsid w:val="00A3637D"/>
    <w:rsid w:val="00A373DB"/>
    <w:rsid w:val="00A41D38"/>
    <w:rsid w:val="00A45AD6"/>
    <w:rsid w:val="00A5358C"/>
    <w:rsid w:val="00A64546"/>
    <w:rsid w:val="00A701E7"/>
    <w:rsid w:val="00A80244"/>
    <w:rsid w:val="00A842DB"/>
    <w:rsid w:val="00A87D57"/>
    <w:rsid w:val="00A9761F"/>
    <w:rsid w:val="00AA10EB"/>
    <w:rsid w:val="00AA2148"/>
    <w:rsid w:val="00AA24C5"/>
    <w:rsid w:val="00AA776F"/>
    <w:rsid w:val="00AB3108"/>
    <w:rsid w:val="00AB4703"/>
    <w:rsid w:val="00AB4C49"/>
    <w:rsid w:val="00AB68DF"/>
    <w:rsid w:val="00AB79DF"/>
    <w:rsid w:val="00AD2704"/>
    <w:rsid w:val="00AD4FA4"/>
    <w:rsid w:val="00AE000C"/>
    <w:rsid w:val="00AE0E77"/>
    <w:rsid w:val="00AF3B92"/>
    <w:rsid w:val="00AF64C3"/>
    <w:rsid w:val="00AF73FF"/>
    <w:rsid w:val="00AF7D29"/>
    <w:rsid w:val="00B03DB5"/>
    <w:rsid w:val="00B11D7B"/>
    <w:rsid w:val="00B148B6"/>
    <w:rsid w:val="00B14976"/>
    <w:rsid w:val="00B224CD"/>
    <w:rsid w:val="00B23CC7"/>
    <w:rsid w:val="00B26AEB"/>
    <w:rsid w:val="00B3079E"/>
    <w:rsid w:val="00B32349"/>
    <w:rsid w:val="00B35DDF"/>
    <w:rsid w:val="00B459DA"/>
    <w:rsid w:val="00B472FD"/>
    <w:rsid w:val="00B50212"/>
    <w:rsid w:val="00B51575"/>
    <w:rsid w:val="00B61EF4"/>
    <w:rsid w:val="00B63A9F"/>
    <w:rsid w:val="00B6570B"/>
    <w:rsid w:val="00B703B8"/>
    <w:rsid w:val="00B744F7"/>
    <w:rsid w:val="00B80820"/>
    <w:rsid w:val="00B825BB"/>
    <w:rsid w:val="00B857B2"/>
    <w:rsid w:val="00B90D25"/>
    <w:rsid w:val="00B919F4"/>
    <w:rsid w:val="00BA0AE7"/>
    <w:rsid w:val="00BA225B"/>
    <w:rsid w:val="00BA2E9D"/>
    <w:rsid w:val="00BB06EA"/>
    <w:rsid w:val="00BB18F7"/>
    <w:rsid w:val="00BB6625"/>
    <w:rsid w:val="00BC1FFF"/>
    <w:rsid w:val="00BD15B8"/>
    <w:rsid w:val="00BD3260"/>
    <w:rsid w:val="00BD6D28"/>
    <w:rsid w:val="00BD7D68"/>
    <w:rsid w:val="00BF0E6E"/>
    <w:rsid w:val="00BF220D"/>
    <w:rsid w:val="00C0011A"/>
    <w:rsid w:val="00C001A9"/>
    <w:rsid w:val="00C002A4"/>
    <w:rsid w:val="00C00919"/>
    <w:rsid w:val="00C05913"/>
    <w:rsid w:val="00C0725D"/>
    <w:rsid w:val="00C134B2"/>
    <w:rsid w:val="00C27945"/>
    <w:rsid w:val="00C304C6"/>
    <w:rsid w:val="00C31681"/>
    <w:rsid w:val="00C3168A"/>
    <w:rsid w:val="00C32708"/>
    <w:rsid w:val="00C3514A"/>
    <w:rsid w:val="00C370DD"/>
    <w:rsid w:val="00C411E3"/>
    <w:rsid w:val="00C45434"/>
    <w:rsid w:val="00C469D8"/>
    <w:rsid w:val="00C47BB1"/>
    <w:rsid w:val="00C51F48"/>
    <w:rsid w:val="00C55B1C"/>
    <w:rsid w:val="00C5644B"/>
    <w:rsid w:val="00C62FAC"/>
    <w:rsid w:val="00C63DD9"/>
    <w:rsid w:val="00C64A2D"/>
    <w:rsid w:val="00C744B1"/>
    <w:rsid w:val="00C90EB9"/>
    <w:rsid w:val="00C924B5"/>
    <w:rsid w:val="00CA1A39"/>
    <w:rsid w:val="00CA75BB"/>
    <w:rsid w:val="00CA79AB"/>
    <w:rsid w:val="00CB0B99"/>
    <w:rsid w:val="00CB7052"/>
    <w:rsid w:val="00CC467D"/>
    <w:rsid w:val="00CC46AC"/>
    <w:rsid w:val="00CC6B7B"/>
    <w:rsid w:val="00CD0B1F"/>
    <w:rsid w:val="00CE1AF1"/>
    <w:rsid w:val="00CE78B3"/>
    <w:rsid w:val="00CF10C5"/>
    <w:rsid w:val="00CF242D"/>
    <w:rsid w:val="00D13FA9"/>
    <w:rsid w:val="00D16FD7"/>
    <w:rsid w:val="00D3033E"/>
    <w:rsid w:val="00D33808"/>
    <w:rsid w:val="00D50A38"/>
    <w:rsid w:val="00D77D1A"/>
    <w:rsid w:val="00D9048C"/>
    <w:rsid w:val="00D923EB"/>
    <w:rsid w:val="00D97580"/>
    <w:rsid w:val="00DA30C6"/>
    <w:rsid w:val="00DA3BBB"/>
    <w:rsid w:val="00DB00FC"/>
    <w:rsid w:val="00DC3FA1"/>
    <w:rsid w:val="00DC64C2"/>
    <w:rsid w:val="00DD3EF9"/>
    <w:rsid w:val="00DE01FC"/>
    <w:rsid w:val="00DF76BD"/>
    <w:rsid w:val="00E0232A"/>
    <w:rsid w:val="00E03DEC"/>
    <w:rsid w:val="00E052DF"/>
    <w:rsid w:val="00E06A58"/>
    <w:rsid w:val="00E15030"/>
    <w:rsid w:val="00E20E9D"/>
    <w:rsid w:val="00E21046"/>
    <w:rsid w:val="00E30B1A"/>
    <w:rsid w:val="00E31B56"/>
    <w:rsid w:val="00E4076B"/>
    <w:rsid w:val="00E4398D"/>
    <w:rsid w:val="00E45D3E"/>
    <w:rsid w:val="00E45DDD"/>
    <w:rsid w:val="00E4749F"/>
    <w:rsid w:val="00E531F0"/>
    <w:rsid w:val="00E602E2"/>
    <w:rsid w:val="00E65116"/>
    <w:rsid w:val="00E72BE8"/>
    <w:rsid w:val="00E73CB0"/>
    <w:rsid w:val="00E74419"/>
    <w:rsid w:val="00E74981"/>
    <w:rsid w:val="00E81280"/>
    <w:rsid w:val="00E82EE4"/>
    <w:rsid w:val="00E8434B"/>
    <w:rsid w:val="00E901D1"/>
    <w:rsid w:val="00E91CEC"/>
    <w:rsid w:val="00E94546"/>
    <w:rsid w:val="00EA274A"/>
    <w:rsid w:val="00EA5F99"/>
    <w:rsid w:val="00EA79C1"/>
    <w:rsid w:val="00ED0B5B"/>
    <w:rsid w:val="00ED0C69"/>
    <w:rsid w:val="00ED3B5F"/>
    <w:rsid w:val="00EE05E6"/>
    <w:rsid w:val="00EE455C"/>
    <w:rsid w:val="00EF38AD"/>
    <w:rsid w:val="00EF50C4"/>
    <w:rsid w:val="00EF787A"/>
    <w:rsid w:val="00F10396"/>
    <w:rsid w:val="00F159A0"/>
    <w:rsid w:val="00F17017"/>
    <w:rsid w:val="00F221E0"/>
    <w:rsid w:val="00F3497F"/>
    <w:rsid w:val="00F35D43"/>
    <w:rsid w:val="00F3611A"/>
    <w:rsid w:val="00F42189"/>
    <w:rsid w:val="00F463D8"/>
    <w:rsid w:val="00F54660"/>
    <w:rsid w:val="00F60573"/>
    <w:rsid w:val="00F63DA7"/>
    <w:rsid w:val="00F645E1"/>
    <w:rsid w:val="00F6795D"/>
    <w:rsid w:val="00F67E76"/>
    <w:rsid w:val="00F7170A"/>
    <w:rsid w:val="00F72AC3"/>
    <w:rsid w:val="00F77A13"/>
    <w:rsid w:val="00F77D70"/>
    <w:rsid w:val="00F842B3"/>
    <w:rsid w:val="00F84B76"/>
    <w:rsid w:val="00F90C22"/>
    <w:rsid w:val="00F91C02"/>
    <w:rsid w:val="00FA32BA"/>
    <w:rsid w:val="00FA3872"/>
    <w:rsid w:val="00FA4866"/>
    <w:rsid w:val="00FA6E9B"/>
    <w:rsid w:val="00FA704B"/>
    <w:rsid w:val="00FA7668"/>
    <w:rsid w:val="00FB2C8C"/>
    <w:rsid w:val="00FC15A4"/>
    <w:rsid w:val="00FD549F"/>
    <w:rsid w:val="00FE3EC8"/>
    <w:rsid w:val="00FE51AF"/>
    <w:rsid w:val="00FE5F89"/>
    <w:rsid w:val="00FF6FA3"/>
    <w:rsid w:val="00FF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>
      <o:colormru v:ext="edit" colors="#aed3e2"/>
    </o:shapedefaults>
    <o:shapelayout v:ext="edit">
      <o:idmap v:ext="edit" data="1"/>
    </o:shapelayout>
  </w:shapeDefaults>
  <w:decimalSymbol w:val=","/>
  <w:listSeparator w:val=";"/>
  <w14:docId w14:val="408E270D"/>
  <w15:chartTrackingRefBased/>
  <w15:docId w15:val="{7154242D-256F-4DD6-8B96-EDE88268A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rFonts w:ascii="Arial" w:hAnsi="Arial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8"/>
      </w:numPr>
      <w:shd w:val="clear" w:color="auto" w:fill="33738D"/>
      <w:tabs>
        <w:tab w:val="clear" w:pos="720"/>
        <w:tab w:val="num" w:pos="360"/>
      </w:tabs>
      <w:spacing w:before="240" w:after="240"/>
      <w:ind w:left="357" w:hanging="357"/>
      <w:jc w:val="both"/>
      <w:outlineLvl w:val="0"/>
    </w:pPr>
    <w:rPr>
      <w:rFonts w:cs="Arial"/>
      <w:b/>
      <w:bCs/>
      <w:color w:val="FFFFFF"/>
      <w:sz w:val="24"/>
      <w:szCs w:val="20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8"/>
      </w:numPr>
      <w:spacing w:before="120"/>
      <w:ind w:left="357" w:hanging="357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8"/>
      </w:numPr>
      <w:spacing w:before="120" w:line="360" w:lineRule="auto"/>
      <w:ind w:left="1077" w:hanging="357"/>
      <w:jc w:val="both"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color w:val="000080"/>
      <w:sz w:val="28"/>
      <w:szCs w:val="20"/>
    </w:rPr>
  </w:style>
  <w:style w:type="paragraph" w:styleId="Ttulo5">
    <w:name w:val="heading 5"/>
    <w:basedOn w:val="Normal"/>
    <w:next w:val="Normal"/>
    <w:qFormat/>
    <w:pPr>
      <w:keepNext/>
      <w:spacing w:line="360" w:lineRule="auto"/>
      <w:outlineLvl w:val="4"/>
    </w:pPr>
    <w:rPr>
      <w:b/>
      <w:color w:val="000080"/>
      <w:sz w:val="28"/>
      <w:u w:val="single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b/>
      <w:bCs/>
      <w:color w:val="000000"/>
      <w:sz w:val="18"/>
      <w:szCs w:val="16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b/>
      <w:bCs/>
      <w:i/>
      <w:iCs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b/>
      <w:bCs/>
      <w:szCs w:val="20"/>
    </w:rPr>
  </w:style>
  <w:style w:type="paragraph" w:styleId="Ttulo9">
    <w:name w:val="heading 9"/>
    <w:basedOn w:val="Normal"/>
    <w:next w:val="Normal"/>
    <w:qFormat/>
    <w:pPr>
      <w:keepNext/>
      <w:outlineLvl w:val="8"/>
    </w:pPr>
    <w:rPr>
      <w:b/>
      <w:color w:val="00008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merodepgina">
    <w:name w:val="page number"/>
    <w:basedOn w:val="Fontepargpadro"/>
  </w:style>
  <w:style w:type="paragraph" w:styleId="Rodap">
    <w:name w:val="footer"/>
    <w:basedOn w:val="Normal"/>
    <w:link w:val="RodapChar"/>
    <w:pPr>
      <w:tabs>
        <w:tab w:val="center" w:pos="4419"/>
        <w:tab w:val="right" w:pos="8838"/>
      </w:tabs>
    </w:pPr>
    <w:rPr>
      <w:szCs w:val="20"/>
    </w:rPr>
  </w:style>
  <w:style w:type="paragraph" w:styleId="Cabealho">
    <w:name w:val="header"/>
    <w:aliases w:val=" Char,Char"/>
    <w:basedOn w:val="Normal"/>
    <w:link w:val="CabealhoChar"/>
    <w:pPr>
      <w:tabs>
        <w:tab w:val="center" w:pos="4419"/>
        <w:tab w:val="right" w:pos="8838"/>
      </w:tabs>
      <w:spacing w:before="120" w:after="120"/>
      <w:ind w:right="57"/>
      <w:jc w:val="center"/>
    </w:pPr>
    <w:rPr>
      <w:rFonts w:cs="Arial"/>
      <w:b/>
      <w:bCs/>
      <w:szCs w:val="20"/>
      <w:lang w:val="en-US"/>
    </w:rPr>
  </w:style>
  <w:style w:type="character" w:styleId="Hyperlink">
    <w:name w:val="Hyperlink"/>
    <w:rPr>
      <w:color w:val="0000FF"/>
      <w:u w:val="single"/>
    </w:rPr>
  </w:style>
  <w:style w:type="paragraph" w:styleId="Ttulo">
    <w:name w:val="Title"/>
    <w:basedOn w:val="Normal"/>
    <w:qFormat/>
    <w:pPr>
      <w:jc w:val="center"/>
    </w:pPr>
    <w:rPr>
      <w:rFonts w:ascii="Arial Black" w:hAnsi="Arial Black"/>
      <w:b/>
      <w:color w:val="000080"/>
      <w:sz w:val="36"/>
      <w:szCs w:val="20"/>
    </w:rPr>
  </w:style>
  <w:style w:type="paragraph" w:styleId="Corpodetexto">
    <w:name w:val="Body Text"/>
    <w:basedOn w:val="Normal"/>
    <w:pPr>
      <w:spacing w:line="360" w:lineRule="auto"/>
      <w:jc w:val="both"/>
    </w:pPr>
    <w:rPr>
      <w:color w:val="000000"/>
      <w:sz w:val="28"/>
      <w:szCs w:val="20"/>
    </w:rPr>
  </w:style>
  <w:style w:type="paragraph" w:styleId="Subttulo">
    <w:name w:val="Subtitle"/>
    <w:basedOn w:val="Normal"/>
    <w:qFormat/>
    <w:pPr>
      <w:jc w:val="center"/>
    </w:pPr>
    <w:rPr>
      <w:b/>
      <w:i/>
      <w:color w:val="000080"/>
      <w:sz w:val="44"/>
      <w:szCs w:val="20"/>
    </w:rPr>
  </w:style>
  <w:style w:type="paragraph" w:styleId="Corpodetexto3">
    <w:name w:val="Body Text 3"/>
    <w:basedOn w:val="Normal"/>
    <w:rPr>
      <w:b/>
      <w:szCs w:val="20"/>
    </w:rPr>
  </w:style>
  <w:style w:type="character" w:styleId="HiperlinkVisitado">
    <w:name w:val="FollowedHyperlink"/>
    <w:rPr>
      <w:color w:val="800080"/>
      <w:u w:val="single"/>
    </w:rPr>
  </w:style>
  <w:style w:type="paragraph" w:customStyle="1" w:styleId="Corpo">
    <w:name w:val="Corpo"/>
    <w:basedOn w:val="Normal"/>
    <w:autoRedefine/>
    <w:pPr>
      <w:spacing w:after="120"/>
    </w:pPr>
    <w:rPr>
      <w:rFonts w:cs="Arial"/>
    </w:rPr>
  </w:style>
  <w:style w:type="paragraph" w:customStyle="1" w:styleId="TtulodasDescries">
    <w:name w:val="Título das Descrições"/>
    <w:basedOn w:val="Normal"/>
    <w:next w:val="Corpo"/>
    <w:autoRedefine/>
    <w:rPr>
      <w:rFonts w:ascii="BellGothic BT" w:hAnsi="BellGothic BT"/>
      <w:b/>
      <w:color w:val="808000"/>
    </w:rPr>
  </w:style>
  <w:style w:type="paragraph" w:customStyle="1" w:styleId="Outline">
    <w:name w:val="Outline"/>
    <w:basedOn w:val="TtulodasDescries"/>
    <w:autoRedefine/>
    <w:pPr>
      <w:tabs>
        <w:tab w:val="right" w:pos="3057"/>
      </w:tabs>
      <w:spacing w:after="120"/>
    </w:pPr>
    <w:rPr>
      <w:color w:val="auto"/>
      <w:sz w:val="32"/>
      <w:shd w:val="clear" w:color="auto" w:fill="808000"/>
    </w:rPr>
  </w:style>
  <w:style w:type="paragraph" w:customStyle="1" w:styleId="ItemdoOutline">
    <w:name w:val="Item do Outline"/>
    <w:basedOn w:val="Normal"/>
    <w:autoRedefine/>
    <w:pPr>
      <w:numPr>
        <w:numId w:val="12"/>
      </w:numPr>
    </w:pPr>
  </w:style>
  <w:style w:type="paragraph" w:styleId="Corpodetexto2">
    <w:name w:val="Body Text 2"/>
    <w:basedOn w:val="Normal"/>
    <w:rPr>
      <w:b/>
      <w:bCs/>
      <w:color w:val="339966"/>
      <w:sz w:val="18"/>
    </w:rPr>
  </w:style>
  <w:style w:type="paragraph" w:customStyle="1" w:styleId="Marcador1">
    <w:name w:val="Marcador 1"/>
    <w:basedOn w:val="ItemdoOutline"/>
  </w:style>
  <w:style w:type="paragraph" w:customStyle="1" w:styleId="Marcador2">
    <w:name w:val="Marcador 2"/>
    <w:basedOn w:val="Normal"/>
    <w:pPr>
      <w:numPr>
        <w:ilvl w:val="1"/>
        <w:numId w:val="13"/>
      </w:numPr>
      <w:tabs>
        <w:tab w:val="clear" w:pos="1440"/>
        <w:tab w:val="num" w:pos="1080"/>
      </w:tabs>
      <w:ind w:left="1080"/>
    </w:pPr>
  </w:style>
  <w:style w:type="paragraph" w:customStyle="1" w:styleId="CabealhodeTabela">
    <w:name w:val="Cabeçalho de Tabela"/>
    <w:basedOn w:val="Normal"/>
    <w:rPr>
      <w:b/>
      <w:bCs/>
      <w:sz w:val="18"/>
    </w:rPr>
  </w:style>
  <w:style w:type="character" w:customStyle="1" w:styleId="CharChar">
    <w:name w:val="Char Char"/>
    <w:rPr>
      <w:rFonts w:ascii="Arial" w:hAnsi="Arial"/>
      <w:b/>
      <w:szCs w:val="24"/>
      <w:lang w:val="pt-BR" w:eastAsia="pt-BR" w:bidi="ar-SA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Cs w:val="20"/>
    </w:rPr>
  </w:style>
  <w:style w:type="paragraph" w:styleId="Textodenotaderodap">
    <w:name w:val="footnote text"/>
    <w:basedOn w:val="Normal"/>
    <w:semiHidden/>
    <w:rPr>
      <w:szCs w:val="20"/>
    </w:rPr>
  </w:style>
  <w:style w:type="character" w:styleId="Refdenotaderodap">
    <w:name w:val="footnote reference"/>
    <w:semiHidden/>
    <w:rPr>
      <w:vertAlign w:val="superscript"/>
    </w:rPr>
  </w:style>
  <w:style w:type="paragraph" w:styleId="Sumrio1">
    <w:name w:val="toc 1"/>
    <w:basedOn w:val="Normal"/>
    <w:next w:val="Normal"/>
    <w:autoRedefine/>
    <w:semiHidden/>
    <w:pPr>
      <w:tabs>
        <w:tab w:val="left" w:pos="480"/>
        <w:tab w:val="right" w:leader="dot" w:pos="10479"/>
      </w:tabs>
      <w:spacing w:before="60" w:after="60"/>
    </w:pPr>
  </w:style>
  <w:style w:type="paragraph" w:styleId="Sumrio2">
    <w:name w:val="toc 2"/>
    <w:basedOn w:val="Normal"/>
    <w:next w:val="Normal"/>
    <w:autoRedefine/>
    <w:semiHidden/>
    <w:pPr>
      <w:tabs>
        <w:tab w:val="left" w:pos="900"/>
        <w:tab w:val="right" w:leader="dot" w:pos="10479"/>
      </w:tabs>
      <w:ind w:left="488" w:hanging="6"/>
    </w:p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embloco">
    <w:name w:val="Block Text"/>
    <w:basedOn w:val="Normal"/>
    <w:rsid w:val="0021332B"/>
    <w:pPr>
      <w:suppressAutoHyphens/>
      <w:ind w:left="-54" w:right="-27"/>
    </w:pPr>
    <w:rPr>
      <w:rFonts w:cs="Arial"/>
      <w:b/>
      <w:bCs/>
      <w:color w:val="339966"/>
      <w:sz w:val="18"/>
      <w:szCs w:val="18"/>
      <w:lang w:eastAsia="ar-SA"/>
    </w:rPr>
  </w:style>
  <w:style w:type="paragraph" w:styleId="Recuodecorpodetexto">
    <w:name w:val="Body Text Indent"/>
    <w:basedOn w:val="Normal"/>
    <w:rsid w:val="00797CEB"/>
    <w:pPr>
      <w:spacing w:after="120"/>
      <w:ind w:left="283"/>
    </w:pPr>
  </w:style>
  <w:style w:type="character" w:customStyle="1" w:styleId="CabealhoChar">
    <w:name w:val="Cabeçalho Char"/>
    <w:aliases w:val=" Char Char,Char Char1"/>
    <w:link w:val="Cabealho"/>
    <w:rsid w:val="0093007E"/>
    <w:rPr>
      <w:rFonts w:ascii="Arial" w:hAnsi="Arial" w:cs="Arial"/>
      <w:b/>
      <w:bCs/>
      <w:lang w:val="en-US"/>
    </w:rPr>
  </w:style>
  <w:style w:type="character" w:customStyle="1" w:styleId="RodapChar">
    <w:name w:val="Rodapé Char"/>
    <w:link w:val="Rodap"/>
    <w:rsid w:val="00C47BB1"/>
    <w:rPr>
      <w:rFonts w:ascii="Arial" w:hAnsi="Arial"/>
    </w:rPr>
  </w:style>
  <w:style w:type="table" w:styleId="Tabelacomgrade">
    <w:name w:val="Table Grid"/>
    <w:basedOn w:val="Tabelanormal"/>
    <w:rsid w:val="00EA5F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uiPriority w:val="22"/>
    <w:qFormat/>
    <w:rsid w:val="00D50A38"/>
    <w:rPr>
      <w:b/>
      <w:bCs/>
    </w:rPr>
  </w:style>
  <w:style w:type="character" w:customStyle="1" w:styleId="searchword0">
    <w:name w:val="searchword0"/>
    <w:rsid w:val="002224C2"/>
  </w:style>
  <w:style w:type="character" w:customStyle="1" w:styleId="apple-converted-space">
    <w:name w:val="apple-converted-space"/>
    <w:rsid w:val="002224C2"/>
  </w:style>
  <w:style w:type="character" w:customStyle="1" w:styleId="searchword1">
    <w:name w:val="searchword1"/>
    <w:rsid w:val="002224C2"/>
  </w:style>
  <w:style w:type="paragraph" w:styleId="PargrafodaLista">
    <w:name w:val="List Paragraph"/>
    <w:basedOn w:val="Normal"/>
    <w:uiPriority w:val="34"/>
    <w:qFormat/>
    <w:rsid w:val="00BA2E9D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Nelson\Dados%20de%20aplicativos\Microsoft\Modelos\Timbrado_Interno_Rhealeza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49201E-125F-4610-B6D0-3B9EEA6A9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Timbrado_Interno_Rhealeza</Template>
  <TotalTime>28</TotalTime>
  <Pages>2</Pages>
  <Words>354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</vt:lpstr>
    </vt:vector>
  </TitlesOfParts>
  <Company>Rhealeza Informatica Ltda</Company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</dc:title>
  <dc:subject/>
  <dc:creator>Qualidade - Processos</dc:creator>
  <cp:keywords/>
  <cp:lastModifiedBy>Felipe Lima</cp:lastModifiedBy>
  <cp:revision>10</cp:revision>
  <cp:lastPrinted>2017-05-16T21:04:00Z</cp:lastPrinted>
  <dcterms:created xsi:type="dcterms:W3CDTF">2017-05-29T17:42:00Z</dcterms:created>
  <dcterms:modified xsi:type="dcterms:W3CDTF">2017-05-29T19:03:00Z</dcterms:modified>
</cp:coreProperties>
</file>